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06A1C7" w14:textId="6181D35A" w:rsidR="00975826" w:rsidRPr="00FF37CC" w:rsidRDefault="005F5487" w:rsidP="00975826">
      <w:pPr>
        <w:widowControl/>
        <w:ind w:left="0"/>
        <w:jc w:val="center"/>
        <w:rPr>
          <w:snapToGrid/>
          <w:szCs w:val="28"/>
          <w:lang w:val="en-AU"/>
        </w:rPr>
      </w:pPr>
      <w:r w:rsidRPr="00FF37CC">
        <w:rPr>
          <w:snapToGrid/>
          <w:szCs w:val="28"/>
          <w:lang w:val="en-AU"/>
        </w:rPr>
        <w:t xml:space="preserve"> </w:t>
      </w:r>
      <w:r w:rsidR="00615FF6" w:rsidRPr="00FF37CC">
        <w:rPr>
          <w:noProof/>
          <w:snapToGrid/>
          <w:szCs w:val="28"/>
        </w:rPr>
        <w:drawing>
          <wp:inline distT="0" distB="0" distL="0" distR="0" wp14:anchorId="27E98678" wp14:editId="44D85FC4">
            <wp:extent cx="1424940" cy="1116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940" cy="1116330"/>
                    </a:xfrm>
                    <a:prstGeom prst="rect">
                      <a:avLst/>
                    </a:prstGeom>
                    <a:noFill/>
                    <a:ln>
                      <a:noFill/>
                    </a:ln>
                  </pic:spPr>
                </pic:pic>
              </a:graphicData>
            </a:graphic>
          </wp:inline>
        </w:drawing>
      </w:r>
    </w:p>
    <w:p w14:paraId="73790251" w14:textId="77777777" w:rsidR="00522ACD" w:rsidRPr="00FF37CC" w:rsidRDefault="00522ACD" w:rsidP="00522ACD">
      <w:pPr>
        <w:keepNext/>
        <w:spacing w:before="60" w:after="60"/>
        <w:ind w:left="720"/>
        <w:jc w:val="center"/>
        <w:outlineLvl w:val="6"/>
        <w:rPr>
          <w:b/>
          <w:sz w:val="28"/>
          <w:szCs w:val="28"/>
        </w:rPr>
      </w:pPr>
      <w:r w:rsidRPr="00FF37CC">
        <w:rPr>
          <w:b/>
          <w:sz w:val="28"/>
          <w:szCs w:val="28"/>
        </w:rPr>
        <w:t>TẬP ĐOÀN VIỄN THÔNG QUÂN ĐỘI</w:t>
      </w:r>
    </w:p>
    <w:p w14:paraId="045AD205" w14:textId="77777777" w:rsidR="00392A09" w:rsidRPr="00FF37CC" w:rsidRDefault="00392A09" w:rsidP="00392A09">
      <w:pPr>
        <w:jc w:val="center"/>
        <w:rPr>
          <w:sz w:val="26"/>
          <w:szCs w:val="24"/>
        </w:rPr>
      </w:pPr>
    </w:p>
    <w:p w14:paraId="2B37AF35" w14:textId="77777777" w:rsidR="00392A09" w:rsidRPr="00FF37CC" w:rsidRDefault="00392A09" w:rsidP="00392A09">
      <w:pPr>
        <w:jc w:val="center"/>
        <w:rPr>
          <w:sz w:val="26"/>
          <w:szCs w:val="24"/>
        </w:rPr>
      </w:pPr>
    </w:p>
    <w:p w14:paraId="1249503C" w14:textId="77777777" w:rsidR="00392A09" w:rsidRPr="00FF37CC" w:rsidRDefault="00392A09" w:rsidP="00392A09">
      <w:pPr>
        <w:jc w:val="center"/>
        <w:rPr>
          <w:sz w:val="26"/>
          <w:szCs w:val="24"/>
        </w:rPr>
      </w:pPr>
    </w:p>
    <w:p w14:paraId="2197C851" w14:textId="77777777" w:rsidR="00315DD9" w:rsidRPr="00FF37CC" w:rsidRDefault="00315DD9" w:rsidP="00392A09">
      <w:pPr>
        <w:jc w:val="center"/>
        <w:rPr>
          <w:b/>
          <w:szCs w:val="24"/>
        </w:rPr>
      </w:pPr>
    </w:p>
    <w:p w14:paraId="56EC9FF2" w14:textId="77777777" w:rsidR="00315DD9" w:rsidRPr="00FF37CC" w:rsidRDefault="00315DD9" w:rsidP="00392A09">
      <w:pPr>
        <w:jc w:val="center"/>
        <w:rPr>
          <w:b/>
          <w:szCs w:val="24"/>
        </w:rPr>
      </w:pPr>
    </w:p>
    <w:p w14:paraId="4EC0DC8E" w14:textId="77777777" w:rsidR="00315DD9" w:rsidRPr="00FF37CC" w:rsidRDefault="00315DD9" w:rsidP="00BC4BE1"/>
    <w:p w14:paraId="57DA2507" w14:textId="5A5C7E66" w:rsidR="00392A09" w:rsidRPr="00FF37CC" w:rsidRDefault="009E68A5" w:rsidP="009E68A5">
      <w:pPr>
        <w:ind w:left="0"/>
        <w:rPr>
          <w:sz w:val="40"/>
          <w:szCs w:val="40"/>
        </w:rPr>
      </w:pPr>
      <w:r w:rsidRPr="00FF37CC">
        <w:rPr>
          <w:b/>
          <w:sz w:val="40"/>
          <w:szCs w:val="40"/>
        </w:rPr>
        <w:t>PHẦN MỀM TÀI CHÍNH 2.0_PHIÊN BẢN MOBILE</w:t>
      </w:r>
    </w:p>
    <w:p w14:paraId="66CB5788" w14:textId="77777777" w:rsidR="00392A09" w:rsidRPr="00FF37CC" w:rsidRDefault="004367FC" w:rsidP="00BC4BE1">
      <w:pPr>
        <w:spacing w:before="60" w:after="60"/>
        <w:ind w:left="0"/>
        <w:jc w:val="center"/>
        <w:rPr>
          <w:b/>
          <w:bCs/>
          <w:sz w:val="40"/>
          <w:szCs w:val="40"/>
        </w:rPr>
      </w:pPr>
      <w:r w:rsidRPr="00FF37CC">
        <w:rPr>
          <w:b/>
          <w:bCs/>
          <w:sz w:val="40"/>
          <w:szCs w:val="40"/>
        </w:rPr>
        <w:t>TÀI LIỆU</w:t>
      </w:r>
      <w:r w:rsidR="00BC4BE1" w:rsidRPr="00FF37CC">
        <w:rPr>
          <w:b/>
          <w:bCs/>
          <w:sz w:val="40"/>
          <w:szCs w:val="40"/>
        </w:rPr>
        <w:t xml:space="preserve"> </w:t>
      </w:r>
      <w:r w:rsidR="00BA63D4" w:rsidRPr="00FF37CC">
        <w:rPr>
          <w:b/>
          <w:bCs/>
          <w:sz w:val="40"/>
          <w:szCs w:val="40"/>
        </w:rPr>
        <w:t>YÊU CẦU NGƯỜI DÙNG</w:t>
      </w:r>
    </w:p>
    <w:p w14:paraId="21E9DC04" w14:textId="77777777" w:rsidR="00392A09" w:rsidRPr="00FF37CC" w:rsidRDefault="00392A09" w:rsidP="00392A09">
      <w:pPr>
        <w:jc w:val="center"/>
        <w:rPr>
          <w:b/>
          <w:sz w:val="26"/>
          <w:szCs w:val="24"/>
        </w:rPr>
      </w:pPr>
    </w:p>
    <w:p w14:paraId="23AA569A" w14:textId="77777777" w:rsidR="00315DD9" w:rsidRPr="00FF37CC" w:rsidRDefault="00315DD9" w:rsidP="00315DD9">
      <w:pPr>
        <w:ind w:left="1440"/>
        <w:rPr>
          <w:b/>
          <w:sz w:val="26"/>
          <w:szCs w:val="24"/>
        </w:rPr>
      </w:pPr>
    </w:p>
    <w:p w14:paraId="58C920EB" w14:textId="77777777" w:rsidR="00315DD9" w:rsidRPr="00FF37CC" w:rsidRDefault="00315DD9" w:rsidP="00315DD9">
      <w:pPr>
        <w:ind w:left="1440"/>
        <w:rPr>
          <w:b/>
          <w:sz w:val="26"/>
          <w:szCs w:val="24"/>
        </w:rPr>
      </w:pPr>
    </w:p>
    <w:p w14:paraId="3700C272" w14:textId="3D05E4DF" w:rsidR="006A2738" w:rsidRPr="00FF37CC" w:rsidRDefault="006A2738" w:rsidP="006A2738">
      <w:pPr>
        <w:widowControl/>
        <w:ind w:left="0"/>
        <w:jc w:val="center"/>
        <w:rPr>
          <w:b/>
          <w:snapToGrid/>
          <w:szCs w:val="24"/>
          <w:lang w:val="en-AU"/>
        </w:rPr>
      </w:pPr>
      <w:r w:rsidRPr="00FF37CC">
        <w:rPr>
          <w:b/>
          <w:snapToGrid/>
          <w:szCs w:val="24"/>
          <w:lang w:val="en-AU"/>
        </w:rPr>
        <w:t xml:space="preserve">Mã hiệu dự án:  &lt; </w:t>
      </w:r>
      <w:r w:rsidR="00C512CD" w:rsidRPr="00FF37CC">
        <w:rPr>
          <w:b/>
          <w:snapToGrid/>
          <w:szCs w:val="24"/>
          <w:lang w:val="en-AU"/>
        </w:rPr>
        <w:t>VFS_Mobile2.0</w:t>
      </w:r>
      <w:r w:rsidRPr="00FF37CC">
        <w:rPr>
          <w:b/>
          <w:snapToGrid/>
          <w:szCs w:val="24"/>
          <w:lang w:val="en-AU"/>
        </w:rPr>
        <w:t>&gt;</w:t>
      </w:r>
    </w:p>
    <w:p w14:paraId="3330588C" w14:textId="3D3C5007" w:rsidR="006A2738" w:rsidRPr="00FF37CC" w:rsidRDefault="006A2738" w:rsidP="006A2738">
      <w:pPr>
        <w:widowControl/>
        <w:ind w:left="0"/>
        <w:jc w:val="center"/>
        <w:rPr>
          <w:b/>
          <w:snapToGrid/>
          <w:szCs w:val="24"/>
          <w:lang w:val="en-AU"/>
        </w:rPr>
      </w:pPr>
      <w:r w:rsidRPr="00FF37CC">
        <w:rPr>
          <w:b/>
          <w:snapToGrid/>
          <w:szCs w:val="24"/>
          <w:lang w:val="en-AU"/>
        </w:rPr>
        <w:t>Mã hiệu tài liệu: &lt;</w:t>
      </w:r>
      <w:r w:rsidR="00C512CD" w:rsidRPr="00FF37CC">
        <w:rPr>
          <w:b/>
          <w:snapToGrid/>
          <w:szCs w:val="24"/>
          <w:lang w:val="en-AU"/>
        </w:rPr>
        <w:t>SRS_VFS_Mobile</w:t>
      </w:r>
      <w:r w:rsidR="00603625" w:rsidRPr="00FF37CC">
        <w:rPr>
          <w:b/>
          <w:snapToGrid/>
          <w:szCs w:val="24"/>
          <w:lang w:val="en-AU"/>
        </w:rPr>
        <w:t>&gt;</w:t>
      </w:r>
    </w:p>
    <w:p w14:paraId="60C1B120" w14:textId="77777777" w:rsidR="00392A09" w:rsidRPr="00FF37CC" w:rsidRDefault="00392A09" w:rsidP="00586FF2">
      <w:pPr>
        <w:ind w:left="0"/>
        <w:rPr>
          <w:b/>
          <w:sz w:val="26"/>
          <w:szCs w:val="24"/>
        </w:rPr>
      </w:pPr>
    </w:p>
    <w:p w14:paraId="01B4F04C" w14:textId="77777777" w:rsidR="00392A09" w:rsidRPr="00FF37CC" w:rsidRDefault="00392A09" w:rsidP="00392A09">
      <w:pPr>
        <w:jc w:val="center"/>
        <w:rPr>
          <w:b/>
          <w:sz w:val="26"/>
          <w:szCs w:val="24"/>
        </w:rPr>
      </w:pPr>
    </w:p>
    <w:p w14:paraId="157334A8" w14:textId="77777777" w:rsidR="00392A09" w:rsidRPr="00FF37CC" w:rsidRDefault="00392A09" w:rsidP="00392A09">
      <w:pPr>
        <w:jc w:val="center"/>
        <w:rPr>
          <w:b/>
          <w:sz w:val="26"/>
          <w:szCs w:val="24"/>
        </w:rPr>
      </w:pPr>
    </w:p>
    <w:p w14:paraId="7FB7C87A" w14:textId="77777777" w:rsidR="00392A09" w:rsidRPr="00FF37CC" w:rsidRDefault="00392A09" w:rsidP="00392A09">
      <w:pPr>
        <w:rPr>
          <w:b/>
          <w:sz w:val="26"/>
          <w:szCs w:val="24"/>
        </w:rPr>
      </w:pPr>
    </w:p>
    <w:p w14:paraId="4892F10C" w14:textId="77777777" w:rsidR="00392A09" w:rsidRPr="00FF37CC" w:rsidRDefault="00392A09" w:rsidP="00392A09">
      <w:pPr>
        <w:jc w:val="center"/>
        <w:rPr>
          <w:b/>
          <w:sz w:val="26"/>
          <w:szCs w:val="24"/>
        </w:rPr>
      </w:pPr>
    </w:p>
    <w:p w14:paraId="48363599" w14:textId="77777777" w:rsidR="00392A09" w:rsidRPr="00FF37CC" w:rsidRDefault="00392A09" w:rsidP="00392A09">
      <w:pPr>
        <w:jc w:val="center"/>
        <w:rPr>
          <w:b/>
          <w:sz w:val="26"/>
          <w:szCs w:val="24"/>
        </w:rPr>
      </w:pPr>
    </w:p>
    <w:p w14:paraId="62B2F90F" w14:textId="77777777" w:rsidR="00392A09" w:rsidRPr="00FF37CC" w:rsidRDefault="00392A09" w:rsidP="00B0753D">
      <w:pPr>
        <w:ind w:left="0"/>
        <w:rPr>
          <w:b/>
          <w:sz w:val="26"/>
          <w:szCs w:val="24"/>
        </w:rPr>
      </w:pPr>
    </w:p>
    <w:p w14:paraId="0709A36C" w14:textId="77777777" w:rsidR="00392A09" w:rsidRPr="00FF37CC" w:rsidRDefault="00392A09" w:rsidP="00392A09">
      <w:pPr>
        <w:jc w:val="center"/>
        <w:rPr>
          <w:b/>
          <w:sz w:val="26"/>
          <w:szCs w:val="24"/>
        </w:rPr>
      </w:pPr>
    </w:p>
    <w:p w14:paraId="17CF1A16" w14:textId="77777777" w:rsidR="00315DD9" w:rsidRPr="00FF37CC" w:rsidRDefault="00315DD9" w:rsidP="001F1B36">
      <w:pPr>
        <w:jc w:val="center"/>
        <w:rPr>
          <w:b/>
          <w:szCs w:val="24"/>
        </w:rPr>
      </w:pPr>
    </w:p>
    <w:p w14:paraId="7F288C24" w14:textId="77777777" w:rsidR="00315DD9" w:rsidRPr="00FF37CC" w:rsidRDefault="00315DD9" w:rsidP="001F1B36">
      <w:pPr>
        <w:jc w:val="center"/>
        <w:rPr>
          <w:b/>
          <w:szCs w:val="24"/>
        </w:rPr>
      </w:pPr>
    </w:p>
    <w:p w14:paraId="51952C3A" w14:textId="77777777" w:rsidR="00315DD9" w:rsidRPr="00FF37CC" w:rsidRDefault="00315DD9" w:rsidP="001F1B36">
      <w:pPr>
        <w:jc w:val="center"/>
        <w:rPr>
          <w:b/>
          <w:szCs w:val="24"/>
        </w:rPr>
      </w:pPr>
    </w:p>
    <w:p w14:paraId="62CE7D51" w14:textId="65EE7782" w:rsidR="00655DB6" w:rsidRPr="00FF37CC" w:rsidRDefault="00655DB6" w:rsidP="00655DB6">
      <w:pPr>
        <w:jc w:val="center"/>
        <w:rPr>
          <w:b/>
          <w:snapToGrid/>
          <w:szCs w:val="24"/>
          <w:lang w:val="en-AU"/>
        </w:rPr>
      </w:pPr>
      <w:r w:rsidRPr="00FF37CC">
        <w:rPr>
          <w:b/>
          <w:snapToGrid/>
          <w:szCs w:val="24"/>
          <w:lang w:val="en-AU"/>
        </w:rPr>
        <w:t>&lt;</w:t>
      </w:r>
      <w:r w:rsidR="00C512CD" w:rsidRPr="00FF37CC">
        <w:rPr>
          <w:b/>
          <w:snapToGrid/>
          <w:szCs w:val="24"/>
          <w:lang w:val="en-AU"/>
        </w:rPr>
        <w:t>Hà Nội</w:t>
      </w:r>
      <w:r w:rsidRPr="00FF37CC">
        <w:rPr>
          <w:b/>
          <w:snapToGrid/>
          <w:szCs w:val="24"/>
          <w:lang w:val="en-AU"/>
        </w:rPr>
        <w:t xml:space="preserve">, </w:t>
      </w:r>
      <w:r w:rsidR="00C512CD" w:rsidRPr="00FF37CC">
        <w:rPr>
          <w:b/>
          <w:snapToGrid/>
          <w:szCs w:val="24"/>
          <w:lang w:val="en-AU"/>
        </w:rPr>
        <w:t>14/02/2020</w:t>
      </w:r>
      <w:r w:rsidRPr="00FF37CC">
        <w:rPr>
          <w:b/>
          <w:snapToGrid/>
          <w:szCs w:val="24"/>
          <w:lang w:val="en-AU"/>
        </w:rPr>
        <w:t>&gt;</w:t>
      </w:r>
    </w:p>
    <w:p w14:paraId="26AA7ADF" w14:textId="77777777" w:rsidR="00164377" w:rsidRPr="00FF37CC" w:rsidRDefault="00164377" w:rsidP="00DA341A">
      <w:pPr>
        <w:ind w:left="0"/>
        <w:jc w:val="center"/>
        <w:rPr>
          <w:b/>
          <w:sz w:val="28"/>
          <w:szCs w:val="28"/>
        </w:rPr>
        <w:sectPr w:rsidR="00164377" w:rsidRPr="00FF37CC" w:rsidSect="00586FF2">
          <w:headerReference w:type="default" r:id="rId9"/>
          <w:footerReference w:type="default" r:id="rId10"/>
          <w:pgSz w:w="11909" w:h="16834" w:code="9"/>
          <w:pgMar w:top="1152" w:right="1152" w:bottom="1238" w:left="1440" w:header="432" w:footer="432" w:gutter="0"/>
          <w:cols w:space="709"/>
          <w:titlePg/>
        </w:sectPr>
      </w:pPr>
    </w:p>
    <w:p w14:paraId="75388CCF" w14:textId="77777777" w:rsidR="004C5397" w:rsidRPr="00FF37CC" w:rsidRDefault="00BA63D4" w:rsidP="00700352">
      <w:pPr>
        <w:pStyle w:val="Heading1"/>
        <w:numPr>
          <w:ilvl w:val="0"/>
          <w:numId w:val="0"/>
        </w:numPr>
        <w:ind w:left="432"/>
        <w:jc w:val="center"/>
        <w:rPr>
          <w:sz w:val="34"/>
        </w:rPr>
      </w:pPr>
      <w:bookmarkStart w:id="0" w:name="_Toc30088712"/>
      <w:r w:rsidRPr="00FF37CC">
        <w:rPr>
          <w:sz w:val="28"/>
        </w:rPr>
        <w:lastRenderedPageBreak/>
        <w:t>BẢNG GHI NHẬN THAY ĐỔI</w:t>
      </w:r>
      <w:bookmarkEnd w:id="0"/>
    </w:p>
    <w:p w14:paraId="157ECC33" w14:textId="77777777" w:rsidR="006E0DB1" w:rsidRPr="00FF37CC" w:rsidRDefault="006E0DB1" w:rsidP="006E0DB1">
      <w:pPr>
        <w:widowControl/>
        <w:ind w:left="0" w:firstLine="720"/>
        <w:rPr>
          <w:snapToGrid/>
          <w:szCs w:val="28"/>
          <w:lang w:val="en-AU"/>
        </w:rPr>
      </w:pPr>
      <w:r w:rsidRPr="00FF37CC">
        <w:rPr>
          <w:snapToGrid/>
          <w:szCs w:val="28"/>
          <w:lang w:val="en-AU"/>
        </w:rPr>
        <w:t>*A – Tạo mới, M – Sửa đổi, D – Xóa bỏ</w:t>
      </w:r>
    </w:p>
    <w:tbl>
      <w:tblPr>
        <w:tblW w:w="1431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1080"/>
        <w:gridCol w:w="7740"/>
        <w:gridCol w:w="1170"/>
      </w:tblGrid>
      <w:tr w:rsidR="006E0DB1" w:rsidRPr="00FF37CC" w14:paraId="0513E45C" w14:textId="77777777" w:rsidTr="00367212">
        <w:tc>
          <w:tcPr>
            <w:tcW w:w="1080" w:type="dxa"/>
            <w:shd w:val="clear" w:color="auto" w:fill="C0C0C0"/>
          </w:tcPr>
          <w:p w14:paraId="3C6C82B1" w14:textId="77777777" w:rsidR="006E0DB1" w:rsidRPr="00FF37CC" w:rsidRDefault="006E0DB1" w:rsidP="006E0DB1">
            <w:pPr>
              <w:spacing w:before="60" w:after="60"/>
              <w:ind w:left="0"/>
              <w:jc w:val="center"/>
              <w:rPr>
                <w:b/>
                <w:snapToGrid/>
                <w:szCs w:val="24"/>
              </w:rPr>
            </w:pPr>
            <w:r w:rsidRPr="00FF37CC">
              <w:rPr>
                <w:b/>
                <w:snapToGrid/>
                <w:szCs w:val="24"/>
              </w:rPr>
              <w:t>Ngày</w:t>
            </w:r>
          </w:p>
          <w:p w14:paraId="29DE82B0" w14:textId="77777777" w:rsidR="006E0DB1" w:rsidRPr="00FF37CC" w:rsidRDefault="006E0DB1" w:rsidP="006E0DB1">
            <w:pPr>
              <w:spacing w:before="60" w:after="60"/>
              <w:ind w:left="0"/>
              <w:jc w:val="center"/>
              <w:rPr>
                <w:b/>
                <w:snapToGrid/>
                <w:szCs w:val="24"/>
              </w:rPr>
            </w:pPr>
            <w:r w:rsidRPr="00FF37CC">
              <w:rPr>
                <w:b/>
                <w:snapToGrid/>
                <w:szCs w:val="24"/>
              </w:rPr>
              <w:t>thay đổi</w:t>
            </w:r>
          </w:p>
        </w:tc>
        <w:tc>
          <w:tcPr>
            <w:tcW w:w="1080" w:type="dxa"/>
            <w:shd w:val="clear" w:color="auto" w:fill="C0C0C0"/>
          </w:tcPr>
          <w:p w14:paraId="5848713A" w14:textId="77777777" w:rsidR="006E0DB1" w:rsidRPr="00FF37CC" w:rsidRDefault="006E0DB1" w:rsidP="006E0DB1">
            <w:pPr>
              <w:spacing w:before="60" w:after="60"/>
              <w:ind w:left="0"/>
              <w:jc w:val="center"/>
              <w:rPr>
                <w:b/>
                <w:szCs w:val="24"/>
              </w:rPr>
            </w:pPr>
            <w:r w:rsidRPr="00FF37CC">
              <w:rPr>
                <w:b/>
                <w:szCs w:val="24"/>
              </w:rPr>
              <w:t>Vị trí</w:t>
            </w:r>
          </w:p>
          <w:p w14:paraId="6E2CAF5C" w14:textId="77777777" w:rsidR="006E0DB1" w:rsidRPr="00FF37CC" w:rsidRDefault="006E0DB1" w:rsidP="006E0DB1">
            <w:pPr>
              <w:spacing w:before="60" w:after="60"/>
              <w:ind w:left="0"/>
              <w:jc w:val="center"/>
              <w:rPr>
                <w:b/>
                <w:szCs w:val="24"/>
              </w:rPr>
            </w:pPr>
            <w:r w:rsidRPr="00FF37CC">
              <w:rPr>
                <w:b/>
                <w:szCs w:val="24"/>
              </w:rPr>
              <w:t>thay đổi</w:t>
            </w:r>
          </w:p>
        </w:tc>
        <w:tc>
          <w:tcPr>
            <w:tcW w:w="720" w:type="dxa"/>
            <w:shd w:val="clear" w:color="auto" w:fill="C0C0C0"/>
          </w:tcPr>
          <w:p w14:paraId="43504ED6" w14:textId="77777777" w:rsidR="006E0DB1" w:rsidRPr="00FF37CC" w:rsidRDefault="006E0DB1" w:rsidP="006E0DB1">
            <w:pPr>
              <w:spacing w:before="60" w:after="60"/>
              <w:ind w:left="0"/>
              <w:jc w:val="center"/>
              <w:rPr>
                <w:b/>
                <w:snapToGrid/>
                <w:szCs w:val="24"/>
              </w:rPr>
            </w:pPr>
            <w:r w:rsidRPr="00FF37CC">
              <w:rPr>
                <w:b/>
                <w:snapToGrid/>
                <w:szCs w:val="24"/>
              </w:rPr>
              <w:t>A*</w:t>
            </w:r>
          </w:p>
          <w:p w14:paraId="7AED4FAA" w14:textId="77777777" w:rsidR="006E0DB1" w:rsidRPr="00FF37CC" w:rsidRDefault="006E0DB1" w:rsidP="006E0DB1">
            <w:pPr>
              <w:spacing w:before="60" w:after="60"/>
              <w:ind w:left="0"/>
              <w:jc w:val="center"/>
              <w:rPr>
                <w:b/>
                <w:snapToGrid/>
                <w:szCs w:val="24"/>
              </w:rPr>
            </w:pPr>
            <w:r w:rsidRPr="00FF37CC">
              <w:rPr>
                <w:b/>
                <w:snapToGrid/>
                <w:szCs w:val="24"/>
              </w:rPr>
              <w:t>M, D</w:t>
            </w:r>
          </w:p>
        </w:tc>
        <w:tc>
          <w:tcPr>
            <w:tcW w:w="1440" w:type="dxa"/>
            <w:shd w:val="clear" w:color="auto" w:fill="C0C0C0"/>
          </w:tcPr>
          <w:p w14:paraId="7D162A7C" w14:textId="77777777" w:rsidR="006E0DB1" w:rsidRPr="00FF37CC" w:rsidRDefault="006E0DB1" w:rsidP="006E0DB1">
            <w:pPr>
              <w:spacing w:before="60" w:after="60"/>
              <w:ind w:left="0"/>
              <w:jc w:val="center"/>
              <w:rPr>
                <w:b/>
                <w:snapToGrid/>
                <w:szCs w:val="24"/>
              </w:rPr>
            </w:pPr>
            <w:r w:rsidRPr="00FF37CC">
              <w:rPr>
                <w:b/>
                <w:snapToGrid/>
                <w:szCs w:val="24"/>
              </w:rPr>
              <w:t>Nguồn gốc</w:t>
            </w:r>
          </w:p>
        </w:tc>
        <w:tc>
          <w:tcPr>
            <w:tcW w:w="1080" w:type="dxa"/>
            <w:shd w:val="clear" w:color="auto" w:fill="C0C0C0"/>
          </w:tcPr>
          <w:p w14:paraId="5668CF75" w14:textId="77777777" w:rsidR="006E0DB1" w:rsidRPr="00FF37CC" w:rsidRDefault="006E0DB1" w:rsidP="006E0DB1">
            <w:pPr>
              <w:spacing w:before="60" w:after="60"/>
              <w:ind w:left="0"/>
              <w:jc w:val="center"/>
              <w:rPr>
                <w:b/>
                <w:snapToGrid/>
                <w:szCs w:val="24"/>
              </w:rPr>
            </w:pPr>
            <w:r w:rsidRPr="00FF37CC">
              <w:rPr>
                <w:b/>
                <w:snapToGrid/>
                <w:szCs w:val="24"/>
              </w:rPr>
              <w:t>Phiên</w:t>
            </w:r>
          </w:p>
          <w:p w14:paraId="0DEB9173" w14:textId="77777777" w:rsidR="006E0DB1" w:rsidRPr="00FF37CC" w:rsidRDefault="006E0DB1" w:rsidP="006E0DB1">
            <w:pPr>
              <w:spacing w:before="60" w:after="60"/>
              <w:ind w:left="0"/>
              <w:jc w:val="center"/>
              <w:rPr>
                <w:b/>
                <w:snapToGrid/>
                <w:szCs w:val="24"/>
              </w:rPr>
            </w:pPr>
            <w:r w:rsidRPr="00FF37CC">
              <w:rPr>
                <w:b/>
                <w:snapToGrid/>
                <w:szCs w:val="24"/>
              </w:rPr>
              <w:t>bản cũ</w:t>
            </w:r>
          </w:p>
        </w:tc>
        <w:tc>
          <w:tcPr>
            <w:tcW w:w="7740" w:type="dxa"/>
            <w:shd w:val="clear" w:color="auto" w:fill="C0C0C0"/>
          </w:tcPr>
          <w:p w14:paraId="2137A95E" w14:textId="77777777" w:rsidR="006E0DB1" w:rsidRPr="00FF37CC" w:rsidRDefault="006E0DB1" w:rsidP="006E0DB1">
            <w:pPr>
              <w:spacing w:before="60" w:after="60"/>
              <w:ind w:left="0"/>
              <w:jc w:val="center"/>
              <w:rPr>
                <w:b/>
                <w:snapToGrid/>
                <w:szCs w:val="24"/>
              </w:rPr>
            </w:pPr>
            <w:r w:rsidRPr="00FF37CC">
              <w:rPr>
                <w:b/>
                <w:snapToGrid/>
                <w:szCs w:val="24"/>
              </w:rPr>
              <w:t>Mô tả thay đổi</w:t>
            </w:r>
          </w:p>
        </w:tc>
        <w:tc>
          <w:tcPr>
            <w:tcW w:w="1170" w:type="dxa"/>
            <w:shd w:val="clear" w:color="auto" w:fill="C0C0C0"/>
          </w:tcPr>
          <w:p w14:paraId="6F6944A7" w14:textId="77777777" w:rsidR="006E0DB1" w:rsidRPr="00FF37CC" w:rsidRDefault="006E0DB1" w:rsidP="006E0DB1">
            <w:pPr>
              <w:spacing w:before="60" w:after="60"/>
              <w:ind w:left="0"/>
              <w:jc w:val="center"/>
              <w:rPr>
                <w:b/>
                <w:snapToGrid/>
                <w:szCs w:val="24"/>
              </w:rPr>
            </w:pPr>
            <w:r w:rsidRPr="00FF37CC">
              <w:rPr>
                <w:b/>
                <w:snapToGrid/>
                <w:szCs w:val="24"/>
              </w:rPr>
              <w:t>Phiên</w:t>
            </w:r>
          </w:p>
          <w:p w14:paraId="347B9BC7" w14:textId="77777777" w:rsidR="006E0DB1" w:rsidRPr="00FF37CC" w:rsidRDefault="006E0DB1" w:rsidP="006E0DB1">
            <w:pPr>
              <w:spacing w:before="60" w:after="60"/>
              <w:ind w:left="0"/>
              <w:jc w:val="center"/>
              <w:rPr>
                <w:b/>
                <w:snapToGrid/>
                <w:szCs w:val="24"/>
              </w:rPr>
            </w:pPr>
            <w:r w:rsidRPr="00FF37CC">
              <w:rPr>
                <w:b/>
                <w:snapToGrid/>
                <w:szCs w:val="24"/>
              </w:rPr>
              <w:t>bản mới</w:t>
            </w:r>
          </w:p>
        </w:tc>
      </w:tr>
      <w:tr w:rsidR="006E0DB1" w:rsidRPr="00FF37CC" w14:paraId="7A018244" w14:textId="77777777" w:rsidTr="00367212">
        <w:tc>
          <w:tcPr>
            <w:tcW w:w="1080" w:type="dxa"/>
          </w:tcPr>
          <w:p w14:paraId="672C4056" w14:textId="77777777" w:rsidR="006E0DB1" w:rsidRPr="00FF37CC" w:rsidRDefault="006E0DB1" w:rsidP="006E0DB1">
            <w:pPr>
              <w:spacing w:before="60" w:after="60"/>
              <w:ind w:left="0"/>
              <w:jc w:val="both"/>
              <w:rPr>
                <w:snapToGrid/>
                <w:szCs w:val="24"/>
              </w:rPr>
            </w:pPr>
          </w:p>
        </w:tc>
        <w:tc>
          <w:tcPr>
            <w:tcW w:w="1080" w:type="dxa"/>
          </w:tcPr>
          <w:p w14:paraId="27AD15CF" w14:textId="77777777" w:rsidR="006E0DB1" w:rsidRPr="00FF37CC" w:rsidRDefault="006E0DB1" w:rsidP="006E0DB1">
            <w:pPr>
              <w:spacing w:before="60" w:after="60"/>
              <w:ind w:left="0"/>
              <w:jc w:val="both"/>
              <w:rPr>
                <w:snapToGrid/>
                <w:szCs w:val="24"/>
              </w:rPr>
            </w:pPr>
          </w:p>
        </w:tc>
        <w:tc>
          <w:tcPr>
            <w:tcW w:w="720" w:type="dxa"/>
          </w:tcPr>
          <w:p w14:paraId="362A75A0" w14:textId="77777777" w:rsidR="006E0DB1" w:rsidRPr="00FF37CC" w:rsidRDefault="006E0DB1" w:rsidP="006E0DB1">
            <w:pPr>
              <w:spacing w:before="60" w:after="60"/>
              <w:ind w:left="0"/>
              <w:jc w:val="both"/>
              <w:rPr>
                <w:snapToGrid/>
                <w:szCs w:val="24"/>
              </w:rPr>
            </w:pPr>
          </w:p>
        </w:tc>
        <w:tc>
          <w:tcPr>
            <w:tcW w:w="1440" w:type="dxa"/>
          </w:tcPr>
          <w:p w14:paraId="15EF4349" w14:textId="77777777" w:rsidR="006E0DB1" w:rsidRPr="00FF37CC" w:rsidRDefault="006E0DB1" w:rsidP="006E0DB1">
            <w:pPr>
              <w:spacing w:before="60" w:after="60"/>
              <w:ind w:left="0"/>
              <w:jc w:val="both"/>
              <w:rPr>
                <w:snapToGrid/>
                <w:szCs w:val="24"/>
              </w:rPr>
            </w:pPr>
          </w:p>
        </w:tc>
        <w:tc>
          <w:tcPr>
            <w:tcW w:w="1080" w:type="dxa"/>
          </w:tcPr>
          <w:p w14:paraId="16F4F7ED" w14:textId="77777777" w:rsidR="006E0DB1" w:rsidRPr="00FF37CC" w:rsidRDefault="006E0DB1" w:rsidP="006E0DB1">
            <w:pPr>
              <w:spacing w:before="60" w:after="60"/>
              <w:ind w:left="0"/>
              <w:jc w:val="both"/>
              <w:rPr>
                <w:snapToGrid/>
                <w:szCs w:val="24"/>
              </w:rPr>
            </w:pPr>
          </w:p>
        </w:tc>
        <w:tc>
          <w:tcPr>
            <w:tcW w:w="7740" w:type="dxa"/>
          </w:tcPr>
          <w:p w14:paraId="4ED7FF9C" w14:textId="77777777" w:rsidR="006E0DB1" w:rsidRPr="00FF37CC" w:rsidRDefault="006E0DB1" w:rsidP="006E0DB1">
            <w:pPr>
              <w:spacing w:before="60" w:after="60"/>
              <w:ind w:left="0"/>
              <w:jc w:val="both"/>
              <w:rPr>
                <w:snapToGrid/>
                <w:szCs w:val="24"/>
              </w:rPr>
            </w:pPr>
          </w:p>
        </w:tc>
        <w:tc>
          <w:tcPr>
            <w:tcW w:w="1170" w:type="dxa"/>
          </w:tcPr>
          <w:p w14:paraId="4F75EC92" w14:textId="77777777" w:rsidR="006E0DB1" w:rsidRPr="00FF37CC" w:rsidRDefault="006E0DB1" w:rsidP="006E0DB1">
            <w:pPr>
              <w:spacing w:before="60" w:after="60"/>
              <w:ind w:left="0"/>
              <w:jc w:val="both"/>
              <w:rPr>
                <w:snapToGrid/>
                <w:szCs w:val="24"/>
              </w:rPr>
            </w:pPr>
          </w:p>
        </w:tc>
      </w:tr>
      <w:tr w:rsidR="006E0DB1" w:rsidRPr="00FF37CC" w14:paraId="6941C9E0" w14:textId="77777777" w:rsidTr="00367212">
        <w:tc>
          <w:tcPr>
            <w:tcW w:w="1080" w:type="dxa"/>
          </w:tcPr>
          <w:p w14:paraId="26EF53C1" w14:textId="77777777" w:rsidR="006E0DB1" w:rsidRPr="00FF37CC" w:rsidRDefault="006E0DB1" w:rsidP="006E0DB1">
            <w:pPr>
              <w:spacing w:before="60" w:after="60"/>
              <w:ind w:left="0"/>
              <w:jc w:val="both"/>
              <w:rPr>
                <w:snapToGrid/>
                <w:szCs w:val="24"/>
              </w:rPr>
            </w:pPr>
          </w:p>
        </w:tc>
        <w:tc>
          <w:tcPr>
            <w:tcW w:w="1080" w:type="dxa"/>
          </w:tcPr>
          <w:p w14:paraId="466CE011" w14:textId="77777777" w:rsidR="006E0DB1" w:rsidRPr="00FF37CC" w:rsidRDefault="006E0DB1" w:rsidP="006E0DB1">
            <w:pPr>
              <w:spacing w:before="60" w:after="60"/>
              <w:ind w:left="0"/>
              <w:jc w:val="both"/>
              <w:rPr>
                <w:snapToGrid/>
                <w:szCs w:val="24"/>
              </w:rPr>
            </w:pPr>
          </w:p>
        </w:tc>
        <w:tc>
          <w:tcPr>
            <w:tcW w:w="720" w:type="dxa"/>
          </w:tcPr>
          <w:p w14:paraId="59DCB48E" w14:textId="77777777" w:rsidR="006E0DB1" w:rsidRPr="00FF37CC" w:rsidRDefault="006E0DB1" w:rsidP="006E0DB1">
            <w:pPr>
              <w:spacing w:before="60" w:after="60"/>
              <w:ind w:left="0"/>
              <w:jc w:val="both"/>
              <w:rPr>
                <w:snapToGrid/>
                <w:szCs w:val="24"/>
              </w:rPr>
            </w:pPr>
          </w:p>
        </w:tc>
        <w:tc>
          <w:tcPr>
            <w:tcW w:w="1440" w:type="dxa"/>
          </w:tcPr>
          <w:p w14:paraId="03079743" w14:textId="77777777" w:rsidR="006E0DB1" w:rsidRPr="00FF37CC" w:rsidRDefault="006E0DB1" w:rsidP="006E0DB1">
            <w:pPr>
              <w:spacing w:before="60" w:after="60"/>
              <w:ind w:left="0"/>
              <w:jc w:val="both"/>
              <w:rPr>
                <w:snapToGrid/>
                <w:szCs w:val="24"/>
              </w:rPr>
            </w:pPr>
          </w:p>
        </w:tc>
        <w:tc>
          <w:tcPr>
            <w:tcW w:w="1080" w:type="dxa"/>
          </w:tcPr>
          <w:p w14:paraId="5542997D" w14:textId="77777777" w:rsidR="006E0DB1" w:rsidRPr="00FF37CC" w:rsidRDefault="006E0DB1" w:rsidP="006E0DB1">
            <w:pPr>
              <w:spacing w:before="60" w:after="60"/>
              <w:ind w:left="0"/>
              <w:jc w:val="both"/>
              <w:rPr>
                <w:snapToGrid/>
                <w:szCs w:val="24"/>
              </w:rPr>
            </w:pPr>
          </w:p>
        </w:tc>
        <w:tc>
          <w:tcPr>
            <w:tcW w:w="7740" w:type="dxa"/>
          </w:tcPr>
          <w:p w14:paraId="77073A6F" w14:textId="77777777" w:rsidR="006E0DB1" w:rsidRPr="00FF37CC" w:rsidRDefault="006E0DB1" w:rsidP="006E0DB1">
            <w:pPr>
              <w:spacing w:before="60" w:after="60"/>
              <w:ind w:left="0"/>
              <w:jc w:val="both"/>
              <w:rPr>
                <w:snapToGrid/>
                <w:szCs w:val="24"/>
              </w:rPr>
            </w:pPr>
          </w:p>
        </w:tc>
        <w:tc>
          <w:tcPr>
            <w:tcW w:w="1170" w:type="dxa"/>
          </w:tcPr>
          <w:p w14:paraId="6B59A5FD" w14:textId="77777777" w:rsidR="006E0DB1" w:rsidRPr="00FF37CC" w:rsidRDefault="006E0DB1" w:rsidP="006E0DB1">
            <w:pPr>
              <w:spacing w:before="60" w:after="60"/>
              <w:ind w:left="0"/>
              <w:jc w:val="both"/>
              <w:rPr>
                <w:snapToGrid/>
                <w:szCs w:val="24"/>
              </w:rPr>
            </w:pPr>
          </w:p>
        </w:tc>
      </w:tr>
      <w:tr w:rsidR="006E0DB1" w:rsidRPr="00FF37CC" w14:paraId="49044116" w14:textId="77777777" w:rsidTr="00367212">
        <w:tc>
          <w:tcPr>
            <w:tcW w:w="1080" w:type="dxa"/>
          </w:tcPr>
          <w:p w14:paraId="1BEA9708" w14:textId="77777777" w:rsidR="006E0DB1" w:rsidRPr="00FF37CC" w:rsidRDefault="006E0DB1" w:rsidP="006E0DB1">
            <w:pPr>
              <w:spacing w:before="60" w:after="60"/>
              <w:ind w:left="0"/>
              <w:jc w:val="both"/>
              <w:rPr>
                <w:snapToGrid/>
                <w:szCs w:val="24"/>
              </w:rPr>
            </w:pPr>
          </w:p>
        </w:tc>
        <w:tc>
          <w:tcPr>
            <w:tcW w:w="1080" w:type="dxa"/>
          </w:tcPr>
          <w:p w14:paraId="11B0BCAA" w14:textId="77777777" w:rsidR="006E0DB1" w:rsidRPr="00FF37CC" w:rsidRDefault="006E0DB1" w:rsidP="006E0DB1">
            <w:pPr>
              <w:spacing w:before="60" w:after="60"/>
              <w:ind w:left="0"/>
              <w:jc w:val="both"/>
              <w:rPr>
                <w:snapToGrid/>
                <w:szCs w:val="24"/>
              </w:rPr>
            </w:pPr>
          </w:p>
        </w:tc>
        <w:tc>
          <w:tcPr>
            <w:tcW w:w="720" w:type="dxa"/>
          </w:tcPr>
          <w:p w14:paraId="4442866C" w14:textId="77777777" w:rsidR="006E0DB1" w:rsidRPr="00FF37CC" w:rsidRDefault="006E0DB1" w:rsidP="006E0DB1">
            <w:pPr>
              <w:spacing w:before="60" w:after="60"/>
              <w:ind w:left="0"/>
              <w:jc w:val="both"/>
              <w:rPr>
                <w:snapToGrid/>
                <w:szCs w:val="24"/>
              </w:rPr>
            </w:pPr>
          </w:p>
        </w:tc>
        <w:tc>
          <w:tcPr>
            <w:tcW w:w="1440" w:type="dxa"/>
          </w:tcPr>
          <w:p w14:paraId="472BADB5" w14:textId="77777777" w:rsidR="006E0DB1" w:rsidRPr="00FF37CC" w:rsidRDefault="006E0DB1" w:rsidP="006E0DB1">
            <w:pPr>
              <w:spacing w:before="60" w:after="60"/>
              <w:ind w:left="0"/>
              <w:jc w:val="both"/>
              <w:rPr>
                <w:snapToGrid/>
                <w:szCs w:val="24"/>
              </w:rPr>
            </w:pPr>
          </w:p>
        </w:tc>
        <w:tc>
          <w:tcPr>
            <w:tcW w:w="1080" w:type="dxa"/>
          </w:tcPr>
          <w:p w14:paraId="71B3D5BD" w14:textId="77777777" w:rsidR="006E0DB1" w:rsidRPr="00FF37CC" w:rsidRDefault="006E0DB1" w:rsidP="006E0DB1">
            <w:pPr>
              <w:spacing w:before="60" w:after="60"/>
              <w:ind w:left="0"/>
              <w:jc w:val="both"/>
              <w:rPr>
                <w:snapToGrid/>
                <w:szCs w:val="24"/>
              </w:rPr>
            </w:pPr>
          </w:p>
        </w:tc>
        <w:tc>
          <w:tcPr>
            <w:tcW w:w="7740" w:type="dxa"/>
          </w:tcPr>
          <w:p w14:paraId="1B1B9D76" w14:textId="77777777" w:rsidR="006E0DB1" w:rsidRPr="00FF37CC" w:rsidRDefault="006E0DB1" w:rsidP="006E0DB1">
            <w:pPr>
              <w:spacing w:before="60" w:after="60"/>
              <w:ind w:left="0"/>
              <w:jc w:val="both"/>
              <w:rPr>
                <w:snapToGrid/>
                <w:szCs w:val="24"/>
              </w:rPr>
            </w:pPr>
          </w:p>
        </w:tc>
        <w:tc>
          <w:tcPr>
            <w:tcW w:w="1170" w:type="dxa"/>
          </w:tcPr>
          <w:p w14:paraId="0D747DA1" w14:textId="77777777" w:rsidR="006E0DB1" w:rsidRPr="00FF37CC" w:rsidRDefault="006E0DB1" w:rsidP="006E0DB1">
            <w:pPr>
              <w:spacing w:before="60" w:after="60"/>
              <w:ind w:left="0"/>
              <w:jc w:val="both"/>
              <w:rPr>
                <w:snapToGrid/>
                <w:szCs w:val="24"/>
              </w:rPr>
            </w:pPr>
          </w:p>
        </w:tc>
      </w:tr>
      <w:tr w:rsidR="006E0DB1" w:rsidRPr="00FF37CC" w14:paraId="43F9E2A5" w14:textId="77777777" w:rsidTr="00367212">
        <w:tc>
          <w:tcPr>
            <w:tcW w:w="1080" w:type="dxa"/>
          </w:tcPr>
          <w:p w14:paraId="4341BA4A" w14:textId="77777777" w:rsidR="006E0DB1" w:rsidRPr="00FF37CC" w:rsidRDefault="006E0DB1" w:rsidP="006E0DB1">
            <w:pPr>
              <w:spacing w:before="60" w:after="60"/>
              <w:ind w:left="0"/>
              <w:jc w:val="both"/>
              <w:rPr>
                <w:snapToGrid/>
                <w:szCs w:val="24"/>
              </w:rPr>
            </w:pPr>
          </w:p>
        </w:tc>
        <w:tc>
          <w:tcPr>
            <w:tcW w:w="1080" w:type="dxa"/>
          </w:tcPr>
          <w:p w14:paraId="4B9485CB" w14:textId="77777777" w:rsidR="006E0DB1" w:rsidRPr="00FF37CC" w:rsidRDefault="006E0DB1" w:rsidP="006E0DB1">
            <w:pPr>
              <w:spacing w:before="60" w:after="60"/>
              <w:ind w:left="0"/>
              <w:jc w:val="both"/>
              <w:rPr>
                <w:snapToGrid/>
                <w:szCs w:val="24"/>
              </w:rPr>
            </w:pPr>
          </w:p>
        </w:tc>
        <w:tc>
          <w:tcPr>
            <w:tcW w:w="720" w:type="dxa"/>
          </w:tcPr>
          <w:p w14:paraId="1BDD9F94" w14:textId="77777777" w:rsidR="006E0DB1" w:rsidRPr="00FF37CC" w:rsidRDefault="006E0DB1" w:rsidP="006E0DB1">
            <w:pPr>
              <w:spacing w:before="60" w:after="60"/>
              <w:ind w:left="0"/>
              <w:jc w:val="both"/>
              <w:rPr>
                <w:snapToGrid/>
                <w:szCs w:val="24"/>
              </w:rPr>
            </w:pPr>
          </w:p>
        </w:tc>
        <w:tc>
          <w:tcPr>
            <w:tcW w:w="1440" w:type="dxa"/>
          </w:tcPr>
          <w:p w14:paraId="203FBAA6" w14:textId="77777777" w:rsidR="006E0DB1" w:rsidRPr="00FF37CC" w:rsidRDefault="006E0DB1" w:rsidP="006E0DB1">
            <w:pPr>
              <w:spacing w:before="60" w:after="60"/>
              <w:ind w:left="0"/>
              <w:jc w:val="both"/>
              <w:rPr>
                <w:snapToGrid/>
                <w:szCs w:val="24"/>
              </w:rPr>
            </w:pPr>
          </w:p>
        </w:tc>
        <w:tc>
          <w:tcPr>
            <w:tcW w:w="1080" w:type="dxa"/>
          </w:tcPr>
          <w:p w14:paraId="47E82987" w14:textId="77777777" w:rsidR="006E0DB1" w:rsidRPr="00FF37CC" w:rsidRDefault="006E0DB1" w:rsidP="006E0DB1">
            <w:pPr>
              <w:spacing w:before="60" w:after="60"/>
              <w:ind w:left="0"/>
              <w:jc w:val="both"/>
              <w:rPr>
                <w:snapToGrid/>
                <w:szCs w:val="24"/>
              </w:rPr>
            </w:pPr>
          </w:p>
        </w:tc>
        <w:tc>
          <w:tcPr>
            <w:tcW w:w="7740" w:type="dxa"/>
          </w:tcPr>
          <w:p w14:paraId="308DF4DD" w14:textId="77777777" w:rsidR="006E0DB1" w:rsidRPr="00FF37CC" w:rsidRDefault="006E0DB1" w:rsidP="006E0DB1">
            <w:pPr>
              <w:spacing w:before="60" w:after="60"/>
              <w:ind w:left="0"/>
              <w:jc w:val="both"/>
              <w:rPr>
                <w:snapToGrid/>
                <w:szCs w:val="24"/>
              </w:rPr>
            </w:pPr>
          </w:p>
        </w:tc>
        <w:tc>
          <w:tcPr>
            <w:tcW w:w="1170" w:type="dxa"/>
          </w:tcPr>
          <w:p w14:paraId="50F78D70" w14:textId="77777777" w:rsidR="006E0DB1" w:rsidRPr="00FF37CC" w:rsidRDefault="006E0DB1" w:rsidP="006E0DB1">
            <w:pPr>
              <w:spacing w:before="60" w:after="60"/>
              <w:ind w:left="0"/>
              <w:jc w:val="both"/>
              <w:rPr>
                <w:snapToGrid/>
                <w:szCs w:val="24"/>
              </w:rPr>
            </w:pPr>
          </w:p>
        </w:tc>
      </w:tr>
      <w:tr w:rsidR="006E0DB1" w:rsidRPr="00FF37CC" w14:paraId="23166D03" w14:textId="77777777" w:rsidTr="00367212">
        <w:tc>
          <w:tcPr>
            <w:tcW w:w="1080" w:type="dxa"/>
          </w:tcPr>
          <w:p w14:paraId="6478AF6D" w14:textId="77777777" w:rsidR="006E0DB1" w:rsidRPr="00FF37CC" w:rsidRDefault="006E0DB1" w:rsidP="006E0DB1">
            <w:pPr>
              <w:spacing w:before="60" w:after="60"/>
              <w:ind w:left="0"/>
              <w:jc w:val="both"/>
              <w:rPr>
                <w:snapToGrid/>
                <w:szCs w:val="24"/>
              </w:rPr>
            </w:pPr>
          </w:p>
        </w:tc>
        <w:tc>
          <w:tcPr>
            <w:tcW w:w="1080" w:type="dxa"/>
          </w:tcPr>
          <w:p w14:paraId="04EEE07D" w14:textId="77777777" w:rsidR="006E0DB1" w:rsidRPr="00FF37CC" w:rsidRDefault="006E0DB1" w:rsidP="006E0DB1">
            <w:pPr>
              <w:spacing w:before="60" w:after="60"/>
              <w:ind w:left="0"/>
              <w:jc w:val="both"/>
              <w:rPr>
                <w:snapToGrid/>
                <w:szCs w:val="24"/>
              </w:rPr>
            </w:pPr>
          </w:p>
        </w:tc>
        <w:tc>
          <w:tcPr>
            <w:tcW w:w="720" w:type="dxa"/>
          </w:tcPr>
          <w:p w14:paraId="5B26C080" w14:textId="77777777" w:rsidR="006E0DB1" w:rsidRPr="00FF37CC" w:rsidRDefault="006E0DB1" w:rsidP="006E0DB1">
            <w:pPr>
              <w:spacing w:before="60" w:after="60"/>
              <w:ind w:left="0"/>
              <w:jc w:val="both"/>
              <w:rPr>
                <w:snapToGrid/>
                <w:szCs w:val="24"/>
              </w:rPr>
            </w:pPr>
          </w:p>
        </w:tc>
        <w:tc>
          <w:tcPr>
            <w:tcW w:w="1440" w:type="dxa"/>
          </w:tcPr>
          <w:p w14:paraId="78B3C4F7" w14:textId="77777777" w:rsidR="006E0DB1" w:rsidRPr="00FF37CC" w:rsidRDefault="006E0DB1" w:rsidP="006E0DB1">
            <w:pPr>
              <w:spacing w:before="60" w:after="60"/>
              <w:ind w:left="0"/>
              <w:jc w:val="both"/>
              <w:rPr>
                <w:snapToGrid/>
                <w:szCs w:val="24"/>
              </w:rPr>
            </w:pPr>
          </w:p>
        </w:tc>
        <w:tc>
          <w:tcPr>
            <w:tcW w:w="1080" w:type="dxa"/>
          </w:tcPr>
          <w:p w14:paraId="23982919" w14:textId="77777777" w:rsidR="006E0DB1" w:rsidRPr="00FF37CC" w:rsidRDefault="006E0DB1" w:rsidP="006E0DB1">
            <w:pPr>
              <w:spacing w:before="60" w:after="60"/>
              <w:ind w:left="0"/>
              <w:jc w:val="both"/>
              <w:rPr>
                <w:snapToGrid/>
                <w:szCs w:val="24"/>
              </w:rPr>
            </w:pPr>
          </w:p>
        </w:tc>
        <w:tc>
          <w:tcPr>
            <w:tcW w:w="7740" w:type="dxa"/>
          </w:tcPr>
          <w:p w14:paraId="1F6D772E" w14:textId="77777777" w:rsidR="006E0DB1" w:rsidRPr="00FF37CC" w:rsidRDefault="006E0DB1" w:rsidP="006E0DB1">
            <w:pPr>
              <w:spacing w:before="60" w:after="60"/>
              <w:ind w:left="0"/>
              <w:jc w:val="both"/>
              <w:rPr>
                <w:snapToGrid/>
                <w:szCs w:val="24"/>
              </w:rPr>
            </w:pPr>
          </w:p>
        </w:tc>
        <w:tc>
          <w:tcPr>
            <w:tcW w:w="1170" w:type="dxa"/>
          </w:tcPr>
          <w:p w14:paraId="4581E40C" w14:textId="77777777" w:rsidR="006E0DB1" w:rsidRPr="00FF37CC" w:rsidRDefault="006E0DB1" w:rsidP="006E0DB1">
            <w:pPr>
              <w:spacing w:before="60" w:after="60"/>
              <w:ind w:left="0"/>
              <w:jc w:val="both"/>
              <w:rPr>
                <w:snapToGrid/>
                <w:szCs w:val="24"/>
              </w:rPr>
            </w:pPr>
          </w:p>
        </w:tc>
      </w:tr>
      <w:tr w:rsidR="006E0DB1" w:rsidRPr="00FF37CC" w14:paraId="6271FA48" w14:textId="77777777" w:rsidTr="00367212">
        <w:tc>
          <w:tcPr>
            <w:tcW w:w="1080" w:type="dxa"/>
          </w:tcPr>
          <w:p w14:paraId="2E60DEF6" w14:textId="77777777" w:rsidR="006E0DB1" w:rsidRPr="00FF37CC" w:rsidRDefault="006E0DB1" w:rsidP="006E0DB1">
            <w:pPr>
              <w:spacing w:before="60" w:after="60"/>
              <w:ind w:left="0"/>
              <w:jc w:val="both"/>
              <w:rPr>
                <w:snapToGrid/>
                <w:szCs w:val="24"/>
              </w:rPr>
            </w:pPr>
          </w:p>
        </w:tc>
        <w:tc>
          <w:tcPr>
            <w:tcW w:w="1080" w:type="dxa"/>
          </w:tcPr>
          <w:p w14:paraId="55565929" w14:textId="77777777" w:rsidR="006E0DB1" w:rsidRPr="00FF37CC" w:rsidRDefault="006E0DB1" w:rsidP="006E0DB1">
            <w:pPr>
              <w:spacing w:before="60" w:after="60"/>
              <w:ind w:left="0"/>
              <w:jc w:val="both"/>
              <w:rPr>
                <w:snapToGrid/>
                <w:szCs w:val="24"/>
              </w:rPr>
            </w:pPr>
          </w:p>
        </w:tc>
        <w:tc>
          <w:tcPr>
            <w:tcW w:w="720" w:type="dxa"/>
          </w:tcPr>
          <w:p w14:paraId="6CA752E8" w14:textId="77777777" w:rsidR="006E0DB1" w:rsidRPr="00FF37CC" w:rsidRDefault="006E0DB1" w:rsidP="006E0DB1">
            <w:pPr>
              <w:spacing w:before="60" w:after="60"/>
              <w:ind w:left="0"/>
              <w:jc w:val="both"/>
              <w:rPr>
                <w:snapToGrid/>
                <w:szCs w:val="24"/>
              </w:rPr>
            </w:pPr>
          </w:p>
        </w:tc>
        <w:tc>
          <w:tcPr>
            <w:tcW w:w="1440" w:type="dxa"/>
          </w:tcPr>
          <w:p w14:paraId="6A248664" w14:textId="77777777" w:rsidR="006E0DB1" w:rsidRPr="00FF37CC" w:rsidRDefault="006E0DB1" w:rsidP="006E0DB1">
            <w:pPr>
              <w:spacing w:before="60" w:after="60"/>
              <w:ind w:left="0"/>
              <w:jc w:val="both"/>
              <w:rPr>
                <w:snapToGrid/>
                <w:szCs w:val="24"/>
              </w:rPr>
            </w:pPr>
          </w:p>
        </w:tc>
        <w:tc>
          <w:tcPr>
            <w:tcW w:w="1080" w:type="dxa"/>
          </w:tcPr>
          <w:p w14:paraId="16448AC4" w14:textId="77777777" w:rsidR="006E0DB1" w:rsidRPr="00FF37CC" w:rsidRDefault="006E0DB1" w:rsidP="006E0DB1">
            <w:pPr>
              <w:spacing w:before="60" w:after="60"/>
              <w:ind w:left="0"/>
              <w:jc w:val="both"/>
              <w:rPr>
                <w:snapToGrid/>
                <w:szCs w:val="24"/>
              </w:rPr>
            </w:pPr>
          </w:p>
        </w:tc>
        <w:tc>
          <w:tcPr>
            <w:tcW w:w="7740" w:type="dxa"/>
          </w:tcPr>
          <w:p w14:paraId="5E8C2BE9" w14:textId="77777777" w:rsidR="006E0DB1" w:rsidRPr="00FF37CC" w:rsidRDefault="006E0DB1" w:rsidP="006E0DB1">
            <w:pPr>
              <w:spacing w:before="60" w:after="60"/>
              <w:ind w:left="0"/>
              <w:jc w:val="both"/>
              <w:rPr>
                <w:snapToGrid/>
                <w:szCs w:val="24"/>
              </w:rPr>
            </w:pPr>
          </w:p>
        </w:tc>
        <w:tc>
          <w:tcPr>
            <w:tcW w:w="1170" w:type="dxa"/>
          </w:tcPr>
          <w:p w14:paraId="427D7804" w14:textId="77777777" w:rsidR="006E0DB1" w:rsidRPr="00FF37CC" w:rsidRDefault="006E0DB1" w:rsidP="006E0DB1">
            <w:pPr>
              <w:spacing w:before="60" w:after="60"/>
              <w:ind w:left="0"/>
              <w:jc w:val="both"/>
              <w:rPr>
                <w:snapToGrid/>
                <w:szCs w:val="24"/>
              </w:rPr>
            </w:pPr>
          </w:p>
        </w:tc>
      </w:tr>
      <w:tr w:rsidR="006E0DB1" w:rsidRPr="00FF37CC" w14:paraId="7F9F39DA" w14:textId="77777777" w:rsidTr="00367212">
        <w:tc>
          <w:tcPr>
            <w:tcW w:w="1080" w:type="dxa"/>
          </w:tcPr>
          <w:p w14:paraId="499B8B46" w14:textId="77777777" w:rsidR="006E0DB1" w:rsidRPr="00FF37CC" w:rsidRDefault="006E0DB1" w:rsidP="006E0DB1">
            <w:pPr>
              <w:spacing w:before="60" w:after="60"/>
              <w:ind w:left="0"/>
              <w:jc w:val="both"/>
              <w:rPr>
                <w:snapToGrid/>
                <w:szCs w:val="24"/>
              </w:rPr>
            </w:pPr>
          </w:p>
        </w:tc>
        <w:tc>
          <w:tcPr>
            <w:tcW w:w="1080" w:type="dxa"/>
          </w:tcPr>
          <w:p w14:paraId="6F3AE494" w14:textId="77777777" w:rsidR="006E0DB1" w:rsidRPr="00FF37CC" w:rsidRDefault="006E0DB1" w:rsidP="006E0DB1">
            <w:pPr>
              <w:spacing w:before="60" w:after="60"/>
              <w:ind w:left="0"/>
              <w:jc w:val="both"/>
              <w:rPr>
                <w:snapToGrid/>
                <w:szCs w:val="24"/>
              </w:rPr>
            </w:pPr>
          </w:p>
        </w:tc>
        <w:tc>
          <w:tcPr>
            <w:tcW w:w="720" w:type="dxa"/>
          </w:tcPr>
          <w:p w14:paraId="415FEE0A" w14:textId="77777777" w:rsidR="006E0DB1" w:rsidRPr="00FF37CC" w:rsidRDefault="006E0DB1" w:rsidP="006E0DB1">
            <w:pPr>
              <w:spacing w:before="60" w:after="60"/>
              <w:ind w:left="0"/>
              <w:jc w:val="both"/>
              <w:rPr>
                <w:snapToGrid/>
                <w:szCs w:val="24"/>
              </w:rPr>
            </w:pPr>
          </w:p>
        </w:tc>
        <w:tc>
          <w:tcPr>
            <w:tcW w:w="1440" w:type="dxa"/>
          </w:tcPr>
          <w:p w14:paraId="183BBB3E" w14:textId="77777777" w:rsidR="006E0DB1" w:rsidRPr="00FF37CC" w:rsidRDefault="006E0DB1" w:rsidP="006E0DB1">
            <w:pPr>
              <w:spacing w:before="60" w:after="60"/>
              <w:ind w:left="0"/>
              <w:jc w:val="both"/>
              <w:rPr>
                <w:snapToGrid/>
                <w:szCs w:val="24"/>
              </w:rPr>
            </w:pPr>
          </w:p>
        </w:tc>
        <w:tc>
          <w:tcPr>
            <w:tcW w:w="1080" w:type="dxa"/>
          </w:tcPr>
          <w:p w14:paraId="468B098C" w14:textId="77777777" w:rsidR="006E0DB1" w:rsidRPr="00FF37CC" w:rsidRDefault="006E0DB1" w:rsidP="006E0DB1">
            <w:pPr>
              <w:spacing w:before="60" w:after="60"/>
              <w:ind w:left="0"/>
              <w:jc w:val="both"/>
              <w:rPr>
                <w:snapToGrid/>
                <w:szCs w:val="24"/>
              </w:rPr>
            </w:pPr>
          </w:p>
        </w:tc>
        <w:tc>
          <w:tcPr>
            <w:tcW w:w="7740" w:type="dxa"/>
          </w:tcPr>
          <w:p w14:paraId="5EFA1966" w14:textId="77777777" w:rsidR="006E0DB1" w:rsidRPr="00FF37CC" w:rsidRDefault="006E0DB1" w:rsidP="006E0DB1">
            <w:pPr>
              <w:spacing w:before="60" w:after="60"/>
              <w:ind w:left="0"/>
              <w:jc w:val="both"/>
              <w:rPr>
                <w:snapToGrid/>
                <w:szCs w:val="24"/>
              </w:rPr>
            </w:pPr>
          </w:p>
        </w:tc>
        <w:tc>
          <w:tcPr>
            <w:tcW w:w="1170" w:type="dxa"/>
          </w:tcPr>
          <w:p w14:paraId="3BAD3A38" w14:textId="77777777" w:rsidR="006E0DB1" w:rsidRPr="00FF37CC" w:rsidRDefault="006E0DB1" w:rsidP="006E0DB1">
            <w:pPr>
              <w:spacing w:before="60" w:after="60"/>
              <w:ind w:left="0"/>
              <w:jc w:val="both"/>
              <w:rPr>
                <w:snapToGrid/>
                <w:szCs w:val="24"/>
              </w:rPr>
            </w:pPr>
          </w:p>
        </w:tc>
      </w:tr>
      <w:tr w:rsidR="006E0DB1" w:rsidRPr="00FF37CC" w14:paraId="52175A3B" w14:textId="77777777" w:rsidTr="00367212">
        <w:tc>
          <w:tcPr>
            <w:tcW w:w="1080" w:type="dxa"/>
          </w:tcPr>
          <w:p w14:paraId="1A7B534A" w14:textId="77777777" w:rsidR="006E0DB1" w:rsidRPr="00FF37CC" w:rsidRDefault="006E0DB1" w:rsidP="006E0DB1">
            <w:pPr>
              <w:spacing w:before="60" w:after="60"/>
              <w:ind w:left="0"/>
              <w:jc w:val="both"/>
              <w:rPr>
                <w:snapToGrid/>
                <w:szCs w:val="24"/>
              </w:rPr>
            </w:pPr>
          </w:p>
        </w:tc>
        <w:tc>
          <w:tcPr>
            <w:tcW w:w="1080" w:type="dxa"/>
          </w:tcPr>
          <w:p w14:paraId="0836F15D" w14:textId="77777777" w:rsidR="006E0DB1" w:rsidRPr="00FF37CC" w:rsidRDefault="006E0DB1" w:rsidP="006E0DB1">
            <w:pPr>
              <w:spacing w:before="60" w:after="60"/>
              <w:ind w:left="0"/>
              <w:jc w:val="both"/>
              <w:rPr>
                <w:snapToGrid/>
                <w:szCs w:val="24"/>
              </w:rPr>
            </w:pPr>
          </w:p>
        </w:tc>
        <w:tc>
          <w:tcPr>
            <w:tcW w:w="720" w:type="dxa"/>
          </w:tcPr>
          <w:p w14:paraId="3ED62818" w14:textId="77777777" w:rsidR="006E0DB1" w:rsidRPr="00FF37CC" w:rsidRDefault="006E0DB1" w:rsidP="006E0DB1">
            <w:pPr>
              <w:spacing w:before="60" w:after="60"/>
              <w:ind w:left="0"/>
              <w:jc w:val="both"/>
              <w:rPr>
                <w:snapToGrid/>
                <w:szCs w:val="24"/>
              </w:rPr>
            </w:pPr>
          </w:p>
        </w:tc>
        <w:tc>
          <w:tcPr>
            <w:tcW w:w="1440" w:type="dxa"/>
          </w:tcPr>
          <w:p w14:paraId="38CCFA1C" w14:textId="77777777" w:rsidR="006E0DB1" w:rsidRPr="00FF37CC" w:rsidRDefault="006E0DB1" w:rsidP="006E0DB1">
            <w:pPr>
              <w:spacing w:before="60" w:after="60"/>
              <w:ind w:left="0"/>
              <w:jc w:val="both"/>
              <w:rPr>
                <w:snapToGrid/>
                <w:szCs w:val="24"/>
              </w:rPr>
            </w:pPr>
          </w:p>
        </w:tc>
        <w:tc>
          <w:tcPr>
            <w:tcW w:w="1080" w:type="dxa"/>
          </w:tcPr>
          <w:p w14:paraId="2AA3D266" w14:textId="77777777" w:rsidR="006E0DB1" w:rsidRPr="00FF37CC" w:rsidRDefault="006E0DB1" w:rsidP="006E0DB1">
            <w:pPr>
              <w:spacing w:before="60" w:after="60"/>
              <w:ind w:left="0"/>
              <w:jc w:val="both"/>
              <w:rPr>
                <w:snapToGrid/>
                <w:szCs w:val="24"/>
              </w:rPr>
            </w:pPr>
          </w:p>
        </w:tc>
        <w:tc>
          <w:tcPr>
            <w:tcW w:w="7740" w:type="dxa"/>
          </w:tcPr>
          <w:p w14:paraId="69CB5ECE" w14:textId="77777777" w:rsidR="006E0DB1" w:rsidRPr="00FF37CC" w:rsidRDefault="006E0DB1" w:rsidP="006E0DB1">
            <w:pPr>
              <w:spacing w:before="60" w:after="60"/>
              <w:ind w:left="0"/>
              <w:jc w:val="both"/>
              <w:rPr>
                <w:snapToGrid/>
                <w:szCs w:val="24"/>
              </w:rPr>
            </w:pPr>
          </w:p>
        </w:tc>
        <w:tc>
          <w:tcPr>
            <w:tcW w:w="1170" w:type="dxa"/>
          </w:tcPr>
          <w:p w14:paraId="3A00F72D" w14:textId="77777777" w:rsidR="006E0DB1" w:rsidRPr="00FF37CC" w:rsidRDefault="006E0DB1" w:rsidP="006E0DB1">
            <w:pPr>
              <w:spacing w:before="60" w:after="60"/>
              <w:ind w:left="0"/>
              <w:jc w:val="both"/>
              <w:rPr>
                <w:snapToGrid/>
                <w:szCs w:val="24"/>
              </w:rPr>
            </w:pPr>
          </w:p>
        </w:tc>
      </w:tr>
      <w:tr w:rsidR="006E0DB1" w:rsidRPr="00FF37CC" w14:paraId="5C1842AD" w14:textId="77777777" w:rsidTr="00367212">
        <w:tc>
          <w:tcPr>
            <w:tcW w:w="1080" w:type="dxa"/>
          </w:tcPr>
          <w:p w14:paraId="64ED5DF3" w14:textId="77777777" w:rsidR="006E0DB1" w:rsidRPr="00FF37CC" w:rsidRDefault="006E0DB1" w:rsidP="006E0DB1">
            <w:pPr>
              <w:spacing w:before="60" w:after="60"/>
              <w:ind w:left="0"/>
              <w:jc w:val="both"/>
              <w:rPr>
                <w:snapToGrid/>
                <w:szCs w:val="24"/>
              </w:rPr>
            </w:pPr>
          </w:p>
        </w:tc>
        <w:tc>
          <w:tcPr>
            <w:tcW w:w="1080" w:type="dxa"/>
          </w:tcPr>
          <w:p w14:paraId="013A2F4A" w14:textId="77777777" w:rsidR="006E0DB1" w:rsidRPr="00FF37CC" w:rsidRDefault="006E0DB1" w:rsidP="006E0DB1">
            <w:pPr>
              <w:spacing w:before="60" w:after="60"/>
              <w:ind w:left="0"/>
              <w:jc w:val="both"/>
              <w:rPr>
                <w:snapToGrid/>
                <w:szCs w:val="24"/>
              </w:rPr>
            </w:pPr>
          </w:p>
        </w:tc>
        <w:tc>
          <w:tcPr>
            <w:tcW w:w="720" w:type="dxa"/>
          </w:tcPr>
          <w:p w14:paraId="3034CE99" w14:textId="77777777" w:rsidR="006E0DB1" w:rsidRPr="00FF37CC" w:rsidRDefault="006E0DB1" w:rsidP="006E0DB1">
            <w:pPr>
              <w:spacing w:before="60" w:after="60"/>
              <w:ind w:left="0"/>
              <w:jc w:val="both"/>
              <w:rPr>
                <w:snapToGrid/>
                <w:szCs w:val="24"/>
              </w:rPr>
            </w:pPr>
          </w:p>
        </w:tc>
        <w:tc>
          <w:tcPr>
            <w:tcW w:w="1440" w:type="dxa"/>
          </w:tcPr>
          <w:p w14:paraId="74E69D92" w14:textId="77777777" w:rsidR="006E0DB1" w:rsidRPr="00FF37CC" w:rsidRDefault="006E0DB1" w:rsidP="006E0DB1">
            <w:pPr>
              <w:spacing w:before="60" w:after="60"/>
              <w:ind w:left="0"/>
              <w:jc w:val="both"/>
              <w:rPr>
                <w:snapToGrid/>
                <w:szCs w:val="24"/>
              </w:rPr>
            </w:pPr>
          </w:p>
        </w:tc>
        <w:tc>
          <w:tcPr>
            <w:tcW w:w="1080" w:type="dxa"/>
          </w:tcPr>
          <w:p w14:paraId="4E37D526" w14:textId="77777777" w:rsidR="006E0DB1" w:rsidRPr="00FF37CC" w:rsidRDefault="006E0DB1" w:rsidP="006E0DB1">
            <w:pPr>
              <w:spacing w:before="60" w:after="60"/>
              <w:ind w:left="0"/>
              <w:jc w:val="both"/>
              <w:rPr>
                <w:snapToGrid/>
                <w:szCs w:val="24"/>
              </w:rPr>
            </w:pPr>
          </w:p>
        </w:tc>
        <w:tc>
          <w:tcPr>
            <w:tcW w:w="7740" w:type="dxa"/>
          </w:tcPr>
          <w:p w14:paraId="4EF8F2A3" w14:textId="77777777" w:rsidR="006E0DB1" w:rsidRPr="00FF37CC" w:rsidRDefault="006E0DB1" w:rsidP="006E0DB1">
            <w:pPr>
              <w:spacing w:before="60" w:after="60"/>
              <w:ind w:left="0"/>
              <w:jc w:val="both"/>
              <w:rPr>
                <w:snapToGrid/>
                <w:szCs w:val="24"/>
              </w:rPr>
            </w:pPr>
          </w:p>
        </w:tc>
        <w:tc>
          <w:tcPr>
            <w:tcW w:w="1170" w:type="dxa"/>
          </w:tcPr>
          <w:p w14:paraId="3F813D44" w14:textId="77777777" w:rsidR="006E0DB1" w:rsidRPr="00FF37CC" w:rsidRDefault="006E0DB1" w:rsidP="006E0DB1">
            <w:pPr>
              <w:spacing w:before="60" w:after="60"/>
              <w:ind w:left="0"/>
              <w:jc w:val="both"/>
              <w:rPr>
                <w:snapToGrid/>
                <w:szCs w:val="24"/>
              </w:rPr>
            </w:pPr>
          </w:p>
        </w:tc>
      </w:tr>
      <w:tr w:rsidR="006E0DB1" w:rsidRPr="00FF37CC" w14:paraId="3E60CA27" w14:textId="77777777" w:rsidTr="00367212">
        <w:tc>
          <w:tcPr>
            <w:tcW w:w="1080" w:type="dxa"/>
          </w:tcPr>
          <w:p w14:paraId="29C2D30C" w14:textId="77777777" w:rsidR="006E0DB1" w:rsidRPr="00FF37CC" w:rsidRDefault="006E0DB1" w:rsidP="006E0DB1">
            <w:pPr>
              <w:spacing w:before="60" w:after="60"/>
              <w:ind w:left="0"/>
              <w:jc w:val="both"/>
              <w:rPr>
                <w:snapToGrid/>
                <w:szCs w:val="24"/>
              </w:rPr>
            </w:pPr>
          </w:p>
        </w:tc>
        <w:tc>
          <w:tcPr>
            <w:tcW w:w="1080" w:type="dxa"/>
          </w:tcPr>
          <w:p w14:paraId="322731ED" w14:textId="77777777" w:rsidR="006E0DB1" w:rsidRPr="00FF37CC" w:rsidRDefault="006E0DB1" w:rsidP="006E0DB1">
            <w:pPr>
              <w:spacing w:before="60" w:after="60"/>
              <w:ind w:left="0"/>
              <w:jc w:val="both"/>
              <w:rPr>
                <w:snapToGrid/>
                <w:szCs w:val="24"/>
              </w:rPr>
            </w:pPr>
          </w:p>
        </w:tc>
        <w:tc>
          <w:tcPr>
            <w:tcW w:w="720" w:type="dxa"/>
          </w:tcPr>
          <w:p w14:paraId="24B31E47" w14:textId="77777777" w:rsidR="006E0DB1" w:rsidRPr="00FF37CC" w:rsidRDefault="006E0DB1" w:rsidP="006E0DB1">
            <w:pPr>
              <w:spacing w:before="60" w:after="60"/>
              <w:ind w:left="0"/>
              <w:jc w:val="both"/>
              <w:rPr>
                <w:snapToGrid/>
                <w:szCs w:val="24"/>
              </w:rPr>
            </w:pPr>
          </w:p>
        </w:tc>
        <w:tc>
          <w:tcPr>
            <w:tcW w:w="1440" w:type="dxa"/>
          </w:tcPr>
          <w:p w14:paraId="069D40B8" w14:textId="77777777" w:rsidR="006E0DB1" w:rsidRPr="00FF37CC" w:rsidRDefault="006E0DB1" w:rsidP="006E0DB1">
            <w:pPr>
              <w:spacing w:before="60" w:after="60"/>
              <w:ind w:left="0"/>
              <w:jc w:val="both"/>
              <w:rPr>
                <w:snapToGrid/>
                <w:szCs w:val="24"/>
              </w:rPr>
            </w:pPr>
          </w:p>
        </w:tc>
        <w:tc>
          <w:tcPr>
            <w:tcW w:w="1080" w:type="dxa"/>
          </w:tcPr>
          <w:p w14:paraId="59C88BCA" w14:textId="77777777" w:rsidR="006E0DB1" w:rsidRPr="00FF37CC" w:rsidRDefault="006E0DB1" w:rsidP="006E0DB1">
            <w:pPr>
              <w:spacing w:before="60" w:after="60"/>
              <w:ind w:left="0"/>
              <w:jc w:val="both"/>
              <w:rPr>
                <w:snapToGrid/>
                <w:szCs w:val="24"/>
              </w:rPr>
            </w:pPr>
          </w:p>
        </w:tc>
        <w:tc>
          <w:tcPr>
            <w:tcW w:w="7740" w:type="dxa"/>
          </w:tcPr>
          <w:p w14:paraId="7DA7A004" w14:textId="77777777" w:rsidR="006E0DB1" w:rsidRPr="00FF37CC" w:rsidRDefault="006E0DB1" w:rsidP="006E0DB1">
            <w:pPr>
              <w:spacing w:before="60" w:after="60"/>
              <w:ind w:left="0"/>
              <w:jc w:val="both"/>
              <w:rPr>
                <w:snapToGrid/>
                <w:szCs w:val="24"/>
              </w:rPr>
            </w:pPr>
          </w:p>
        </w:tc>
        <w:tc>
          <w:tcPr>
            <w:tcW w:w="1170" w:type="dxa"/>
          </w:tcPr>
          <w:p w14:paraId="22B2BF47" w14:textId="77777777" w:rsidR="006E0DB1" w:rsidRPr="00FF37CC" w:rsidRDefault="006E0DB1" w:rsidP="006E0DB1">
            <w:pPr>
              <w:spacing w:before="60" w:after="60"/>
              <w:ind w:left="0"/>
              <w:jc w:val="both"/>
              <w:rPr>
                <w:snapToGrid/>
                <w:szCs w:val="24"/>
              </w:rPr>
            </w:pPr>
          </w:p>
        </w:tc>
      </w:tr>
      <w:tr w:rsidR="006E0DB1" w:rsidRPr="00FF37CC" w14:paraId="0FF56EF6" w14:textId="77777777" w:rsidTr="00367212">
        <w:tc>
          <w:tcPr>
            <w:tcW w:w="1080" w:type="dxa"/>
          </w:tcPr>
          <w:p w14:paraId="22381F53" w14:textId="77777777" w:rsidR="006E0DB1" w:rsidRPr="00FF37CC" w:rsidRDefault="006E0DB1" w:rsidP="006E0DB1">
            <w:pPr>
              <w:spacing w:before="60" w:after="60"/>
              <w:ind w:left="0"/>
              <w:jc w:val="both"/>
              <w:rPr>
                <w:snapToGrid/>
                <w:szCs w:val="24"/>
              </w:rPr>
            </w:pPr>
          </w:p>
        </w:tc>
        <w:tc>
          <w:tcPr>
            <w:tcW w:w="1080" w:type="dxa"/>
          </w:tcPr>
          <w:p w14:paraId="5E166EDE" w14:textId="77777777" w:rsidR="006E0DB1" w:rsidRPr="00FF37CC" w:rsidRDefault="006E0DB1" w:rsidP="006E0DB1">
            <w:pPr>
              <w:spacing w:before="60" w:after="60"/>
              <w:ind w:left="0"/>
              <w:jc w:val="both"/>
              <w:rPr>
                <w:snapToGrid/>
                <w:szCs w:val="24"/>
              </w:rPr>
            </w:pPr>
          </w:p>
        </w:tc>
        <w:tc>
          <w:tcPr>
            <w:tcW w:w="720" w:type="dxa"/>
          </w:tcPr>
          <w:p w14:paraId="1DA831F0" w14:textId="77777777" w:rsidR="006E0DB1" w:rsidRPr="00FF37CC" w:rsidRDefault="006E0DB1" w:rsidP="006E0DB1">
            <w:pPr>
              <w:spacing w:before="60" w:after="60"/>
              <w:ind w:left="0"/>
              <w:jc w:val="both"/>
              <w:rPr>
                <w:snapToGrid/>
                <w:szCs w:val="24"/>
              </w:rPr>
            </w:pPr>
          </w:p>
        </w:tc>
        <w:tc>
          <w:tcPr>
            <w:tcW w:w="1440" w:type="dxa"/>
          </w:tcPr>
          <w:p w14:paraId="58907E41" w14:textId="77777777" w:rsidR="006E0DB1" w:rsidRPr="00FF37CC" w:rsidRDefault="006E0DB1" w:rsidP="006E0DB1">
            <w:pPr>
              <w:spacing w:before="60" w:after="60"/>
              <w:ind w:left="0"/>
              <w:jc w:val="both"/>
              <w:rPr>
                <w:snapToGrid/>
                <w:szCs w:val="24"/>
              </w:rPr>
            </w:pPr>
          </w:p>
        </w:tc>
        <w:tc>
          <w:tcPr>
            <w:tcW w:w="1080" w:type="dxa"/>
          </w:tcPr>
          <w:p w14:paraId="3A487B0D" w14:textId="77777777" w:rsidR="006E0DB1" w:rsidRPr="00FF37CC" w:rsidRDefault="006E0DB1" w:rsidP="006E0DB1">
            <w:pPr>
              <w:spacing w:before="60" w:after="60"/>
              <w:ind w:left="0"/>
              <w:jc w:val="both"/>
              <w:rPr>
                <w:snapToGrid/>
                <w:szCs w:val="24"/>
              </w:rPr>
            </w:pPr>
          </w:p>
        </w:tc>
        <w:tc>
          <w:tcPr>
            <w:tcW w:w="7740" w:type="dxa"/>
          </w:tcPr>
          <w:p w14:paraId="09A569BB" w14:textId="77777777" w:rsidR="006E0DB1" w:rsidRPr="00FF37CC" w:rsidRDefault="006E0DB1" w:rsidP="006E0DB1">
            <w:pPr>
              <w:spacing w:before="60" w:after="60"/>
              <w:ind w:left="0"/>
              <w:jc w:val="both"/>
              <w:rPr>
                <w:snapToGrid/>
                <w:szCs w:val="24"/>
              </w:rPr>
            </w:pPr>
          </w:p>
        </w:tc>
        <w:tc>
          <w:tcPr>
            <w:tcW w:w="1170" w:type="dxa"/>
          </w:tcPr>
          <w:p w14:paraId="29D5F3C4" w14:textId="77777777" w:rsidR="006E0DB1" w:rsidRPr="00FF37CC" w:rsidRDefault="006E0DB1" w:rsidP="006E0DB1">
            <w:pPr>
              <w:spacing w:before="60" w:after="60"/>
              <w:ind w:left="0"/>
              <w:jc w:val="both"/>
              <w:rPr>
                <w:snapToGrid/>
                <w:szCs w:val="24"/>
              </w:rPr>
            </w:pPr>
          </w:p>
        </w:tc>
      </w:tr>
      <w:tr w:rsidR="006E0DB1" w:rsidRPr="00FF37CC" w14:paraId="418FE970" w14:textId="77777777" w:rsidTr="00367212">
        <w:tc>
          <w:tcPr>
            <w:tcW w:w="1080" w:type="dxa"/>
          </w:tcPr>
          <w:p w14:paraId="55AE9527" w14:textId="77777777" w:rsidR="006E0DB1" w:rsidRPr="00FF37CC" w:rsidRDefault="006E0DB1" w:rsidP="006E0DB1">
            <w:pPr>
              <w:spacing w:before="60" w:after="60"/>
              <w:ind w:left="0"/>
              <w:jc w:val="both"/>
              <w:rPr>
                <w:snapToGrid/>
                <w:szCs w:val="24"/>
              </w:rPr>
            </w:pPr>
          </w:p>
        </w:tc>
        <w:tc>
          <w:tcPr>
            <w:tcW w:w="1080" w:type="dxa"/>
          </w:tcPr>
          <w:p w14:paraId="259CE571" w14:textId="77777777" w:rsidR="006E0DB1" w:rsidRPr="00FF37CC" w:rsidRDefault="006E0DB1" w:rsidP="006E0DB1">
            <w:pPr>
              <w:spacing w:before="60" w:after="60"/>
              <w:ind w:left="0"/>
              <w:jc w:val="both"/>
              <w:rPr>
                <w:snapToGrid/>
                <w:szCs w:val="24"/>
              </w:rPr>
            </w:pPr>
          </w:p>
        </w:tc>
        <w:tc>
          <w:tcPr>
            <w:tcW w:w="720" w:type="dxa"/>
          </w:tcPr>
          <w:p w14:paraId="0F1AE596" w14:textId="77777777" w:rsidR="006E0DB1" w:rsidRPr="00FF37CC" w:rsidRDefault="006E0DB1" w:rsidP="006E0DB1">
            <w:pPr>
              <w:spacing w:before="60" w:after="60"/>
              <w:ind w:left="0"/>
              <w:jc w:val="both"/>
              <w:rPr>
                <w:snapToGrid/>
                <w:szCs w:val="24"/>
              </w:rPr>
            </w:pPr>
          </w:p>
        </w:tc>
        <w:tc>
          <w:tcPr>
            <w:tcW w:w="1440" w:type="dxa"/>
          </w:tcPr>
          <w:p w14:paraId="15E6748D" w14:textId="77777777" w:rsidR="006E0DB1" w:rsidRPr="00FF37CC" w:rsidRDefault="006E0DB1" w:rsidP="006E0DB1">
            <w:pPr>
              <w:spacing w:before="60" w:after="60"/>
              <w:ind w:left="0"/>
              <w:jc w:val="both"/>
              <w:rPr>
                <w:snapToGrid/>
                <w:szCs w:val="24"/>
              </w:rPr>
            </w:pPr>
          </w:p>
        </w:tc>
        <w:tc>
          <w:tcPr>
            <w:tcW w:w="1080" w:type="dxa"/>
          </w:tcPr>
          <w:p w14:paraId="4511FC85" w14:textId="77777777" w:rsidR="006E0DB1" w:rsidRPr="00FF37CC" w:rsidRDefault="006E0DB1" w:rsidP="006E0DB1">
            <w:pPr>
              <w:spacing w:before="60" w:after="60"/>
              <w:ind w:left="0"/>
              <w:jc w:val="both"/>
              <w:rPr>
                <w:snapToGrid/>
                <w:szCs w:val="24"/>
              </w:rPr>
            </w:pPr>
          </w:p>
        </w:tc>
        <w:tc>
          <w:tcPr>
            <w:tcW w:w="7740" w:type="dxa"/>
          </w:tcPr>
          <w:p w14:paraId="5E11561A" w14:textId="77777777" w:rsidR="006E0DB1" w:rsidRPr="00FF37CC" w:rsidRDefault="006E0DB1" w:rsidP="006E0DB1">
            <w:pPr>
              <w:spacing w:before="60" w:after="60"/>
              <w:ind w:left="0"/>
              <w:jc w:val="both"/>
              <w:rPr>
                <w:snapToGrid/>
                <w:szCs w:val="24"/>
              </w:rPr>
            </w:pPr>
          </w:p>
        </w:tc>
        <w:tc>
          <w:tcPr>
            <w:tcW w:w="1170" w:type="dxa"/>
          </w:tcPr>
          <w:p w14:paraId="5A2110D7" w14:textId="77777777" w:rsidR="006E0DB1" w:rsidRPr="00FF37CC" w:rsidRDefault="006E0DB1" w:rsidP="006E0DB1">
            <w:pPr>
              <w:spacing w:before="60" w:after="60"/>
              <w:ind w:left="0"/>
              <w:jc w:val="both"/>
              <w:rPr>
                <w:snapToGrid/>
                <w:szCs w:val="24"/>
              </w:rPr>
            </w:pPr>
          </w:p>
        </w:tc>
      </w:tr>
    </w:tbl>
    <w:p w14:paraId="05EBFCB1" w14:textId="2ADA93F5" w:rsidR="00700352" w:rsidRPr="00FF37CC" w:rsidRDefault="00700352" w:rsidP="00CF0525">
      <w:pPr>
        <w:widowControl/>
        <w:ind w:left="0"/>
        <w:jc w:val="center"/>
        <w:rPr>
          <w:b/>
          <w:bCs/>
          <w:snapToGrid/>
          <w:sz w:val="28"/>
          <w:szCs w:val="32"/>
          <w:lang w:val="en-AU"/>
        </w:rPr>
        <w:sectPr w:rsidR="00700352" w:rsidRPr="00FF37CC" w:rsidSect="00700352">
          <w:pgSz w:w="16834" w:h="11909" w:orient="landscape" w:code="9"/>
          <w:pgMar w:top="1440" w:right="1152" w:bottom="1152" w:left="1238" w:header="432" w:footer="432" w:gutter="0"/>
          <w:cols w:space="709"/>
          <w:titlePg/>
        </w:sectPr>
      </w:pPr>
    </w:p>
    <w:p w14:paraId="4949C853" w14:textId="77777777" w:rsidR="00CF0525" w:rsidRPr="00FF37CC" w:rsidRDefault="00CF0525" w:rsidP="00CF0525">
      <w:pPr>
        <w:widowControl/>
        <w:ind w:left="0"/>
        <w:jc w:val="center"/>
        <w:rPr>
          <w:b/>
          <w:bCs/>
          <w:snapToGrid/>
          <w:sz w:val="28"/>
          <w:szCs w:val="32"/>
          <w:lang w:val="en-AU"/>
        </w:rPr>
      </w:pPr>
      <w:r w:rsidRPr="00FF37CC">
        <w:rPr>
          <w:b/>
          <w:bCs/>
          <w:snapToGrid/>
          <w:sz w:val="28"/>
          <w:szCs w:val="32"/>
          <w:lang w:val="en-AU"/>
        </w:rPr>
        <w:lastRenderedPageBreak/>
        <w:t>TRANG KÝ</w:t>
      </w:r>
    </w:p>
    <w:p w14:paraId="2E96F092" w14:textId="77777777" w:rsidR="00CF0525" w:rsidRPr="00FF37CC" w:rsidRDefault="00CF0525" w:rsidP="00CF0525">
      <w:pPr>
        <w:widowControl/>
        <w:tabs>
          <w:tab w:val="left" w:pos="2160"/>
          <w:tab w:val="right" w:pos="5040"/>
          <w:tab w:val="left" w:pos="5760"/>
          <w:tab w:val="right" w:pos="8640"/>
        </w:tabs>
        <w:ind w:left="0"/>
        <w:jc w:val="center"/>
        <w:rPr>
          <w:snapToGrid/>
          <w:szCs w:val="24"/>
          <w:lang w:val="en-AU"/>
        </w:rPr>
      </w:pPr>
    </w:p>
    <w:p w14:paraId="6F97D166"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2E493762"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49DE71DC"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lập:</w:t>
      </w:r>
      <w:r w:rsidRPr="00FF37CC">
        <w:rPr>
          <w:snapToGrid/>
          <w:szCs w:val="24"/>
          <w:lang w:val="en-AU"/>
        </w:rPr>
        <w:tab/>
      </w:r>
      <w:r w:rsidRPr="00FF37CC">
        <w:rPr>
          <w:snapToGrid/>
          <w:szCs w:val="24"/>
          <w:u w:val="single"/>
          <w:lang w:val="en-AU"/>
        </w:rPr>
        <w:tab/>
      </w:r>
      <w:r w:rsidRPr="00FF37CC">
        <w:rPr>
          <w:snapToGrid/>
          <w:szCs w:val="24"/>
          <w:lang w:val="en-AU"/>
        </w:rPr>
        <w:tab/>
        <w:t>&lt;Ngày&gt;</w:t>
      </w:r>
      <w:r w:rsidRPr="00FF37CC">
        <w:rPr>
          <w:snapToGrid/>
          <w:szCs w:val="24"/>
          <w:u w:val="single"/>
          <w:lang w:val="en-AU"/>
        </w:rPr>
        <w:tab/>
      </w:r>
    </w:p>
    <w:p w14:paraId="75C2D4CB"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ab/>
        <w:t>&lt;Chức danh&gt;</w:t>
      </w:r>
      <w:r w:rsidRPr="00FF37CC">
        <w:rPr>
          <w:snapToGrid/>
          <w:szCs w:val="24"/>
          <w:lang w:val="en-AU"/>
        </w:rPr>
        <w:tab/>
      </w:r>
    </w:p>
    <w:p w14:paraId="4E6A61B6"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62336798"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691A224F"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2AA326B7"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xem xét:</w:t>
      </w:r>
      <w:r w:rsidRPr="00FF37CC">
        <w:rPr>
          <w:snapToGrid/>
          <w:szCs w:val="24"/>
          <w:lang w:val="en-AU"/>
        </w:rPr>
        <w:tab/>
      </w:r>
      <w:r w:rsidRPr="00FF37CC">
        <w:rPr>
          <w:snapToGrid/>
          <w:szCs w:val="24"/>
          <w:u w:val="single"/>
          <w:lang w:val="en-AU"/>
        </w:rPr>
        <w:tab/>
      </w:r>
      <w:r w:rsidRPr="00FF37CC">
        <w:rPr>
          <w:snapToGrid/>
          <w:szCs w:val="24"/>
          <w:lang w:val="en-AU"/>
        </w:rPr>
        <w:tab/>
        <w:t>&lt;Ngày&gt;</w:t>
      </w:r>
      <w:r w:rsidRPr="00FF37CC">
        <w:rPr>
          <w:snapToGrid/>
          <w:szCs w:val="24"/>
          <w:u w:val="single"/>
          <w:lang w:val="en-AU"/>
        </w:rPr>
        <w:tab/>
      </w:r>
    </w:p>
    <w:p w14:paraId="5010F12D" w14:textId="77777777" w:rsidR="00CF0525" w:rsidRPr="00FF37CC" w:rsidRDefault="00CF0525" w:rsidP="00CF0525">
      <w:pPr>
        <w:widowControl/>
        <w:tabs>
          <w:tab w:val="left" w:pos="2160"/>
          <w:tab w:val="left" w:pos="5840"/>
        </w:tabs>
        <w:ind w:left="0"/>
        <w:rPr>
          <w:snapToGrid/>
          <w:szCs w:val="24"/>
          <w:lang w:val="en-AU"/>
        </w:rPr>
      </w:pPr>
      <w:r w:rsidRPr="00FF37CC">
        <w:rPr>
          <w:snapToGrid/>
          <w:szCs w:val="24"/>
          <w:lang w:val="en-AU"/>
        </w:rPr>
        <w:tab/>
        <w:t>&lt;Chức danh&gt;</w:t>
      </w:r>
      <w:r w:rsidRPr="00FF37CC">
        <w:rPr>
          <w:snapToGrid/>
          <w:szCs w:val="24"/>
          <w:lang w:val="en-AU"/>
        </w:rPr>
        <w:tab/>
      </w:r>
    </w:p>
    <w:p w14:paraId="35013C1E" w14:textId="77777777" w:rsidR="00CF0525" w:rsidRPr="00FF37CC" w:rsidRDefault="00CF0525" w:rsidP="00CF0525">
      <w:pPr>
        <w:widowControl/>
        <w:tabs>
          <w:tab w:val="left" w:pos="2160"/>
          <w:tab w:val="left" w:pos="5840"/>
        </w:tabs>
        <w:ind w:left="0"/>
        <w:rPr>
          <w:snapToGrid/>
          <w:szCs w:val="24"/>
          <w:lang w:val="en-AU"/>
        </w:rPr>
      </w:pPr>
    </w:p>
    <w:p w14:paraId="0B6C0C8A" w14:textId="77777777" w:rsidR="00CF0525" w:rsidRPr="00FF37CC" w:rsidRDefault="00CF0525" w:rsidP="00CF0525">
      <w:pPr>
        <w:widowControl/>
        <w:tabs>
          <w:tab w:val="left" w:pos="2160"/>
          <w:tab w:val="left" w:pos="5840"/>
        </w:tabs>
        <w:ind w:left="0"/>
        <w:rPr>
          <w:snapToGrid/>
          <w:szCs w:val="24"/>
          <w:lang w:val="en-AU"/>
        </w:rPr>
      </w:pPr>
    </w:p>
    <w:p w14:paraId="4B29C21B" w14:textId="77777777" w:rsidR="00CF0525" w:rsidRPr="00FF37CC" w:rsidRDefault="00CF0525" w:rsidP="00CF0525">
      <w:pPr>
        <w:widowControl/>
        <w:tabs>
          <w:tab w:val="left" w:pos="2160"/>
          <w:tab w:val="left" w:pos="5840"/>
        </w:tabs>
        <w:ind w:left="0"/>
        <w:rPr>
          <w:snapToGrid/>
          <w:szCs w:val="24"/>
          <w:lang w:val="en-AU"/>
        </w:rPr>
      </w:pPr>
    </w:p>
    <w:p w14:paraId="1C085396"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xem xét:</w:t>
      </w:r>
      <w:r w:rsidRPr="00FF37CC">
        <w:rPr>
          <w:snapToGrid/>
          <w:szCs w:val="24"/>
          <w:lang w:val="en-AU"/>
        </w:rPr>
        <w:tab/>
      </w:r>
      <w:r w:rsidRPr="00FF37CC">
        <w:rPr>
          <w:snapToGrid/>
          <w:szCs w:val="24"/>
          <w:u w:val="single"/>
          <w:lang w:val="en-AU"/>
        </w:rPr>
        <w:tab/>
      </w:r>
      <w:r w:rsidRPr="00FF37CC">
        <w:rPr>
          <w:snapToGrid/>
          <w:szCs w:val="24"/>
          <w:lang w:val="en-AU"/>
        </w:rPr>
        <w:tab/>
        <w:t>&lt;Ngày&gt;</w:t>
      </w:r>
      <w:r w:rsidRPr="00FF37CC">
        <w:rPr>
          <w:snapToGrid/>
          <w:szCs w:val="24"/>
          <w:u w:val="single"/>
          <w:lang w:val="en-AU"/>
        </w:rPr>
        <w:tab/>
      </w:r>
    </w:p>
    <w:p w14:paraId="067B69CD" w14:textId="77777777" w:rsidR="00CF0525" w:rsidRPr="00FF37CC" w:rsidRDefault="00CF0525" w:rsidP="00CF0525">
      <w:pPr>
        <w:widowControl/>
        <w:tabs>
          <w:tab w:val="left" w:pos="2160"/>
          <w:tab w:val="left" w:pos="5840"/>
        </w:tabs>
        <w:ind w:left="0"/>
        <w:rPr>
          <w:snapToGrid/>
          <w:szCs w:val="24"/>
          <w:lang w:val="en-AU"/>
        </w:rPr>
      </w:pPr>
      <w:r w:rsidRPr="00FF37CC">
        <w:rPr>
          <w:snapToGrid/>
          <w:szCs w:val="24"/>
          <w:lang w:val="en-AU"/>
        </w:rPr>
        <w:tab/>
        <w:t>&lt;Chức danh&gt;</w:t>
      </w:r>
    </w:p>
    <w:p w14:paraId="47969BD0" w14:textId="77777777" w:rsidR="00CF0525" w:rsidRPr="00FF37CC" w:rsidRDefault="00CF0525" w:rsidP="00CF0525">
      <w:pPr>
        <w:widowControl/>
        <w:tabs>
          <w:tab w:val="left" w:pos="2160"/>
          <w:tab w:val="left" w:pos="5840"/>
        </w:tabs>
        <w:ind w:left="0"/>
        <w:rPr>
          <w:snapToGrid/>
          <w:szCs w:val="24"/>
          <w:lang w:val="en-AU"/>
        </w:rPr>
      </w:pPr>
    </w:p>
    <w:p w14:paraId="77E45932" w14:textId="77777777" w:rsidR="00CF0525" w:rsidRPr="00FF37CC" w:rsidRDefault="00CF0525" w:rsidP="00CF0525">
      <w:pPr>
        <w:widowControl/>
        <w:tabs>
          <w:tab w:val="left" w:pos="2160"/>
          <w:tab w:val="left" w:pos="5840"/>
        </w:tabs>
        <w:ind w:left="0"/>
        <w:rPr>
          <w:snapToGrid/>
          <w:szCs w:val="24"/>
          <w:lang w:val="en-AU"/>
        </w:rPr>
      </w:pPr>
    </w:p>
    <w:p w14:paraId="0E3EBCD1" w14:textId="77777777" w:rsidR="00CF0525" w:rsidRPr="00FF37CC" w:rsidRDefault="00CF0525" w:rsidP="00CF0525">
      <w:pPr>
        <w:widowControl/>
        <w:tabs>
          <w:tab w:val="left" w:pos="2160"/>
          <w:tab w:val="left" w:pos="5840"/>
        </w:tabs>
        <w:ind w:left="0"/>
        <w:rPr>
          <w:snapToGrid/>
          <w:szCs w:val="24"/>
          <w:lang w:val="en-AU"/>
        </w:rPr>
      </w:pPr>
    </w:p>
    <w:p w14:paraId="17DE55E6"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phê duyệt:</w:t>
      </w:r>
      <w:r w:rsidRPr="00FF37CC">
        <w:rPr>
          <w:snapToGrid/>
          <w:szCs w:val="24"/>
          <w:lang w:val="en-AU"/>
        </w:rPr>
        <w:tab/>
      </w:r>
      <w:r w:rsidRPr="00FF37CC">
        <w:rPr>
          <w:snapToGrid/>
          <w:szCs w:val="24"/>
          <w:u w:val="single"/>
          <w:lang w:val="en-AU"/>
        </w:rPr>
        <w:tab/>
      </w:r>
      <w:r w:rsidRPr="00FF37CC">
        <w:rPr>
          <w:snapToGrid/>
          <w:szCs w:val="24"/>
          <w:lang w:val="en-AU"/>
        </w:rPr>
        <w:tab/>
        <w:t>&lt;Ngày&gt;</w:t>
      </w:r>
      <w:r w:rsidRPr="00FF37CC">
        <w:rPr>
          <w:snapToGrid/>
          <w:szCs w:val="24"/>
          <w:u w:val="single"/>
          <w:lang w:val="en-AU"/>
        </w:rPr>
        <w:tab/>
      </w:r>
    </w:p>
    <w:p w14:paraId="47922655" w14:textId="77777777" w:rsidR="00CF0525" w:rsidRPr="00FF37CC" w:rsidRDefault="00CF0525" w:rsidP="00CF0525">
      <w:pPr>
        <w:widowControl/>
        <w:tabs>
          <w:tab w:val="left" w:pos="2160"/>
          <w:tab w:val="left" w:pos="5840"/>
        </w:tabs>
        <w:ind w:left="0"/>
        <w:rPr>
          <w:snapToGrid/>
          <w:szCs w:val="24"/>
          <w:lang w:val="en-AU"/>
        </w:rPr>
      </w:pPr>
      <w:r w:rsidRPr="00FF37CC">
        <w:rPr>
          <w:snapToGrid/>
          <w:szCs w:val="24"/>
          <w:lang w:val="en-AU"/>
        </w:rPr>
        <w:tab/>
        <w:t>&lt;Chức danh&gt;</w:t>
      </w:r>
    </w:p>
    <w:p w14:paraId="4CD5532F" w14:textId="77777777" w:rsidR="00EC2341" w:rsidRPr="00FF37CC" w:rsidRDefault="00EC2341" w:rsidP="00EC2341">
      <w:pPr>
        <w:tabs>
          <w:tab w:val="left" w:pos="2160"/>
          <w:tab w:val="right" w:pos="5040"/>
          <w:tab w:val="left" w:pos="5760"/>
          <w:tab w:val="right" w:pos="8640"/>
        </w:tabs>
        <w:ind w:left="0"/>
        <w:rPr>
          <w:sz w:val="22"/>
          <w:u w:val="single"/>
        </w:rPr>
      </w:pPr>
    </w:p>
    <w:p w14:paraId="2EE516C7" w14:textId="77777777" w:rsidR="002933F3" w:rsidRPr="00FF37CC" w:rsidRDefault="002933F3" w:rsidP="00EC2341">
      <w:pPr>
        <w:tabs>
          <w:tab w:val="left" w:pos="2160"/>
          <w:tab w:val="right" w:pos="5040"/>
          <w:tab w:val="left" w:pos="5760"/>
          <w:tab w:val="right" w:pos="8640"/>
        </w:tabs>
        <w:ind w:left="0"/>
        <w:rPr>
          <w:sz w:val="22"/>
          <w:u w:val="single"/>
        </w:rPr>
      </w:pPr>
    </w:p>
    <w:p w14:paraId="25A7AEEE" w14:textId="77777777" w:rsidR="002933F3" w:rsidRPr="00FF37CC" w:rsidRDefault="002933F3" w:rsidP="00EC2341">
      <w:pPr>
        <w:tabs>
          <w:tab w:val="left" w:pos="2160"/>
          <w:tab w:val="left" w:pos="5840"/>
        </w:tabs>
        <w:rPr>
          <w:sz w:val="22"/>
          <w:szCs w:val="26"/>
        </w:rPr>
      </w:pPr>
      <w:r w:rsidRPr="00FF37CC">
        <w:rPr>
          <w:sz w:val="22"/>
        </w:rPr>
        <w:tab/>
      </w:r>
    </w:p>
    <w:p w14:paraId="2CEEA3BF" w14:textId="77777777" w:rsidR="00332776" w:rsidRPr="00FF37CC" w:rsidRDefault="00332776" w:rsidP="00332776">
      <w:pPr>
        <w:tabs>
          <w:tab w:val="left" w:pos="2160"/>
          <w:tab w:val="right" w:pos="5040"/>
          <w:tab w:val="left" w:pos="5760"/>
          <w:tab w:val="right" w:pos="8640"/>
        </w:tabs>
        <w:jc w:val="both"/>
        <w:rPr>
          <w:sz w:val="22"/>
          <w:u w:val="single"/>
        </w:rPr>
      </w:pPr>
      <w:r w:rsidRPr="00FF37CC">
        <w:rPr>
          <w:sz w:val="22"/>
        </w:rPr>
        <w:tab/>
      </w:r>
      <w:r w:rsidRPr="00FF37CC">
        <w:rPr>
          <w:sz w:val="22"/>
        </w:rPr>
        <w:tab/>
      </w:r>
    </w:p>
    <w:p w14:paraId="5A0CB492" w14:textId="77777777" w:rsidR="00332776" w:rsidRPr="00FF37CC" w:rsidRDefault="00332776" w:rsidP="002933F3">
      <w:pPr>
        <w:tabs>
          <w:tab w:val="left" w:pos="2160"/>
          <w:tab w:val="left" w:pos="5840"/>
        </w:tabs>
        <w:ind w:left="0"/>
        <w:jc w:val="both"/>
        <w:rPr>
          <w:sz w:val="22"/>
        </w:rPr>
      </w:pPr>
    </w:p>
    <w:p w14:paraId="34782B3E" w14:textId="77777777" w:rsidR="00332776" w:rsidRPr="00FF37CC" w:rsidRDefault="00332776" w:rsidP="00332776">
      <w:pPr>
        <w:tabs>
          <w:tab w:val="left" w:pos="2160"/>
          <w:tab w:val="left" w:pos="5840"/>
        </w:tabs>
        <w:jc w:val="both"/>
        <w:rPr>
          <w:sz w:val="22"/>
        </w:rPr>
      </w:pPr>
    </w:p>
    <w:p w14:paraId="011FBA13" w14:textId="77777777" w:rsidR="00332776" w:rsidRPr="00FF37CC" w:rsidRDefault="00332776" w:rsidP="00332776">
      <w:pPr>
        <w:tabs>
          <w:tab w:val="left" w:pos="2160"/>
          <w:tab w:val="left" w:pos="5840"/>
        </w:tabs>
        <w:jc w:val="both"/>
        <w:rPr>
          <w:sz w:val="22"/>
        </w:rPr>
      </w:pPr>
    </w:p>
    <w:p w14:paraId="3932287F" w14:textId="77777777" w:rsidR="00332776" w:rsidRPr="00FF37CC" w:rsidRDefault="00332776" w:rsidP="00332776">
      <w:pPr>
        <w:tabs>
          <w:tab w:val="left" w:pos="2160"/>
          <w:tab w:val="left" w:pos="5840"/>
        </w:tabs>
        <w:jc w:val="both"/>
        <w:rPr>
          <w:sz w:val="22"/>
        </w:rPr>
      </w:pPr>
    </w:p>
    <w:p w14:paraId="54484F74" w14:textId="77777777" w:rsidR="00332776" w:rsidRPr="00FF37CC" w:rsidRDefault="00332776" w:rsidP="00332776">
      <w:pPr>
        <w:tabs>
          <w:tab w:val="left" w:pos="2160"/>
          <w:tab w:val="left" w:pos="5840"/>
        </w:tabs>
        <w:jc w:val="both"/>
        <w:rPr>
          <w:sz w:val="22"/>
        </w:rPr>
      </w:pPr>
    </w:p>
    <w:p w14:paraId="751CE6BC" w14:textId="77777777" w:rsidR="00332776" w:rsidRPr="00FF37CC" w:rsidRDefault="00332776" w:rsidP="00332776">
      <w:pPr>
        <w:tabs>
          <w:tab w:val="left" w:pos="2160"/>
          <w:tab w:val="left" w:pos="5840"/>
        </w:tabs>
        <w:jc w:val="both"/>
        <w:rPr>
          <w:sz w:val="22"/>
        </w:rPr>
      </w:pPr>
    </w:p>
    <w:p w14:paraId="70CCB314" w14:textId="77777777" w:rsidR="00332776" w:rsidRPr="00FF37CC" w:rsidRDefault="00332776" w:rsidP="00332776">
      <w:pPr>
        <w:tabs>
          <w:tab w:val="left" w:pos="2160"/>
          <w:tab w:val="left" w:pos="5840"/>
        </w:tabs>
        <w:jc w:val="both"/>
        <w:rPr>
          <w:sz w:val="22"/>
        </w:rPr>
      </w:pPr>
    </w:p>
    <w:p w14:paraId="77FEFEF9" w14:textId="77777777" w:rsidR="00332776" w:rsidRPr="00FF37CC" w:rsidRDefault="00332776" w:rsidP="00332776">
      <w:pPr>
        <w:tabs>
          <w:tab w:val="left" w:pos="2160"/>
          <w:tab w:val="left" w:pos="5840"/>
        </w:tabs>
        <w:jc w:val="both"/>
        <w:rPr>
          <w:sz w:val="22"/>
        </w:rPr>
      </w:pPr>
    </w:p>
    <w:p w14:paraId="0C888847" w14:textId="77777777" w:rsidR="00332776" w:rsidRPr="00FF37CC" w:rsidRDefault="00332776" w:rsidP="00332776">
      <w:pPr>
        <w:tabs>
          <w:tab w:val="left" w:pos="2160"/>
          <w:tab w:val="left" w:pos="5840"/>
        </w:tabs>
        <w:jc w:val="both"/>
        <w:rPr>
          <w:sz w:val="22"/>
        </w:rPr>
      </w:pPr>
    </w:p>
    <w:p w14:paraId="6CE0BBF8" w14:textId="77777777" w:rsidR="00332776" w:rsidRPr="00FF37CC" w:rsidRDefault="00332776" w:rsidP="00633CD7"/>
    <w:p w14:paraId="0498116F" w14:textId="77777777" w:rsidR="00DB2BD0" w:rsidRPr="00FF37CC" w:rsidRDefault="00CB7759" w:rsidP="00494FFB">
      <w:pPr>
        <w:pStyle w:val="NormalH"/>
        <w:tabs>
          <w:tab w:val="clear" w:pos="8640"/>
        </w:tabs>
        <w:ind w:left="0"/>
        <w:jc w:val="center"/>
        <w:rPr>
          <w:rFonts w:ascii="Times New Roman" w:hAnsi="Times New Roman"/>
          <w:sz w:val="28"/>
          <w:szCs w:val="28"/>
        </w:rPr>
      </w:pPr>
      <w:r w:rsidRPr="00FF37CC">
        <w:rPr>
          <w:rFonts w:ascii="Times New Roman" w:hAnsi="Times New Roman"/>
          <w:sz w:val="28"/>
          <w:szCs w:val="28"/>
        </w:rPr>
        <w:lastRenderedPageBreak/>
        <w:t>MỤC LỤC</w:t>
      </w:r>
    </w:p>
    <w:bookmarkStart w:id="1" w:name="_Toc452446886"/>
    <w:p w14:paraId="58E17802" w14:textId="77777777" w:rsidR="00D815CD" w:rsidRPr="00FF37CC" w:rsidRDefault="00CB7759">
      <w:pPr>
        <w:pStyle w:val="TOC1"/>
        <w:rPr>
          <w:b w:val="0"/>
          <w:snapToGrid/>
          <w:sz w:val="22"/>
          <w:szCs w:val="22"/>
          <w:lang w:val="en-AU" w:eastAsia="en-AU"/>
        </w:rPr>
      </w:pPr>
      <w:r w:rsidRPr="00FF37CC">
        <w:rPr>
          <w:sz w:val="22"/>
        </w:rPr>
        <w:fldChar w:fldCharType="begin"/>
      </w:r>
      <w:r w:rsidRPr="00FF37CC">
        <w:rPr>
          <w:sz w:val="22"/>
        </w:rPr>
        <w:instrText xml:space="preserve"> TOC \o "1-3" \h \z \u </w:instrText>
      </w:r>
      <w:r w:rsidRPr="00FF37CC">
        <w:rPr>
          <w:sz w:val="22"/>
        </w:rPr>
        <w:fldChar w:fldCharType="separate"/>
      </w:r>
      <w:hyperlink w:anchor="_Toc30088712" w:history="1">
        <w:r w:rsidR="00D815CD" w:rsidRPr="00FF37CC">
          <w:rPr>
            <w:rStyle w:val="Hyperlink"/>
          </w:rPr>
          <w:t>BẢNG GHI NHẬN THAY ĐỔI</w:t>
        </w:r>
        <w:r w:rsidR="00D815CD" w:rsidRPr="00FF37CC">
          <w:rPr>
            <w:webHidden/>
          </w:rPr>
          <w:tab/>
        </w:r>
        <w:r w:rsidR="00D815CD" w:rsidRPr="00FF37CC">
          <w:rPr>
            <w:webHidden/>
          </w:rPr>
          <w:fldChar w:fldCharType="begin"/>
        </w:r>
        <w:r w:rsidR="00D815CD" w:rsidRPr="00FF37CC">
          <w:rPr>
            <w:webHidden/>
          </w:rPr>
          <w:instrText xml:space="preserve"> PAGEREF _Toc30088712 \h </w:instrText>
        </w:r>
        <w:r w:rsidR="00D815CD" w:rsidRPr="00FF37CC">
          <w:rPr>
            <w:webHidden/>
          </w:rPr>
        </w:r>
        <w:r w:rsidR="00D815CD" w:rsidRPr="00FF37CC">
          <w:rPr>
            <w:webHidden/>
          </w:rPr>
          <w:fldChar w:fldCharType="separate"/>
        </w:r>
        <w:r w:rsidR="00D815CD" w:rsidRPr="00FF37CC">
          <w:rPr>
            <w:webHidden/>
          </w:rPr>
          <w:t>2</w:t>
        </w:r>
        <w:r w:rsidR="00D815CD" w:rsidRPr="00FF37CC">
          <w:rPr>
            <w:webHidden/>
          </w:rPr>
          <w:fldChar w:fldCharType="end"/>
        </w:r>
      </w:hyperlink>
    </w:p>
    <w:p w14:paraId="5CC5D6C4" w14:textId="77777777" w:rsidR="00D815CD" w:rsidRPr="00FF37CC" w:rsidRDefault="00C02E21">
      <w:pPr>
        <w:pStyle w:val="TOC1"/>
        <w:rPr>
          <w:b w:val="0"/>
          <w:snapToGrid/>
          <w:sz w:val="22"/>
          <w:szCs w:val="22"/>
          <w:lang w:val="en-AU" w:eastAsia="en-AU"/>
        </w:rPr>
      </w:pPr>
      <w:hyperlink w:anchor="_Toc30088713" w:history="1">
        <w:r w:rsidR="00D815CD" w:rsidRPr="00FF37CC">
          <w:rPr>
            <w:rStyle w:val="Hyperlink"/>
          </w:rPr>
          <w:t>1.</w:t>
        </w:r>
        <w:r w:rsidR="00D815CD" w:rsidRPr="00FF37CC">
          <w:rPr>
            <w:b w:val="0"/>
            <w:snapToGrid/>
            <w:sz w:val="22"/>
            <w:szCs w:val="22"/>
            <w:lang w:val="en-AU" w:eastAsia="en-AU"/>
          </w:rPr>
          <w:tab/>
        </w:r>
        <w:r w:rsidR="00D815CD" w:rsidRPr="00FF37CC">
          <w:rPr>
            <w:rStyle w:val="Hyperlink"/>
          </w:rPr>
          <w:t>GIỚI THIỆU</w:t>
        </w:r>
        <w:r w:rsidR="00D815CD" w:rsidRPr="00FF37CC">
          <w:rPr>
            <w:webHidden/>
          </w:rPr>
          <w:tab/>
        </w:r>
        <w:r w:rsidR="00D815CD" w:rsidRPr="00FF37CC">
          <w:rPr>
            <w:webHidden/>
          </w:rPr>
          <w:fldChar w:fldCharType="begin"/>
        </w:r>
        <w:r w:rsidR="00D815CD" w:rsidRPr="00FF37CC">
          <w:rPr>
            <w:webHidden/>
          </w:rPr>
          <w:instrText xml:space="preserve"> PAGEREF _Toc30088713 \h </w:instrText>
        </w:r>
        <w:r w:rsidR="00D815CD" w:rsidRPr="00FF37CC">
          <w:rPr>
            <w:webHidden/>
          </w:rPr>
        </w:r>
        <w:r w:rsidR="00D815CD" w:rsidRPr="00FF37CC">
          <w:rPr>
            <w:webHidden/>
          </w:rPr>
          <w:fldChar w:fldCharType="separate"/>
        </w:r>
        <w:r w:rsidR="00D815CD" w:rsidRPr="00FF37CC">
          <w:rPr>
            <w:webHidden/>
          </w:rPr>
          <w:t>7</w:t>
        </w:r>
        <w:r w:rsidR="00D815CD" w:rsidRPr="00FF37CC">
          <w:rPr>
            <w:webHidden/>
          </w:rPr>
          <w:fldChar w:fldCharType="end"/>
        </w:r>
      </w:hyperlink>
    </w:p>
    <w:p w14:paraId="2CCD0894" w14:textId="77777777" w:rsidR="00D815CD" w:rsidRPr="00FF37CC" w:rsidRDefault="00C02E21">
      <w:pPr>
        <w:pStyle w:val="TOC2"/>
        <w:rPr>
          <w:snapToGrid/>
          <w:sz w:val="22"/>
          <w:szCs w:val="22"/>
          <w:lang w:val="en-AU" w:eastAsia="en-AU"/>
        </w:rPr>
      </w:pPr>
      <w:hyperlink w:anchor="_Toc30088714" w:history="1">
        <w:r w:rsidR="00D815CD" w:rsidRPr="00FF37CC">
          <w:rPr>
            <w:rStyle w:val="Hyperlink"/>
          </w:rPr>
          <w:t>1.1.</w:t>
        </w:r>
        <w:r w:rsidR="00D815CD" w:rsidRPr="00FF37CC">
          <w:rPr>
            <w:snapToGrid/>
            <w:sz w:val="22"/>
            <w:szCs w:val="22"/>
            <w:lang w:val="en-AU" w:eastAsia="en-AU"/>
          </w:rPr>
          <w:tab/>
        </w:r>
        <w:r w:rsidR="00D815CD" w:rsidRPr="00FF37CC">
          <w:rPr>
            <w:rStyle w:val="Hyperlink"/>
          </w:rPr>
          <w:t>Mục đích tài liệu</w:t>
        </w:r>
        <w:r w:rsidR="00D815CD" w:rsidRPr="00FF37CC">
          <w:rPr>
            <w:webHidden/>
          </w:rPr>
          <w:tab/>
        </w:r>
        <w:r w:rsidR="00D815CD" w:rsidRPr="00FF37CC">
          <w:rPr>
            <w:webHidden/>
          </w:rPr>
          <w:fldChar w:fldCharType="begin"/>
        </w:r>
        <w:r w:rsidR="00D815CD" w:rsidRPr="00FF37CC">
          <w:rPr>
            <w:webHidden/>
          </w:rPr>
          <w:instrText xml:space="preserve"> PAGEREF _Toc30088714 \h </w:instrText>
        </w:r>
        <w:r w:rsidR="00D815CD" w:rsidRPr="00FF37CC">
          <w:rPr>
            <w:webHidden/>
          </w:rPr>
        </w:r>
        <w:r w:rsidR="00D815CD" w:rsidRPr="00FF37CC">
          <w:rPr>
            <w:webHidden/>
          </w:rPr>
          <w:fldChar w:fldCharType="separate"/>
        </w:r>
        <w:r w:rsidR="00D815CD" w:rsidRPr="00FF37CC">
          <w:rPr>
            <w:webHidden/>
          </w:rPr>
          <w:t>7</w:t>
        </w:r>
        <w:r w:rsidR="00D815CD" w:rsidRPr="00FF37CC">
          <w:rPr>
            <w:webHidden/>
          </w:rPr>
          <w:fldChar w:fldCharType="end"/>
        </w:r>
      </w:hyperlink>
    </w:p>
    <w:p w14:paraId="50CED468" w14:textId="77777777" w:rsidR="00D815CD" w:rsidRPr="00FF37CC" w:rsidRDefault="00C02E21">
      <w:pPr>
        <w:pStyle w:val="TOC2"/>
        <w:rPr>
          <w:snapToGrid/>
          <w:sz w:val="22"/>
          <w:szCs w:val="22"/>
          <w:lang w:val="en-AU" w:eastAsia="en-AU"/>
        </w:rPr>
      </w:pPr>
      <w:hyperlink w:anchor="_Toc30088715" w:history="1">
        <w:r w:rsidR="00D815CD" w:rsidRPr="00FF37CC">
          <w:rPr>
            <w:rStyle w:val="Hyperlink"/>
          </w:rPr>
          <w:t>1.2.</w:t>
        </w:r>
        <w:r w:rsidR="00D815CD" w:rsidRPr="00FF37CC">
          <w:rPr>
            <w:snapToGrid/>
            <w:sz w:val="22"/>
            <w:szCs w:val="22"/>
            <w:lang w:val="en-AU" w:eastAsia="en-AU"/>
          </w:rPr>
          <w:tab/>
        </w:r>
        <w:r w:rsidR="00D815CD" w:rsidRPr="00FF37CC">
          <w:rPr>
            <w:rStyle w:val="Hyperlink"/>
          </w:rPr>
          <w:t>Phạm vi tài liệu</w:t>
        </w:r>
        <w:r w:rsidR="00D815CD" w:rsidRPr="00FF37CC">
          <w:rPr>
            <w:webHidden/>
          </w:rPr>
          <w:tab/>
        </w:r>
        <w:r w:rsidR="00D815CD" w:rsidRPr="00FF37CC">
          <w:rPr>
            <w:webHidden/>
          </w:rPr>
          <w:fldChar w:fldCharType="begin"/>
        </w:r>
        <w:r w:rsidR="00D815CD" w:rsidRPr="00FF37CC">
          <w:rPr>
            <w:webHidden/>
          </w:rPr>
          <w:instrText xml:space="preserve"> PAGEREF _Toc30088715 \h </w:instrText>
        </w:r>
        <w:r w:rsidR="00D815CD" w:rsidRPr="00FF37CC">
          <w:rPr>
            <w:webHidden/>
          </w:rPr>
        </w:r>
        <w:r w:rsidR="00D815CD" w:rsidRPr="00FF37CC">
          <w:rPr>
            <w:webHidden/>
          </w:rPr>
          <w:fldChar w:fldCharType="separate"/>
        </w:r>
        <w:r w:rsidR="00D815CD" w:rsidRPr="00FF37CC">
          <w:rPr>
            <w:webHidden/>
          </w:rPr>
          <w:t>7</w:t>
        </w:r>
        <w:r w:rsidR="00D815CD" w:rsidRPr="00FF37CC">
          <w:rPr>
            <w:webHidden/>
          </w:rPr>
          <w:fldChar w:fldCharType="end"/>
        </w:r>
      </w:hyperlink>
    </w:p>
    <w:p w14:paraId="29B76DED" w14:textId="77777777" w:rsidR="00D815CD" w:rsidRPr="00FF37CC" w:rsidRDefault="00C02E21">
      <w:pPr>
        <w:pStyle w:val="TOC2"/>
        <w:rPr>
          <w:snapToGrid/>
          <w:sz w:val="22"/>
          <w:szCs w:val="22"/>
          <w:lang w:val="en-AU" w:eastAsia="en-AU"/>
        </w:rPr>
      </w:pPr>
      <w:hyperlink w:anchor="_Toc30088716" w:history="1">
        <w:r w:rsidR="00D815CD" w:rsidRPr="00FF37CC">
          <w:rPr>
            <w:rStyle w:val="Hyperlink"/>
          </w:rPr>
          <w:t>1.3.</w:t>
        </w:r>
        <w:r w:rsidR="00D815CD" w:rsidRPr="00FF37CC">
          <w:rPr>
            <w:snapToGrid/>
            <w:sz w:val="22"/>
            <w:szCs w:val="22"/>
            <w:lang w:val="en-AU" w:eastAsia="en-AU"/>
          </w:rPr>
          <w:tab/>
        </w:r>
        <w:r w:rsidR="00D815CD" w:rsidRPr="00FF37CC">
          <w:rPr>
            <w:rStyle w:val="Hyperlink"/>
          </w:rPr>
          <w:t>Định nghĩa thuật ngữ và các từ viết tắt</w:t>
        </w:r>
        <w:r w:rsidR="00D815CD" w:rsidRPr="00FF37CC">
          <w:rPr>
            <w:webHidden/>
          </w:rPr>
          <w:tab/>
        </w:r>
        <w:r w:rsidR="00D815CD" w:rsidRPr="00FF37CC">
          <w:rPr>
            <w:webHidden/>
          </w:rPr>
          <w:fldChar w:fldCharType="begin"/>
        </w:r>
        <w:r w:rsidR="00D815CD" w:rsidRPr="00FF37CC">
          <w:rPr>
            <w:webHidden/>
          </w:rPr>
          <w:instrText xml:space="preserve"> PAGEREF _Toc30088716 \h </w:instrText>
        </w:r>
        <w:r w:rsidR="00D815CD" w:rsidRPr="00FF37CC">
          <w:rPr>
            <w:webHidden/>
          </w:rPr>
        </w:r>
        <w:r w:rsidR="00D815CD" w:rsidRPr="00FF37CC">
          <w:rPr>
            <w:webHidden/>
          </w:rPr>
          <w:fldChar w:fldCharType="separate"/>
        </w:r>
        <w:r w:rsidR="00D815CD" w:rsidRPr="00FF37CC">
          <w:rPr>
            <w:webHidden/>
          </w:rPr>
          <w:t>8</w:t>
        </w:r>
        <w:r w:rsidR="00D815CD" w:rsidRPr="00FF37CC">
          <w:rPr>
            <w:webHidden/>
          </w:rPr>
          <w:fldChar w:fldCharType="end"/>
        </w:r>
      </w:hyperlink>
    </w:p>
    <w:p w14:paraId="7D00F642" w14:textId="77777777" w:rsidR="00D815CD" w:rsidRPr="00FF37CC" w:rsidRDefault="00C02E21">
      <w:pPr>
        <w:pStyle w:val="TOC2"/>
        <w:rPr>
          <w:snapToGrid/>
          <w:sz w:val="22"/>
          <w:szCs w:val="22"/>
          <w:lang w:val="en-AU" w:eastAsia="en-AU"/>
        </w:rPr>
      </w:pPr>
      <w:hyperlink w:anchor="_Toc30088717" w:history="1">
        <w:r w:rsidR="00D815CD" w:rsidRPr="00FF37CC">
          <w:rPr>
            <w:rStyle w:val="Hyperlink"/>
          </w:rPr>
          <w:t>1.4.</w:t>
        </w:r>
        <w:r w:rsidR="00D815CD" w:rsidRPr="00FF37CC">
          <w:rPr>
            <w:snapToGrid/>
            <w:sz w:val="22"/>
            <w:szCs w:val="22"/>
            <w:lang w:val="en-AU" w:eastAsia="en-AU"/>
          </w:rPr>
          <w:tab/>
        </w:r>
        <w:r w:rsidR="00D815CD" w:rsidRPr="00FF37CC">
          <w:rPr>
            <w:rStyle w:val="Hyperlink"/>
          </w:rPr>
          <w:t>Tài liệu tham khảo</w:t>
        </w:r>
        <w:r w:rsidR="00D815CD" w:rsidRPr="00FF37CC">
          <w:rPr>
            <w:webHidden/>
          </w:rPr>
          <w:tab/>
        </w:r>
        <w:r w:rsidR="00D815CD" w:rsidRPr="00FF37CC">
          <w:rPr>
            <w:webHidden/>
          </w:rPr>
          <w:fldChar w:fldCharType="begin"/>
        </w:r>
        <w:r w:rsidR="00D815CD" w:rsidRPr="00FF37CC">
          <w:rPr>
            <w:webHidden/>
          </w:rPr>
          <w:instrText xml:space="preserve"> PAGEREF _Toc30088717 \h </w:instrText>
        </w:r>
        <w:r w:rsidR="00D815CD" w:rsidRPr="00FF37CC">
          <w:rPr>
            <w:webHidden/>
          </w:rPr>
        </w:r>
        <w:r w:rsidR="00D815CD" w:rsidRPr="00FF37CC">
          <w:rPr>
            <w:webHidden/>
          </w:rPr>
          <w:fldChar w:fldCharType="separate"/>
        </w:r>
        <w:r w:rsidR="00D815CD" w:rsidRPr="00FF37CC">
          <w:rPr>
            <w:webHidden/>
          </w:rPr>
          <w:t>8</w:t>
        </w:r>
        <w:r w:rsidR="00D815CD" w:rsidRPr="00FF37CC">
          <w:rPr>
            <w:webHidden/>
          </w:rPr>
          <w:fldChar w:fldCharType="end"/>
        </w:r>
      </w:hyperlink>
    </w:p>
    <w:p w14:paraId="28F44806" w14:textId="77777777" w:rsidR="00D815CD" w:rsidRPr="00FF37CC" w:rsidRDefault="00C02E21">
      <w:pPr>
        <w:pStyle w:val="TOC2"/>
        <w:rPr>
          <w:snapToGrid/>
          <w:sz w:val="22"/>
          <w:szCs w:val="22"/>
          <w:lang w:val="en-AU" w:eastAsia="en-AU"/>
        </w:rPr>
      </w:pPr>
      <w:hyperlink w:anchor="_Toc30088718" w:history="1">
        <w:r w:rsidR="00D815CD" w:rsidRPr="00FF37CC">
          <w:rPr>
            <w:rStyle w:val="Hyperlink"/>
          </w:rPr>
          <w:t>1.5.</w:t>
        </w:r>
        <w:r w:rsidR="00D815CD" w:rsidRPr="00FF37CC">
          <w:rPr>
            <w:snapToGrid/>
            <w:sz w:val="22"/>
            <w:szCs w:val="22"/>
            <w:lang w:val="en-AU" w:eastAsia="en-AU"/>
          </w:rPr>
          <w:tab/>
        </w:r>
        <w:r w:rsidR="00D815CD" w:rsidRPr="00FF37CC">
          <w:rPr>
            <w:rStyle w:val="Hyperlink"/>
          </w:rPr>
          <w:t>Giải thích các ký hiệu dùng trong sơ đồ</w:t>
        </w:r>
        <w:r w:rsidR="00D815CD" w:rsidRPr="00FF37CC">
          <w:rPr>
            <w:webHidden/>
          </w:rPr>
          <w:tab/>
        </w:r>
        <w:r w:rsidR="00D815CD" w:rsidRPr="00FF37CC">
          <w:rPr>
            <w:webHidden/>
          </w:rPr>
          <w:fldChar w:fldCharType="begin"/>
        </w:r>
        <w:r w:rsidR="00D815CD" w:rsidRPr="00FF37CC">
          <w:rPr>
            <w:webHidden/>
          </w:rPr>
          <w:instrText xml:space="preserve"> PAGEREF _Toc30088718 \h </w:instrText>
        </w:r>
        <w:r w:rsidR="00D815CD" w:rsidRPr="00FF37CC">
          <w:rPr>
            <w:webHidden/>
          </w:rPr>
        </w:r>
        <w:r w:rsidR="00D815CD" w:rsidRPr="00FF37CC">
          <w:rPr>
            <w:webHidden/>
          </w:rPr>
          <w:fldChar w:fldCharType="separate"/>
        </w:r>
        <w:r w:rsidR="00D815CD" w:rsidRPr="00FF37CC">
          <w:rPr>
            <w:webHidden/>
          </w:rPr>
          <w:t>8</w:t>
        </w:r>
        <w:r w:rsidR="00D815CD" w:rsidRPr="00FF37CC">
          <w:rPr>
            <w:webHidden/>
          </w:rPr>
          <w:fldChar w:fldCharType="end"/>
        </w:r>
      </w:hyperlink>
    </w:p>
    <w:p w14:paraId="3E7BE65F" w14:textId="77777777" w:rsidR="00D815CD" w:rsidRPr="00FF37CC" w:rsidRDefault="00C02E21">
      <w:pPr>
        <w:pStyle w:val="TOC1"/>
        <w:rPr>
          <w:b w:val="0"/>
          <w:snapToGrid/>
          <w:sz w:val="22"/>
          <w:szCs w:val="22"/>
          <w:lang w:val="en-AU" w:eastAsia="en-AU"/>
        </w:rPr>
      </w:pPr>
      <w:hyperlink w:anchor="_Toc30088719" w:history="1">
        <w:r w:rsidR="00D815CD" w:rsidRPr="00FF37CC">
          <w:rPr>
            <w:rStyle w:val="Hyperlink"/>
          </w:rPr>
          <w:t>2.</w:t>
        </w:r>
        <w:r w:rsidR="00D815CD" w:rsidRPr="00FF37CC">
          <w:rPr>
            <w:b w:val="0"/>
            <w:snapToGrid/>
            <w:sz w:val="22"/>
            <w:szCs w:val="22"/>
            <w:lang w:val="en-AU" w:eastAsia="en-AU"/>
          </w:rPr>
          <w:tab/>
        </w:r>
        <w:r w:rsidR="00D815CD" w:rsidRPr="00FF37CC">
          <w:rPr>
            <w:rStyle w:val="Hyperlink"/>
          </w:rPr>
          <w:t>TỔNG QUAN</w:t>
        </w:r>
        <w:r w:rsidR="00D815CD" w:rsidRPr="00FF37CC">
          <w:rPr>
            <w:webHidden/>
          </w:rPr>
          <w:tab/>
        </w:r>
        <w:r w:rsidR="00D815CD" w:rsidRPr="00FF37CC">
          <w:rPr>
            <w:webHidden/>
          </w:rPr>
          <w:fldChar w:fldCharType="begin"/>
        </w:r>
        <w:r w:rsidR="00D815CD" w:rsidRPr="00FF37CC">
          <w:rPr>
            <w:webHidden/>
          </w:rPr>
          <w:instrText xml:space="preserve"> PAGEREF _Toc30088719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32419C56" w14:textId="77777777" w:rsidR="00D815CD" w:rsidRPr="00FF37CC" w:rsidRDefault="00C02E21">
      <w:pPr>
        <w:pStyle w:val="TOC2"/>
        <w:rPr>
          <w:snapToGrid/>
          <w:sz w:val="22"/>
          <w:szCs w:val="22"/>
          <w:lang w:val="en-AU" w:eastAsia="en-AU"/>
        </w:rPr>
      </w:pPr>
      <w:hyperlink w:anchor="_Toc30088720" w:history="1">
        <w:r w:rsidR="00D815CD" w:rsidRPr="00FF37CC">
          <w:rPr>
            <w:rStyle w:val="Hyperlink"/>
          </w:rPr>
          <w:t>2.1.</w:t>
        </w:r>
        <w:r w:rsidR="00D815CD" w:rsidRPr="00FF37CC">
          <w:rPr>
            <w:snapToGrid/>
            <w:sz w:val="22"/>
            <w:szCs w:val="22"/>
            <w:lang w:val="en-AU" w:eastAsia="en-AU"/>
          </w:rPr>
          <w:tab/>
        </w:r>
        <w:r w:rsidR="00D815CD" w:rsidRPr="00FF37CC">
          <w:rPr>
            <w:rStyle w:val="Hyperlink"/>
          </w:rPr>
          <w:t>Mô tả nghiệp vụ</w:t>
        </w:r>
        <w:r w:rsidR="00D815CD" w:rsidRPr="00FF37CC">
          <w:rPr>
            <w:webHidden/>
          </w:rPr>
          <w:tab/>
        </w:r>
        <w:r w:rsidR="00D815CD" w:rsidRPr="00FF37CC">
          <w:rPr>
            <w:webHidden/>
          </w:rPr>
          <w:fldChar w:fldCharType="begin"/>
        </w:r>
        <w:r w:rsidR="00D815CD" w:rsidRPr="00FF37CC">
          <w:rPr>
            <w:webHidden/>
          </w:rPr>
          <w:instrText xml:space="preserve"> PAGEREF _Toc30088720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1A175035" w14:textId="77777777" w:rsidR="00D815CD" w:rsidRPr="00FF37CC" w:rsidRDefault="00C02E21">
      <w:pPr>
        <w:pStyle w:val="TOC2"/>
        <w:rPr>
          <w:snapToGrid/>
          <w:sz w:val="22"/>
          <w:szCs w:val="22"/>
          <w:lang w:val="en-AU" w:eastAsia="en-AU"/>
        </w:rPr>
      </w:pPr>
      <w:hyperlink w:anchor="_Toc30088721" w:history="1">
        <w:r w:rsidR="00D815CD" w:rsidRPr="00FF37CC">
          <w:rPr>
            <w:rStyle w:val="Hyperlink"/>
          </w:rPr>
          <w:t>2.2.</w:t>
        </w:r>
        <w:r w:rsidR="00D815CD" w:rsidRPr="00FF37CC">
          <w:rPr>
            <w:snapToGrid/>
            <w:sz w:val="22"/>
            <w:szCs w:val="22"/>
            <w:lang w:val="en-AU" w:eastAsia="en-AU"/>
          </w:rPr>
          <w:tab/>
        </w:r>
        <w:r w:rsidR="00D815CD" w:rsidRPr="00FF37CC">
          <w:rPr>
            <w:rStyle w:val="Hyperlink"/>
          </w:rPr>
          <w:t>Biểu đồ luồng xử lý chức năng</w:t>
        </w:r>
        <w:r w:rsidR="00D815CD" w:rsidRPr="00FF37CC">
          <w:rPr>
            <w:webHidden/>
          </w:rPr>
          <w:tab/>
        </w:r>
        <w:r w:rsidR="00D815CD" w:rsidRPr="00FF37CC">
          <w:rPr>
            <w:webHidden/>
          </w:rPr>
          <w:fldChar w:fldCharType="begin"/>
        </w:r>
        <w:r w:rsidR="00D815CD" w:rsidRPr="00FF37CC">
          <w:rPr>
            <w:webHidden/>
          </w:rPr>
          <w:instrText xml:space="preserve"> PAGEREF _Toc30088721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0B6CC73E" w14:textId="77777777" w:rsidR="00D815CD" w:rsidRPr="00FF37CC" w:rsidRDefault="00C02E21">
      <w:pPr>
        <w:pStyle w:val="TOC3"/>
        <w:rPr>
          <w:i w:val="0"/>
          <w:snapToGrid/>
          <w:sz w:val="22"/>
          <w:szCs w:val="22"/>
          <w:lang w:val="en-AU" w:eastAsia="en-AU"/>
        </w:rPr>
      </w:pPr>
      <w:hyperlink w:anchor="_Toc30088722" w:history="1">
        <w:r w:rsidR="00D815CD" w:rsidRPr="00FF37CC">
          <w:rPr>
            <w:rStyle w:val="Hyperlink"/>
          </w:rPr>
          <w:t>2.2.1</w:t>
        </w:r>
        <w:r w:rsidR="00D815CD" w:rsidRPr="00FF37CC">
          <w:rPr>
            <w:i w:val="0"/>
            <w:snapToGrid/>
            <w:sz w:val="22"/>
            <w:szCs w:val="22"/>
            <w:lang w:val="en-AU" w:eastAsia="en-AU"/>
          </w:rPr>
          <w:tab/>
        </w:r>
        <w:r w:rsidR="00D815CD" w:rsidRPr="00FF37CC">
          <w:rPr>
            <w:rStyle w:val="Hyperlink"/>
          </w:rPr>
          <w:t>Sơ đồ</w:t>
        </w:r>
        <w:r w:rsidR="00D815CD" w:rsidRPr="00FF37CC">
          <w:rPr>
            <w:webHidden/>
          </w:rPr>
          <w:tab/>
        </w:r>
        <w:r w:rsidR="00D815CD" w:rsidRPr="00FF37CC">
          <w:rPr>
            <w:webHidden/>
          </w:rPr>
          <w:fldChar w:fldCharType="begin"/>
        </w:r>
        <w:r w:rsidR="00D815CD" w:rsidRPr="00FF37CC">
          <w:rPr>
            <w:webHidden/>
          </w:rPr>
          <w:instrText xml:space="preserve"> PAGEREF _Toc30088722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67243BA9" w14:textId="77777777" w:rsidR="00D815CD" w:rsidRPr="00FF37CC" w:rsidRDefault="00C02E21">
      <w:pPr>
        <w:pStyle w:val="TOC3"/>
        <w:rPr>
          <w:i w:val="0"/>
          <w:snapToGrid/>
          <w:sz w:val="22"/>
          <w:szCs w:val="22"/>
          <w:lang w:val="en-AU" w:eastAsia="en-AU"/>
        </w:rPr>
      </w:pPr>
      <w:hyperlink w:anchor="_Toc30088723" w:history="1">
        <w:r w:rsidR="00D815CD" w:rsidRPr="00FF37CC">
          <w:rPr>
            <w:rStyle w:val="Hyperlink"/>
          </w:rPr>
          <w:t>2.2.2</w:t>
        </w:r>
        <w:r w:rsidR="00D815CD" w:rsidRPr="00FF37CC">
          <w:rPr>
            <w:i w:val="0"/>
            <w:snapToGrid/>
            <w:sz w:val="22"/>
            <w:szCs w:val="22"/>
            <w:lang w:val="en-AU" w:eastAsia="en-AU"/>
          </w:rPr>
          <w:tab/>
        </w:r>
        <w:r w:rsidR="00D815CD" w:rsidRPr="00FF37CC">
          <w:rPr>
            <w:rStyle w:val="Hyperlink"/>
          </w:rPr>
          <w:t>Mô tả</w:t>
        </w:r>
        <w:r w:rsidR="00D815CD" w:rsidRPr="00FF37CC">
          <w:rPr>
            <w:webHidden/>
          </w:rPr>
          <w:tab/>
        </w:r>
        <w:r w:rsidR="00D815CD" w:rsidRPr="00FF37CC">
          <w:rPr>
            <w:webHidden/>
          </w:rPr>
          <w:fldChar w:fldCharType="begin"/>
        </w:r>
        <w:r w:rsidR="00D815CD" w:rsidRPr="00FF37CC">
          <w:rPr>
            <w:webHidden/>
          </w:rPr>
          <w:instrText xml:space="preserve"> PAGEREF _Toc30088723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7411ADB0" w14:textId="77777777" w:rsidR="00D815CD" w:rsidRPr="00FF37CC" w:rsidRDefault="00C02E21">
      <w:pPr>
        <w:pStyle w:val="TOC2"/>
        <w:rPr>
          <w:snapToGrid/>
          <w:sz w:val="22"/>
          <w:szCs w:val="22"/>
          <w:lang w:val="en-AU" w:eastAsia="en-AU"/>
        </w:rPr>
      </w:pPr>
      <w:hyperlink w:anchor="_Toc30088724" w:history="1">
        <w:r w:rsidR="00D815CD" w:rsidRPr="00FF37CC">
          <w:rPr>
            <w:rStyle w:val="Hyperlink"/>
          </w:rPr>
          <w:t>2.3.</w:t>
        </w:r>
        <w:r w:rsidR="00D815CD" w:rsidRPr="00FF37CC">
          <w:rPr>
            <w:snapToGrid/>
            <w:sz w:val="22"/>
            <w:szCs w:val="22"/>
            <w:lang w:val="en-AU" w:eastAsia="en-AU"/>
          </w:rPr>
          <w:tab/>
        </w:r>
        <w:r w:rsidR="00D815CD" w:rsidRPr="00FF37CC">
          <w:rPr>
            <w:rStyle w:val="Hyperlink"/>
          </w:rPr>
          <w:t>Chức năng hệ thống</w:t>
        </w:r>
        <w:r w:rsidR="00D815CD" w:rsidRPr="00FF37CC">
          <w:rPr>
            <w:webHidden/>
          </w:rPr>
          <w:tab/>
        </w:r>
        <w:r w:rsidR="00D815CD" w:rsidRPr="00FF37CC">
          <w:rPr>
            <w:webHidden/>
          </w:rPr>
          <w:fldChar w:fldCharType="begin"/>
        </w:r>
        <w:r w:rsidR="00D815CD" w:rsidRPr="00FF37CC">
          <w:rPr>
            <w:webHidden/>
          </w:rPr>
          <w:instrText xml:space="preserve"> PAGEREF _Toc30088724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65413D55" w14:textId="77777777" w:rsidR="00D815CD" w:rsidRPr="00FF37CC" w:rsidRDefault="00C02E21">
      <w:pPr>
        <w:pStyle w:val="TOC1"/>
        <w:rPr>
          <w:b w:val="0"/>
          <w:snapToGrid/>
          <w:sz w:val="22"/>
          <w:szCs w:val="22"/>
          <w:lang w:val="en-AU" w:eastAsia="en-AU"/>
        </w:rPr>
      </w:pPr>
      <w:hyperlink w:anchor="_Toc30088725" w:history="1">
        <w:r w:rsidR="00D815CD" w:rsidRPr="00FF37CC">
          <w:rPr>
            <w:rStyle w:val="Hyperlink"/>
          </w:rPr>
          <w:t>3.</w:t>
        </w:r>
        <w:r w:rsidR="00D815CD" w:rsidRPr="00FF37CC">
          <w:rPr>
            <w:b w:val="0"/>
            <w:snapToGrid/>
            <w:sz w:val="22"/>
            <w:szCs w:val="22"/>
            <w:lang w:val="en-AU" w:eastAsia="en-AU"/>
          </w:rPr>
          <w:tab/>
        </w:r>
        <w:r w:rsidR="00D815CD" w:rsidRPr="00FF37CC">
          <w:rPr>
            <w:rStyle w:val="Hyperlink"/>
          </w:rPr>
          <w:t>ĐẶC TẢ YÊU CẦU HỆ THỐNG</w:t>
        </w:r>
        <w:r w:rsidR="00D815CD" w:rsidRPr="00FF37CC">
          <w:rPr>
            <w:webHidden/>
          </w:rPr>
          <w:tab/>
        </w:r>
        <w:r w:rsidR="00D815CD" w:rsidRPr="00FF37CC">
          <w:rPr>
            <w:webHidden/>
          </w:rPr>
          <w:fldChar w:fldCharType="begin"/>
        </w:r>
        <w:r w:rsidR="00D815CD" w:rsidRPr="00FF37CC">
          <w:rPr>
            <w:webHidden/>
          </w:rPr>
          <w:instrText xml:space="preserve"> PAGEREF _Toc30088725 \h </w:instrText>
        </w:r>
        <w:r w:rsidR="00D815CD" w:rsidRPr="00FF37CC">
          <w:rPr>
            <w:webHidden/>
          </w:rPr>
        </w:r>
        <w:r w:rsidR="00D815CD" w:rsidRPr="00FF37CC">
          <w:rPr>
            <w:webHidden/>
          </w:rPr>
          <w:fldChar w:fldCharType="separate"/>
        </w:r>
        <w:r w:rsidR="00D815CD" w:rsidRPr="00FF37CC">
          <w:rPr>
            <w:webHidden/>
          </w:rPr>
          <w:t>11</w:t>
        </w:r>
        <w:r w:rsidR="00D815CD" w:rsidRPr="00FF37CC">
          <w:rPr>
            <w:webHidden/>
          </w:rPr>
          <w:fldChar w:fldCharType="end"/>
        </w:r>
      </w:hyperlink>
    </w:p>
    <w:p w14:paraId="12DAE496" w14:textId="77777777" w:rsidR="00D815CD" w:rsidRPr="00FF37CC" w:rsidRDefault="00C02E21">
      <w:pPr>
        <w:pStyle w:val="TOC2"/>
        <w:rPr>
          <w:snapToGrid/>
          <w:sz w:val="22"/>
          <w:szCs w:val="22"/>
          <w:lang w:val="en-AU" w:eastAsia="en-AU"/>
        </w:rPr>
      </w:pPr>
      <w:hyperlink w:anchor="_Toc30088726" w:history="1">
        <w:r w:rsidR="00D815CD" w:rsidRPr="00FF37CC">
          <w:rPr>
            <w:rStyle w:val="Hyperlink"/>
          </w:rPr>
          <w:t>3.1.</w:t>
        </w:r>
        <w:r w:rsidR="00D815CD" w:rsidRPr="00FF37CC">
          <w:rPr>
            <w:snapToGrid/>
            <w:sz w:val="22"/>
            <w:szCs w:val="22"/>
            <w:lang w:val="en-AU" w:eastAsia="en-AU"/>
          </w:rPr>
          <w:tab/>
        </w:r>
        <w:r w:rsidR="00D815CD" w:rsidRPr="00FF37CC">
          <w:rPr>
            <w:rStyle w:val="Hyperlink"/>
          </w:rPr>
          <w:t>Phân hệ Kế toán chi phí</w:t>
        </w:r>
        <w:r w:rsidR="00D815CD" w:rsidRPr="00FF37CC">
          <w:rPr>
            <w:webHidden/>
          </w:rPr>
          <w:tab/>
        </w:r>
        <w:r w:rsidR="00D815CD" w:rsidRPr="00FF37CC">
          <w:rPr>
            <w:webHidden/>
          </w:rPr>
          <w:fldChar w:fldCharType="begin"/>
        </w:r>
        <w:r w:rsidR="00D815CD" w:rsidRPr="00FF37CC">
          <w:rPr>
            <w:webHidden/>
          </w:rPr>
          <w:instrText xml:space="preserve"> PAGEREF _Toc30088726 \h </w:instrText>
        </w:r>
        <w:r w:rsidR="00D815CD" w:rsidRPr="00FF37CC">
          <w:rPr>
            <w:webHidden/>
          </w:rPr>
        </w:r>
        <w:r w:rsidR="00D815CD" w:rsidRPr="00FF37CC">
          <w:rPr>
            <w:webHidden/>
          </w:rPr>
          <w:fldChar w:fldCharType="separate"/>
        </w:r>
        <w:r w:rsidR="00D815CD" w:rsidRPr="00FF37CC">
          <w:rPr>
            <w:webHidden/>
          </w:rPr>
          <w:t>11</w:t>
        </w:r>
        <w:r w:rsidR="00D815CD" w:rsidRPr="00FF37CC">
          <w:rPr>
            <w:webHidden/>
          </w:rPr>
          <w:fldChar w:fldCharType="end"/>
        </w:r>
      </w:hyperlink>
    </w:p>
    <w:p w14:paraId="728007E2" w14:textId="77777777" w:rsidR="00D815CD" w:rsidRPr="00FF37CC" w:rsidRDefault="00C02E21">
      <w:pPr>
        <w:pStyle w:val="TOC3"/>
        <w:rPr>
          <w:i w:val="0"/>
          <w:snapToGrid/>
          <w:sz w:val="22"/>
          <w:szCs w:val="22"/>
          <w:lang w:val="en-AU" w:eastAsia="en-AU"/>
        </w:rPr>
      </w:pPr>
      <w:hyperlink w:anchor="_Toc30088727" w:history="1">
        <w:r w:rsidR="00D815CD" w:rsidRPr="00FF37CC">
          <w:rPr>
            <w:rStyle w:val="Hyperlink"/>
          </w:rPr>
          <w:t>3.1.1</w:t>
        </w:r>
        <w:r w:rsidR="00D815CD" w:rsidRPr="00FF37CC">
          <w:rPr>
            <w:i w:val="0"/>
            <w:snapToGrid/>
            <w:sz w:val="22"/>
            <w:szCs w:val="22"/>
            <w:lang w:val="en-AU" w:eastAsia="en-AU"/>
          </w:rPr>
          <w:tab/>
        </w:r>
        <w:r w:rsidR="00D815CD" w:rsidRPr="00FF37CC">
          <w:rPr>
            <w:rStyle w:val="Hyperlink"/>
          </w:rPr>
          <w:t>Biểu đồ luồng xử lý chức năng</w:t>
        </w:r>
        <w:r w:rsidR="00D815CD" w:rsidRPr="00FF37CC">
          <w:rPr>
            <w:webHidden/>
          </w:rPr>
          <w:tab/>
        </w:r>
        <w:r w:rsidR="00D815CD" w:rsidRPr="00FF37CC">
          <w:rPr>
            <w:webHidden/>
          </w:rPr>
          <w:fldChar w:fldCharType="begin"/>
        </w:r>
        <w:r w:rsidR="00D815CD" w:rsidRPr="00FF37CC">
          <w:rPr>
            <w:webHidden/>
          </w:rPr>
          <w:instrText xml:space="preserve"> PAGEREF _Toc30088727 \h </w:instrText>
        </w:r>
        <w:r w:rsidR="00D815CD" w:rsidRPr="00FF37CC">
          <w:rPr>
            <w:webHidden/>
          </w:rPr>
        </w:r>
        <w:r w:rsidR="00D815CD" w:rsidRPr="00FF37CC">
          <w:rPr>
            <w:webHidden/>
          </w:rPr>
          <w:fldChar w:fldCharType="separate"/>
        </w:r>
        <w:r w:rsidR="00D815CD" w:rsidRPr="00FF37CC">
          <w:rPr>
            <w:webHidden/>
          </w:rPr>
          <w:t>11</w:t>
        </w:r>
        <w:r w:rsidR="00D815CD" w:rsidRPr="00FF37CC">
          <w:rPr>
            <w:webHidden/>
          </w:rPr>
          <w:fldChar w:fldCharType="end"/>
        </w:r>
      </w:hyperlink>
    </w:p>
    <w:p w14:paraId="34BB6E8D" w14:textId="77777777" w:rsidR="00D815CD" w:rsidRPr="00FF37CC" w:rsidRDefault="00C02E21">
      <w:pPr>
        <w:pStyle w:val="TOC3"/>
        <w:rPr>
          <w:i w:val="0"/>
          <w:snapToGrid/>
          <w:sz w:val="22"/>
          <w:szCs w:val="22"/>
          <w:lang w:val="en-AU" w:eastAsia="en-AU"/>
        </w:rPr>
      </w:pPr>
      <w:hyperlink w:anchor="_Toc30088728" w:history="1">
        <w:r w:rsidR="00D815CD" w:rsidRPr="00FF37CC">
          <w:rPr>
            <w:rStyle w:val="Hyperlink"/>
          </w:rPr>
          <w:t>3.1.2</w:t>
        </w:r>
        <w:r w:rsidR="00D815CD" w:rsidRPr="00FF37CC">
          <w:rPr>
            <w:i w:val="0"/>
            <w:snapToGrid/>
            <w:sz w:val="22"/>
            <w:szCs w:val="22"/>
            <w:lang w:val="en-AU" w:eastAsia="en-AU"/>
          </w:rPr>
          <w:tab/>
        </w:r>
        <w:r w:rsidR="00D815CD" w:rsidRPr="00FF37CC">
          <w:rPr>
            <w:rStyle w:val="Hyperlink"/>
          </w:rPr>
          <w:t>Biểu đồ phân rã chức năng</w:t>
        </w:r>
        <w:r w:rsidR="00D815CD" w:rsidRPr="00FF37CC">
          <w:rPr>
            <w:webHidden/>
          </w:rPr>
          <w:tab/>
        </w:r>
        <w:r w:rsidR="00D815CD" w:rsidRPr="00FF37CC">
          <w:rPr>
            <w:webHidden/>
          </w:rPr>
          <w:fldChar w:fldCharType="begin"/>
        </w:r>
        <w:r w:rsidR="00D815CD" w:rsidRPr="00FF37CC">
          <w:rPr>
            <w:webHidden/>
          </w:rPr>
          <w:instrText xml:space="preserve"> PAGEREF _Toc30088728 \h </w:instrText>
        </w:r>
        <w:r w:rsidR="00D815CD" w:rsidRPr="00FF37CC">
          <w:rPr>
            <w:webHidden/>
          </w:rPr>
        </w:r>
        <w:r w:rsidR="00D815CD" w:rsidRPr="00FF37CC">
          <w:rPr>
            <w:webHidden/>
          </w:rPr>
          <w:fldChar w:fldCharType="separate"/>
        </w:r>
        <w:r w:rsidR="00D815CD" w:rsidRPr="00FF37CC">
          <w:rPr>
            <w:webHidden/>
          </w:rPr>
          <w:t>13</w:t>
        </w:r>
        <w:r w:rsidR="00D815CD" w:rsidRPr="00FF37CC">
          <w:rPr>
            <w:webHidden/>
          </w:rPr>
          <w:fldChar w:fldCharType="end"/>
        </w:r>
      </w:hyperlink>
    </w:p>
    <w:p w14:paraId="158CDE08" w14:textId="77777777" w:rsidR="00D815CD" w:rsidRPr="00FF37CC" w:rsidRDefault="00C02E21">
      <w:pPr>
        <w:pStyle w:val="TOC3"/>
        <w:rPr>
          <w:i w:val="0"/>
          <w:snapToGrid/>
          <w:sz w:val="22"/>
          <w:szCs w:val="22"/>
          <w:lang w:val="en-AU" w:eastAsia="en-AU"/>
        </w:rPr>
      </w:pPr>
      <w:hyperlink w:anchor="_Toc30088729" w:history="1">
        <w:r w:rsidR="00D815CD" w:rsidRPr="00FF37CC">
          <w:rPr>
            <w:rStyle w:val="Hyperlink"/>
          </w:rPr>
          <w:t>3.1.3</w:t>
        </w:r>
        <w:r w:rsidR="00D815CD" w:rsidRPr="00FF37CC">
          <w:rPr>
            <w:i w:val="0"/>
            <w:snapToGrid/>
            <w:sz w:val="22"/>
            <w:szCs w:val="22"/>
            <w:lang w:val="en-AU" w:eastAsia="en-AU"/>
          </w:rPr>
          <w:tab/>
        </w:r>
        <w:r w:rsidR="00D815CD" w:rsidRPr="00FF37CC">
          <w:rPr>
            <w:rStyle w:val="Hyperlink"/>
          </w:rPr>
          <w:t>Tác nhân</w:t>
        </w:r>
        <w:r w:rsidR="00D815CD" w:rsidRPr="00FF37CC">
          <w:rPr>
            <w:webHidden/>
          </w:rPr>
          <w:tab/>
        </w:r>
        <w:r w:rsidR="00D815CD" w:rsidRPr="00FF37CC">
          <w:rPr>
            <w:webHidden/>
          </w:rPr>
          <w:fldChar w:fldCharType="begin"/>
        </w:r>
        <w:r w:rsidR="00D815CD" w:rsidRPr="00FF37CC">
          <w:rPr>
            <w:webHidden/>
          </w:rPr>
          <w:instrText xml:space="preserve"> PAGEREF _Toc30088729 \h </w:instrText>
        </w:r>
        <w:r w:rsidR="00D815CD" w:rsidRPr="00FF37CC">
          <w:rPr>
            <w:webHidden/>
          </w:rPr>
        </w:r>
        <w:r w:rsidR="00D815CD" w:rsidRPr="00FF37CC">
          <w:rPr>
            <w:webHidden/>
          </w:rPr>
          <w:fldChar w:fldCharType="separate"/>
        </w:r>
        <w:r w:rsidR="00D815CD" w:rsidRPr="00FF37CC">
          <w:rPr>
            <w:webHidden/>
          </w:rPr>
          <w:t>13</w:t>
        </w:r>
        <w:r w:rsidR="00D815CD" w:rsidRPr="00FF37CC">
          <w:rPr>
            <w:webHidden/>
          </w:rPr>
          <w:fldChar w:fldCharType="end"/>
        </w:r>
      </w:hyperlink>
    </w:p>
    <w:p w14:paraId="582EA555" w14:textId="77777777" w:rsidR="00D815CD" w:rsidRPr="00FF37CC" w:rsidRDefault="00C02E21">
      <w:pPr>
        <w:pStyle w:val="TOC3"/>
        <w:rPr>
          <w:i w:val="0"/>
          <w:snapToGrid/>
          <w:sz w:val="22"/>
          <w:szCs w:val="22"/>
          <w:lang w:val="en-AU" w:eastAsia="en-AU"/>
        </w:rPr>
      </w:pPr>
      <w:hyperlink w:anchor="_Toc30088730" w:history="1">
        <w:r w:rsidR="00D815CD" w:rsidRPr="00FF37CC">
          <w:rPr>
            <w:rStyle w:val="Hyperlink"/>
          </w:rPr>
          <w:t>3.1.4</w:t>
        </w:r>
        <w:r w:rsidR="00D815CD" w:rsidRPr="00FF37CC">
          <w:rPr>
            <w:i w:val="0"/>
            <w:snapToGrid/>
            <w:sz w:val="22"/>
            <w:szCs w:val="22"/>
            <w:lang w:val="en-AU" w:eastAsia="en-AU"/>
          </w:rPr>
          <w:tab/>
        </w:r>
        <w:r w:rsidR="00D815CD" w:rsidRPr="00FF37CC">
          <w:rPr>
            <w:rStyle w:val="Hyperlink"/>
          </w:rPr>
          <w:t>Danh sách chức năng</w:t>
        </w:r>
        <w:r w:rsidR="00D815CD" w:rsidRPr="00FF37CC">
          <w:rPr>
            <w:webHidden/>
          </w:rPr>
          <w:tab/>
        </w:r>
        <w:r w:rsidR="00D815CD" w:rsidRPr="00FF37CC">
          <w:rPr>
            <w:webHidden/>
          </w:rPr>
          <w:fldChar w:fldCharType="begin"/>
        </w:r>
        <w:r w:rsidR="00D815CD" w:rsidRPr="00FF37CC">
          <w:rPr>
            <w:webHidden/>
          </w:rPr>
          <w:instrText xml:space="preserve"> PAGEREF _Toc30088730 \h </w:instrText>
        </w:r>
        <w:r w:rsidR="00D815CD" w:rsidRPr="00FF37CC">
          <w:rPr>
            <w:webHidden/>
          </w:rPr>
        </w:r>
        <w:r w:rsidR="00D815CD" w:rsidRPr="00FF37CC">
          <w:rPr>
            <w:webHidden/>
          </w:rPr>
          <w:fldChar w:fldCharType="separate"/>
        </w:r>
        <w:r w:rsidR="00D815CD" w:rsidRPr="00FF37CC">
          <w:rPr>
            <w:webHidden/>
          </w:rPr>
          <w:t>14</w:t>
        </w:r>
        <w:r w:rsidR="00D815CD" w:rsidRPr="00FF37CC">
          <w:rPr>
            <w:webHidden/>
          </w:rPr>
          <w:fldChar w:fldCharType="end"/>
        </w:r>
      </w:hyperlink>
    </w:p>
    <w:p w14:paraId="10899236" w14:textId="77777777" w:rsidR="00D815CD" w:rsidRPr="00FF37CC" w:rsidRDefault="00C02E21">
      <w:pPr>
        <w:pStyle w:val="TOC3"/>
        <w:rPr>
          <w:i w:val="0"/>
          <w:snapToGrid/>
          <w:sz w:val="22"/>
          <w:szCs w:val="22"/>
          <w:lang w:val="en-AU" w:eastAsia="en-AU"/>
        </w:rPr>
      </w:pPr>
      <w:hyperlink w:anchor="_Toc30088731" w:history="1">
        <w:r w:rsidR="00D815CD" w:rsidRPr="00FF37CC">
          <w:rPr>
            <w:rStyle w:val="Hyperlink"/>
          </w:rPr>
          <w:t>3.1.5</w:t>
        </w:r>
        <w:r w:rsidR="00D815CD" w:rsidRPr="00FF37CC">
          <w:rPr>
            <w:i w:val="0"/>
            <w:snapToGrid/>
            <w:sz w:val="22"/>
            <w:szCs w:val="22"/>
            <w:lang w:val="en-AU" w:eastAsia="en-AU"/>
          </w:rPr>
          <w:tab/>
        </w:r>
        <w:r w:rsidR="00D815CD" w:rsidRPr="00FF37CC">
          <w:rPr>
            <w:rStyle w:val="Hyperlink"/>
          </w:rPr>
          <w:t>Yêu cầu chức năng phần mềm</w:t>
        </w:r>
        <w:r w:rsidR="00D815CD" w:rsidRPr="00FF37CC">
          <w:rPr>
            <w:webHidden/>
          </w:rPr>
          <w:tab/>
        </w:r>
        <w:r w:rsidR="00D815CD" w:rsidRPr="00FF37CC">
          <w:rPr>
            <w:webHidden/>
          </w:rPr>
          <w:fldChar w:fldCharType="begin"/>
        </w:r>
        <w:r w:rsidR="00D815CD" w:rsidRPr="00FF37CC">
          <w:rPr>
            <w:webHidden/>
          </w:rPr>
          <w:instrText xml:space="preserve"> PAGEREF _Toc30088731 \h </w:instrText>
        </w:r>
        <w:r w:rsidR="00D815CD" w:rsidRPr="00FF37CC">
          <w:rPr>
            <w:webHidden/>
          </w:rPr>
        </w:r>
        <w:r w:rsidR="00D815CD" w:rsidRPr="00FF37CC">
          <w:rPr>
            <w:webHidden/>
          </w:rPr>
          <w:fldChar w:fldCharType="separate"/>
        </w:r>
        <w:r w:rsidR="00D815CD" w:rsidRPr="00FF37CC">
          <w:rPr>
            <w:webHidden/>
          </w:rPr>
          <w:t>15</w:t>
        </w:r>
        <w:r w:rsidR="00D815CD" w:rsidRPr="00FF37CC">
          <w:rPr>
            <w:webHidden/>
          </w:rPr>
          <w:fldChar w:fldCharType="end"/>
        </w:r>
      </w:hyperlink>
    </w:p>
    <w:p w14:paraId="08BADD6A" w14:textId="77777777" w:rsidR="00D815CD" w:rsidRPr="00FF37CC" w:rsidRDefault="00C02E21">
      <w:pPr>
        <w:pStyle w:val="TOC1"/>
        <w:rPr>
          <w:b w:val="0"/>
          <w:snapToGrid/>
          <w:sz w:val="22"/>
          <w:szCs w:val="22"/>
          <w:lang w:val="en-AU" w:eastAsia="en-AU"/>
        </w:rPr>
      </w:pPr>
      <w:hyperlink w:anchor="_Toc30088732" w:history="1">
        <w:r w:rsidR="00D815CD" w:rsidRPr="00FF37CC">
          <w:rPr>
            <w:rStyle w:val="Hyperlink"/>
          </w:rPr>
          <w:t>4.</w:t>
        </w:r>
        <w:r w:rsidR="00D815CD" w:rsidRPr="00FF37CC">
          <w:rPr>
            <w:b w:val="0"/>
            <w:snapToGrid/>
            <w:sz w:val="22"/>
            <w:szCs w:val="22"/>
            <w:lang w:val="en-AU" w:eastAsia="en-AU"/>
          </w:rPr>
          <w:tab/>
        </w:r>
        <w:r w:rsidR="00D815CD" w:rsidRPr="00FF37CC">
          <w:rPr>
            <w:rStyle w:val="Hyperlink"/>
          </w:rPr>
          <w:t>CÁC YÊU CẦU KHÁC</w:t>
        </w:r>
        <w:r w:rsidR="00D815CD" w:rsidRPr="00FF37CC">
          <w:rPr>
            <w:webHidden/>
          </w:rPr>
          <w:tab/>
        </w:r>
        <w:r w:rsidR="00D815CD" w:rsidRPr="00FF37CC">
          <w:rPr>
            <w:webHidden/>
          </w:rPr>
          <w:fldChar w:fldCharType="begin"/>
        </w:r>
        <w:r w:rsidR="00D815CD" w:rsidRPr="00FF37CC">
          <w:rPr>
            <w:webHidden/>
          </w:rPr>
          <w:instrText xml:space="preserve"> PAGEREF _Toc30088732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03CCDD0A" w14:textId="77777777" w:rsidR="00D815CD" w:rsidRPr="00FF37CC" w:rsidRDefault="00C02E21">
      <w:pPr>
        <w:pStyle w:val="TOC2"/>
        <w:rPr>
          <w:snapToGrid/>
          <w:sz w:val="22"/>
          <w:szCs w:val="22"/>
          <w:lang w:val="en-AU" w:eastAsia="en-AU"/>
        </w:rPr>
      </w:pPr>
      <w:hyperlink w:anchor="_Toc30088733" w:history="1">
        <w:r w:rsidR="00D815CD" w:rsidRPr="00FF37CC">
          <w:rPr>
            <w:rStyle w:val="Hyperlink"/>
          </w:rPr>
          <w:t>4.1.</w:t>
        </w:r>
        <w:r w:rsidR="00D815CD" w:rsidRPr="00FF37CC">
          <w:rPr>
            <w:snapToGrid/>
            <w:sz w:val="22"/>
            <w:szCs w:val="22"/>
            <w:lang w:val="en-AU" w:eastAsia="en-AU"/>
          </w:rPr>
          <w:tab/>
        </w:r>
        <w:r w:rsidR="00D815CD" w:rsidRPr="00FF37CC">
          <w:rPr>
            <w:rStyle w:val="Hyperlink"/>
          </w:rPr>
          <w:t>Yêu cầu bảo mật</w:t>
        </w:r>
        <w:r w:rsidR="00D815CD" w:rsidRPr="00FF37CC">
          <w:rPr>
            <w:webHidden/>
          </w:rPr>
          <w:tab/>
        </w:r>
        <w:r w:rsidR="00D815CD" w:rsidRPr="00FF37CC">
          <w:rPr>
            <w:webHidden/>
          </w:rPr>
          <w:fldChar w:fldCharType="begin"/>
        </w:r>
        <w:r w:rsidR="00D815CD" w:rsidRPr="00FF37CC">
          <w:rPr>
            <w:webHidden/>
          </w:rPr>
          <w:instrText xml:space="preserve"> PAGEREF _Toc30088733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65487E94" w14:textId="77777777" w:rsidR="00D815CD" w:rsidRPr="00FF37CC" w:rsidRDefault="00C02E21">
      <w:pPr>
        <w:pStyle w:val="TOC2"/>
        <w:rPr>
          <w:snapToGrid/>
          <w:sz w:val="22"/>
          <w:szCs w:val="22"/>
          <w:lang w:val="en-AU" w:eastAsia="en-AU"/>
        </w:rPr>
      </w:pPr>
      <w:hyperlink w:anchor="_Toc30088734" w:history="1">
        <w:r w:rsidR="00D815CD" w:rsidRPr="00FF37CC">
          <w:rPr>
            <w:rStyle w:val="Hyperlink"/>
          </w:rPr>
          <w:t>4.2.</w:t>
        </w:r>
        <w:r w:rsidR="00D815CD" w:rsidRPr="00FF37CC">
          <w:rPr>
            <w:snapToGrid/>
            <w:sz w:val="22"/>
            <w:szCs w:val="22"/>
            <w:lang w:val="en-AU" w:eastAsia="en-AU"/>
          </w:rPr>
          <w:tab/>
        </w:r>
        <w:r w:rsidR="00D815CD" w:rsidRPr="00FF37CC">
          <w:rPr>
            <w:rStyle w:val="Hyperlink"/>
          </w:rPr>
          <w:t>Yêu cầu sao lưu</w:t>
        </w:r>
        <w:r w:rsidR="00D815CD" w:rsidRPr="00FF37CC">
          <w:rPr>
            <w:webHidden/>
          </w:rPr>
          <w:tab/>
        </w:r>
        <w:r w:rsidR="00D815CD" w:rsidRPr="00FF37CC">
          <w:rPr>
            <w:webHidden/>
          </w:rPr>
          <w:fldChar w:fldCharType="begin"/>
        </w:r>
        <w:r w:rsidR="00D815CD" w:rsidRPr="00FF37CC">
          <w:rPr>
            <w:webHidden/>
          </w:rPr>
          <w:instrText xml:space="preserve"> PAGEREF _Toc30088734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292CEB94" w14:textId="77777777" w:rsidR="00D815CD" w:rsidRPr="00FF37CC" w:rsidRDefault="00C02E21">
      <w:pPr>
        <w:pStyle w:val="TOC2"/>
        <w:rPr>
          <w:snapToGrid/>
          <w:sz w:val="22"/>
          <w:szCs w:val="22"/>
          <w:lang w:val="en-AU" w:eastAsia="en-AU"/>
        </w:rPr>
      </w:pPr>
      <w:hyperlink w:anchor="_Toc30088735" w:history="1">
        <w:r w:rsidR="00D815CD" w:rsidRPr="00FF37CC">
          <w:rPr>
            <w:rStyle w:val="Hyperlink"/>
            <w:lang w:val="vi-VN"/>
          </w:rPr>
          <w:t>4.3.</w:t>
        </w:r>
        <w:r w:rsidR="00D815CD" w:rsidRPr="00FF37CC">
          <w:rPr>
            <w:snapToGrid/>
            <w:sz w:val="22"/>
            <w:szCs w:val="22"/>
            <w:lang w:val="en-AU" w:eastAsia="en-AU"/>
          </w:rPr>
          <w:tab/>
        </w:r>
        <w:r w:rsidR="00D815CD" w:rsidRPr="00FF37CC">
          <w:rPr>
            <w:rStyle w:val="Hyperlink"/>
            <w:lang w:val="vi-VN"/>
          </w:rPr>
          <w:t>Yêu cầu về tính sử dụng</w:t>
        </w:r>
        <w:r w:rsidR="00D815CD" w:rsidRPr="00FF37CC">
          <w:rPr>
            <w:webHidden/>
          </w:rPr>
          <w:tab/>
        </w:r>
        <w:r w:rsidR="00D815CD" w:rsidRPr="00FF37CC">
          <w:rPr>
            <w:webHidden/>
          </w:rPr>
          <w:fldChar w:fldCharType="begin"/>
        </w:r>
        <w:r w:rsidR="00D815CD" w:rsidRPr="00FF37CC">
          <w:rPr>
            <w:webHidden/>
          </w:rPr>
          <w:instrText xml:space="preserve"> PAGEREF _Toc30088735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3B565140" w14:textId="77777777" w:rsidR="00D815CD" w:rsidRPr="00FF37CC" w:rsidRDefault="00C02E21">
      <w:pPr>
        <w:pStyle w:val="TOC2"/>
        <w:rPr>
          <w:snapToGrid/>
          <w:sz w:val="22"/>
          <w:szCs w:val="22"/>
          <w:lang w:val="en-AU" w:eastAsia="en-AU"/>
        </w:rPr>
      </w:pPr>
      <w:hyperlink w:anchor="_Toc30088736" w:history="1">
        <w:r w:rsidR="00D815CD" w:rsidRPr="00FF37CC">
          <w:rPr>
            <w:rStyle w:val="Hyperlink"/>
            <w:lang w:val="vi-VN"/>
          </w:rPr>
          <w:t>4.4.</w:t>
        </w:r>
        <w:r w:rsidR="00D815CD" w:rsidRPr="00FF37CC">
          <w:rPr>
            <w:snapToGrid/>
            <w:sz w:val="22"/>
            <w:szCs w:val="22"/>
            <w:lang w:val="en-AU" w:eastAsia="en-AU"/>
          </w:rPr>
          <w:tab/>
        </w:r>
        <w:r w:rsidR="00D815CD" w:rsidRPr="00FF37CC">
          <w:rPr>
            <w:rStyle w:val="Hyperlink"/>
            <w:lang w:val="vi-VN"/>
          </w:rPr>
          <w:t>Yêu cầu về tính ổn định</w:t>
        </w:r>
        <w:r w:rsidR="00D815CD" w:rsidRPr="00FF37CC">
          <w:rPr>
            <w:webHidden/>
          </w:rPr>
          <w:tab/>
        </w:r>
        <w:r w:rsidR="00D815CD" w:rsidRPr="00FF37CC">
          <w:rPr>
            <w:webHidden/>
          </w:rPr>
          <w:fldChar w:fldCharType="begin"/>
        </w:r>
        <w:r w:rsidR="00D815CD" w:rsidRPr="00FF37CC">
          <w:rPr>
            <w:webHidden/>
          </w:rPr>
          <w:instrText xml:space="preserve"> PAGEREF _Toc30088736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7977DED6" w14:textId="77777777" w:rsidR="00D815CD" w:rsidRPr="00FF37CC" w:rsidRDefault="00C02E21">
      <w:pPr>
        <w:pStyle w:val="TOC2"/>
        <w:rPr>
          <w:snapToGrid/>
          <w:sz w:val="22"/>
          <w:szCs w:val="22"/>
          <w:lang w:val="en-AU" w:eastAsia="en-AU"/>
        </w:rPr>
      </w:pPr>
      <w:hyperlink w:anchor="_Toc30088737" w:history="1">
        <w:r w:rsidR="00D815CD" w:rsidRPr="00FF37CC">
          <w:rPr>
            <w:rStyle w:val="Hyperlink"/>
          </w:rPr>
          <w:t>4.5.</w:t>
        </w:r>
        <w:r w:rsidR="00D815CD" w:rsidRPr="00FF37CC">
          <w:rPr>
            <w:snapToGrid/>
            <w:sz w:val="22"/>
            <w:szCs w:val="22"/>
            <w:lang w:val="en-AU" w:eastAsia="en-AU"/>
          </w:rPr>
          <w:tab/>
        </w:r>
        <w:r w:rsidR="00D815CD" w:rsidRPr="00FF37CC">
          <w:rPr>
            <w:rStyle w:val="Hyperlink"/>
          </w:rPr>
          <w:t>Yêu cầu về hiệu năng</w:t>
        </w:r>
        <w:r w:rsidR="00D815CD" w:rsidRPr="00FF37CC">
          <w:rPr>
            <w:webHidden/>
          </w:rPr>
          <w:tab/>
        </w:r>
        <w:r w:rsidR="00D815CD" w:rsidRPr="00FF37CC">
          <w:rPr>
            <w:webHidden/>
          </w:rPr>
          <w:fldChar w:fldCharType="begin"/>
        </w:r>
        <w:r w:rsidR="00D815CD" w:rsidRPr="00FF37CC">
          <w:rPr>
            <w:webHidden/>
          </w:rPr>
          <w:instrText xml:space="preserve"> PAGEREF _Toc30088737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06ACA8BD" w14:textId="77777777" w:rsidR="00D815CD" w:rsidRPr="00FF37CC" w:rsidRDefault="00C02E21">
      <w:pPr>
        <w:pStyle w:val="TOC2"/>
        <w:rPr>
          <w:snapToGrid/>
          <w:sz w:val="22"/>
          <w:szCs w:val="22"/>
          <w:lang w:val="en-AU" w:eastAsia="en-AU"/>
        </w:rPr>
      </w:pPr>
      <w:hyperlink w:anchor="_Toc30088738" w:history="1">
        <w:r w:rsidR="00D815CD" w:rsidRPr="00FF37CC">
          <w:rPr>
            <w:rStyle w:val="Hyperlink"/>
            <w:lang w:val="vi-VN"/>
          </w:rPr>
          <w:t>4.6.</w:t>
        </w:r>
        <w:r w:rsidR="00D815CD" w:rsidRPr="00FF37CC">
          <w:rPr>
            <w:snapToGrid/>
            <w:sz w:val="22"/>
            <w:szCs w:val="22"/>
            <w:lang w:val="en-AU" w:eastAsia="en-AU"/>
          </w:rPr>
          <w:tab/>
        </w:r>
        <w:r w:rsidR="00D815CD" w:rsidRPr="00FF37CC">
          <w:rPr>
            <w:rStyle w:val="Hyperlink"/>
            <w:lang w:val="vi-VN"/>
          </w:rPr>
          <w:t>Yêu cầu về tính hỗ trợ</w:t>
        </w:r>
        <w:r w:rsidR="00D815CD" w:rsidRPr="00FF37CC">
          <w:rPr>
            <w:webHidden/>
          </w:rPr>
          <w:tab/>
        </w:r>
        <w:r w:rsidR="00D815CD" w:rsidRPr="00FF37CC">
          <w:rPr>
            <w:webHidden/>
          </w:rPr>
          <w:fldChar w:fldCharType="begin"/>
        </w:r>
        <w:r w:rsidR="00D815CD" w:rsidRPr="00FF37CC">
          <w:rPr>
            <w:webHidden/>
          </w:rPr>
          <w:instrText xml:space="preserve"> PAGEREF _Toc30088738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28D20AD7" w14:textId="77777777" w:rsidR="00D815CD" w:rsidRPr="00FF37CC" w:rsidRDefault="00C02E21">
      <w:pPr>
        <w:pStyle w:val="TOC2"/>
        <w:rPr>
          <w:snapToGrid/>
          <w:sz w:val="22"/>
          <w:szCs w:val="22"/>
          <w:lang w:val="en-AU" w:eastAsia="en-AU"/>
        </w:rPr>
      </w:pPr>
      <w:hyperlink w:anchor="_Toc30088739" w:history="1">
        <w:r w:rsidR="00D815CD" w:rsidRPr="00FF37CC">
          <w:rPr>
            <w:rStyle w:val="Hyperlink"/>
            <w:lang w:val="vi-VN"/>
          </w:rPr>
          <w:t>4.7.</w:t>
        </w:r>
        <w:r w:rsidR="00D815CD" w:rsidRPr="00FF37CC">
          <w:rPr>
            <w:snapToGrid/>
            <w:sz w:val="22"/>
            <w:szCs w:val="22"/>
            <w:lang w:val="en-AU" w:eastAsia="en-AU"/>
          </w:rPr>
          <w:tab/>
        </w:r>
        <w:r w:rsidR="00D815CD" w:rsidRPr="00FF37CC">
          <w:rPr>
            <w:rStyle w:val="Hyperlink"/>
            <w:lang w:val="vi-VN"/>
          </w:rPr>
          <w:t>Yêu cầu về công nghệ và các ràng buộc</w:t>
        </w:r>
        <w:r w:rsidR="00D815CD" w:rsidRPr="00FF37CC">
          <w:rPr>
            <w:webHidden/>
          </w:rPr>
          <w:tab/>
        </w:r>
        <w:r w:rsidR="00D815CD" w:rsidRPr="00FF37CC">
          <w:rPr>
            <w:webHidden/>
          </w:rPr>
          <w:fldChar w:fldCharType="begin"/>
        </w:r>
        <w:r w:rsidR="00D815CD" w:rsidRPr="00FF37CC">
          <w:rPr>
            <w:webHidden/>
          </w:rPr>
          <w:instrText xml:space="preserve"> PAGEREF _Toc30088739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1CF6AC14" w14:textId="77777777" w:rsidR="00D815CD" w:rsidRPr="00FF37CC" w:rsidRDefault="00C02E21">
      <w:pPr>
        <w:pStyle w:val="TOC2"/>
        <w:rPr>
          <w:snapToGrid/>
          <w:sz w:val="22"/>
          <w:szCs w:val="22"/>
          <w:lang w:val="en-AU" w:eastAsia="en-AU"/>
        </w:rPr>
      </w:pPr>
      <w:hyperlink w:anchor="_Toc30088740" w:history="1">
        <w:r w:rsidR="00D815CD" w:rsidRPr="00FF37CC">
          <w:rPr>
            <w:rStyle w:val="Hyperlink"/>
          </w:rPr>
          <w:t>4.8.</w:t>
        </w:r>
        <w:r w:rsidR="00D815CD" w:rsidRPr="00FF37CC">
          <w:rPr>
            <w:snapToGrid/>
            <w:sz w:val="22"/>
            <w:szCs w:val="22"/>
            <w:lang w:val="en-AU" w:eastAsia="en-AU"/>
          </w:rPr>
          <w:tab/>
        </w:r>
        <w:r w:rsidR="00D815CD" w:rsidRPr="00FF37CC">
          <w:rPr>
            <w:rStyle w:val="Hyperlink"/>
          </w:rPr>
          <w:t>Yêu cầu về giao tiếp</w:t>
        </w:r>
        <w:r w:rsidR="00D815CD" w:rsidRPr="00FF37CC">
          <w:rPr>
            <w:webHidden/>
          </w:rPr>
          <w:tab/>
        </w:r>
        <w:r w:rsidR="00D815CD" w:rsidRPr="00FF37CC">
          <w:rPr>
            <w:webHidden/>
          </w:rPr>
          <w:fldChar w:fldCharType="begin"/>
        </w:r>
        <w:r w:rsidR="00D815CD" w:rsidRPr="00FF37CC">
          <w:rPr>
            <w:webHidden/>
          </w:rPr>
          <w:instrText xml:space="preserve"> PAGEREF _Toc30088740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3E344A2A" w14:textId="77777777" w:rsidR="00D815CD" w:rsidRPr="00FF37CC" w:rsidRDefault="00C02E21">
      <w:pPr>
        <w:pStyle w:val="TOC3"/>
        <w:rPr>
          <w:i w:val="0"/>
          <w:snapToGrid/>
          <w:sz w:val="22"/>
          <w:szCs w:val="22"/>
          <w:lang w:val="en-AU" w:eastAsia="en-AU"/>
        </w:rPr>
      </w:pPr>
      <w:hyperlink w:anchor="_Toc30088741" w:history="1">
        <w:r w:rsidR="00D815CD" w:rsidRPr="00FF37CC">
          <w:rPr>
            <w:rStyle w:val="Hyperlink"/>
          </w:rPr>
          <w:t>4.8.1</w:t>
        </w:r>
        <w:r w:rsidR="00D815CD" w:rsidRPr="00FF37CC">
          <w:rPr>
            <w:i w:val="0"/>
            <w:snapToGrid/>
            <w:sz w:val="22"/>
            <w:szCs w:val="22"/>
            <w:lang w:val="en-AU" w:eastAsia="en-AU"/>
          </w:rPr>
          <w:tab/>
        </w:r>
        <w:r w:rsidR="00D815CD" w:rsidRPr="00FF37CC">
          <w:rPr>
            <w:rStyle w:val="Hyperlink"/>
          </w:rPr>
          <w:t>Giao tiếp người dùng</w:t>
        </w:r>
        <w:r w:rsidR="00D815CD" w:rsidRPr="00FF37CC">
          <w:rPr>
            <w:webHidden/>
          </w:rPr>
          <w:tab/>
        </w:r>
        <w:r w:rsidR="00D815CD" w:rsidRPr="00FF37CC">
          <w:rPr>
            <w:webHidden/>
          </w:rPr>
          <w:fldChar w:fldCharType="begin"/>
        </w:r>
        <w:r w:rsidR="00D815CD" w:rsidRPr="00FF37CC">
          <w:rPr>
            <w:webHidden/>
          </w:rPr>
          <w:instrText xml:space="preserve"> PAGEREF _Toc30088741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770E115C" w14:textId="77777777" w:rsidR="00D815CD" w:rsidRPr="00FF37CC" w:rsidRDefault="00C02E21">
      <w:pPr>
        <w:pStyle w:val="TOC3"/>
        <w:rPr>
          <w:i w:val="0"/>
          <w:snapToGrid/>
          <w:sz w:val="22"/>
          <w:szCs w:val="22"/>
          <w:lang w:val="en-AU" w:eastAsia="en-AU"/>
        </w:rPr>
      </w:pPr>
      <w:hyperlink w:anchor="_Toc30088742" w:history="1">
        <w:r w:rsidR="00D815CD" w:rsidRPr="00FF37CC">
          <w:rPr>
            <w:rStyle w:val="Hyperlink"/>
          </w:rPr>
          <w:t>4.8.2</w:t>
        </w:r>
        <w:r w:rsidR="00D815CD" w:rsidRPr="00FF37CC">
          <w:rPr>
            <w:i w:val="0"/>
            <w:snapToGrid/>
            <w:sz w:val="22"/>
            <w:szCs w:val="22"/>
            <w:lang w:val="en-AU" w:eastAsia="en-AU"/>
          </w:rPr>
          <w:tab/>
        </w:r>
        <w:r w:rsidR="00D815CD" w:rsidRPr="00FF37CC">
          <w:rPr>
            <w:rStyle w:val="Hyperlink"/>
          </w:rPr>
          <w:t>Giao tiếp phần cứng</w:t>
        </w:r>
        <w:r w:rsidR="00D815CD" w:rsidRPr="00FF37CC">
          <w:rPr>
            <w:webHidden/>
          </w:rPr>
          <w:tab/>
        </w:r>
        <w:r w:rsidR="00D815CD" w:rsidRPr="00FF37CC">
          <w:rPr>
            <w:webHidden/>
          </w:rPr>
          <w:fldChar w:fldCharType="begin"/>
        </w:r>
        <w:r w:rsidR="00D815CD" w:rsidRPr="00FF37CC">
          <w:rPr>
            <w:webHidden/>
          </w:rPr>
          <w:instrText xml:space="preserve"> PAGEREF _Toc30088742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71BCEA09" w14:textId="77777777" w:rsidR="00D815CD" w:rsidRPr="00FF37CC" w:rsidRDefault="00C02E21">
      <w:pPr>
        <w:pStyle w:val="TOC3"/>
        <w:rPr>
          <w:i w:val="0"/>
          <w:snapToGrid/>
          <w:sz w:val="22"/>
          <w:szCs w:val="22"/>
          <w:lang w:val="en-AU" w:eastAsia="en-AU"/>
        </w:rPr>
      </w:pPr>
      <w:hyperlink w:anchor="_Toc30088743" w:history="1">
        <w:r w:rsidR="00D815CD" w:rsidRPr="00FF37CC">
          <w:rPr>
            <w:rStyle w:val="Hyperlink"/>
          </w:rPr>
          <w:t>4.8.3</w:t>
        </w:r>
        <w:r w:rsidR="00D815CD" w:rsidRPr="00FF37CC">
          <w:rPr>
            <w:i w:val="0"/>
            <w:snapToGrid/>
            <w:sz w:val="22"/>
            <w:szCs w:val="22"/>
            <w:lang w:val="en-AU" w:eastAsia="en-AU"/>
          </w:rPr>
          <w:tab/>
        </w:r>
        <w:r w:rsidR="00D815CD" w:rsidRPr="00FF37CC">
          <w:rPr>
            <w:rStyle w:val="Hyperlink"/>
          </w:rPr>
          <w:t>Giao tiếp phần mềm</w:t>
        </w:r>
        <w:r w:rsidR="00D815CD" w:rsidRPr="00FF37CC">
          <w:rPr>
            <w:webHidden/>
          </w:rPr>
          <w:tab/>
        </w:r>
        <w:r w:rsidR="00D815CD" w:rsidRPr="00FF37CC">
          <w:rPr>
            <w:webHidden/>
          </w:rPr>
          <w:fldChar w:fldCharType="begin"/>
        </w:r>
        <w:r w:rsidR="00D815CD" w:rsidRPr="00FF37CC">
          <w:rPr>
            <w:webHidden/>
          </w:rPr>
          <w:instrText xml:space="preserve"> PAGEREF _Toc30088743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776B3F98" w14:textId="77777777" w:rsidR="00D815CD" w:rsidRPr="00FF37CC" w:rsidRDefault="00C02E21">
      <w:pPr>
        <w:pStyle w:val="TOC2"/>
        <w:rPr>
          <w:snapToGrid/>
          <w:sz w:val="22"/>
          <w:szCs w:val="22"/>
          <w:lang w:val="en-AU" w:eastAsia="en-AU"/>
        </w:rPr>
      </w:pPr>
      <w:hyperlink w:anchor="_Toc30088744" w:history="1">
        <w:r w:rsidR="00D815CD" w:rsidRPr="00FF37CC">
          <w:rPr>
            <w:rStyle w:val="Hyperlink"/>
          </w:rPr>
          <w:t>4.9.</w:t>
        </w:r>
        <w:r w:rsidR="00D815CD" w:rsidRPr="00FF37CC">
          <w:rPr>
            <w:snapToGrid/>
            <w:sz w:val="22"/>
            <w:szCs w:val="22"/>
            <w:lang w:val="en-AU" w:eastAsia="en-AU"/>
          </w:rPr>
          <w:tab/>
        </w:r>
        <w:r w:rsidR="00D815CD" w:rsidRPr="00FF37CC">
          <w:rPr>
            <w:rStyle w:val="Hyperlink"/>
          </w:rPr>
          <w:t>Các yêu cầu tài liệu người dùng và hỗ trợ trực tuyến</w:t>
        </w:r>
        <w:r w:rsidR="00D815CD" w:rsidRPr="00FF37CC">
          <w:rPr>
            <w:webHidden/>
          </w:rPr>
          <w:tab/>
        </w:r>
        <w:r w:rsidR="00D815CD" w:rsidRPr="00FF37CC">
          <w:rPr>
            <w:webHidden/>
          </w:rPr>
          <w:fldChar w:fldCharType="begin"/>
        </w:r>
        <w:r w:rsidR="00D815CD" w:rsidRPr="00FF37CC">
          <w:rPr>
            <w:webHidden/>
          </w:rPr>
          <w:instrText xml:space="preserve"> PAGEREF _Toc30088744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6873B2D0" w14:textId="77777777" w:rsidR="00D815CD" w:rsidRPr="00FF37CC" w:rsidRDefault="00C02E21">
      <w:pPr>
        <w:pStyle w:val="TOC2"/>
        <w:rPr>
          <w:snapToGrid/>
          <w:sz w:val="22"/>
          <w:szCs w:val="22"/>
          <w:lang w:val="en-AU" w:eastAsia="en-AU"/>
        </w:rPr>
      </w:pPr>
      <w:hyperlink w:anchor="_Toc30088745" w:history="1">
        <w:r w:rsidR="00D815CD" w:rsidRPr="00FF37CC">
          <w:rPr>
            <w:rStyle w:val="Hyperlink"/>
          </w:rPr>
          <w:t>4.10.</w:t>
        </w:r>
        <w:r w:rsidR="00D815CD" w:rsidRPr="00FF37CC">
          <w:rPr>
            <w:snapToGrid/>
            <w:sz w:val="22"/>
            <w:szCs w:val="22"/>
            <w:lang w:val="en-AU" w:eastAsia="en-AU"/>
          </w:rPr>
          <w:tab/>
        </w:r>
        <w:r w:rsidR="00D815CD" w:rsidRPr="00FF37CC">
          <w:rPr>
            <w:rStyle w:val="Hyperlink"/>
          </w:rPr>
          <w:t>Các thành phần mua ngoài</w:t>
        </w:r>
        <w:r w:rsidR="00D815CD" w:rsidRPr="00FF37CC">
          <w:rPr>
            <w:webHidden/>
          </w:rPr>
          <w:tab/>
        </w:r>
        <w:r w:rsidR="00D815CD" w:rsidRPr="00FF37CC">
          <w:rPr>
            <w:webHidden/>
          </w:rPr>
          <w:fldChar w:fldCharType="begin"/>
        </w:r>
        <w:r w:rsidR="00D815CD" w:rsidRPr="00FF37CC">
          <w:rPr>
            <w:webHidden/>
          </w:rPr>
          <w:instrText xml:space="preserve"> PAGEREF _Toc30088745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399FB47F" w14:textId="77777777" w:rsidR="00D815CD" w:rsidRPr="00FF37CC" w:rsidRDefault="00C02E21">
      <w:pPr>
        <w:pStyle w:val="TOC2"/>
        <w:rPr>
          <w:snapToGrid/>
          <w:sz w:val="22"/>
          <w:szCs w:val="22"/>
          <w:lang w:val="en-AU" w:eastAsia="en-AU"/>
        </w:rPr>
      </w:pPr>
      <w:hyperlink w:anchor="_Toc30088746" w:history="1">
        <w:r w:rsidR="00D815CD" w:rsidRPr="00FF37CC">
          <w:rPr>
            <w:rStyle w:val="Hyperlink"/>
            <w:lang w:val="vi-VN"/>
          </w:rPr>
          <w:t>4.11.</w:t>
        </w:r>
        <w:r w:rsidR="00D815CD" w:rsidRPr="00FF37CC">
          <w:rPr>
            <w:snapToGrid/>
            <w:sz w:val="22"/>
            <w:szCs w:val="22"/>
            <w:lang w:val="en-AU" w:eastAsia="en-AU"/>
          </w:rPr>
          <w:tab/>
        </w:r>
        <w:r w:rsidR="00D815CD" w:rsidRPr="00FF37CC">
          <w:rPr>
            <w:rStyle w:val="Hyperlink"/>
            <w:lang w:val="vi-VN"/>
          </w:rPr>
          <w:t>Các yêu cầu pháp lý, bản quyền và những ghi chú khác</w:t>
        </w:r>
        <w:r w:rsidR="00D815CD" w:rsidRPr="00FF37CC">
          <w:rPr>
            <w:webHidden/>
          </w:rPr>
          <w:tab/>
        </w:r>
        <w:r w:rsidR="00D815CD" w:rsidRPr="00FF37CC">
          <w:rPr>
            <w:webHidden/>
          </w:rPr>
          <w:fldChar w:fldCharType="begin"/>
        </w:r>
        <w:r w:rsidR="00D815CD" w:rsidRPr="00FF37CC">
          <w:rPr>
            <w:webHidden/>
          </w:rPr>
          <w:instrText xml:space="preserve"> PAGEREF _Toc30088746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3EDC4B4C" w14:textId="77777777" w:rsidR="00D815CD" w:rsidRPr="00FF37CC" w:rsidRDefault="00C02E21">
      <w:pPr>
        <w:pStyle w:val="TOC2"/>
        <w:rPr>
          <w:snapToGrid/>
          <w:sz w:val="22"/>
          <w:szCs w:val="22"/>
          <w:lang w:val="en-AU" w:eastAsia="en-AU"/>
        </w:rPr>
      </w:pPr>
      <w:hyperlink w:anchor="_Toc30088747" w:history="1">
        <w:r w:rsidR="00D815CD" w:rsidRPr="00FF37CC">
          <w:rPr>
            <w:rStyle w:val="Hyperlink"/>
          </w:rPr>
          <w:t>4.12.</w:t>
        </w:r>
        <w:r w:rsidR="00D815CD" w:rsidRPr="00FF37CC">
          <w:rPr>
            <w:snapToGrid/>
            <w:sz w:val="22"/>
            <w:szCs w:val="22"/>
            <w:lang w:val="en-AU" w:eastAsia="en-AU"/>
          </w:rPr>
          <w:tab/>
        </w:r>
        <w:r w:rsidR="00D815CD" w:rsidRPr="00FF37CC">
          <w:rPr>
            <w:rStyle w:val="Hyperlink"/>
          </w:rPr>
          <w:t>Các tiêu chuẩn áp dụng</w:t>
        </w:r>
        <w:r w:rsidR="00D815CD" w:rsidRPr="00FF37CC">
          <w:rPr>
            <w:webHidden/>
          </w:rPr>
          <w:tab/>
        </w:r>
        <w:r w:rsidR="00D815CD" w:rsidRPr="00FF37CC">
          <w:rPr>
            <w:webHidden/>
          </w:rPr>
          <w:fldChar w:fldCharType="begin"/>
        </w:r>
        <w:r w:rsidR="00D815CD" w:rsidRPr="00FF37CC">
          <w:rPr>
            <w:webHidden/>
          </w:rPr>
          <w:instrText xml:space="preserve"> PAGEREF _Toc30088747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24417050" w14:textId="77777777" w:rsidR="00D815CD" w:rsidRPr="00FF37CC" w:rsidRDefault="00C02E21">
      <w:pPr>
        <w:pStyle w:val="TOC1"/>
        <w:rPr>
          <w:b w:val="0"/>
          <w:snapToGrid/>
          <w:sz w:val="22"/>
          <w:szCs w:val="22"/>
          <w:lang w:val="en-AU" w:eastAsia="en-AU"/>
        </w:rPr>
      </w:pPr>
      <w:hyperlink w:anchor="_Toc30088748" w:history="1">
        <w:r w:rsidR="00D815CD" w:rsidRPr="00FF37CC">
          <w:rPr>
            <w:rStyle w:val="Hyperlink"/>
          </w:rPr>
          <w:t>5.</w:t>
        </w:r>
        <w:r w:rsidR="00D815CD" w:rsidRPr="00FF37CC">
          <w:rPr>
            <w:b w:val="0"/>
            <w:snapToGrid/>
            <w:sz w:val="22"/>
            <w:szCs w:val="22"/>
            <w:lang w:val="en-AU" w:eastAsia="en-AU"/>
          </w:rPr>
          <w:tab/>
        </w:r>
        <w:r w:rsidR="00D815CD" w:rsidRPr="00FF37CC">
          <w:rPr>
            <w:rStyle w:val="Hyperlink"/>
          </w:rPr>
          <w:t>PHỤ LỤC</w:t>
        </w:r>
        <w:r w:rsidR="00D815CD" w:rsidRPr="00FF37CC">
          <w:rPr>
            <w:webHidden/>
          </w:rPr>
          <w:tab/>
        </w:r>
        <w:r w:rsidR="00D815CD" w:rsidRPr="00FF37CC">
          <w:rPr>
            <w:webHidden/>
          </w:rPr>
          <w:fldChar w:fldCharType="begin"/>
        </w:r>
        <w:r w:rsidR="00D815CD" w:rsidRPr="00FF37CC">
          <w:rPr>
            <w:webHidden/>
          </w:rPr>
          <w:instrText xml:space="preserve"> PAGEREF _Toc30088748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7D7E6E66" w14:textId="77777777" w:rsidR="00DB2BD0" w:rsidRPr="00FF37CC" w:rsidRDefault="00CB7759" w:rsidP="002F3706">
      <w:pPr>
        <w:pStyle w:val="TOC1"/>
        <w:tabs>
          <w:tab w:val="clear" w:pos="8305"/>
          <w:tab w:val="right" w:leader="dot" w:pos="9639"/>
        </w:tabs>
        <w:rPr>
          <w:i/>
          <w:sz w:val="22"/>
        </w:rPr>
      </w:pPr>
      <w:r w:rsidRPr="00FF37CC">
        <w:rPr>
          <w:sz w:val="22"/>
        </w:rPr>
        <w:fldChar w:fldCharType="end"/>
      </w:r>
    </w:p>
    <w:p w14:paraId="765E27E0" w14:textId="77777777" w:rsidR="00DB2BD0" w:rsidRPr="00FF37CC" w:rsidRDefault="00D815CD" w:rsidP="00E854D3">
      <w:pPr>
        <w:pStyle w:val="Heading1"/>
      </w:pPr>
      <w:bookmarkStart w:id="2" w:name="_Toc72062201"/>
      <w:bookmarkStart w:id="3" w:name="_Toc30088713"/>
      <w:bookmarkEnd w:id="1"/>
      <w:r w:rsidRPr="00FF37CC">
        <w:br w:type="page"/>
      </w:r>
      <w:r w:rsidR="00DB2BD0" w:rsidRPr="00FF37CC">
        <w:lastRenderedPageBreak/>
        <w:t>GIỚI THIỆU</w:t>
      </w:r>
      <w:bookmarkEnd w:id="2"/>
      <w:bookmarkEnd w:id="3"/>
    </w:p>
    <w:p w14:paraId="1570092C" w14:textId="5D6C4890" w:rsidR="00982C35" w:rsidRDefault="00DB2BD0" w:rsidP="007638DF">
      <w:pPr>
        <w:pStyle w:val="Heading2"/>
        <w:rPr>
          <w:rFonts w:ascii="Times New Roman" w:hAnsi="Times New Roman"/>
          <w:szCs w:val="24"/>
        </w:rPr>
      </w:pPr>
      <w:bookmarkStart w:id="4" w:name="_Toc66964156"/>
      <w:bookmarkStart w:id="5" w:name="_Toc72062202"/>
      <w:bookmarkStart w:id="6" w:name="_Toc30088714"/>
      <w:r w:rsidRPr="00FF37CC">
        <w:rPr>
          <w:rFonts w:ascii="Times New Roman" w:hAnsi="Times New Roman"/>
          <w:szCs w:val="24"/>
        </w:rPr>
        <w:t>Mục đích tài liệu</w:t>
      </w:r>
      <w:bookmarkStart w:id="7" w:name="_Toc66964157"/>
      <w:bookmarkStart w:id="8" w:name="_Toc72062203"/>
      <w:bookmarkEnd w:id="4"/>
      <w:bookmarkEnd w:id="5"/>
      <w:bookmarkEnd w:id="6"/>
    </w:p>
    <w:p w14:paraId="1C76219E" w14:textId="16C438F8" w:rsidR="007638DF" w:rsidRPr="00FF37CC" w:rsidRDefault="007638DF" w:rsidP="00E35B29">
      <w:pPr>
        <w:pStyle w:val="NormalIndent"/>
      </w:pPr>
    </w:p>
    <w:p w14:paraId="061C981B" w14:textId="564BB184" w:rsidR="00DB2BD0" w:rsidRDefault="00DB2BD0" w:rsidP="00DB2BD0">
      <w:pPr>
        <w:pStyle w:val="Heading2"/>
        <w:rPr>
          <w:rFonts w:ascii="Times New Roman" w:hAnsi="Times New Roman"/>
          <w:szCs w:val="24"/>
        </w:rPr>
      </w:pPr>
      <w:bookmarkStart w:id="9" w:name="_Toc30088715"/>
      <w:r w:rsidRPr="00FF37CC">
        <w:rPr>
          <w:rFonts w:ascii="Times New Roman" w:hAnsi="Times New Roman"/>
          <w:szCs w:val="24"/>
        </w:rPr>
        <w:t>Phạm vi tài liệu</w:t>
      </w:r>
      <w:bookmarkEnd w:id="7"/>
      <w:bookmarkEnd w:id="8"/>
      <w:bookmarkEnd w:id="9"/>
    </w:p>
    <w:p w14:paraId="30E5FD08" w14:textId="77777777" w:rsidR="00B5210B" w:rsidRPr="00B5210B" w:rsidRDefault="00B5210B" w:rsidP="00B5210B">
      <w:pPr>
        <w:pStyle w:val="NormalIndent"/>
      </w:pPr>
    </w:p>
    <w:p w14:paraId="198F9387" w14:textId="0591633B" w:rsidR="00831399" w:rsidRPr="00FF37CC" w:rsidRDefault="00DB2BD0" w:rsidP="00FF37CC">
      <w:pPr>
        <w:pStyle w:val="Heading2"/>
        <w:rPr>
          <w:rFonts w:ascii="Times New Roman" w:hAnsi="Times New Roman"/>
          <w:szCs w:val="24"/>
        </w:rPr>
      </w:pPr>
      <w:bookmarkStart w:id="10" w:name="_Toc40023090"/>
      <w:bookmarkStart w:id="11" w:name="_Toc40545062"/>
      <w:bookmarkStart w:id="12" w:name="_Toc43256392"/>
      <w:bookmarkStart w:id="13" w:name="_Toc47768301"/>
      <w:bookmarkStart w:id="14" w:name="_Toc48041132"/>
      <w:bookmarkStart w:id="15" w:name="_Toc66964158"/>
      <w:bookmarkStart w:id="16" w:name="_Toc72062204"/>
      <w:bookmarkStart w:id="17" w:name="_Toc30088716"/>
      <w:r w:rsidRPr="00FF37CC">
        <w:rPr>
          <w:rFonts w:ascii="Times New Roman" w:hAnsi="Times New Roman"/>
          <w:szCs w:val="24"/>
        </w:rPr>
        <w:t>Định nghĩa thuật ngữ và các từ viết tắt</w:t>
      </w:r>
      <w:bookmarkEnd w:id="10"/>
      <w:bookmarkEnd w:id="11"/>
      <w:bookmarkEnd w:id="12"/>
      <w:bookmarkEnd w:id="13"/>
      <w:bookmarkEnd w:id="14"/>
      <w:bookmarkEnd w:id="15"/>
      <w:bookmarkEnd w:id="16"/>
      <w:bookmarkEnd w:id="17"/>
    </w:p>
    <w:tbl>
      <w:tblPr>
        <w:tblW w:w="874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4660"/>
        <w:gridCol w:w="1710"/>
      </w:tblGrid>
      <w:tr w:rsidR="00DB2BD0" w:rsidRPr="00FF37CC" w14:paraId="3D4C5411" w14:textId="77777777">
        <w:trPr>
          <w:tblHeader/>
          <w:jc w:val="center"/>
        </w:trPr>
        <w:tc>
          <w:tcPr>
            <w:tcW w:w="2378" w:type="dxa"/>
            <w:shd w:val="pct5" w:color="auto" w:fill="FFFFFF"/>
          </w:tcPr>
          <w:p w14:paraId="341B5751" w14:textId="77777777" w:rsidR="00DB2BD0" w:rsidRPr="00FF37CC" w:rsidRDefault="00DB2BD0" w:rsidP="00024DCB">
            <w:pPr>
              <w:pStyle w:val="Bang"/>
              <w:jc w:val="center"/>
              <w:rPr>
                <w:sz w:val="24"/>
                <w:szCs w:val="24"/>
              </w:rPr>
            </w:pPr>
            <w:r w:rsidRPr="00FF37CC">
              <w:rPr>
                <w:sz w:val="24"/>
                <w:szCs w:val="24"/>
              </w:rPr>
              <w:t>Thuật ngữ</w:t>
            </w:r>
          </w:p>
        </w:tc>
        <w:tc>
          <w:tcPr>
            <w:tcW w:w="4660" w:type="dxa"/>
            <w:shd w:val="pct5" w:color="auto" w:fill="FFFFFF"/>
          </w:tcPr>
          <w:p w14:paraId="17F19DE3" w14:textId="77777777" w:rsidR="00DB2BD0" w:rsidRPr="00FF37CC" w:rsidRDefault="00DB2BD0" w:rsidP="00024DCB">
            <w:pPr>
              <w:pStyle w:val="Bang"/>
              <w:jc w:val="center"/>
              <w:rPr>
                <w:sz w:val="24"/>
                <w:szCs w:val="24"/>
              </w:rPr>
            </w:pPr>
            <w:r w:rsidRPr="00FF37CC">
              <w:rPr>
                <w:sz w:val="24"/>
                <w:szCs w:val="24"/>
              </w:rPr>
              <w:t>Định nghĩa</w:t>
            </w:r>
          </w:p>
        </w:tc>
        <w:tc>
          <w:tcPr>
            <w:tcW w:w="1710" w:type="dxa"/>
            <w:shd w:val="pct5" w:color="auto" w:fill="FFFFFF"/>
          </w:tcPr>
          <w:p w14:paraId="2B42D0AD" w14:textId="77777777" w:rsidR="00DB2BD0" w:rsidRPr="00FF37CC" w:rsidRDefault="00DB2BD0" w:rsidP="00024DCB">
            <w:pPr>
              <w:pStyle w:val="Bang"/>
              <w:jc w:val="center"/>
              <w:rPr>
                <w:sz w:val="24"/>
                <w:szCs w:val="24"/>
              </w:rPr>
            </w:pPr>
            <w:r w:rsidRPr="00FF37CC">
              <w:rPr>
                <w:sz w:val="24"/>
                <w:szCs w:val="24"/>
              </w:rPr>
              <w:t>Ghi chú</w:t>
            </w:r>
          </w:p>
        </w:tc>
      </w:tr>
      <w:tr w:rsidR="00DB2BD0" w:rsidRPr="00FF37CC" w14:paraId="288A7279" w14:textId="77777777">
        <w:trPr>
          <w:jc w:val="center"/>
        </w:trPr>
        <w:tc>
          <w:tcPr>
            <w:tcW w:w="2378" w:type="dxa"/>
          </w:tcPr>
          <w:p w14:paraId="3441D423" w14:textId="77777777" w:rsidR="00DB2BD0" w:rsidRPr="00FF37CC" w:rsidRDefault="00DB2BD0" w:rsidP="00024DCB">
            <w:pPr>
              <w:pStyle w:val="TableData12"/>
              <w:rPr>
                <w:rFonts w:ascii="Times New Roman" w:hAnsi="Times New Roman"/>
                <w:szCs w:val="24"/>
              </w:rPr>
            </w:pPr>
          </w:p>
        </w:tc>
        <w:tc>
          <w:tcPr>
            <w:tcW w:w="4660" w:type="dxa"/>
          </w:tcPr>
          <w:p w14:paraId="5C7412E3" w14:textId="77777777" w:rsidR="00DB2BD0" w:rsidRPr="00FF37CC" w:rsidRDefault="00DB2BD0" w:rsidP="00024DCB">
            <w:pPr>
              <w:pStyle w:val="TableData12"/>
              <w:rPr>
                <w:rFonts w:ascii="Times New Roman" w:hAnsi="Times New Roman"/>
                <w:szCs w:val="24"/>
              </w:rPr>
            </w:pPr>
          </w:p>
        </w:tc>
        <w:tc>
          <w:tcPr>
            <w:tcW w:w="1710" w:type="dxa"/>
          </w:tcPr>
          <w:p w14:paraId="6C0575F0" w14:textId="77777777" w:rsidR="00DB2BD0" w:rsidRPr="00FF37CC" w:rsidRDefault="00DB2BD0" w:rsidP="00024DCB">
            <w:pPr>
              <w:pStyle w:val="TableData12"/>
              <w:rPr>
                <w:rFonts w:ascii="Times New Roman" w:hAnsi="Times New Roman"/>
                <w:szCs w:val="24"/>
              </w:rPr>
            </w:pPr>
          </w:p>
        </w:tc>
      </w:tr>
      <w:tr w:rsidR="00DB2BD0" w:rsidRPr="00FF37CC" w14:paraId="02AE5E31" w14:textId="77777777">
        <w:trPr>
          <w:jc w:val="center"/>
        </w:trPr>
        <w:tc>
          <w:tcPr>
            <w:tcW w:w="2378" w:type="dxa"/>
          </w:tcPr>
          <w:p w14:paraId="62565037" w14:textId="77777777" w:rsidR="00DB2BD0" w:rsidRPr="00FF37CC" w:rsidRDefault="00DB2BD0" w:rsidP="00024DCB">
            <w:pPr>
              <w:pStyle w:val="TableData12"/>
              <w:rPr>
                <w:rFonts w:ascii="Times New Roman" w:hAnsi="Times New Roman"/>
                <w:szCs w:val="24"/>
              </w:rPr>
            </w:pPr>
          </w:p>
        </w:tc>
        <w:tc>
          <w:tcPr>
            <w:tcW w:w="4660" w:type="dxa"/>
          </w:tcPr>
          <w:p w14:paraId="24503A07" w14:textId="77777777" w:rsidR="00DB2BD0" w:rsidRPr="00FF37CC" w:rsidRDefault="00DB2BD0" w:rsidP="00024DCB">
            <w:pPr>
              <w:pStyle w:val="TableData12"/>
              <w:rPr>
                <w:rFonts w:ascii="Times New Roman" w:hAnsi="Times New Roman"/>
                <w:szCs w:val="24"/>
              </w:rPr>
            </w:pPr>
          </w:p>
        </w:tc>
        <w:tc>
          <w:tcPr>
            <w:tcW w:w="1710" w:type="dxa"/>
          </w:tcPr>
          <w:p w14:paraId="34CEF589" w14:textId="77777777" w:rsidR="00DB2BD0" w:rsidRPr="00FF37CC" w:rsidRDefault="00DB2BD0" w:rsidP="00024DCB">
            <w:pPr>
              <w:pStyle w:val="TableData12"/>
              <w:rPr>
                <w:rFonts w:ascii="Times New Roman" w:hAnsi="Times New Roman"/>
                <w:szCs w:val="24"/>
              </w:rPr>
            </w:pPr>
          </w:p>
        </w:tc>
      </w:tr>
      <w:tr w:rsidR="00DB2BD0" w:rsidRPr="00FF37CC" w14:paraId="38434974" w14:textId="77777777">
        <w:trPr>
          <w:jc w:val="center"/>
        </w:trPr>
        <w:tc>
          <w:tcPr>
            <w:tcW w:w="2378" w:type="dxa"/>
          </w:tcPr>
          <w:p w14:paraId="766033F9" w14:textId="77777777" w:rsidR="00DB2BD0" w:rsidRPr="00FF37CC" w:rsidRDefault="00DB2BD0" w:rsidP="00024DCB">
            <w:pPr>
              <w:pStyle w:val="TableData12"/>
              <w:rPr>
                <w:rFonts w:ascii="Times New Roman" w:hAnsi="Times New Roman"/>
                <w:szCs w:val="24"/>
              </w:rPr>
            </w:pPr>
          </w:p>
        </w:tc>
        <w:tc>
          <w:tcPr>
            <w:tcW w:w="4660" w:type="dxa"/>
          </w:tcPr>
          <w:p w14:paraId="63B6BDCF" w14:textId="77777777" w:rsidR="00DB2BD0" w:rsidRPr="00FF37CC" w:rsidRDefault="00DB2BD0" w:rsidP="00024DCB">
            <w:pPr>
              <w:pStyle w:val="TableData12"/>
              <w:rPr>
                <w:rFonts w:ascii="Times New Roman" w:hAnsi="Times New Roman"/>
                <w:szCs w:val="24"/>
              </w:rPr>
            </w:pPr>
          </w:p>
        </w:tc>
        <w:tc>
          <w:tcPr>
            <w:tcW w:w="1710" w:type="dxa"/>
          </w:tcPr>
          <w:p w14:paraId="749CA3C2" w14:textId="77777777" w:rsidR="00DB2BD0" w:rsidRPr="00FF37CC" w:rsidRDefault="00DB2BD0" w:rsidP="00024DCB">
            <w:pPr>
              <w:pStyle w:val="TableData12"/>
              <w:rPr>
                <w:rFonts w:ascii="Times New Roman" w:hAnsi="Times New Roman"/>
                <w:szCs w:val="24"/>
              </w:rPr>
            </w:pPr>
          </w:p>
        </w:tc>
      </w:tr>
      <w:tr w:rsidR="00DB2BD0" w:rsidRPr="00FF37CC" w14:paraId="6AC5F1A5" w14:textId="77777777">
        <w:trPr>
          <w:jc w:val="center"/>
        </w:trPr>
        <w:tc>
          <w:tcPr>
            <w:tcW w:w="2378" w:type="dxa"/>
            <w:tcBorders>
              <w:bottom w:val="dotted" w:sz="4" w:space="0" w:color="auto"/>
            </w:tcBorders>
          </w:tcPr>
          <w:p w14:paraId="0865CA46" w14:textId="77777777" w:rsidR="00DB2BD0" w:rsidRPr="00FF37CC" w:rsidRDefault="00DB2BD0" w:rsidP="00024DCB">
            <w:pPr>
              <w:pStyle w:val="TableData12"/>
              <w:rPr>
                <w:rFonts w:ascii="Times New Roman" w:hAnsi="Times New Roman"/>
                <w:szCs w:val="24"/>
              </w:rPr>
            </w:pPr>
          </w:p>
        </w:tc>
        <w:tc>
          <w:tcPr>
            <w:tcW w:w="4660" w:type="dxa"/>
            <w:tcBorders>
              <w:bottom w:val="dotted" w:sz="4" w:space="0" w:color="auto"/>
            </w:tcBorders>
          </w:tcPr>
          <w:p w14:paraId="440D9ED2" w14:textId="77777777" w:rsidR="00DB2BD0" w:rsidRPr="00FF37CC" w:rsidRDefault="00DB2BD0" w:rsidP="00024DCB">
            <w:pPr>
              <w:pStyle w:val="TableData12"/>
              <w:rPr>
                <w:rFonts w:ascii="Times New Roman" w:hAnsi="Times New Roman"/>
                <w:szCs w:val="24"/>
              </w:rPr>
            </w:pPr>
          </w:p>
        </w:tc>
        <w:tc>
          <w:tcPr>
            <w:tcW w:w="1710" w:type="dxa"/>
            <w:tcBorders>
              <w:bottom w:val="dotted" w:sz="4" w:space="0" w:color="auto"/>
            </w:tcBorders>
          </w:tcPr>
          <w:p w14:paraId="5992AB64" w14:textId="77777777" w:rsidR="00DB2BD0" w:rsidRPr="00FF37CC" w:rsidRDefault="00DB2BD0" w:rsidP="00024DCB">
            <w:pPr>
              <w:pStyle w:val="TableData12"/>
              <w:rPr>
                <w:rFonts w:ascii="Times New Roman" w:hAnsi="Times New Roman"/>
                <w:szCs w:val="24"/>
              </w:rPr>
            </w:pPr>
          </w:p>
        </w:tc>
      </w:tr>
      <w:tr w:rsidR="00DB2BD0" w:rsidRPr="00FF37CC" w14:paraId="6B34A359" w14:textId="77777777">
        <w:trPr>
          <w:jc w:val="center"/>
        </w:trPr>
        <w:tc>
          <w:tcPr>
            <w:tcW w:w="2378" w:type="dxa"/>
            <w:shd w:val="pct10" w:color="000000" w:fill="FFFFFF"/>
          </w:tcPr>
          <w:p w14:paraId="46D42A5F" w14:textId="77777777" w:rsidR="00DB2BD0" w:rsidRPr="00FF37CC" w:rsidRDefault="00DB2BD0" w:rsidP="00024DCB">
            <w:pPr>
              <w:widowControl/>
              <w:ind w:left="0"/>
              <w:rPr>
                <w:szCs w:val="24"/>
              </w:rPr>
            </w:pPr>
          </w:p>
        </w:tc>
        <w:tc>
          <w:tcPr>
            <w:tcW w:w="4660" w:type="dxa"/>
            <w:shd w:val="pct10" w:color="000000" w:fill="FFFFFF"/>
          </w:tcPr>
          <w:p w14:paraId="546A59D9" w14:textId="77777777" w:rsidR="00DB2BD0" w:rsidRPr="00FF37CC" w:rsidRDefault="00DB2BD0" w:rsidP="00024DCB">
            <w:pPr>
              <w:pStyle w:val="Bang"/>
              <w:rPr>
                <w:sz w:val="24"/>
                <w:szCs w:val="24"/>
              </w:rPr>
            </w:pPr>
          </w:p>
        </w:tc>
        <w:tc>
          <w:tcPr>
            <w:tcW w:w="1710" w:type="dxa"/>
            <w:shd w:val="pct10" w:color="000000" w:fill="FFFFFF"/>
          </w:tcPr>
          <w:p w14:paraId="0F05C3C9" w14:textId="77777777" w:rsidR="00DB2BD0" w:rsidRPr="00FF37CC" w:rsidRDefault="00DB2BD0" w:rsidP="00024DCB">
            <w:pPr>
              <w:pStyle w:val="Bang"/>
              <w:rPr>
                <w:sz w:val="24"/>
                <w:szCs w:val="24"/>
              </w:rPr>
            </w:pPr>
          </w:p>
        </w:tc>
      </w:tr>
    </w:tbl>
    <w:p w14:paraId="5D6B8969" w14:textId="77777777" w:rsidR="00DB2BD0" w:rsidRPr="00FF37CC" w:rsidRDefault="00DB2BD0" w:rsidP="00E35B29">
      <w:pPr>
        <w:pStyle w:val="NormalIndent"/>
      </w:pPr>
      <w:r w:rsidRPr="00FF37CC">
        <w:t xml:space="preserve">Bảng </w:t>
      </w:r>
      <w:r w:rsidRPr="00FF37CC">
        <w:fldChar w:fldCharType="begin"/>
      </w:r>
      <w:r w:rsidRPr="00FF37CC">
        <w:instrText xml:space="preserve"> AUTONUMLGL \e </w:instrText>
      </w:r>
      <w:r w:rsidRPr="00FF37CC">
        <w:fldChar w:fldCharType="end"/>
      </w:r>
      <w:r w:rsidRPr="00FF37CC">
        <w:t>: Thuật ngữ và định nghĩa</w:t>
      </w:r>
    </w:p>
    <w:p w14:paraId="2BDB1275" w14:textId="28E3E5DE" w:rsidR="0045574C" w:rsidRDefault="00DB2BD0" w:rsidP="00FF37CC">
      <w:pPr>
        <w:pStyle w:val="Heading2"/>
        <w:rPr>
          <w:rFonts w:ascii="Times New Roman" w:hAnsi="Times New Roman"/>
          <w:szCs w:val="24"/>
        </w:rPr>
      </w:pPr>
      <w:bookmarkStart w:id="18" w:name="_Toc30088717"/>
      <w:r w:rsidRPr="00FF37CC">
        <w:rPr>
          <w:rFonts w:ascii="Times New Roman" w:hAnsi="Times New Roman"/>
          <w:szCs w:val="24"/>
        </w:rPr>
        <w:t>Tài liệu tham khảo</w:t>
      </w:r>
      <w:bookmarkEnd w:id="18"/>
    </w:p>
    <w:p w14:paraId="49F63DF4" w14:textId="77777777" w:rsidR="00B5210B" w:rsidRPr="00B5210B" w:rsidRDefault="00B5210B" w:rsidP="00B5210B">
      <w:pPr>
        <w:pStyle w:val="NormalIndent"/>
      </w:pPr>
    </w:p>
    <w:p w14:paraId="4DE4ABD6" w14:textId="7E981AB9" w:rsidR="00B93DC7" w:rsidRPr="00FF37CC" w:rsidRDefault="006A07E1" w:rsidP="00FF37CC">
      <w:pPr>
        <w:pStyle w:val="Heading2"/>
        <w:tabs>
          <w:tab w:val="clear" w:pos="576"/>
          <w:tab w:val="num" w:pos="270"/>
        </w:tabs>
        <w:rPr>
          <w:rFonts w:ascii="Times New Roman" w:hAnsi="Times New Roman"/>
          <w:szCs w:val="24"/>
        </w:rPr>
      </w:pPr>
      <w:bookmarkStart w:id="19" w:name="_Toc30088718"/>
      <w:r w:rsidRPr="00FF37CC">
        <w:rPr>
          <w:rFonts w:ascii="Times New Roman" w:hAnsi="Times New Roman"/>
          <w:szCs w:val="24"/>
        </w:rPr>
        <w:t>Giải thích các ký hiệu dùng trong sơ đồ</w:t>
      </w:r>
      <w:bookmarkStart w:id="20" w:name="_Toc72062206"/>
      <w:bookmarkStart w:id="21" w:name="_Toc66964161"/>
      <w:bookmarkEnd w:id="19"/>
    </w:p>
    <w:tbl>
      <w:tblPr>
        <w:tblW w:w="855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0"/>
        <w:gridCol w:w="5500"/>
      </w:tblGrid>
      <w:tr w:rsidR="00523EB1" w:rsidRPr="00FF37CC" w14:paraId="4A4F9956" w14:textId="77777777" w:rsidTr="00FF37CC">
        <w:tc>
          <w:tcPr>
            <w:tcW w:w="3050" w:type="dxa"/>
            <w:shd w:val="clear" w:color="auto" w:fill="E0E0E0"/>
          </w:tcPr>
          <w:p w14:paraId="58A11538"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Ký hiệu</w:t>
            </w:r>
          </w:p>
        </w:tc>
        <w:tc>
          <w:tcPr>
            <w:tcW w:w="5500" w:type="dxa"/>
            <w:shd w:val="clear" w:color="auto" w:fill="E0E0E0"/>
          </w:tcPr>
          <w:p w14:paraId="36B7F570"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Giải thích</w:t>
            </w:r>
          </w:p>
        </w:tc>
      </w:tr>
      <w:tr w:rsidR="00523EB1" w:rsidRPr="00FF37CC" w14:paraId="5D3749A9" w14:textId="77777777" w:rsidTr="00FF37CC">
        <w:tc>
          <w:tcPr>
            <w:tcW w:w="3050" w:type="dxa"/>
            <w:vAlign w:val="center"/>
          </w:tcPr>
          <w:p w14:paraId="6ABA554D"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595" w14:anchorId="3BDEC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0.75pt" o:ole="">
                  <v:imagedata r:id="rId11" o:title=""/>
                </v:shape>
                <o:OLEObject Type="Embed" ProgID="Visio.Drawing.11" ShapeID="_x0000_i1025" DrawAspect="Content" ObjectID="_1646808628" r:id="rId12"/>
              </w:object>
            </w:r>
          </w:p>
        </w:tc>
        <w:tc>
          <w:tcPr>
            <w:tcW w:w="5500" w:type="dxa"/>
          </w:tcPr>
          <w:p w14:paraId="09675BBE"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Bắt đầu quy trình.</w:t>
            </w:r>
          </w:p>
        </w:tc>
      </w:tr>
      <w:tr w:rsidR="00523EB1" w:rsidRPr="00FF37CC" w14:paraId="48949B6C" w14:textId="77777777" w:rsidTr="00FF37CC">
        <w:tc>
          <w:tcPr>
            <w:tcW w:w="3050" w:type="dxa"/>
            <w:vAlign w:val="center"/>
          </w:tcPr>
          <w:p w14:paraId="2D11B6BB"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595" w14:anchorId="6CC0CE11">
                <v:shape id="_x0000_i1026" type="#_x0000_t75" style="width:75pt;height:30.75pt" o:ole="">
                  <v:imagedata r:id="rId13" o:title=""/>
                </v:shape>
                <o:OLEObject Type="Embed" ProgID="Visio.Drawing.11" ShapeID="_x0000_i1026" DrawAspect="Content" ObjectID="_1646808629" r:id="rId14"/>
              </w:object>
            </w:r>
          </w:p>
        </w:tc>
        <w:tc>
          <w:tcPr>
            <w:tcW w:w="5500" w:type="dxa"/>
          </w:tcPr>
          <w:p w14:paraId="1B9BF1B6"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Kết thúc quy trình.</w:t>
            </w:r>
          </w:p>
        </w:tc>
      </w:tr>
      <w:tr w:rsidR="00523EB1" w:rsidRPr="00FF37CC" w14:paraId="6E61B4EF" w14:textId="77777777" w:rsidTr="00FF37CC">
        <w:tc>
          <w:tcPr>
            <w:tcW w:w="3050" w:type="dxa"/>
            <w:vAlign w:val="center"/>
          </w:tcPr>
          <w:p w14:paraId="081B62F1"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1135" w14:anchorId="3BAE6440">
                <v:shape id="_x0000_i1027" type="#_x0000_t75" style="width:75pt;height:57pt" o:ole="">
                  <v:imagedata r:id="rId15" o:title=""/>
                </v:shape>
                <o:OLEObject Type="Embed" ProgID="Visio.Drawing.11" ShapeID="_x0000_i1027" DrawAspect="Content" ObjectID="_1646808630" r:id="rId16"/>
              </w:object>
            </w:r>
          </w:p>
        </w:tc>
        <w:tc>
          <w:tcPr>
            <w:tcW w:w="5500" w:type="dxa"/>
          </w:tcPr>
          <w:p w14:paraId="1DAF6FD3"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Thể hiện một bước được thực hiện nhiều lần, lặp lại</w:t>
            </w:r>
          </w:p>
        </w:tc>
      </w:tr>
      <w:tr w:rsidR="00523EB1" w:rsidRPr="00FF37CC" w14:paraId="253337E7" w14:textId="77777777" w:rsidTr="00FF37CC">
        <w:tc>
          <w:tcPr>
            <w:tcW w:w="3050" w:type="dxa"/>
            <w:vAlign w:val="center"/>
          </w:tcPr>
          <w:p w14:paraId="35673960"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828" w:dyaOrig="415" w14:anchorId="2C48D1AE">
                <v:shape id="_x0000_i1028" type="#_x0000_t75" style="width:91.5pt;height:19.5pt" o:ole="">
                  <v:imagedata r:id="rId17" o:title=""/>
                </v:shape>
                <o:OLEObject Type="Embed" ProgID="Visio.Drawing.11" ShapeID="_x0000_i1028" DrawAspect="Content" ObjectID="_1646808631" r:id="rId18"/>
              </w:object>
            </w:r>
          </w:p>
        </w:tc>
        <w:tc>
          <w:tcPr>
            <w:tcW w:w="5500" w:type="dxa"/>
          </w:tcPr>
          <w:p w14:paraId="5410D7CA"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Thể hiện các bước trong phạm vi ký hiệu này sẽ thực hiện song song với nhau.</w:t>
            </w:r>
          </w:p>
        </w:tc>
      </w:tr>
      <w:tr w:rsidR="00523EB1" w:rsidRPr="00FF37CC" w14:paraId="5867306D" w14:textId="77777777" w:rsidTr="00FF37CC">
        <w:tc>
          <w:tcPr>
            <w:tcW w:w="3050" w:type="dxa"/>
            <w:vAlign w:val="center"/>
          </w:tcPr>
          <w:p w14:paraId="38F45264"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1135" w14:anchorId="00A0BF4E">
                <v:shape id="_x0000_i1029" type="#_x0000_t75" style="width:75pt;height:57pt" o:ole="">
                  <v:imagedata r:id="rId19" o:title=""/>
                </v:shape>
                <o:OLEObject Type="Embed" ProgID="Visio.Drawing.11" ShapeID="_x0000_i1029" DrawAspect="Content" ObjectID="_1646808632" r:id="rId20"/>
              </w:object>
            </w:r>
          </w:p>
        </w:tc>
        <w:tc>
          <w:tcPr>
            <w:tcW w:w="5500" w:type="dxa"/>
          </w:tcPr>
          <w:p w14:paraId="10098605" w14:textId="77777777" w:rsidR="00523EB1" w:rsidRPr="00FF37CC" w:rsidRDefault="00523EB1" w:rsidP="00B46C19">
            <w:pPr>
              <w:spacing w:before="120" w:line="240" w:lineRule="auto"/>
              <w:ind w:left="547"/>
              <w:jc w:val="both"/>
              <w:rPr>
                <w:snapToGrid/>
                <w:color w:val="993300"/>
                <w:szCs w:val="24"/>
                <w:lang w:eastAsia="ar-SA"/>
              </w:rPr>
            </w:pPr>
            <w:r w:rsidRPr="00FF37CC">
              <w:rPr>
                <w:snapToGrid/>
                <w:color w:val="993300"/>
                <w:szCs w:val="24"/>
                <w:lang w:eastAsia="ar-SA"/>
              </w:rPr>
              <w:t>Thể hiện một bước trong quy trình</w:t>
            </w:r>
            <w:r w:rsidR="00B46C19" w:rsidRPr="00FF37CC">
              <w:rPr>
                <w:snapToGrid/>
                <w:color w:val="993300"/>
                <w:szCs w:val="24"/>
                <w:lang w:eastAsia="ar-SA"/>
              </w:rPr>
              <w:t>.</w:t>
            </w:r>
          </w:p>
        </w:tc>
      </w:tr>
      <w:tr w:rsidR="00523EB1" w:rsidRPr="00FF37CC" w14:paraId="313BC306" w14:textId="77777777" w:rsidTr="00FF37CC">
        <w:tc>
          <w:tcPr>
            <w:tcW w:w="3050" w:type="dxa"/>
            <w:vAlign w:val="center"/>
          </w:tcPr>
          <w:p w14:paraId="09B9B1CC"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1135" w14:anchorId="31D7C491">
                <v:shape id="_x0000_i1030" type="#_x0000_t75" style="width:75pt;height:57pt" o:ole="">
                  <v:imagedata r:id="rId21" o:title=""/>
                </v:shape>
                <o:OLEObject Type="Embed" ProgID="Visio.Drawing.11" ShapeID="_x0000_i1030" DrawAspect="Content" ObjectID="_1646808633" r:id="rId22"/>
              </w:object>
            </w:r>
          </w:p>
        </w:tc>
        <w:tc>
          <w:tcPr>
            <w:tcW w:w="5500" w:type="dxa"/>
          </w:tcPr>
          <w:p w14:paraId="33E69DAD"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Thể hiện một quyết định, một điều kiện rẽ nhánh trong quy trình.</w:t>
            </w:r>
          </w:p>
        </w:tc>
      </w:tr>
      <w:tr w:rsidR="00523EB1" w:rsidRPr="00FF37CC" w14:paraId="4748D7C5" w14:textId="77777777" w:rsidTr="00FF37CC">
        <w:tc>
          <w:tcPr>
            <w:tcW w:w="3050" w:type="dxa"/>
            <w:vAlign w:val="center"/>
          </w:tcPr>
          <w:p w14:paraId="5CB59A77"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72" w:dyaOrig="905" w14:anchorId="3D9CAF1E">
                <v:shape id="_x0000_i1031" type="#_x0000_t75" style="width:72.75pt;height:45pt" o:ole="">
                  <v:imagedata r:id="rId23" o:title=""/>
                </v:shape>
                <o:OLEObject Type="Embed" ProgID="Visio.Drawing.11" ShapeID="_x0000_i1031" DrawAspect="Content" ObjectID="_1646808634" r:id="rId24"/>
              </w:object>
            </w:r>
          </w:p>
        </w:tc>
        <w:tc>
          <w:tcPr>
            <w:tcW w:w="5500" w:type="dxa"/>
          </w:tcPr>
          <w:p w14:paraId="3DF3A68A"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Thông tin đầu vào, đầu ra của các bước trong quy trình (hóa đơn, chứng từ, văn bản, phiếu,..)</w:t>
            </w:r>
          </w:p>
        </w:tc>
      </w:tr>
      <w:tr w:rsidR="00523EB1" w:rsidRPr="00FF37CC" w14:paraId="79267654" w14:textId="77777777" w:rsidTr="00FF37CC">
        <w:tc>
          <w:tcPr>
            <w:tcW w:w="3050" w:type="dxa"/>
          </w:tcPr>
          <w:p w14:paraId="508A8006"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956" w:dyaOrig="516" w14:anchorId="3EF6D8F8">
                <v:shape id="_x0000_i1032" type="#_x0000_t75" style="width:83.25pt;height:24pt" o:ole="">
                  <v:imagedata r:id="rId25" o:title=""/>
                </v:shape>
                <o:OLEObject Type="Embed" ProgID="Visio.Drawing.11" ShapeID="_x0000_i1032" DrawAspect="Content" ObjectID="_1646808635" r:id="rId26"/>
              </w:object>
            </w:r>
          </w:p>
        </w:tc>
        <w:tc>
          <w:tcPr>
            <w:tcW w:w="5500" w:type="dxa"/>
          </w:tcPr>
          <w:p w14:paraId="6C5E4FC0"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Bước chuyển từ một công việc sang một công việc khác.</w:t>
            </w:r>
          </w:p>
        </w:tc>
      </w:tr>
      <w:tr w:rsidR="00523EB1" w:rsidRPr="00FF37CC" w14:paraId="701C2123" w14:textId="77777777" w:rsidTr="00FF37CC">
        <w:tc>
          <w:tcPr>
            <w:tcW w:w="3050" w:type="dxa"/>
            <w:vAlign w:val="center"/>
          </w:tcPr>
          <w:p w14:paraId="53965ED7"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1135" w14:anchorId="1EEE73C5">
                <v:shape id="_x0000_i1033" type="#_x0000_t75" style="width:75pt;height:57pt" o:ole="">
                  <v:imagedata r:id="rId27" o:title=""/>
                </v:shape>
                <o:OLEObject Type="Embed" ProgID="Visio.Drawing.11" ShapeID="_x0000_i1033" DrawAspect="Content" ObjectID="_1646808636" r:id="rId28"/>
              </w:object>
            </w:r>
          </w:p>
        </w:tc>
        <w:tc>
          <w:tcPr>
            <w:tcW w:w="5500" w:type="dxa"/>
          </w:tcPr>
          <w:p w14:paraId="4AC12E5A"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Tham chiếu đến quy trình khác. Khi một công đoạn nào đó về bản chất là một quy trình đầy đủ, để tránh mô tả lại và làm phức tạp sơ đồ chúng ta sử dụng ký hiệu này để chỉ ra quy trình cần tham chiếu đó.</w:t>
            </w:r>
          </w:p>
        </w:tc>
      </w:tr>
    </w:tbl>
    <w:p w14:paraId="023031E2" w14:textId="77777777" w:rsidR="00523EB1" w:rsidRPr="00FF37CC" w:rsidRDefault="00523EB1" w:rsidP="00523EB1">
      <w:pPr>
        <w:rPr>
          <w:color w:val="548DD4"/>
        </w:rPr>
      </w:pPr>
    </w:p>
    <w:p w14:paraId="0DF64973" w14:textId="77777777" w:rsidR="00DB2BD0" w:rsidRPr="00FF37CC" w:rsidRDefault="00C91E73" w:rsidP="00CA1286">
      <w:pPr>
        <w:pStyle w:val="Heading1"/>
      </w:pPr>
      <w:r w:rsidRPr="00FF37CC">
        <w:br w:type="page"/>
      </w:r>
      <w:bookmarkStart w:id="22" w:name="_Toc30088719"/>
      <w:r w:rsidR="00DB2BD0" w:rsidRPr="00FF37CC">
        <w:lastRenderedPageBreak/>
        <w:t>TỔNG QUAN</w:t>
      </w:r>
      <w:bookmarkEnd w:id="20"/>
      <w:bookmarkEnd w:id="22"/>
    </w:p>
    <w:p w14:paraId="3C6C89E9" w14:textId="19B955AB" w:rsidR="00700B28" w:rsidRPr="00FF37CC" w:rsidRDefault="00041595" w:rsidP="00C9297C">
      <w:pPr>
        <w:pStyle w:val="Heading3"/>
        <w:rPr>
          <w:rFonts w:ascii="Times New Roman" w:hAnsi="Times New Roman"/>
          <w:szCs w:val="24"/>
        </w:rPr>
      </w:pPr>
      <w:bookmarkStart w:id="23" w:name="_Toc30088720"/>
      <w:bookmarkStart w:id="24" w:name="_Toc72062209"/>
      <w:r w:rsidRPr="00FF37CC">
        <w:rPr>
          <w:rFonts w:ascii="Times New Roman" w:hAnsi="Times New Roman"/>
          <w:szCs w:val="24"/>
        </w:rPr>
        <w:t>Mô tả nghiệp vụ</w:t>
      </w:r>
      <w:bookmarkEnd w:id="23"/>
    </w:p>
    <w:p w14:paraId="76185005" w14:textId="28BF39D4" w:rsidR="00347FCF" w:rsidRPr="00FF37CC" w:rsidRDefault="00347FCF" w:rsidP="00AE32D9">
      <w:pPr>
        <w:ind w:left="0"/>
      </w:pPr>
    </w:p>
    <w:p w14:paraId="03028091" w14:textId="3DEB3EB8" w:rsidR="00347FCF" w:rsidRPr="00DF4393" w:rsidRDefault="00347FCF" w:rsidP="00347FCF">
      <w:pPr>
        <w:pStyle w:val="BodyText"/>
        <w:spacing w:line="360" w:lineRule="auto"/>
        <w:ind w:left="0"/>
        <w:rPr>
          <w:lang w:eastAsia="ar-SA"/>
        </w:rPr>
        <w:sectPr w:rsidR="00347FCF" w:rsidRPr="00DF4393" w:rsidSect="005D0E98">
          <w:pgSz w:w="11909" w:h="16834" w:code="9"/>
          <w:pgMar w:top="1152" w:right="1152" w:bottom="1238" w:left="1440" w:header="432" w:footer="432" w:gutter="0"/>
          <w:cols w:space="709"/>
          <w:titlePg/>
          <w:docGrid w:linePitch="326"/>
        </w:sectPr>
      </w:pPr>
    </w:p>
    <w:p w14:paraId="61E46525" w14:textId="77777777" w:rsidR="00DB2BD0" w:rsidRPr="00FF37CC" w:rsidRDefault="00CF6DB9" w:rsidP="001A6682">
      <w:pPr>
        <w:pStyle w:val="Heading1"/>
        <w:spacing w:before="120" w:after="120"/>
        <w:rPr>
          <w:sz w:val="26"/>
        </w:rPr>
      </w:pPr>
      <w:bookmarkStart w:id="25" w:name="_Toc30088725"/>
      <w:bookmarkEnd w:id="24"/>
      <w:r w:rsidRPr="00FF37CC">
        <w:rPr>
          <w:sz w:val="26"/>
        </w:rPr>
        <w:lastRenderedPageBreak/>
        <w:t>ĐẶC TẢ YÊU CẦU HỆ THỐNG</w:t>
      </w:r>
      <w:bookmarkEnd w:id="25"/>
    </w:p>
    <w:p w14:paraId="120919CE" w14:textId="43CD0136" w:rsidR="0085676C" w:rsidRPr="00FF37CC" w:rsidRDefault="0085676C" w:rsidP="0085676C">
      <w:pPr>
        <w:pStyle w:val="Heading2"/>
        <w:rPr>
          <w:rFonts w:ascii="Times New Roman" w:hAnsi="Times New Roman"/>
          <w:szCs w:val="24"/>
        </w:rPr>
      </w:pPr>
      <w:bookmarkStart w:id="26" w:name="_Toc30088726"/>
      <w:r w:rsidRPr="00FF37CC">
        <w:rPr>
          <w:rFonts w:ascii="Times New Roman" w:hAnsi="Times New Roman"/>
          <w:szCs w:val="24"/>
        </w:rPr>
        <w:t xml:space="preserve">Phân hệ </w:t>
      </w:r>
      <w:bookmarkEnd w:id="26"/>
      <w:r w:rsidR="00DB1F49">
        <w:rPr>
          <w:rFonts w:ascii="Times New Roman" w:hAnsi="Times New Roman"/>
          <w:szCs w:val="24"/>
        </w:rPr>
        <w:t>Quản lý chi phí- Phòng/Ban</w:t>
      </w:r>
    </w:p>
    <w:p w14:paraId="022FB3C1" w14:textId="77777777" w:rsidR="009D5EEE" w:rsidRPr="00FF37CC" w:rsidRDefault="009D5EEE" w:rsidP="002E5EAB">
      <w:pPr>
        <w:pStyle w:val="Heading3"/>
        <w:rPr>
          <w:rFonts w:ascii="Times New Roman" w:hAnsi="Times New Roman"/>
          <w:szCs w:val="24"/>
        </w:rPr>
      </w:pPr>
      <w:bookmarkStart w:id="27" w:name="_Toc30088727"/>
      <w:r w:rsidRPr="00FF37CC">
        <w:rPr>
          <w:rFonts w:ascii="Times New Roman" w:hAnsi="Times New Roman"/>
          <w:szCs w:val="24"/>
        </w:rPr>
        <w:t>Biểu đồ luồng xử lý chức năng</w:t>
      </w:r>
      <w:bookmarkEnd w:id="27"/>
    </w:p>
    <w:p w14:paraId="7B0FA443" w14:textId="7FAFFB14" w:rsidR="002E5EAB" w:rsidRPr="00FF37CC" w:rsidRDefault="005B1040" w:rsidP="00CC4C4B">
      <w:pPr>
        <w:pStyle w:val="NormalIndent"/>
        <w:ind w:left="90"/>
      </w:pPr>
      <w:r>
        <w:object w:dxaOrig="9510" w:dyaOrig="6346" w14:anchorId="68BEEDA6">
          <v:shape id="_x0000_i1034" type="#_x0000_t75" style="width:465.75pt;height:311.25pt" o:ole="">
            <v:imagedata r:id="rId29" o:title=""/>
          </v:shape>
          <o:OLEObject Type="Embed" ProgID="Visio.Drawing.15" ShapeID="_x0000_i1034" DrawAspect="Content" ObjectID="_1646808637" r:id="rId30"/>
        </w:object>
      </w:r>
    </w:p>
    <w:p w14:paraId="269DDC1E" w14:textId="77777777" w:rsidR="00903EE0" w:rsidRPr="00FF37CC" w:rsidRDefault="00903EE0" w:rsidP="00E35B29">
      <w:pPr>
        <w:pStyle w:val="NormalIndent"/>
      </w:pPr>
    </w:p>
    <w:tbl>
      <w:tblPr>
        <w:tblW w:w="960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00"/>
        <w:gridCol w:w="2317"/>
        <w:gridCol w:w="6390"/>
      </w:tblGrid>
      <w:tr w:rsidR="007A278A" w:rsidRPr="00FF37CC" w14:paraId="328350DC" w14:textId="77777777" w:rsidTr="00CC4C4B">
        <w:trPr>
          <w:cantSplit/>
          <w:trHeight w:val="872"/>
          <w:tblHeader/>
        </w:trPr>
        <w:tc>
          <w:tcPr>
            <w:tcW w:w="900" w:type="dxa"/>
            <w:shd w:val="clear" w:color="auto" w:fill="D9D9D9"/>
          </w:tcPr>
          <w:p w14:paraId="4A301BBF" w14:textId="77777777" w:rsidR="007A278A" w:rsidRPr="00FF37CC" w:rsidRDefault="007A278A" w:rsidP="00BC378B">
            <w:pPr>
              <w:spacing w:after="120"/>
              <w:ind w:left="0"/>
              <w:jc w:val="center"/>
              <w:rPr>
                <w:b/>
              </w:rPr>
            </w:pPr>
            <w:r w:rsidRPr="00FF37CC">
              <w:rPr>
                <w:b/>
              </w:rPr>
              <w:t>TT</w:t>
            </w:r>
          </w:p>
        </w:tc>
        <w:tc>
          <w:tcPr>
            <w:tcW w:w="2317" w:type="dxa"/>
            <w:shd w:val="clear" w:color="auto" w:fill="D9D9D9"/>
          </w:tcPr>
          <w:p w14:paraId="32A55B1C" w14:textId="77777777" w:rsidR="007A278A" w:rsidRPr="00FF37CC" w:rsidRDefault="007A278A" w:rsidP="00BC378B">
            <w:pPr>
              <w:spacing w:after="120"/>
              <w:ind w:left="0"/>
              <w:jc w:val="center"/>
              <w:rPr>
                <w:b/>
              </w:rPr>
            </w:pPr>
            <w:r w:rsidRPr="00FF37CC">
              <w:rPr>
                <w:b/>
              </w:rPr>
              <w:t>Chức năng</w:t>
            </w:r>
          </w:p>
        </w:tc>
        <w:tc>
          <w:tcPr>
            <w:tcW w:w="6390" w:type="dxa"/>
            <w:shd w:val="clear" w:color="auto" w:fill="D9D9D9"/>
          </w:tcPr>
          <w:p w14:paraId="0CA50A28" w14:textId="77777777" w:rsidR="007A278A" w:rsidRPr="00FF37CC" w:rsidRDefault="007A278A" w:rsidP="00BC378B">
            <w:pPr>
              <w:spacing w:after="120"/>
              <w:ind w:left="0"/>
              <w:jc w:val="center"/>
              <w:rPr>
                <w:b/>
              </w:rPr>
            </w:pPr>
            <w:r w:rsidRPr="00FF37CC">
              <w:rPr>
                <w:b/>
              </w:rPr>
              <w:t>Mô tả</w:t>
            </w:r>
          </w:p>
        </w:tc>
      </w:tr>
      <w:tr w:rsidR="007A278A" w:rsidRPr="00FF37CC" w14:paraId="4F383CB4" w14:textId="77777777" w:rsidTr="00CC4C4B">
        <w:trPr>
          <w:cantSplit/>
          <w:trHeight w:val="377"/>
        </w:trPr>
        <w:tc>
          <w:tcPr>
            <w:tcW w:w="900" w:type="dxa"/>
            <w:vAlign w:val="center"/>
          </w:tcPr>
          <w:p w14:paraId="72C1E7D4" w14:textId="77777777" w:rsidR="007A278A" w:rsidRPr="00FF37CC" w:rsidRDefault="007A278A" w:rsidP="00BC378B">
            <w:pPr>
              <w:pStyle w:val="Sothutu-1so"/>
              <w:spacing w:before="0" w:after="120" w:line="276" w:lineRule="auto"/>
              <w:jc w:val="center"/>
              <w:rPr>
                <w:szCs w:val="24"/>
              </w:rPr>
            </w:pPr>
            <w:r w:rsidRPr="00FF37CC">
              <w:rPr>
                <w:szCs w:val="24"/>
              </w:rPr>
              <w:t>1</w:t>
            </w:r>
          </w:p>
        </w:tc>
        <w:tc>
          <w:tcPr>
            <w:tcW w:w="2317" w:type="dxa"/>
            <w:vAlign w:val="center"/>
          </w:tcPr>
          <w:p w14:paraId="13E79D0A" w14:textId="05B25241" w:rsidR="007A278A" w:rsidRPr="00FF37CC" w:rsidRDefault="003415A9" w:rsidP="005B1040">
            <w:pPr>
              <w:pStyle w:val="Sothutu-1so"/>
              <w:spacing w:before="120" w:after="120" w:line="276" w:lineRule="auto"/>
              <w:jc w:val="left"/>
              <w:rPr>
                <w:szCs w:val="24"/>
              </w:rPr>
            </w:pPr>
            <w:r>
              <w:rPr>
                <w:szCs w:val="24"/>
              </w:rPr>
              <w:t>Tờ</w:t>
            </w:r>
            <w:r w:rsidR="005B1040">
              <w:rPr>
                <w:szCs w:val="24"/>
              </w:rPr>
              <w:t xml:space="preserve"> trình</w:t>
            </w:r>
          </w:p>
        </w:tc>
        <w:tc>
          <w:tcPr>
            <w:tcW w:w="6390" w:type="dxa"/>
          </w:tcPr>
          <w:p w14:paraId="37804733" w14:textId="6380F702" w:rsidR="007A278A" w:rsidRPr="00FF37CC" w:rsidRDefault="003415A9" w:rsidP="00BC378B">
            <w:pPr>
              <w:pStyle w:val="Sothutu-1so"/>
              <w:spacing w:before="120" w:after="120" w:line="276" w:lineRule="auto"/>
              <w:jc w:val="left"/>
              <w:rPr>
                <w:szCs w:val="24"/>
              </w:rPr>
            </w:pPr>
            <w:r>
              <w:rPr>
                <w:szCs w:val="24"/>
              </w:rPr>
              <w:t>Quản lý các tờ trình</w:t>
            </w:r>
          </w:p>
        </w:tc>
      </w:tr>
      <w:tr w:rsidR="007A278A" w:rsidRPr="00FF37CC" w14:paraId="3D5ED915" w14:textId="77777777" w:rsidTr="00CC4C4B">
        <w:trPr>
          <w:cantSplit/>
          <w:trHeight w:val="377"/>
        </w:trPr>
        <w:tc>
          <w:tcPr>
            <w:tcW w:w="900" w:type="dxa"/>
            <w:vAlign w:val="center"/>
          </w:tcPr>
          <w:p w14:paraId="3B7DA2AD" w14:textId="77777777" w:rsidR="007A278A" w:rsidRPr="00FF37CC" w:rsidRDefault="007A278A" w:rsidP="00BC378B">
            <w:pPr>
              <w:pStyle w:val="Sothutu-1so"/>
              <w:spacing w:before="0" w:after="120" w:line="276" w:lineRule="auto"/>
              <w:jc w:val="center"/>
              <w:rPr>
                <w:szCs w:val="24"/>
              </w:rPr>
            </w:pPr>
            <w:r w:rsidRPr="00FF37CC">
              <w:rPr>
                <w:szCs w:val="24"/>
              </w:rPr>
              <w:t>2</w:t>
            </w:r>
          </w:p>
        </w:tc>
        <w:tc>
          <w:tcPr>
            <w:tcW w:w="2317" w:type="dxa"/>
            <w:vAlign w:val="center"/>
          </w:tcPr>
          <w:p w14:paraId="5DD6A628" w14:textId="02522B1A" w:rsidR="007A278A" w:rsidRPr="00FF37CC" w:rsidRDefault="005B1040" w:rsidP="005B1040">
            <w:pPr>
              <w:pStyle w:val="Sothutu-1so"/>
              <w:spacing w:before="120" w:after="120" w:line="276" w:lineRule="auto"/>
              <w:jc w:val="left"/>
              <w:rPr>
                <w:szCs w:val="24"/>
              </w:rPr>
            </w:pPr>
            <w:r>
              <w:rPr>
                <w:szCs w:val="24"/>
              </w:rPr>
              <w:t>Bảng tổng hợp THTT</w:t>
            </w:r>
          </w:p>
        </w:tc>
        <w:tc>
          <w:tcPr>
            <w:tcW w:w="6390" w:type="dxa"/>
          </w:tcPr>
          <w:p w14:paraId="0EB1282C" w14:textId="2FAA4B9A" w:rsidR="007A278A" w:rsidRPr="00FF37CC" w:rsidRDefault="003415A9" w:rsidP="00CB27A5">
            <w:pPr>
              <w:pStyle w:val="Sothutu-1so"/>
              <w:spacing w:before="120" w:after="120" w:line="276" w:lineRule="auto"/>
              <w:jc w:val="left"/>
              <w:rPr>
                <w:szCs w:val="24"/>
              </w:rPr>
            </w:pPr>
            <w:r>
              <w:rPr>
                <w:szCs w:val="24"/>
              </w:rPr>
              <w:t>Quản lý bảng tổng hợp thanh toán</w:t>
            </w:r>
          </w:p>
        </w:tc>
      </w:tr>
      <w:tr w:rsidR="00CB27A5" w:rsidRPr="00FF37CC" w14:paraId="7E12AE7F" w14:textId="77777777" w:rsidTr="00CC4C4B">
        <w:trPr>
          <w:cantSplit/>
          <w:trHeight w:val="377"/>
        </w:trPr>
        <w:tc>
          <w:tcPr>
            <w:tcW w:w="900" w:type="dxa"/>
            <w:vAlign w:val="center"/>
          </w:tcPr>
          <w:p w14:paraId="3768DCFF" w14:textId="68F3B267" w:rsidR="00CB27A5" w:rsidRPr="00FF37CC" w:rsidRDefault="00CB27A5" w:rsidP="00BC378B">
            <w:pPr>
              <w:pStyle w:val="Sothutu-1so"/>
              <w:spacing w:before="0" w:after="120" w:line="276" w:lineRule="auto"/>
              <w:jc w:val="center"/>
              <w:rPr>
                <w:szCs w:val="24"/>
              </w:rPr>
            </w:pPr>
            <w:r>
              <w:rPr>
                <w:szCs w:val="24"/>
              </w:rPr>
              <w:t>3</w:t>
            </w:r>
          </w:p>
        </w:tc>
        <w:tc>
          <w:tcPr>
            <w:tcW w:w="2317" w:type="dxa"/>
            <w:vAlign w:val="center"/>
          </w:tcPr>
          <w:p w14:paraId="4CF2EC24" w14:textId="02342F01" w:rsidR="00CB27A5" w:rsidRDefault="00CB27A5" w:rsidP="005B1040">
            <w:pPr>
              <w:pStyle w:val="Sothutu-1so"/>
              <w:spacing w:before="120" w:after="120" w:line="276" w:lineRule="auto"/>
              <w:jc w:val="left"/>
              <w:rPr>
                <w:szCs w:val="24"/>
              </w:rPr>
            </w:pPr>
            <w:r>
              <w:rPr>
                <w:szCs w:val="24"/>
              </w:rPr>
              <w:t>Hóa đơn</w:t>
            </w:r>
          </w:p>
        </w:tc>
        <w:tc>
          <w:tcPr>
            <w:tcW w:w="6390" w:type="dxa"/>
          </w:tcPr>
          <w:p w14:paraId="1E5A0230" w14:textId="41E0DAE6" w:rsidR="00CB27A5" w:rsidRDefault="00CB27A5" w:rsidP="00CB27A5">
            <w:pPr>
              <w:pStyle w:val="Sothutu-1so"/>
              <w:spacing w:before="120" w:after="120" w:line="276" w:lineRule="auto"/>
              <w:jc w:val="left"/>
              <w:rPr>
                <w:szCs w:val="24"/>
              </w:rPr>
            </w:pPr>
            <w:r>
              <w:rPr>
                <w:szCs w:val="24"/>
              </w:rPr>
              <w:t>Quản lý hóa đơn mua hàng</w:t>
            </w:r>
          </w:p>
        </w:tc>
      </w:tr>
      <w:tr w:rsidR="001B3128" w:rsidRPr="00FF37CC" w14:paraId="4E0ED245" w14:textId="77777777" w:rsidTr="00CC4C4B">
        <w:trPr>
          <w:cantSplit/>
          <w:trHeight w:val="377"/>
        </w:trPr>
        <w:tc>
          <w:tcPr>
            <w:tcW w:w="900" w:type="dxa"/>
            <w:vAlign w:val="center"/>
          </w:tcPr>
          <w:p w14:paraId="25D18FF0" w14:textId="3DAC43A2" w:rsidR="001B3128" w:rsidRDefault="001B3128" w:rsidP="00BC378B">
            <w:pPr>
              <w:pStyle w:val="Sothutu-1so"/>
              <w:spacing w:before="0" w:after="120" w:line="276" w:lineRule="auto"/>
              <w:jc w:val="center"/>
              <w:rPr>
                <w:szCs w:val="24"/>
              </w:rPr>
            </w:pPr>
            <w:r>
              <w:rPr>
                <w:szCs w:val="24"/>
              </w:rPr>
              <w:t>4</w:t>
            </w:r>
          </w:p>
        </w:tc>
        <w:tc>
          <w:tcPr>
            <w:tcW w:w="2317" w:type="dxa"/>
            <w:vAlign w:val="center"/>
          </w:tcPr>
          <w:p w14:paraId="738BBB2F" w14:textId="0E6DE796" w:rsidR="001B3128" w:rsidRDefault="001B3128" w:rsidP="005B1040">
            <w:pPr>
              <w:pStyle w:val="Sothutu-1so"/>
              <w:spacing w:before="120" w:after="120" w:line="276" w:lineRule="auto"/>
              <w:jc w:val="left"/>
              <w:rPr>
                <w:szCs w:val="24"/>
              </w:rPr>
            </w:pPr>
            <w:r>
              <w:rPr>
                <w:szCs w:val="24"/>
              </w:rPr>
              <w:t>Đề xuất khai báo đối tượng</w:t>
            </w:r>
          </w:p>
        </w:tc>
        <w:tc>
          <w:tcPr>
            <w:tcW w:w="6390" w:type="dxa"/>
          </w:tcPr>
          <w:p w14:paraId="5298E179" w14:textId="402D689E" w:rsidR="001B3128" w:rsidRDefault="001B3128" w:rsidP="00CB27A5">
            <w:pPr>
              <w:pStyle w:val="Sothutu-1so"/>
              <w:spacing w:before="120" w:after="120" w:line="276" w:lineRule="auto"/>
              <w:jc w:val="left"/>
              <w:rPr>
                <w:szCs w:val="24"/>
              </w:rPr>
            </w:pPr>
            <w:r>
              <w:rPr>
                <w:szCs w:val="24"/>
              </w:rPr>
              <w:t>Quản lý các đối tượng được đề xuất</w:t>
            </w:r>
          </w:p>
        </w:tc>
      </w:tr>
      <w:tr w:rsidR="007A278A" w:rsidRPr="00FF37CC" w14:paraId="0CB284B6" w14:textId="77777777" w:rsidTr="00CC4C4B">
        <w:trPr>
          <w:cantSplit/>
          <w:trHeight w:val="377"/>
        </w:trPr>
        <w:tc>
          <w:tcPr>
            <w:tcW w:w="900" w:type="dxa"/>
            <w:vAlign w:val="center"/>
          </w:tcPr>
          <w:p w14:paraId="7ABABDD6" w14:textId="088B0BBD" w:rsidR="007A278A" w:rsidRPr="00FF37CC" w:rsidRDefault="001B3128" w:rsidP="00BC378B">
            <w:pPr>
              <w:pStyle w:val="Sothutu-1so"/>
              <w:spacing w:before="0" w:after="120" w:line="276" w:lineRule="auto"/>
              <w:jc w:val="center"/>
              <w:rPr>
                <w:szCs w:val="24"/>
              </w:rPr>
            </w:pPr>
            <w:r>
              <w:rPr>
                <w:szCs w:val="24"/>
              </w:rPr>
              <w:t>5</w:t>
            </w:r>
          </w:p>
        </w:tc>
        <w:tc>
          <w:tcPr>
            <w:tcW w:w="2317" w:type="dxa"/>
            <w:vAlign w:val="center"/>
          </w:tcPr>
          <w:p w14:paraId="6911B852" w14:textId="670ECF3A" w:rsidR="007A278A" w:rsidRPr="00FF37CC" w:rsidRDefault="005B1040" w:rsidP="005B1040">
            <w:pPr>
              <w:pStyle w:val="Sothutu-1so"/>
              <w:spacing w:before="120" w:after="120" w:line="276" w:lineRule="auto"/>
              <w:jc w:val="left"/>
              <w:rPr>
                <w:szCs w:val="24"/>
              </w:rPr>
            </w:pPr>
            <w:r>
              <w:rPr>
                <w:szCs w:val="24"/>
              </w:rPr>
              <w:t>Đề nghị thanh toán</w:t>
            </w:r>
          </w:p>
        </w:tc>
        <w:tc>
          <w:tcPr>
            <w:tcW w:w="6390" w:type="dxa"/>
          </w:tcPr>
          <w:p w14:paraId="67D90C1C" w14:textId="31EBD501" w:rsidR="007A278A" w:rsidRPr="00FF37CC" w:rsidRDefault="003415A9" w:rsidP="00BC378B">
            <w:pPr>
              <w:pStyle w:val="Sothutu-1so"/>
              <w:spacing w:before="120" w:after="120" w:line="276" w:lineRule="auto"/>
              <w:jc w:val="left"/>
              <w:rPr>
                <w:szCs w:val="24"/>
              </w:rPr>
            </w:pPr>
            <w:r>
              <w:rPr>
                <w:szCs w:val="24"/>
              </w:rPr>
              <w:t>Quản lý các loại đề nghị thanh toán, tạm ứng…</w:t>
            </w:r>
          </w:p>
        </w:tc>
      </w:tr>
      <w:tr w:rsidR="007A278A" w:rsidRPr="00FF37CC" w14:paraId="7A56A478" w14:textId="77777777" w:rsidTr="00CC4C4B">
        <w:trPr>
          <w:cantSplit/>
          <w:trHeight w:val="377"/>
        </w:trPr>
        <w:tc>
          <w:tcPr>
            <w:tcW w:w="900" w:type="dxa"/>
            <w:vAlign w:val="center"/>
          </w:tcPr>
          <w:p w14:paraId="3799FB3B" w14:textId="75B33547" w:rsidR="007A278A" w:rsidRPr="00FF37CC" w:rsidRDefault="001B3128" w:rsidP="00BC378B">
            <w:pPr>
              <w:pStyle w:val="Sothutu-1so"/>
              <w:spacing w:before="0" w:after="120" w:line="276" w:lineRule="auto"/>
              <w:jc w:val="center"/>
              <w:rPr>
                <w:szCs w:val="24"/>
              </w:rPr>
            </w:pPr>
            <w:r>
              <w:rPr>
                <w:szCs w:val="24"/>
              </w:rPr>
              <w:t>6</w:t>
            </w:r>
          </w:p>
        </w:tc>
        <w:tc>
          <w:tcPr>
            <w:tcW w:w="2317" w:type="dxa"/>
            <w:vAlign w:val="center"/>
          </w:tcPr>
          <w:p w14:paraId="2947DA5B" w14:textId="11D3EAE6" w:rsidR="007A278A" w:rsidRPr="00FF37CC" w:rsidRDefault="005B1040" w:rsidP="005B1040">
            <w:pPr>
              <w:pStyle w:val="Sothutu-1so"/>
              <w:spacing w:before="120" w:after="120" w:line="276" w:lineRule="auto"/>
              <w:jc w:val="left"/>
              <w:rPr>
                <w:szCs w:val="24"/>
              </w:rPr>
            </w:pPr>
            <w:r>
              <w:rPr>
                <w:szCs w:val="24"/>
              </w:rPr>
              <w:t>Trình ký Voffice</w:t>
            </w:r>
          </w:p>
        </w:tc>
        <w:tc>
          <w:tcPr>
            <w:tcW w:w="6390" w:type="dxa"/>
          </w:tcPr>
          <w:p w14:paraId="44909951" w14:textId="29B10DB4" w:rsidR="007A278A" w:rsidRPr="00FF37CC" w:rsidRDefault="003415A9" w:rsidP="00BC378B">
            <w:pPr>
              <w:pStyle w:val="Sothutu-1so"/>
              <w:spacing w:before="120" w:after="120" w:line="276" w:lineRule="auto"/>
              <w:jc w:val="left"/>
              <w:rPr>
                <w:szCs w:val="24"/>
              </w:rPr>
            </w:pPr>
            <w:r>
              <w:rPr>
                <w:szCs w:val="24"/>
              </w:rPr>
              <w:t>Quản lý các văn bản trình ký từ Tờ trình, Đề nghị thanh toán</w:t>
            </w:r>
            <w:r w:rsidR="00D300B9">
              <w:rPr>
                <w:szCs w:val="24"/>
              </w:rPr>
              <w:t>…</w:t>
            </w:r>
          </w:p>
        </w:tc>
      </w:tr>
    </w:tbl>
    <w:p w14:paraId="55566037" w14:textId="77777777" w:rsidR="00B06EB6" w:rsidRPr="00FF37CC" w:rsidRDefault="00B06EB6" w:rsidP="00E35B29">
      <w:pPr>
        <w:pStyle w:val="NormalIndent"/>
      </w:pPr>
    </w:p>
    <w:p w14:paraId="6DB60CA6" w14:textId="45E63274" w:rsidR="0085676C" w:rsidRPr="00FF37CC" w:rsidRDefault="0085676C" w:rsidP="005232DB">
      <w:pPr>
        <w:pStyle w:val="Heading3"/>
        <w:rPr>
          <w:rFonts w:ascii="Times New Roman" w:hAnsi="Times New Roman"/>
          <w:szCs w:val="24"/>
        </w:rPr>
      </w:pPr>
      <w:bookmarkStart w:id="28" w:name="_Toc30088728"/>
      <w:r w:rsidRPr="00FF37CC">
        <w:rPr>
          <w:rFonts w:ascii="Times New Roman" w:hAnsi="Times New Roman"/>
          <w:szCs w:val="24"/>
        </w:rPr>
        <w:lastRenderedPageBreak/>
        <w:t xml:space="preserve">Biểu đồ </w:t>
      </w:r>
      <w:r w:rsidR="002B635E" w:rsidRPr="00FF37CC">
        <w:rPr>
          <w:rFonts w:ascii="Times New Roman" w:hAnsi="Times New Roman"/>
          <w:szCs w:val="24"/>
        </w:rPr>
        <w:t xml:space="preserve">phân rã </w:t>
      </w:r>
      <w:r w:rsidRPr="00FF37CC">
        <w:rPr>
          <w:rFonts w:ascii="Times New Roman" w:hAnsi="Times New Roman"/>
          <w:szCs w:val="24"/>
        </w:rPr>
        <w:t>chức năng</w:t>
      </w:r>
      <w:bookmarkEnd w:id="28"/>
    </w:p>
    <w:p w14:paraId="2B2A6562" w14:textId="658BD16C" w:rsidR="002A367D" w:rsidRDefault="002A367D" w:rsidP="006B4D41">
      <w:pPr>
        <w:ind w:left="0"/>
      </w:pPr>
    </w:p>
    <w:p w14:paraId="3FEDF77F" w14:textId="5F593056" w:rsidR="006B4D41" w:rsidRPr="00FF37CC" w:rsidRDefault="0044447E" w:rsidP="006B4D41">
      <w:pPr>
        <w:ind w:left="0"/>
      </w:pPr>
      <w:r>
        <w:object w:dxaOrig="9660" w:dyaOrig="6931" w14:anchorId="486F52F9">
          <v:shape id="_x0000_i1035" type="#_x0000_t75" style="width:465.75pt;height:333.75pt" o:ole="">
            <v:imagedata r:id="rId31" o:title=""/>
          </v:shape>
          <o:OLEObject Type="Embed" ProgID="Visio.Drawing.15" ShapeID="_x0000_i1035" DrawAspect="Content" ObjectID="_1646808638" r:id="rId32"/>
        </w:object>
      </w:r>
    </w:p>
    <w:p w14:paraId="7C102101" w14:textId="616EB782" w:rsidR="00E23225" w:rsidRPr="00FF37CC" w:rsidRDefault="00E23225" w:rsidP="002A367D"/>
    <w:p w14:paraId="11CF285D" w14:textId="77777777" w:rsidR="00E23225" w:rsidRPr="00FF37CC" w:rsidRDefault="00E23225" w:rsidP="005232DB">
      <w:pPr>
        <w:pStyle w:val="Heading3"/>
        <w:rPr>
          <w:rFonts w:ascii="Times New Roman" w:hAnsi="Times New Roman"/>
          <w:szCs w:val="24"/>
        </w:rPr>
      </w:pPr>
      <w:bookmarkStart w:id="29" w:name="_Toc30088729"/>
      <w:r w:rsidRPr="00FF37CC">
        <w:rPr>
          <w:rFonts w:ascii="Times New Roman" w:hAnsi="Times New Roman"/>
          <w:szCs w:val="24"/>
        </w:rPr>
        <w:t>Tác nhân</w:t>
      </w:r>
      <w:bookmarkEnd w:id="29"/>
    </w:p>
    <w:tbl>
      <w:tblPr>
        <w:tblpPr w:leftFromText="180" w:rightFromText="180" w:vertAnchor="text" w:tblpY="1"/>
        <w:tblOverlap w:val="never"/>
        <w:tblW w:w="9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330"/>
        <w:gridCol w:w="6030"/>
      </w:tblGrid>
      <w:tr w:rsidR="00E23225" w:rsidRPr="00FF37CC" w14:paraId="60DFAC4C" w14:textId="77777777" w:rsidTr="003F2AA9">
        <w:trPr>
          <w:cantSplit/>
          <w:trHeight w:val="404"/>
          <w:tblHeader/>
        </w:trPr>
        <w:tc>
          <w:tcPr>
            <w:tcW w:w="3330" w:type="dxa"/>
            <w:shd w:val="clear" w:color="auto" w:fill="D9D9D9"/>
          </w:tcPr>
          <w:p w14:paraId="534C3B25" w14:textId="77777777" w:rsidR="00E23225" w:rsidRPr="00FF37CC" w:rsidRDefault="00E23225" w:rsidP="003F2AA9">
            <w:pPr>
              <w:spacing w:after="120"/>
              <w:ind w:left="0"/>
              <w:jc w:val="center"/>
              <w:rPr>
                <w:b/>
              </w:rPr>
            </w:pPr>
            <w:r w:rsidRPr="00FF37CC">
              <w:rPr>
                <w:b/>
              </w:rPr>
              <w:t>Tác nhân</w:t>
            </w:r>
          </w:p>
        </w:tc>
        <w:tc>
          <w:tcPr>
            <w:tcW w:w="6030" w:type="dxa"/>
            <w:shd w:val="clear" w:color="auto" w:fill="D9D9D9"/>
          </w:tcPr>
          <w:p w14:paraId="2E85DF99" w14:textId="77777777" w:rsidR="00E23225" w:rsidRPr="00FF37CC" w:rsidRDefault="000235EA" w:rsidP="003F2AA9">
            <w:pPr>
              <w:spacing w:after="120"/>
              <w:ind w:left="0"/>
              <w:jc w:val="center"/>
              <w:rPr>
                <w:b/>
              </w:rPr>
            </w:pPr>
            <w:r w:rsidRPr="00FF37CC">
              <w:rPr>
                <w:b/>
              </w:rPr>
              <w:t>Mục đích sử dụng</w:t>
            </w:r>
          </w:p>
        </w:tc>
      </w:tr>
      <w:tr w:rsidR="00C51D31" w:rsidRPr="00FF37CC" w14:paraId="0EBEFB91" w14:textId="77777777" w:rsidTr="003F2AA9">
        <w:trPr>
          <w:cantSplit/>
          <w:trHeight w:val="377"/>
        </w:trPr>
        <w:tc>
          <w:tcPr>
            <w:tcW w:w="3330" w:type="dxa"/>
          </w:tcPr>
          <w:p w14:paraId="0CFF89E6" w14:textId="55F341B0" w:rsidR="00C51D31" w:rsidRPr="00FF37CC" w:rsidRDefault="00214D59" w:rsidP="003F2AA9">
            <w:pPr>
              <w:pStyle w:val="Sothutu-1so"/>
              <w:spacing w:before="0" w:after="120" w:line="276" w:lineRule="auto"/>
              <w:jc w:val="left"/>
              <w:rPr>
                <w:szCs w:val="24"/>
              </w:rPr>
            </w:pPr>
            <w:r w:rsidRPr="00FF37CC">
              <w:rPr>
                <w:szCs w:val="24"/>
              </w:rPr>
              <w:t>Nhân viên phòng ban đơn vị</w:t>
            </w:r>
          </w:p>
        </w:tc>
        <w:tc>
          <w:tcPr>
            <w:tcW w:w="6030" w:type="dxa"/>
          </w:tcPr>
          <w:p w14:paraId="4259EBFC" w14:textId="363EE171" w:rsidR="00C51D31" w:rsidRPr="00FF37CC" w:rsidRDefault="006B4D41" w:rsidP="003F2AA9">
            <w:pPr>
              <w:pStyle w:val="Sothutu-1so"/>
              <w:spacing w:before="120" w:after="120" w:line="276" w:lineRule="auto"/>
              <w:jc w:val="left"/>
              <w:rPr>
                <w:szCs w:val="24"/>
              </w:rPr>
            </w:pPr>
            <w:r>
              <w:rPr>
                <w:szCs w:val="24"/>
              </w:rPr>
              <w:t xml:space="preserve">Thực hiện </w:t>
            </w:r>
            <w:r w:rsidR="00555248">
              <w:rPr>
                <w:szCs w:val="24"/>
              </w:rPr>
              <w:t xml:space="preserve">tạo Tờ trình, Đề nghị thanh toán, </w:t>
            </w:r>
            <w:r w:rsidR="0074633A">
              <w:rPr>
                <w:szCs w:val="24"/>
              </w:rPr>
              <w:t xml:space="preserve">Đề xuất khai báo đối tượng, </w:t>
            </w:r>
            <w:r w:rsidR="00555248">
              <w:rPr>
                <w:szCs w:val="24"/>
              </w:rPr>
              <w:t>Hóa đơn, Bảng THTT và Trình ký Voffice khi có nhu cầu.</w:t>
            </w:r>
          </w:p>
        </w:tc>
      </w:tr>
    </w:tbl>
    <w:p w14:paraId="7BFA954E" w14:textId="77777777" w:rsidR="00DF0965" w:rsidRDefault="00DF0965" w:rsidP="00F32EDC">
      <w:pPr>
        <w:ind w:left="0"/>
      </w:pPr>
    </w:p>
    <w:p w14:paraId="1DEF4D08" w14:textId="77777777" w:rsidR="00DF0965" w:rsidRPr="00DF0965" w:rsidRDefault="00DF0965" w:rsidP="00DF0965">
      <w:pPr>
        <w:pStyle w:val="Heading3"/>
        <w:rPr>
          <w:rFonts w:ascii="Times New Roman" w:hAnsi="Times New Roman"/>
          <w:szCs w:val="24"/>
        </w:rPr>
        <w:sectPr w:rsidR="00DF0965" w:rsidRPr="00DF0965" w:rsidSect="006A045A">
          <w:pgSz w:w="11909" w:h="16834" w:code="9"/>
          <w:pgMar w:top="1152" w:right="1152" w:bottom="1238" w:left="1440" w:header="432" w:footer="432" w:gutter="0"/>
          <w:cols w:space="709"/>
          <w:titlePg/>
          <w:docGrid w:linePitch="326"/>
        </w:sectPr>
      </w:pPr>
      <w:r>
        <w:rPr>
          <w:rFonts w:ascii="Times New Roman" w:hAnsi="Times New Roman"/>
          <w:szCs w:val="24"/>
        </w:rPr>
        <w:t>Danh sách chức năng</w:t>
      </w:r>
    </w:p>
    <w:p w14:paraId="7C6AB267" w14:textId="234EB7D6" w:rsidR="0085676C" w:rsidRDefault="003F2AA9" w:rsidP="00F32EDC">
      <w:pPr>
        <w:ind w:left="0"/>
      </w:pPr>
      <w:r w:rsidRPr="00FF37CC">
        <w:lastRenderedPageBreak/>
        <w:br w:type="textWrapping" w:clear="all"/>
      </w:r>
    </w:p>
    <w:p w14:paraId="57E063DE" w14:textId="77777777" w:rsidR="00DF0965" w:rsidRDefault="00DF0965" w:rsidP="00F32EDC">
      <w:pPr>
        <w:ind w:left="0"/>
        <w:sectPr w:rsidR="00DF0965" w:rsidSect="00DF0965">
          <w:type w:val="continuous"/>
          <w:pgSz w:w="11909" w:h="16834" w:code="9"/>
          <w:pgMar w:top="1152" w:right="1152" w:bottom="1238" w:left="1440" w:header="432" w:footer="432" w:gutter="0"/>
          <w:cols w:space="709"/>
          <w:titlePg/>
          <w:docGrid w:linePitch="326"/>
        </w:sectPr>
      </w:pPr>
    </w:p>
    <w:tbl>
      <w:tblPr>
        <w:tblW w:w="1374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530"/>
        <w:gridCol w:w="6367"/>
        <w:gridCol w:w="1530"/>
        <w:gridCol w:w="4320"/>
      </w:tblGrid>
      <w:tr w:rsidR="00DF0965" w:rsidRPr="00FF37CC" w14:paraId="1784CC0E" w14:textId="77777777" w:rsidTr="008426AF">
        <w:trPr>
          <w:cantSplit/>
          <w:trHeight w:val="539"/>
          <w:tblHeader/>
        </w:trPr>
        <w:tc>
          <w:tcPr>
            <w:tcW w:w="1530" w:type="dxa"/>
            <w:shd w:val="clear" w:color="auto" w:fill="D9D9D9"/>
          </w:tcPr>
          <w:p w14:paraId="2F5BF506" w14:textId="77777777" w:rsidR="00DF0965" w:rsidRPr="00FF37CC" w:rsidRDefault="00DF0965" w:rsidP="008426AF">
            <w:pPr>
              <w:spacing w:after="120"/>
              <w:ind w:left="0"/>
              <w:jc w:val="center"/>
              <w:rPr>
                <w:b/>
              </w:rPr>
            </w:pPr>
            <w:r w:rsidRPr="00FF37CC">
              <w:rPr>
                <w:b/>
              </w:rPr>
              <w:lastRenderedPageBreak/>
              <w:t>Mã YC</w:t>
            </w:r>
          </w:p>
        </w:tc>
        <w:tc>
          <w:tcPr>
            <w:tcW w:w="6367" w:type="dxa"/>
            <w:shd w:val="clear" w:color="auto" w:fill="D9D9D9"/>
          </w:tcPr>
          <w:p w14:paraId="75D3B687" w14:textId="77777777" w:rsidR="00DF0965" w:rsidRPr="00FF37CC" w:rsidRDefault="00DF0965" w:rsidP="008426AF">
            <w:pPr>
              <w:spacing w:after="120"/>
              <w:ind w:left="0"/>
              <w:jc w:val="center"/>
              <w:rPr>
                <w:b/>
              </w:rPr>
            </w:pPr>
            <w:r w:rsidRPr="00FF37CC">
              <w:rPr>
                <w:b/>
              </w:rPr>
              <w:t>Chức năng</w:t>
            </w:r>
          </w:p>
        </w:tc>
        <w:tc>
          <w:tcPr>
            <w:tcW w:w="1530" w:type="dxa"/>
            <w:shd w:val="clear" w:color="auto" w:fill="D9D9D9"/>
          </w:tcPr>
          <w:p w14:paraId="560E4098" w14:textId="77777777" w:rsidR="00DF0965" w:rsidRPr="00FF37CC" w:rsidRDefault="00DF0965" w:rsidP="008426AF">
            <w:pPr>
              <w:spacing w:after="120"/>
              <w:ind w:left="0"/>
              <w:jc w:val="center"/>
              <w:rPr>
                <w:b/>
              </w:rPr>
            </w:pPr>
            <w:r w:rsidRPr="00FF37CC">
              <w:rPr>
                <w:b/>
              </w:rPr>
              <w:t>Phức tạp</w:t>
            </w:r>
          </w:p>
        </w:tc>
        <w:tc>
          <w:tcPr>
            <w:tcW w:w="4320" w:type="dxa"/>
            <w:shd w:val="clear" w:color="auto" w:fill="D9D9D9"/>
          </w:tcPr>
          <w:p w14:paraId="7BD0E241" w14:textId="77777777" w:rsidR="00DF0965" w:rsidRPr="00FF37CC" w:rsidRDefault="00DF0965" w:rsidP="008426AF">
            <w:pPr>
              <w:spacing w:after="120"/>
              <w:ind w:left="0"/>
              <w:jc w:val="center"/>
              <w:rPr>
                <w:b/>
              </w:rPr>
            </w:pPr>
            <w:r w:rsidRPr="00FF37CC">
              <w:rPr>
                <w:b/>
              </w:rPr>
              <w:t>Ghi chú</w:t>
            </w:r>
          </w:p>
        </w:tc>
      </w:tr>
      <w:tr w:rsidR="00DF0965" w:rsidRPr="00FF37CC" w14:paraId="196DE3EC" w14:textId="77777777" w:rsidTr="008426AF">
        <w:trPr>
          <w:cantSplit/>
          <w:trHeight w:val="377"/>
        </w:trPr>
        <w:tc>
          <w:tcPr>
            <w:tcW w:w="1530" w:type="dxa"/>
          </w:tcPr>
          <w:p w14:paraId="5C94F30D" w14:textId="77777777" w:rsidR="00DF0965" w:rsidRPr="00FF37CC" w:rsidRDefault="00DF0965" w:rsidP="008426AF">
            <w:pPr>
              <w:pStyle w:val="Sothutu-1so"/>
              <w:spacing w:before="0" w:after="120" w:line="276" w:lineRule="auto"/>
              <w:jc w:val="left"/>
              <w:rPr>
                <w:szCs w:val="24"/>
              </w:rPr>
            </w:pPr>
          </w:p>
        </w:tc>
        <w:tc>
          <w:tcPr>
            <w:tcW w:w="6367" w:type="dxa"/>
          </w:tcPr>
          <w:p w14:paraId="593D1BE1" w14:textId="77777777" w:rsidR="00DF0965" w:rsidRPr="00FF37CC" w:rsidRDefault="00DF0965" w:rsidP="008426AF">
            <w:pPr>
              <w:pStyle w:val="Sothutu-1so"/>
              <w:spacing w:before="120" w:after="120" w:line="276" w:lineRule="auto"/>
              <w:jc w:val="left"/>
              <w:rPr>
                <w:b/>
                <w:szCs w:val="24"/>
              </w:rPr>
            </w:pPr>
            <w:r>
              <w:rPr>
                <w:b/>
                <w:szCs w:val="24"/>
              </w:rPr>
              <w:t xml:space="preserve">ĐĂNG NHẬP </w:t>
            </w:r>
          </w:p>
        </w:tc>
        <w:tc>
          <w:tcPr>
            <w:tcW w:w="1530" w:type="dxa"/>
          </w:tcPr>
          <w:p w14:paraId="18635EA2" w14:textId="77777777" w:rsidR="00DF0965" w:rsidRPr="00FF37CC" w:rsidRDefault="00DF0965" w:rsidP="008426AF">
            <w:pPr>
              <w:pStyle w:val="Sothutu-1so"/>
              <w:spacing w:before="120" w:after="120" w:line="276" w:lineRule="auto"/>
              <w:jc w:val="left"/>
              <w:rPr>
                <w:szCs w:val="24"/>
              </w:rPr>
            </w:pPr>
          </w:p>
        </w:tc>
        <w:tc>
          <w:tcPr>
            <w:tcW w:w="4320" w:type="dxa"/>
          </w:tcPr>
          <w:p w14:paraId="373222CD" w14:textId="77777777" w:rsidR="00DF0965" w:rsidRPr="00FF37CC" w:rsidRDefault="00DF0965" w:rsidP="008426AF">
            <w:pPr>
              <w:pStyle w:val="Sothutu-1so"/>
              <w:spacing w:before="120" w:after="120" w:line="276" w:lineRule="auto"/>
              <w:jc w:val="left"/>
              <w:rPr>
                <w:szCs w:val="24"/>
              </w:rPr>
            </w:pPr>
          </w:p>
        </w:tc>
      </w:tr>
      <w:tr w:rsidR="00DF0965" w:rsidRPr="00FF37CC" w14:paraId="634D358B" w14:textId="77777777" w:rsidTr="008426AF">
        <w:trPr>
          <w:cantSplit/>
          <w:trHeight w:val="377"/>
        </w:trPr>
        <w:tc>
          <w:tcPr>
            <w:tcW w:w="1530" w:type="dxa"/>
          </w:tcPr>
          <w:p w14:paraId="27CD993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57BD3EF" w14:textId="77777777" w:rsidR="00DF0965" w:rsidRPr="008E4505" w:rsidRDefault="00DF0965" w:rsidP="008426AF">
            <w:pPr>
              <w:pStyle w:val="Sothutu-1so"/>
              <w:spacing w:before="120" w:after="120" w:line="276" w:lineRule="auto"/>
              <w:jc w:val="left"/>
              <w:rPr>
                <w:szCs w:val="24"/>
              </w:rPr>
            </w:pPr>
            <w:r w:rsidRPr="008E4505">
              <w:rPr>
                <w:szCs w:val="24"/>
              </w:rPr>
              <w:t>Chọn vai trò đăng nhập</w:t>
            </w:r>
          </w:p>
        </w:tc>
        <w:tc>
          <w:tcPr>
            <w:tcW w:w="1530" w:type="dxa"/>
          </w:tcPr>
          <w:p w14:paraId="4A7E4274"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8C832AE" w14:textId="77777777" w:rsidR="00DF0965" w:rsidRPr="00FF37CC" w:rsidRDefault="00DF0965" w:rsidP="008426AF">
            <w:pPr>
              <w:pStyle w:val="Sothutu-1so"/>
              <w:spacing w:before="120" w:after="120" w:line="276" w:lineRule="auto"/>
              <w:jc w:val="left"/>
              <w:rPr>
                <w:szCs w:val="24"/>
              </w:rPr>
            </w:pPr>
          </w:p>
        </w:tc>
      </w:tr>
      <w:tr w:rsidR="00DF0965" w:rsidRPr="00FF37CC" w14:paraId="7B1516D4" w14:textId="77777777" w:rsidTr="008426AF">
        <w:trPr>
          <w:cantSplit/>
          <w:trHeight w:val="377"/>
        </w:trPr>
        <w:tc>
          <w:tcPr>
            <w:tcW w:w="1530" w:type="dxa"/>
          </w:tcPr>
          <w:p w14:paraId="240C0AC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D059894" w14:textId="77777777" w:rsidR="00DF0965" w:rsidRPr="00FF37CC" w:rsidRDefault="00DF0965" w:rsidP="008426AF">
            <w:pPr>
              <w:pStyle w:val="Sothutu-1so"/>
              <w:numPr>
                <w:ilvl w:val="0"/>
                <w:numId w:val="11"/>
              </w:numPr>
              <w:spacing w:before="120" w:after="120" w:line="276" w:lineRule="auto"/>
              <w:jc w:val="left"/>
              <w:rPr>
                <w:i/>
                <w:szCs w:val="24"/>
              </w:rPr>
            </w:pPr>
            <w:r w:rsidRPr="00FF37CC">
              <w:rPr>
                <w:i/>
                <w:szCs w:val="24"/>
              </w:rPr>
              <w:t>Thêm/Sửa/Xóa/Tìm kiếm</w:t>
            </w:r>
          </w:p>
        </w:tc>
        <w:tc>
          <w:tcPr>
            <w:tcW w:w="1530" w:type="dxa"/>
          </w:tcPr>
          <w:p w14:paraId="5ABB5961"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060C291" w14:textId="77777777" w:rsidR="00DF0965" w:rsidRPr="00FF37CC" w:rsidRDefault="00DF0965" w:rsidP="008426AF">
            <w:pPr>
              <w:pStyle w:val="Sothutu-1so"/>
              <w:spacing w:before="120" w:after="120" w:line="276" w:lineRule="auto"/>
              <w:jc w:val="left"/>
              <w:rPr>
                <w:szCs w:val="24"/>
              </w:rPr>
            </w:pPr>
          </w:p>
        </w:tc>
      </w:tr>
      <w:tr w:rsidR="00DF0965" w:rsidRPr="00FF37CC" w14:paraId="7E2511EA" w14:textId="77777777" w:rsidTr="008426AF">
        <w:trPr>
          <w:cantSplit/>
          <w:trHeight w:val="377"/>
        </w:trPr>
        <w:tc>
          <w:tcPr>
            <w:tcW w:w="1530" w:type="dxa"/>
          </w:tcPr>
          <w:p w14:paraId="7319C14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E185074" w14:textId="77777777" w:rsidR="00DF0965" w:rsidRPr="00FF37CC" w:rsidRDefault="00DF0965" w:rsidP="008426AF">
            <w:pPr>
              <w:pStyle w:val="Sothutu-1so"/>
              <w:spacing w:before="120" w:after="120" w:line="276" w:lineRule="auto"/>
              <w:jc w:val="left"/>
              <w:rPr>
                <w:i/>
                <w:szCs w:val="24"/>
              </w:rPr>
            </w:pPr>
            <w:r>
              <w:rPr>
                <w:b/>
                <w:szCs w:val="24"/>
              </w:rPr>
              <w:t>TRANG CHỦ</w:t>
            </w:r>
          </w:p>
        </w:tc>
        <w:tc>
          <w:tcPr>
            <w:tcW w:w="1530" w:type="dxa"/>
          </w:tcPr>
          <w:p w14:paraId="45D34AA2" w14:textId="77777777" w:rsidR="00DF0965" w:rsidRPr="00FF37CC" w:rsidRDefault="00DF0965" w:rsidP="008426AF">
            <w:pPr>
              <w:pStyle w:val="Sothutu-1so"/>
              <w:spacing w:before="120" w:after="120" w:line="276" w:lineRule="auto"/>
              <w:jc w:val="left"/>
              <w:rPr>
                <w:szCs w:val="24"/>
              </w:rPr>
            </w:pPr>
          </w:p>
        </w:tc>
        <w:tc>
          <w:tcPr>
            <w:tcW w:w="4320" w:type="dxa"/>
          </w:tcPr>
          <w:p w14:paraId="55E2F02F" w14:textId="77777777" w:rsidR="00DF0965" w:rsidRPr="00FF37CC" w:rsidRDefault="00DF0965" w:rsidP="008426AF">
            <w:pPr>
              <w:pStyle w:val="Sothutu-1so"/>
              <w:spacing w:before="120" w:after="120" w:line="276" w:lineRule="auto"/>
              <w:jc w:val="left"/>
              <w:rPr>
                <w:szCs w:val="24"/>
              </w:rPr>
            </w:pPr>
          </w:p>
        </w:tc>
      </w:tr>
      <w:tr w:rsidR="00DF0965" w:rsidRPr="00FF37CC" w14:paraId="26FCBFD4" w14:textId="77777777" w:rsidTr="008426AF">
        <w:trPr>
          <w:cantSplit/>
          <w:trHeight w:val="377"/>
        </w:trPr>
        <w:tc>
          <w:tcPr>
            <w:tcW w:w="1530" w:type="dxa"/>
          </w:tcPr>
          <w:p w14:paraId="6F2D2BD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2F82F20" w14:textId="77777777" w:rsidR="00DF0965" w:rsidRDefault="00DF0965" w:rsidP="008426AF">
            <w:pPr>
              <w:pStyle w:val="Sothutu-1so"/>
              <w:spacing w:before="120" w:after="120" w:line="276" w:lineRule="auto"/>
              <w:jc w:val="left"/>
              <w:rPr>
                <w:b/>
                <w:szCs w:val="24"/>
              </w:rPr>
            </w:pPr>
            <w:r>
              <w:rPr>
                <w:b/>
                <w:szCs w:val="24"/>
              </w:rPr>
              <w:t>Màn hình trang chủ</w:t>
            </w:r>
          </w:p>
        </w:tc>
        <w:tc>
          <w:tcPr>
            <w:tcW w:w="1530" w:type="dxa"/>
          </w:tcPr>
          <w:p w14:paraId="7634ABE0" w14:textId="77777777" w:rsidR="00DF0965" w:rsidRPr="00FF37CC" w:rsidRDefault="00DF0965" w:rsidP="008426AF">
            <w:pPr>
              <w:pStyle w:val="Sothutu-1so"/>
              <w:spacing w:before="120" w:after="120" w:line="276" w:lineRule="auto"/>
              <w:jc w:val="left"/>
              <w:rPr>
                <w:szCs w:val="24"/>
              </w:rPr>
            </w:pPr>
          </w:p>
        </w:tc>
        <w:tc>
          <w:tcPr>
            <w:tcW w:w="4320" w:type="dxa"/>
          </w:tcPr>
          <w:p w14:paraId="5DB294A1" w14:textId="77777777" w:rsidR="00DF0965" w:rsidRPr="00FF37CC" w:rsidRDefault="00DF0965" w:rsidP="008426AF">
            <w:pPr>
              <w:pStyle w:val="Sothutu-1so"/>
              <w:spacing w:before="120" w:after="120" w:line="276" w:lineRule="auto"/>
              <w:jc w:val="left"/>
              <w:rPr>
                <w:szCs w:val="24"/>
              </w:rPr>
            </w:pPr>
          </w:p>
        </w:tc>
      </w:tr>
      <w:tr w:rsidR="00DF0965" w:rsidRPr="00FF37CC" w14:paraId="6A3312E6" w14:textId="77777777" w:rsidTr="008426AF">
        <w:trPr>
          <w:cantSplit/>
          <w:trHeight w:val="377"/>
        </w:trPr>
        <w:tc>
          <w:tcPr>
            <w:tcW w:w="1530" w:type="dxa"/>
          </w:tcPr>
          <w:p w14:paraId="4957EB9A" w14:textId="77777777" w:rsidR="00DF0965" w:rsidRPr="008E4505" w:rsidRDefault="00DF0965" w:rsidP="008426AF">
            <w:pPr>
              <w:pStyle w:val="Sothutu-1so"/>
              <w:spacing w:before="0" w:after="120" w:line="276" w:lineRule="auto"/>
              <w:jc w:val="left"/>
              <w:rPr>
                <w:color w:val="0000FF"/>
                <w:szCs w:val="24"/>
                <w:lang w:eastAsia="ar-SA"/>
              </w:rPr>
            </w:pPr>
          </w:p>
        </w:tc>
        <w:tc>
          <w:tcPr>
            <w:tcW w:w="6367" w:type="dxa"/>
          </w:tcPr>
          <w:p w14:paraId="4CF646A4" w14:textId="77777777" w:rsidR="00DF0965" w:rsidRPr="002B301F" w:rsidRDefault="00DF0965" w:rsidP="008426AF">
            <w:pPr>
              <w:pStyle w:val="Sothutu-1so"/>
              <w:spacing w:before="120" w:after="120" w:line="276" w:lineRule="auto"/>
              <w:jc w:val="left"/>
              <w:rPr>
                <w:szCs w:val="24"/>
              </w:rPr>
            </w:pPr>
            <w:r>
              <w:rPr>
                <w:szCs w:val="24"/>
              </w:rPr>
              <w:t>Header</w:t>
            </w:r>
          </w:p>
        </w:tc>
        <w:tc>
          <w:tcPr>
            <w:tcW w:w="1530" w:type="dxa"/>
          </w:tcPr>
          <w:p w14:paraId="1F00D74C" w14:textId="77777777" w:rsidR="00DF0965" w:rsidRPr="00FF37CC" w:rsidRDefault="00DF0965" w:rsidP="008426AF">
            <w:pPr>
              <w:pStyle w:val="Sothutu-1so"/>
              <w:spacing w:before="120" w:after="120" w:line="276" w:lineRule="auto"/>
              <w:jc w:val="left"/>
              <w:rPr>
                <w:szCs w:val="24"/>
              </w:rPr>
            </w:pPr>
          </w:p>
        </w:tc>
        <w:tc>
          <w:tcPr>
            <w:tcW w:w="4320" w:type="dxa"/>
          </w:tcPr>
          <w:p w14:paraId="7E5050A7" w14:textId="77777777" w:rsidR="00DF0965" w:rsidRPr="00FF37CC" w:rsidRDefault="00DF0965" w:rsidP="008426AF">
            <w:pPr>
              <w:pStyle w:val="Sothutu-1so"/>
              <w:spacing w:before="120" w:after="120" w:line="276" w:lineRule="auto"/>
              <w:jc w:val="left"/>
              <w:rPr>
                <w:szCs w:val="24"/>
              </w:rPr>
            </w:pPr>
          </w:p>
        </w:tc>
      </w:tr>
      <w:tr w:rsidR="00DF0965" w:rsidRPr="00FF37CC" w14:paraId="6E1BBA26" w14:textId="77777777" w:rsidTr="008426AF">
        <w:trPr>
          <w:cantSplit/>
          <w:trHeight w:val="377"/>
        </w:trPr>
        <w:tc>
          <w:tcPr>
            <w:tcW w:w="1530" w:type="dxa"/>
          </w:tcPr>
          <w:p w14:paraId="4468E1B0"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6A6F881"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Số tiền ngân sách năm còn lại</w:t>
            </w:r>
          </w:p>
        </w:tc>
        <w:tc>
          <w:tcPr>
            <w:tcW w:w="1530" w:type="dxa"/>
          </w:tcPr>
          <w:p w14:paraId="4E981EFD" w14:textId="77777777" w:rsidR="00DF0965" w:rsidRPr="00FF37CC" w:rsidRDefault="00DF0965" w:rsidP="008426AF">
            <w:pPr>
              <w:pStyle w:val="Sothutu-1so"/>
              <w:spacing w:before="120" w:after="120" w:line="276" w:lineRule="auto"/>
              <w:jc w:val="left"/>
              <w:rPr>
                <w:szCs w:val="24"/>
              </w:rPr>
            </w:pPr>
          </w:p>
        </w:tc>
        <w:tc>
          <w:tcPr>
            <w:tcW w:w="4320" w:type="dxa"/>
          </w:tcPr>
          <w:p w14:paraId="3CE9BD9B" w14:textId="77777777" w:rsidR="00DF0965" w:rsidRPr="00FF37CC" w:rsidRDefault="00DF0965" w:rsidP="008426AF">
            <w:pPr>
              <w:pStyle w:val="Sothutu-1so"/>
              <w:spacing w:before="120" w:after="120" w:line="276" w:lineRule="auto"/>
              <w:jc w:val="left"/>
              <w:rPr>
                <w:szCs w:val="24"/>
              </w:rPr>
            </w:pPr>
          </w:p>
        </w:tc>
      </w:tr>
      <w:tr w:rsidR="00DF0965" w:rsidRPr="00FF37CC" w14:paraId="18642556" w14:textId="77777777" w:rsidTr="008426AF">
        <w:trPr>
          <w:cantSplit/>
          <w:trHeight w:val="377"/>
        </w:trPr>
        <w:tc>
          <w:tcPr>
            <w:tcW w:w="1530" w:type="dxa"/>
          </w:tcPr>
          <w:p w14:paraId="38C131A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69A923B" w14:textId="77777777" w:rsidR="00DF0965" w:rsidRDefault="00DF0965" w:rsidP="008426AF">
            <w:pPr>
              <w:pStyle w:val="Sothutu-1so"/>
              <w:numPr>
                <w:ilvl w:val="0"/>
                <w:numId w:val="11"/>
              </w:numPr>
              <w:spacing w:before="120" w:after="120" w:line="276" w:lineRule="auto"/>
              <w:jc w:val="left"/>
              <w:rPr>
                <w:i/>
                <w:szCs w:val="24"/>
              </w:rPr>
            </w:pPr>
            <w:r>
              <w:rPr>
                <w:i/>
                <w:szCs w:val="24"/>
              </w:rPr>
              <w:t>Màn hình ngân sách năm: Biểu đồ + thống kê</w:t>
            </w:r>
          </w:p>
        </w:tc>
        <w:tc>
          <w:tcPr>
            <w:tcW w:w="1530" w:type="dxa"/>
          </w:tcPr>
          <w:p w14:paraId="52E8D4F9" w14:textId="77777777" w:rsidR="00DF0965" w:rsidRPr="00FF37CC" w:rsidRDefault="00DF0965" w:rsidP="008426AF">
            <w:pPr>
              <w:pStyle w:val="Sothutu-1so"/>
              <w:spacing w:before="120" w:after="120" w:line="276" w:lineRule="auto"/>
              <w:jc w:val="left"/>
              <w:rPr>
                <w:szCs w:val="24"/>
              </w:rPr>
            </w:pPr>
          </w:p>
        </w:tc>
        <w:tc>
          <w:tcPr>
            <w:tcW w:w="4320" w:type="dxa"/>
          </w:tcPr>
          <w:p w14:paraId="493F31BE" w14:textId="77777777" w:rsidR="00DF0965" w:rsidRPr="00FF37CC" w:rsidRDefault="00DF0965" w:rsidP="008426AF">
            <w:pPr>
              <w:pStyle w:val="Sothutu-1so"/>
              <w:spacing w:before="120" w:after="120" w:line="276" w:lineRule="auto"/>
              <w:jc w:val="left"/>
              <w:rPr>
                <w:szCs w:val="24"/>
              </w:rPr>
            </w:pPr>
          </w:p>
        </w:tc>
      </w:tr>
      <w:tr w:rsidR="00DF0965" w:rsidRPr="00FF37CC" w14:paraId="63D5B4A4" w14:textId="77777777" w:rsidTr="008426AF">
        <w:trPr>
          <w:cantSplit/>
          <w:trHeight w:val="377"/>
        </w:trPr>
        <w:tc>
          <w:tcPr>
            <w:tcW w:w="1530" w:type="dxa"/>
          </w:tcPr>
          <w:p w14:paraId="54F9098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0EEEC69" w14:textId="77777777" w:rsidR="00DF0965" w:rsidRPr="00FF37CC" w:rsidRDefault="00DF0965" w:rsidP="008426AF">
            <w:pPr>
              <w:pStyle w:val="Sothutu-1so"/>
              <w:spacing w:before="120" w:after="120" w:line="276" w:lineRule="auto"/>
              <w:jc w:val="left"/>
              <w:rPr>
                <w:szCs w:val="24"/>
              </w:rPr>
            </w:pPr>
            <w:r>
              <w:rPr>
                <w:szCs w:val="24"/>
              </w:rPr>
              <w:t>Body</w:t>
            </w:r>
          </w:p>
        </w:tc>
        <w:tc>
          <w:tcPr>
            <w:tcW w:w="1530" w:type="dxa"/>
          </w:tcPr>
          <w:p w14:paraId="18F061B9" w14:textId="77777777" w:rsidR="00DF0965" w:rsidRPr="00FF37CC" w:rsidRDefault="00DF0965" w:rsidP="008426AF">
            <w:pPr>
              <w:pStyle w:val="Sothutu-1so"/>
              <w:spacing w:before="120" w:after="120" w:line="276" w:lineRule="auto"/>
              <w:jc w:val="left"/>
              <w:rPr>
                <w:szCs w:val="24"/>
              </w:rPr>
            </w:pPr>
          </w:p>
        </w:tc>
        <w:tc>
          <w:tcPr>
            <w:tcW w:w="4320" w:type="dxa"/>
          </w:tcPr>
          <w:p w14:paraId="58E1A722" w14:textId="77777777" w:rsidR="00DF0965" w:rsidRPr="00FF37CC" w:rsidRDefault="00DF0965" w:rsidP="008426AF">
            <w:pPr>
              <w:pStyle w:val="Sothutu-1so"/>
              <w:spacing w:before="120" w:after="120" w:line="276" w:lineRule="auto"/>
              <w:jc w:val="left"/>
              <w:rPr>
                <w:szCs w:val="24"/>
              </w:rPr>
            </w:pPr>
          </w:p>
        </w:tc>
      </w:tr>
      <w:tr w:rsidR="00DF0965" w:rsidRPr="00FF37CC" w14:paraId="76E724F4" w14:textId="77777777" w:rsidTr="008426AF">
        <w:trPr>
          <w:cantSplit/>
          <w:trHeight w:val="377"/>
        </w:trPr>
        <w:tc>
          <w:tcPr>
            <w:tcW w:w="1530" w:type="dxa"/>
          </w:tcPr>
          <w:p w14:paraId="187FE9F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E409D1F"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Chức năng chính: Tờ trình, Đề nghị thanh toán, Bảng THTT, Hóa đơn</w:t>
            </w:r>
          </w:p>
        </w:tc>
        <w:tc>
          <w:tcPr>
            <w:tcW w:w="1530" w:type="dxa"/>
          </w:tcPr>
          <w:p w14:paraId="0FD8A507" w14:textId="77777777" w:rsidR="00DF0965" w:rsidRPr="00FF37CC" w:rsidRDefault="00DF0965" w:rsidP="008426AF">
            <w:pPr>
              <w:pStyle w:val="Sothutu-1so"/>
              <w:spacing w:before="120" w:after="120" w:line="276" w:lineRule="auto"/>
              <w:jc w:val="left"/>
              <w:rPr>
                <w:szCs w:val="24"/>
              </w:rPr>
            </w:pPr>
          </w:p>
        </w:tc>
        <w:tc>
          <w:tcPr>
            <w:tcW w:w="4320" w:type="dxa"/>
          </w:tcPr>
          <w:p w14:paraId="053FAD47" w14:textId="77777777" w:rsidR="00DF0965" w:rsidRPr="00FF37CC" w:rsidRDefault="00DF0965" w:rsidP="008426AF">
            <w:pPr>
              <w:pStyle w:val="Sothutu-1so"/>
              <w:spacing w:before="120" w:after="120" w:line="276" w:lineRule="auto"/>
              <w:jc w:val="left"/>
              <w:rPr>
                <w:szCs w:val="24"/>
              </w:rPr>
            </w:pPr>
          </w:p>
        </w:tc>
      </w:tr>
      <w:tr w:rsidR="00DF0965" w:rsidRPr="00FF37CC" w14:paraId="5BB72A36" w14:textId="77777777" w:rsidTr="008426AF">
        <w:trPr>
          <w:cantSplit/>
          <w:trHeight w:val="377"/>
        </w:trPr>
        <w:tc>
          <w:tcPr>
            <w:tcW w:w="1530" w:type="dxa"/>
          </w:tcPr>
          <w:p w14:paraId="1C818C4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0EEEEA3"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Dashboard: Tờ trình, Đề nghị thanh toán, Bảng THTT</w:t>
            </w:r>
          </w:p>
        </w:tc>
        <w:tc>
          <w:tcPr>
            <w:tcW w:w="1530" w:type="dxa"/>
          </w:tcPr>
          <w:p w14:paraId="5945A633" w14:textId="77777777" w:rsidR="00DF0965" w:rsidRPr="00FF37CC" w:rsidRDefault="00DF0965" w:rsidP="008426AF">
            <w:pPr>
              <w:pStyle w:val="Sothutu-1so"/>
              <w:spacing w:before="120" w:after="120" w:line="276" w:lineRule="auto"/>
              <w:jc w:val="left"/>
              <w:rPr>
                <w:szCs w:val="24"/>
              </w:rPr>
            </w:pPr>
          </w:p>
        </w:tc>
        <w:tc>
          <w:tcPr>
            <w:tcW w:w="4320" w:type="dxa"/>
          </w:tcPr>
          <w:p w14:paraId="6005DB33" w14:textId="77777777" w:rsidR="00DF0965" w:rsidRPr="00FF37CC" w:rsidRDefault="00DF0965" w:rsidP="008426AF">
            <w:pPr>
              <w:pStyle w:val="Sothutu-1so"/>
              <w:spacing w:before="120" w:after="120" w:line="276" w:lineRule="auto"/>
              <w:jc w:val="left"/>
              <w:rPr>
                <w:szCs w:val="24"/>
              </w:rPr>
            </w:pPr>
          </w:p>
        </w:tc>
      </w:tr>
      <w:tr w:rsidR="00DF0965" w:rsidRPr="00FF37CC" w14:paraId="0952FC03" w14:textId="77777777" w:rsidTr="008426AF">
        <w:trPr>
          <w:cantSplit/>
          <w:trHeight w:val="377"/>
        </w:trPr>
        <w:tc>
          <w:tcPr>
            <w:tcW w:w="1530" w:type="dxa"/>
          </w:tcPr>
          <w:p w14:paraId="1CDB4F0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473B196" w14:textId="77777777" w:rsidR="00DF0965" w:rsidRPr="00FF37CC" w:rsidRDefault="00DF0965" w:rsidP="008426AF">
            <w:pPr>
              <w:pStyle w:val="Sothutu-1so"/>
              <w:spacing w:before="120" w:after="120" w:line="276" w:lineRule="auto"/>
              <w:jc w:val="left"/>
              <w:rPr>
                <w:szCs w:val="24"/>
              </w:rPr>
            </w:pPr>
            <w:r>
              <w:rPr>
                <w:szCs w:val="24"/>
              </w:rPr>
              <w:t>Footer</w:t>
            </w:r>
            <w:r w:rsidRPr="00FF37CC">
              <w:rPr>
                <w:szCs w:val="24"/>
              </w:rPr>
              <w:t xml:space="preserve"> </w:t>
            </w:r>
          </w:p>
        </w:tc>
        <w:tc>
          <w:tcPr>
            <w:tcW w:w="1530" w:type="dxa"/>
          </w:tcPr>
          <w:p w14:paraId="05708C81" w14:textId="77777777" w:rsidR="00DF0965" w:rsidRPr="00FF37CC" w:rsidRDefault="00DF0965" w:rsidP="008426AF">
            <w:pPr>
              <w:pStyle w:val="Sothutu-1so"/>
              <w:spacing w:before="120" w:after="120" w:line="276" w:lineRule="auto"/>
              <w:jc w:val="left"/>
              <w:rPr>
                <w:szCs w:val="24"/>
              </w:rPr>
            </w:pPr>
          </w:p>
        </w:tc>
        <w:tc>
          <w:tcPr>
            <w:tcW w:w="4320" w:type="dxa"/>
          </w:tcPr>
          <w:p w14:paraId="49CAEF81" w14:textId="77777777" w:rsidR="00DF0965" w:rsidRPr="00FF37CC" w:rsidRDefault="00DF0965" w:rsidP="008426AF">
            <w:pPr>
              <w:pStyle w:val="Sothutu-1so"/>
              <w:spacing w:before="120" w:after="120" w:line="276" w:lineRule="auto"/>
              <w:jc w:val="left"/>
              <w:rPr>
                <w:szCs w:val="24"/>
              </w:rPr>
            </w:pPr>
          </w:p>
        </w:tc>
      </w:tr>
      <w:tr w:rsidR="00DF0965" w:rsidRPr="00FF37CC" w14:paraId="5270DBC1" w14:textId="77777777" w:rsidTr="008426AF">
        <w:trPr>
          <w:cantSplit/>
          <w:trHeight w:val="377"/>
        </w:trPr>
        <w:tc>
          <w:tcPr>
            <w:tcW w:w="1530" w:type="dxa"/>
          </w:tcPr>
          <w:p w14:paraId="4F9AB1E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CA75782"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Icon chức năng: Trang chủ, Tìm kiếm, Thêm nhanh, Thông báo, Danh mục</w:t>
            </w:r>
          </w:p>
        </w:tc>
        <w:tc>
          <w:tcPr>
            <w:tcW w:w="1530" w:type="dxa"/>
          </w:tcPr>
          <w:p w14:paraId="3AD514B5"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1B882E9C" w14:textId="77777777" w:rsidR="00DF0965" w:rsidRPr="00FF37CC" w:rsidRDefault="00DF0965" w:rsidP="008426AF">
            <w:pPr>
              <w:pStyle w:val="Sothutu-1so"/>
              <w:spacing w:before="120" w:after="120" w:line="276" w:lineRule="auto"/>
              <w:jc w:val="left"/>
              <w:rPr>
                <w:szCs w:val="24"/>
              </w:rPr>
            </w:pPr>
          </w:p>
        </w:tc>
      </w:tr>
      <w:tr w:rsidR="00DF0965" w:rsidRPr="00FF37CC" w14:paraId="05EE6D5A" w14:textId="77777777" w:rsidTr="008426AF">
        <w:trPr>
          <w:cantSplit/>
          <w:trHeight w:val="377"/>
        </w:trPr>
        <w:tc>
          <w:tcPr>
            <w:tcW w:w="1530" w:type="dxa"/>
          </w:tcPr>
          <w:p w14:paraId="4EAB671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09E8705" w14:textId="77777777" w:rsidR="00DF0965" w:rsidRPr="002727D5" w:rsidRDefault="00DF0965" w:rsidP="008426AF">
            <w:pPr>
              <w:pStyle w:val="Sothutu-1so"/>
              <w:spacing w:before="120" w:after="120" w:line="276" w:lineRule="auto"/>
              <w:jc w:val="left"/>
              <w:rPr>
                <w:b/>
                <w:szCs w:val="24"/>
              </w:rPr>
            </w:pPr>
            <w:r w:rsidRPr="002727D5">
              <w:rPr>
                <w:b/>
                <w:szCs w:val="24"/>
              </w:rPr>
              <w:t>Màn hình Thông tin tài khoản</w:t>
            </w:r>
          </w:p>
        </w:tc>
        <w:tc>
          <w:tcPr>
            <w:tcW w:w="1530" w:type="dxa"/>
          </w:tcPr>
          <w:p w14:paraId="7CAE7DFD" w14:textId="77777777" w:rsidR="00DF0965" w:rsidRPr="00FF37CC" w:rsidRDefault="00DF0965" w:rsidP="008426AF">
            <w:pPr>
              <w:pStyle w:val="Sothutu-1so"/>
              <w:spacing w:before="120" w:after="120" w:line="276" w:lineRule="auto"/>
              <w:jc w:val="left"/>
              <w:rPr>
                <w:szCs w:val="24"/>
              </w:rPr>
            </w:pPr>
          </w:p>
        </w:tc>
        <w:tc>
          <w:tcPr>
            <w:tcW w:w="4320" w:type="dxa"/>
          </w:tcPr>
          <w:p w14:paraId="4D24556F" w14:textId="77777777" w:rsidR="00DF0965" w:rsidRPr="00FF37CC" w:rsidRDefault="00DF0965" w:rsidP="008426AF">
            <w:pPr>
              <w:pStyle w:val="Sothutu-1so"/>
              <w:spacing w:before="120" w:after="120" w:line="276" w:lineRule="auto"/>
              <w:jc w:val="left"/>
              <w:rPr>
                <w:szCs w:val="24"/>
              </w:rPr>
            </w:pPr>
          </w:p>
        </w:tc>
      </w:tr>
      <w:tr w:rsidR="00DF0965" w:rsidRPr="00FF37CC" w14:paraId="7A4780AD" w14:textId="77777777" w:rsidTr="008426AF">
        <w:trPr>
          <w:cantSplit/>
          <w:trHeight w:val="377"/>
        </w:trPr>
        <w:tc>
          <w:tcPr>
            <w:tcW w:w="1530" w:type="dxa"/>
          </w:tcPr>
          <w:p w14:paraId="26E5C9F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8830D3C" w14:textId="77777777" w:rsidR="00DF0965" w:rsidRPr="00FF37CC" w:rsidRDefault="00DF0965" w:rsidP="008426AF">
            <w:pPr>
              <w:pStyle w:val="Sothutu-1so"/>
              <w:spacing w:before="120" w:after="120" w:line="276" w:lineRule="auto"/>
              <w:jc w:val="left"/>
              <w:rPr>
                <w:szCs w:val="24"/>
              </w:rPr>
            </w:pPr>
            <w:r w:rsidRPr="002727D5">
              <w:rPr>
                <w:b/>
                <w:szCs w:val="24"/>
              </w:rPr>
              <w:t xml:space="preserve">Màn hình </w:t>
            </w:r>
            <w:r>
              <w:rPr>
                <w:b/>
                <w:szCs w:val="24"/>
              </w:rPr>
              <w:t>Danh mục</w:t>
            </w:r>
          </w:p>
        </w:tc>
        <w:tc>
          <w:tcPr>
            <w:tcW w:w="1530" w:type="dxa"/>
          </w:tcPr>
          <w:p w14:paraId="369F8938" w14:textId="77777777" w:rsidR="00DF0965" w:rsidRPr="00FF37CC" w:rsidRDefault="00DF0965" w:rsidP="008426AF">
            <w:pPr>
              <w:pStyle w:val="Sothutu-1so"/>
              <w:spacing w:before="120" w:after="120" w:line="276" w:lineRule="auto"/>
              <w:jc w:val="left"/>
              <w:rPr>
                <w:szCs w:val="24"/>
              </w:rPr>
            </w:pPr>
          </w:p>
        </w:tc>
        <w:tc>
          <w:tcPr>
            <w:tcW w:w="4320" w:type="dxa"/>
          </w:tcPr>
          <w:p w14:paraId="215FFBB1" w14:textId="77777777" w:rsidR="00DF0965" w:rsidRPr="00FF37CC" w:rsidRDefault="00DF0965" w:rsidP="008426AF">
            <w:pPr>
              <w:pStyle w:val="Sothutu-1so"/>
              <w:spacing w:before="120" w:after="120" w:line="276" w:lineRule="auto"/>
              <w:jc w:val="left"/>
              <w:rPr>
                <w:szCs w:val="24"/>
              </w:rPr>
            </w:pPr>
            <w:r>
              <w:rPr>
                <w:szCs w:val="24"/>
              </w:rPr>
              <w:t xml:space="preserve"> </w:t>
            </w:r>
          </w:p>
        </w:tc>
      </w:tr>
      <w:tr w:rsidR="00DF0965" w:rsidRPr="00FF37CC" w14:paraId="7B65C897" w14:textId="77777777" w:rsidTr="008426AF">
        <w:trPr>
          <w:cantSplit/>
          <w:trHeight w:val="377"/>
        </w:trPr>
        <w:tc>
          <w:tcPr>
            <w:tcW w:w="1530" w:type="dxa"/>
          </w:tcPr>
          <w:p w14:paraId="242062B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977AF52" w14:textId="77777777" w:rsidR="00DF0965" w:rsidRPr="00FF37CC" w:rsidRDefault="00DF0965" w:rsidP="008426AF">
            <w:pPr>
              <w:pStyle w:val="Sothutu-1so"/>
              <w:spacing w:before="120" w:after="120" w:line="276" w:lineRule="auto"/>
              <w:jc w:val="left"/>
              <w:rPr>
                <w:i/>
                <w:szCs w:val="24"/>
              </w:rPr>
            </w:pPr>
            <w:r w:rsidRPr="002727D5">
              <w:rPr>
                <w:b/>
                <w:szCs w:val="24"/>
              </w:rPr>
              <w:t xml:space="preserve">Màn hình </w:t>
            </w:r>
            <w:r>
              <w:rPr>
                <w:b/>
                <w:szCs w:val="24"/>
              </w:rPr>
              <w:t>Thông báo</w:t>
            </w:r>
          </w:p>
        </w:tc>
        <w:tc>
          <w:tcPr>
            <w:tcW w:w="1530" w:type="dxa"/>
          </w:tcPr>
          <w:p w14:paraId="4F8D900A" w14:textId="77777777" w:rsidR="00DF0965" w:rsidRPr="00FF37CC" w:rsidRDefault="00DF0965" w:rsidP="008426AF">
            <w:pPr>
              <w:pStyle w:val="Sothutu-1so"/>
              <w:spacing w:before="120" w:after="120" w:line="276" w:lineRule="auto"/>
              <w:jc w:val="left"/>
              <w:rPr>
                <w:szCs w:val="24"/>
              </w:rPr>
            </w:pPr>
          </w:p>
        </w:tc>
        <w:tc>
          <w:tcPr>
            <w:tcW w:w="4320" w:type="dxa"/>
          </w:tcPr>
          <w:p w14:paraId="04DBB2C4" w14:textId="77777777" w:rsidR="00DF0965" w:rsidRPr="00FF37CC" w:rsidRDefault="00DF0965" w:rsidP="008426AF">
            <w:pPr>
              <w:pStyle w:val="Sothutu-1so"/>
              <w:spacing w:before="120" w:after="120" w:line="276" w:lineRule="auto"/>
              <w:jc w:val="left"/>
              <w:rPr>
                <w:szCs w:val="24"/>
              </w:rPr>
            </w:pPr>
          </w:p>
        </w:tc>
      </w:tr>
      <w:tr w:rsidR="00DF0965" w:rsidRPr="00FF37CC" w14:paraId="382F487E" w14:textId="77777777" w:rsidTr="008426AF">
        <w:trPr>
          <w:cantSplit/>
          <w:trHeight w:val="377"/>
        </w:trPr>
        <w:tc>
          <w:tcPr>
            <w:tcW w:w="1530" w:type="dxa"/>
          </w:tcPr>
          <w:p w14:paraId="0ACD3C5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E8FEC2E" w14:textId="77777777" w:rsidR="00DF0965" w:rsidRPr="00FF37CC" w:rsidRDefault="00DF0965" w:rsidP="008426AF">
            <w:pPr>
              <w:pStyle w:val="Sothutu-1so"/>
              <w:spacing w:before="120" w:after="120" w:line="276" w:lineRule="auto"/>
              <w:jc w:val="left"/>
              <w:rPr>
                <w:b/>
                <w:szCs w:val="24"/>
              </w:rPr>
            </w:pPr>
            <w:r>
              <w:rPr>
                <w:b/>
                <w:szCs w:val="24"/>
              </w:rPr>
              <w:t>TỜ TRÌNH</w:t>
            </w:r>
          </w:p>
        </w:tc>
        <w:tc>
          <w:tcPr>
            <w:tcW w:w="1530" w:type="dxa"/>
          </w:tcPr>
          <w:p w14:paraId="72648B1B" w14:textId="77777777" w:rsidR="00DF0965" w:rsidRPr="00FF37CC" w:rsidRDefault="00DF0965" w:rsidP="008426AF">
            <w:pPr>
              <w:pStyle w:val="Sothutu-1so"/>
              <w:spacing w:before="120" w:after="120" w:line="276" w:lineRule="auto"/>
              <w:jc w:val="left"/>
              <w:rPr>
                <w:szCs w:val="24"/>
              </w:rPr>
            </w:pPr>
          </w:p>
        </w:tc>
        <w:tc>
          <w:tcPr>
            <w:tcW w:w="4320" w:type="dxa"/>
          </w:tcPr>
          <w:p w14:paraId="16398851" w14:textId="77777777" w:rsidR="00DF0965" w:rsidRPr="00FF37CC" w:rsidRDefault="00DF0965" w:rsidP="008426AF">
            <w:pPr>
              <w:pStyle w:val="Sothutu-1so"/>
              <w:spacing w:before="120" w:after="120" w:line="276" w:lineRule="auto"/>
              <w:jc w:val="left"/>
              <w:rPr>
                <w:szCs w:val="24"/>
              </w:rPr>
            </w:pPr>
          </w:p>
        </w:tc>
      </w:tr>
      <w:tr w:rsidR="00DF0965" w:rsidRPr="00FF37CC" w14:paraId="2E6E48E3" w14:textId="77777777" w:rsidTr="008426AF">
        <w:trPr>
          <w:cantSplit/>
          <w:trHeight w:val="377"/>
        </w:trPr>
        <w:tc>
          <w:tcPr>
            <w:tcW w:w="1530" w:type="dxa"/>
          </w:tcPr>
          <w:p w14:paraId="08FCE50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8EB6D3F" w14:textId="77777777" w:rsidR="00DF0965" w:rsidRPr="00C868C1" w:rsidRDefault="00DF0965" w:rsidP="008426AF">
            <w:pPr>
              <w:pStyle w:val="Sothutu-1so"/>
              <w:spacing w:before="120" w:after="120" w:line="276" w:lineRule="auto"/>
              <w:jc w:val="left"/>
              <w:rPr>
                <w:szCs w:val="24"/>
              </w:rPr>
            </w:pPr>
            <w:r>
              <w:rPr>
                <w:szCs w:val="24"/>
              </w:rPr>
              <w:t>Danh sách tờ trình:</w:t>
            </w:r>
          </w:p>
        </w:tc>
        <w:tc>
          <w:tcPr>
            <w:tcW w:w="1530" w:type="dxa"/>
          </w:tcPr>
          <w:p w14:paraId="2ACB0811" w14:textId="77777777" w:rsidR="00DF0965" w:rsidRPr="00FF37CC" w:rsidRDefault="00DF0965" w:rsidP="008426AF">
            <w:pPr>
              <w:pStyle w:val="Sothutu-1so"/>
              <w:spacing w:before="120" w:after="120" w:line="276" w:lineRule="auto"/>
              <w:jc w:val="left"/>
              <w:rPr>
                <w:szCs w:val="24"/>
              </w:rPr>
            </w:pPr>
          </w:p>
        </w:tc>
        <w:tc>
          <w:tcPr>
            <w:tcW w:w="4320" w:type="dxa"/>
          </w:tcPr>
          <w:p w14:paraId="4A014985" w14:textId="77777777" w:rsidR="00DF0965" w:rsidRPr="00FF37CC" w:rsidRDefault="00DF0965" w:rsidP="008426AF">
            <w:pPr>
              <w:pStyle w:val="Sothutu-1so"/>
              <w:spacing w:before="120" w:after="120" w:line="276" w:lineRule="auto"/>
              <w:jc w:val="left"/>
              <w:rPr>
                <w:szCs w:val="24"/>
              </w:rPr>
            </w:pPr>
          </w:p>
        </w:tc>
      </w:tr>
      <w:tr w:rsidR="00DF0965" w:rsidRPr="00FF37CC" w14:paraId="548DDD5E" w14:textId="77777777" w:rsidTr="008426AF">
        <w:trPr>
          <w:cantSplit/>
          <w:trHeight w:val="377"/>
        </w:trPr>
        <w:tc>
          <w:tcPr>
            <w:tcW w:w="1530" w:type="dxa"/>
          </w:tcPr>
          <w:p w14:paraId="57EEF09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4901584" w14:textId="77777777" w:rsidR="00DF0965" w:rsidRPr="00722097" w:rsidRDefault="00DF0965" w:rsidP="008426AF">
            <w:pPr>
              <w:pStyle w:val="Sothutu-1so"/>
              <w:numPr>
                <w:ilvl w:val="0"/>
                <w:numId w:val="11"/>
              </w:numPr>
              <w:spacing w:before="120" w:after="120" w:line="276" w:lineRule="auto"/>
              <w:jc w:val="left"/>
              <w:rPr>
                <w:i/>
                <w:szCs w:val="24"/>
              </w:rPr>
            </w:pPr>
            <w:r>
              <w:rPr>
                <w:i/>
                <w:szCs w:val="24"/>
              </w:rPr>
              <w:t>Thêm/Sửa/Xóa/Sao chép/Lọc/Tìm kiếm</w:t>
            </w:r>
          </w:p>
        </w:tc>
        <w:tc>
          <w:tcPr>
            <w:tcW w:w="1530" w:type="dxa"/>
          </w:tcPr>
          <w:p w14:paraId="269621D3" w14:textId="77777777" w:rsidR="00DF0965" w:rsidRPr="00FF37CC" w:rsidRDefault="00DF0965" w:rsidP="008426AF">
            <w:pPr>
              <w:pStyle w:val="Sothutu-1so"/>
              <w:spacing w:before="120" w:after="120" w:line="276" w:lineRule="auto"/>
              <w:jc w:val="left"/>
              <w:rPr>
                <w:szCs w:val="24"/>
              </w:rPr>
            </w:pPr>
          </w:p>
        </w:tc>
        <w:tc>
          <w:tcPr>
            <w:tcW w:w="4320" w:type="dxa"/>
          </w:tcPr>
          <w:p w14:paraId="689C7052" w14:textId="77777777" w:rsidR="00DF0965" w:rsidRPr="00FF37CC" w:rsidRDefault="00DF0965" w:rsidP="008426AF">
            <w:pPr>
              <w:pStyle w:val="Sothutu-1so"/>
              <w:spacing w:before="120" w:after="120" w:line="276" w:lineRule="auto"/>
              <w:jc w:val="left"/>
              <w:rPr>
                <w:szCs w:val="24"/>
              </w:rPr>
            </w:pPr>
          </w:p>
        </w:tc>
      </w:tr>
      <w:tr w:rsidR="00DF0965" w:rsidRPr="00FF37CC" w14:paraId="4874D6B5" w14:textId="77777777" w:rsidTr="008426AF">
        <w:trPr>
          <w:cantSplit/>
          <w:trHeight w:val="377"/>
        </w:trPr>
        <w:tc>
          <w:tcPr>
            <w:tcW w:w="1530" w:type="dxa"/>
          </w:tcPr>
          <w:p w14:paraId="6172485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84E5911" w14:textId="77777777" w:rsidR="00DF0965" w:rsidRPr="00FF37CC" w:rsidRDefault="00DF0965" w:rsidP="008426AF">
            <w:pPr>
              <w:pStyle w:val="Sothutu-1so"/>
              <w:spacing w:before="120" w:after="120" w:line="276" w:lineRule="auto"/>
              <w:jc w:val="left"/>
              <w:rPr>
                <w:szCs w:val="24"/>
              </w:rPr>
            </w:pPr>
            <w:r w:rsidRPr="00FF37CC">
              <w:rPr>
                <w:szCs w:val="24"/>
              </w:rPr>
              <w:t>Tab Thông tin chung:</w:t>
            </w:r>
          </w:p>
        </w:tc>
        <w:tc>
          <w:tcPr>
            <w:tcW w:w="1530" w:type="dxa"/>
          </w:tcPr>
          <w:p w14:paraId="70BBE01A" w14:textId="77777777" w:rsidR="00DF0965" w:rsidRPr="00FF37CC" w:rsidRDefault="00DF0965" w:rsidP="008426AF">
            <w:pPr>
              <w:pStyle w:val="Sothutu-1so"/>
              <w:spacing w:before="120" w:after="120" w:line="276" w:lineRule="auto"/>
              <w:jc w:val="left"/>
              <w:rPr>
                <w:szCs w:val="24"/>
              </w:rPr>
            </w:pPr>
          </w:p>
        </w:tc>
        <w:tc>
          <w:tcPr>
            <w:tcW w:w="4320" w:type="dxa"/>
          </w:tcPr>
          <w:p w14:paraId="72913A41" w14:textId="77777777" w:rsidR="00DF0965" w:rsidRPr="00FF37CC" w:rsidRDefault="00DF0965" w:rsidP="008426AF">
            <w:pPr>
              <w:pStyle w:val="Sothutu-1so"/>
              <w:spacing w:before="120" w:after="120" w:line="276" w:lineRule="auto"/>
              <w:jc w:val="left"/>
              <w:rPr>
                <w:szCs w:val="24"/>
              </w:rPr>
            </w:pPr>
          </w:p>
        </w:tc>
      </w:tr>
      <w:tr w:rsidR="00DF0965" w:rsidRPr="00FF37CC" w14:paraId="168CB842" w14:textId="77777777" w:rsidTr="008426AF">
        <w:trPr>
          <w:cantSplit/>
          <w:trHeight w:val="377"/>
        </w:trPr>
        <w:tc>
          <w:tcPr>
            <w:tcW w:w="1530" w:type="dxa"/>
          </w:tcPr>
          <w:p w14:paraId="455DCAC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A38F2C9" w14:textId="77777777" w:rsidR="00DF0965" w:rsidRPr="00FF37CC" w:rsidRDefault="00DF0965" w:rsidP="008426AF">
            <w:pPr>
              <w:pStyle w:val="Sothutu-1so"/>
              <w:numPr>
                <w:ilvl w:val="0"/>
                <w:numId w:val="11"/>
              </w:numPr>
              <w:spacing w:before="120" w:after="120" w:line="276" w:lineRule="auto"/>
              <w:jc w:val="left"/>
              <w:rPr>
                <w:b/>
                <w:i/>
                <w:szCs w:val="24"/>
              </w:rPr>
            </w:pPr>
            <w:r>
              <w:rPr>
                <w:i/>
                <w:szCs w:val="24"/>
              </w:rPr>
              <w:t>Lưu /Đính kèm/</w:t>
            </w:r>
            <w:r w:rsidRPr="00FF37CC">
              <w:rPr>
                <w:i/>
                <w:szCs w:val="24"/>
              </w:rPr>
              <w:t xml:space="preserve"> CO/RA</w:t>
            </w:r>
          </w:p>
        </w:tc>
        <w:tc>
          <w:tcPr>
            <w:tcW w:w="1530" w:type="dxa"/>
          </w:tcPr>
          <w:p w14:paraId="35C6CF3A"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708C57B" w14:textId="77777777" w:rsidR="00DF0965" w:rsidRPr="00FF37CC" w:rsidRDefault="00DF0965" w:rsidP="008426AF">
            <w:pPr>
              <w:pStyle w:val="Sothutu-1so"/>
              <w:spacing w:before="120" w:after="120" w:line="276" w:lineRule="auto"/>
              <w:jc w:val="left"/>
              <w:rPr>
                <w:szCs w:val="24"/>
              </w:rPr>
            </w:pPr>
          </w:p>
        </w:tc>
      </w:tr>
      <w:tr w:rsidR="00DF0965" w:rsidRPr="00FF37CC" w14:paraId="7B37B399" w14:textId="77777777" w:rsidTr="008426AF">
        <w:trPr>
          <w:cantSplit/>
          <w:trHeight w:val="377"/>
        </w:trPr>
        <w:tc>
          <w:tcPr>
            <w:tcW w:w="1530" w:type="dxa"/>
          </w:tcPr>
          <w:p w14:paraId="2F8574C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DDD9DA2"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Trình ký/In</w:t>
            </w:r>
          </w:p>
        </w:tc>
        <w:tc>
          <w:tcPr>
            <w:tcW w:w="1530" w:type="dxa"/>
          </w:tcPr>
          <w:p w14:paraId="29F51131"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39A14743" w14:textId="77777777" w:rsidR="00DF0965" w:rsidRPr="00FF37CC" w:rsidRDefault="00DF0965" w:rsidP="008426AF">
            <w:pPr>
              <w:pStyle w:val="Sothutu-1so"/>
              <w:spacing w:before="120" w:after="120" w:line="276" w:lineRule="auto"/>
              <w:jc w:val="left"/>
              <w:rPr>
                <w:szCs w:val="24"/>
              </w:rPr>
            </w:pPr>
          </w:p>
        </w:tc>
      </w:tr>
      <w:tr w:rsidR="00DF0965" w:rsidRPr="00FF37CC" w14:paraId="46B0A646" w14:textId="77777777" w:rsidTr="008426AF">
        <w:trPr>
          <w:cantSplit/>
          <w:trHeight w:val="377"/>
        </w:trPr>
        <w:tc>
          <w:tcPr>
            <w:tcW w:w="1530" w:type="dxa"/>
          </w:tcPr>
          <w:p w14:paraId="22F1E1C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46E759E"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0CA2F356"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25DE1EA" w14:textId="77777777" w:rsidR="00DF0965" w:rsidRPr="00FF37CC"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4BB7B03C" w14:textId="77777777" w:rsidTr="008426AF">
        <w:trPr>
          <w:cantSplit/>
          <w:trHeight w:val="377"/>
        </w:trPr>
        <w:tc>
          <w:tcPr>
            <w:tcW w:w="1530" w:type="dxa"/>
          </w:tcPr>
          <w:p w14:paraId="01E7A43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E93DB8D" w14:textId="77777777" w:rsidR="00DF0965" w:rsidRDefault="00DF0965" w:rsidP="008426AF">
            <w:pPr>
              <w:pStyle w:val="Sothutu-1so"/>
              <w:spacing w:before="120" w:after="120" w:line="276" w:lineRule="auto"/>
              <w:jc w:val="left"/>
              <w:rPr>
                <w:i/>
                <w:szCs w:val="24"/>
              </w:rPr>
            </w:pPr>
            <w:r>
              <w:rPr>
                <w:szCs w:val="24"/>
              </w:rPr>
              <w:t>Danh sách chi tiết tờ trình:</w:t>
            </w:r>
          </w:p>
        </w:tc>
        <w:tc>
          <w:tcPr>
            <w:tcW w:w="1530" w:type="dxa"/>
          </w:tcPr>
          <w:p w14:paraId="795A7694" w14:textId="77777777" w:rsidR="00DF0965" w:rsidRPr="00FF37CC" w:rsidRDefault="00DF0965" w:rsidP="008426AF">
            <w:pPr>
              <w:pStyle w:val="Sothutu-1so"/>
              <w:spacing w:before="120" w:after="120" w:line="276" w:lineRule="auto"/>
              <w:jc w:val="left"/>
              <w:rPr>
                <w:szCs w:val="24"/>
              </w:rPr>
            </w:pPr>
          </w:p>
        </w:tc>
        <w:tc>
          <w:tcPr>
            <w:tcW w:w="4320" w:type="dxa"/>
          </w:tcPr>
          <w:p w14:paraId="1E84121D" w14:textId="77777777" w:rsidR="00DF0965" w:rsidRPr="00FF37CC" w:rsidRDefault="00DF0965" w:rsidP="008426AF">
            <w:pPr>
              <w:pStyle w:val="Sothutu-1so"/>
              <w:spacing w:before="120" w:after="120" w:line="276" w:lineRule="auto"/>
              <w:jc w:val="left"/>
              <w:rPr>
                <w:szCs w:val="24"/>
              </w:rPr>
            </w:pPr>
          </w:p>
        </w:tc>
      </w:tr>
      <w:tr w:rsidR="00DF0965" w:rsidRPr="00FF37CC" w14:paraId="7D558308" w14:textId="77777777" w:rsidTr="008426AF">
        <w:trPr>
          <w:cantSplit/>
          <w:trHeight w:val="377"/>
        </w:trPr>
        <w:tc>
          <w:tcPr>
            <w:tcW w:w="1530" w:type="dxa"/>
          </w:tcPr>
          <w:p w14:paraId="60F0D57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23B51F7" w14:textId="77777777" w:rsidR="00DF0965" w:rsidRDefault="00DF0965" w:rsidP="008426AF">
            <w:pPr>
              <w:pStyle w:val="Sothutu-1so"/>
              <w:numPr>
                <w:ilvl w:val="0"/>
                <w:numId w:val="11"/>
              </w:numPr>
              <w:spacing w:before="120" w:after="120" w:line="276" w:lineRule="auto"/>
              <w:jc w:val="left"/>
              <w:rPr>
                <w:i/>
                <w:szCs w:val="24"/>
              </w:rPr>
            </w:pPr>
            <w:r>
              <w:rPr>
                <w:i/>
                <w:szCs w:val="24"/>
              </w:rPr>
              <w:t>Thêm/Sửa/Xóa/Sao chép/Tìm kiếm</w:t>
            </w:r>
          </w:p>
        </w:tc>
        <w:tc>
          <w:tcPr>
            <w:tcW w:w="1530" w:type="dxa"/>
          </w:tcPr>
          <w:p w14:paraId="08C428A1" w14:textId="77777777" w:rsidR="00DF0965" w:rsidRPr="00FF37CC" w:rsidRDefault="00DF0965" w:rsidP="008426AF">
            <w:pPr>
              <w:pStyle w:val="Sothutu-1so"/>
              <w:spacing w:before="120" w:after="120" w:line="276" w:lineRule="auto"/>
              <w:jc w:val="left"/>
              <w:rPr>
                <w:szCs w:val="24"/>
              </w:rPr>
            </w:pPr>
          </w:p>
        </w:tc>
        <w:tc>
          <w:tcPr>
            <w:tcW w:w="4320" w:type="dxa"/>
          </w:tcPr>
          <w:p w14:paraId="68576F4B" w14:textId="77777777" w:rsidR="00DF0965" w:rsidRPr="00FF37CC" w:rsidRDefault="00DF0965" w:rsidP="008426AF">
            <w:pPr>
              <w:pStyle w:val="Sothutu-1so"/>
              <w:spacing w:before="120" w:after="120" w:line="276" w:lineRule="auto"/>
              <w:jc w:val="left"/>
              <w:rPr>
                <w:szCs w:val="24"/>
              </w:rPr>
            </w:pPr>
          </w:p>
        </w:tc>
      </w:tr>
      <w:tr w:rsidR="00DF0965" w:rsidRPr="00FF37CC" w14:paraId="009CAB6C" w14:textId="77777777" w:rsidTr="008426AF">
        <w:trPr>
          <w:cantSplit/>
          <w:trHeight w:val="377"/>
        </w:trPr>
        <w:tc>
          <w:tcPr>
            <w:tcW w:w="1530" w:type="dxa"/>
          </w:tcPr>
          <w:p w14:paraId="5490D49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338D3D0" w14:textId="77777777" w:rsidR="00DF0965" w:rsidRPr="00FF37CC" w:rsidRDefault="00DF0965" w:rsidP="008426AF">
            <w:pPr>
              <w:pStyle w:val="Sothutu-1so"/>
              <w:spacing w:before="120" w:after="120" w:line="276" w:lineRule="auto"/>
              <w:jc w:val="left"/>
              <w:rPr>
                <w:szCs w:val="24"/>
              </w:rPr>
            </w:pPr>
            <w:r w:rsidRPr="00FF37CC">
              <w:rPr>
                <w:szCs w:val="24"/>
              </w:rPr>
              <w:t>Tab chi tiết:</w:t>
            </w:r>
          </w:p>
        </w:tc>
        <w:tc>
          <w:tcPr>
            <w:tcW w:w="1530" w:type="dxa"/>
          </w:tcPr>
          <w:p w14:paraId="4622B16C" w14:textId="77777777" w:rsidR="00DF0965" w:rsidRPr="00FF37CC" w:rsidRDefault="00DF0965" w:rsidP="008426AF">
            <w:pPr>
              <w:pStyle w:val="Sothutu-1so"/>
              <w:spacing w:before="120" w:after="120" w:line="276" w:lineRule="auto"/>
              <w:jc w:val="left"/>
              <w:rPr>
                <w:szCs w:val="24"/>
              </w:rPr>
            </w:pPr>
          </w:p>
        </w:tc>
        <w:tc>
          <w:tcPr>
            <w:tcW w:w="4320" w:type="dxa"/>
          </w:tcPr>
          <w:p w14:paraId="3BFD546D" w14:textId="77777777" w:rsidR="00DF0965" w:rsidRPr="00FF37CC" w:rsidRDefault="00DF0965" w:rsidP="008426AF">
            <w:pPr>
              <w:pStyle w:val="Sothutu-1so"/>
              <w:spacing w:before="120" w:after="120" w:line="276" w:lineRule="auto"/>
              <w:jc w:val="left"/>
              <w:rPr>
                <w:szCs w:val="24"/>
              </w:rPr>
            </w:pPr>
          </w:p>
        </w:tc>
      </w:tr>
      <w:tr w:rsidR="00DF0965" w:rsidRPr="00FF37CC" w14:paraId="44D32ABA" w14:textId="77777777" w:rsidTr="008426AF">
        <w:trPr>
          <w:cantSplit/>
          <w:trHeight w:val="377"/>
        </w:trPr>
        <w:tc>
          <w:tcPr>
            <w:tcW w:w="1530" w:type="dxa"/>
          </w:tcPr>
          <w:p w14:paraId="15690F3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A78DD82"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09D6C299"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0EF414EB" w14:textId="77777777" w:rsidR="00DF0965" w:rsidRPr="00FF37CC" w:rsidRDefault="00DF0965" w:rsidP="008426AF">
            <w:pPr>
              <w:pStyle w:val="Sothutu-1so"/>
              <w:spacing w:before="120" w:after="120" w:line="276" w:lineRule="auto"/>
              <w:jc w:val="left"/>
              <w:rPr>
                <w:szCs w:val="24"/>
              </w:rPr>
            </w:pPr>
          </w:p>
        </w:tc>
      </w:tr>
      <w:tr w:rsidR="00DF0965" w:rsidRPr="00FF37CC" w14:paraId="6A5823D3" w14:textId="77777777" w:rsidTr="008426AF">
        <w:trPr>
          <w:cantSplit/>
          <w:trHeight w:val="377"/>
        </w:trPr>
        <w:tc>
          <w:tcPr>
            <w:tcW w:w="1530" w:type="dxa"/>
          </w:tcPr>
          <w:p w14:paraId="741AF39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900CA44"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Trình ký/In</w:t>
            </w:r>
          </w:p>
        </w:tc>
        <w:tc>
          <w:tcPr>
            <w:tcW w:w="1530" w:type="dxa"/>
          </w:tcPr>
          <w:p w14:paraId="3E5C72D6"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BAE574D" w14:textId="77777777" w:rsidR="00DF0965" w:rsidRPr="00FF37CC" w:rsidRDefault="00DF0965" w:rsidP="008426AF">
            <w:pPr>
              <w:pStyle w:val="Sothutu-1so"/>
              <w:spacing w:before="120" w:after="120" w:line="276" w:lineRule="auto"/>
              <w:jc w:val="left"/>
              <w:rPr>
                <w:szCs w:val="24"/>
              </w:rPr>
            </w:pPr>
          </w:p>
        </w:tc>
      </w:tr>
      <w:tr w:rsidR="00DF0965" w:rsidRPr="00FF37CC" w14:paraId="2D498EB8" w14:textId="77777777" w:rsidTr="008426AF">
        <w:trPr>
          <w:cantSplit/>
          <w:trHeight w:val="377"/>
        </w:trPr>
        <w:tc>
          <w:tcPr>
            <w:tcW w:w="1530" w:type="dxa"/>
          </w:tcPr>
          <w:p w14:paraId="5263436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51E640B"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39F0E3B8"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95CEEFF" w14:textId="77777777" w:rsidR="00DF0965" w:rsidRPr="00FF37CC"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3452358D" w14:textId="77777777" w:rsidTr="008426AF">
        <w:trPr>
          <w:cantSplit/>
          <w:trHeight w:val="377"/>
        </w:trPr>
        <w:tc>
          <w:tcPr>
            <w:tcW w:w="1530" w:type="dxa"/>
          </w:tcPr>
          <w:p w14:paraId="79F4F9C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61EB4A3" w14:textId="77777777" w:rsidR="00DF0965" w:rsidRPr="00FF37CC" w:rsidRDefault="00DF0965" w:rsidP="008426AF">
            <w:pPr>
              <w:pStyle w:val="Sothutu-1so"/>
              <w:spacing w:before="120" w:after="120" w:line="276" w:lineRule="auto"/>
              <w:jc w:val="left"/>
              <w:rPr>
                <w:szCs w:val="24"/>
              </w:rPr>
            </w:pPr>
            <w:r>
              <w:rPr>
                <w:szCs w:val="24"/>
              </w:rPr>
              <w:t>Danh sách thông tin chi</w:t>
            </w:r>
            <w:r w:rsidRPr="00FF37CC">
              <w:rPr>
                <w:szCs w:val="24"/>
              </w:rPr>
              <w:t>:</w:t>
            </w:r>
          </w:p>
        </w:tc>
        <w:tc>
          <w:tcPr>
            <w:tcW w:w="1530" w:type="dxa"/>
          </w:tcPr>
          <w:p w14:paraId="2304A25D" w14:textId="77777777" w:rsidR="00DF0965" w:rsidRPr="00FF37CC" w:rsidRDefault="00DF0965" w:rsidP="008426AF">
            <w:pPr>
              <w:pStyle w:val="Sothutu-1so"/>
              <w:spacing w:before="120" w:after="120" w:line="276" w:lineRule="auto"/>
              <w:jc w:val="left"/>
              <w:rPr>
                <w:szCs w:val="24"/>
              </w:rPr>
            </w:pPr>
          </w:p>
        </w:tc>
        <w:tc>
          <w:tcPr>
            <w:tcW w:w="4320" w:type="dxa"/>
          </w:tcPr>
          <w:p w14:paraId="03D598C3" w14:textId="77777777" w:rsidR="00DF0965" w:rsidRPr="00FF37CC" w:rsidRDefault="00DF0965" w:rsidP="008426AF">
            <w:pPr>
              <w:pStyle w:val="Sothutu-1so"/>
              <w:spacing w:before="120" w:after="120" w:line="276" w:lineRule="auto"/>
              <w:jc w:val="left"/>
              <w:rPr>
                <w:szCs w:val="24"/>
              </w:rPr>
            </w:pPr>
          </w:p>
        </w:tc>
      </w:tr>
      <w:tr w:rsidR="00DF0965" w:rsidRPr="00FF37CC" w14:paraId="6C012C79" w14:textId="77777777" w:rsidTr="008426AF">
        <w:trPr>
          <w:cantSplit/>
          <w:trHeight w:val="377"/>
        </w:trPr>
        <w:tc>
          <w:tcPr>
            <w:tcW w:w="1530" w:type="dxa"/>
          </w:tcPr>
          <w:p w14:paraId="50DD2B5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FD50053" w14:textId="77777777" w:rsidR="00DF0965" w:rsidRDefault="00DF0965" w:rsidP="008426AF">
            <w:pPr>
              <w:pStyle w:val="Sothutu-1so"/>
              <w:numPr>
                <w:ilvl w:val="0"/>
                <w:numId w:val="11"/>
              </w:numPr>
              <w:spacing w:before="120" w:after="120" w:line="276" w:lineRule="auto"/>
              <w:jc w:val="left"/>
              <w:rPr>
                <w:szCs w:val="24"/>
              </w:rPr>
            </w:pPr>
            <w:r>
              <w:rPr>
                <w:i/>
                <w:szCs w:val="24"/>
              </w:rPr>
              <w:t>Tìm kiếm/ Lọc</w:t>
            </w:r>
          </w:p>
        </w:tc>
        <w:tc>
          <w:tcPr>
            <w:tcW w:w="1530" w:type="dxa"/>
          </w:tcPr>
          <w:p w14:paraId="397A47D2" w14:textId="77777777" w:rsidR="00DF0965" w:rsidRPr="00FF37CC" w:rsidRDefault="00DF0965" w:rsidP="008426AF">
            <w:pPr>
              <w:pStyle w:val="Sothutu-1so"/>
              <w:spacing w:before="120" w:after="120" w:line="276" w:lineRule="auto"/>
              <w:jc w:val="left"/>
              <w:rPr>
                <w:szCs w:val="24"/>
              </w:rPr>
            </w:pPr>
            <w:r>
              <w:rPr>
                <w:szCs w:val="24"/>
              </w:rPr>
              <w:t>Đơn giản</w:t>
            </w:r>
          </w:p>
        </w:tc>
        <w:tc>
          <w:tcPr>
            <w:tcW w:w="4320" w:type="dxa"/>
          </w:tcPr>
          <w:p w14:paraId="23220AB3" w14:textId="77777777" w:rsidR="00DF0965" w:rsidRPr="00FF37CC" w:rsidRDefault="00DF0965" w:rsidP="008426AF">
            <w:pPr>
              <w:pStyle w:val="Sothutu-1so"/>
              <w:spacing w:before="120" w:after="120" w:line="276" w:lineRule="auto"/>
              <w:jc w:val="left"/>
              <w:rPr>
                <w:szCs w:val="24"/>
              </w:rPr>
            </w:pPr>
          </w:p>
        </w:tc>
      </w:tr>
      <w:tr w:rsidR="00DF0965" w:rsidRPr="00FF37CC" w14:paraId="7D535ABF" w14:textId="77777777" w:rsidTr="008426AF">
        <w:trPr>
          <w:cantSplit/>
          <w:trHeight w:val="377"/>
        </w:trPr>
        <w:tc>
          <w:tcPr>
            <w:tcW w:w="1530" w:type="dxa"/>
          </w:tcPr>
          <w:p w14:paraId="041407A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F778371" w14:textId="77777777" w:rsidR="00DF0965" w:rsidRPr="00FF37CC" w:rsidRDefault="00DF0965" w:rsidP="008426AF">
            <w:pPr>
              <w:pStyle w:val="Sothutu-1so"/>
              <w:numPr>
                <w:ilvl w:val="0"/>
                <w:numId w:val="11"/>
              </w:numPr>
              <w:spacing w:before="120" w:after="120" w:line="276" w:lineRule="auto"/>
              <w:jc w:val="left"/>
              <w:rPr>
                <w:b/>
                <w:i/>
                <w:szCs w:val="24"/>
              </w:rPr>
            </w:pPr>
            <w:r>
              <w:rPr>
                <w:i/>
                <w:szCs w:val="24"/>
              </w:rPr>
              <w:t>View thông tin chi</w:t>
            </w:r>
          </w:p>
        </w:tc>
        <w:tc>
          <w:tcPr>
            <w:tcW w:w="1530" w:type="dxa"/>
          </w:tcPr>
          <w:p w14:paraId="76FA48BC"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AC54775" w14:textId="77777777" w:rsidR="00DF0965" w:rsidRPr="00FF37CC" w:rsidRDefault="00DF0965" w:rsidP="008426AF">
            <w:pPr>
              <w:pStyle w:val="Sothutu-1so"/>
              <w:spacing w:before="120" w:after="120" w:line="276" w:lineRule="auto"/>
              <w:jc w:val="left"/>
              <w:rPr>
                <w:szCs w:val="24"/>
              </w:rPr>
            </w:pPr>
          </w:p>
        </w:tc>
      </w:tr>
      <w:tr w:rsidR="00DF0965" w:rsidRPr="00FF37CC" w14:paraId="11EB90A6" w14:textId="77777777" w:rsidTr="008426AF">
        <w:trPr>
          <w:cantSplit/>
          <w:trHeight w:val="377"/>
        </w:trPr>
        <w:tc>
          <w:tcPr>
            <w:tcW w:w="1530" w:type="dxa"/>
          </w:tcPr>
          <w:p w14:paraId="01CD4C5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BF6A8A8" w14:textId="77777777" w:rsidR="00DF0965" w:rsidRPr="00FF37CC" w:rsidRDefault="00DF0965" w:rsidP="008426AF">
            <w:pPr>
              <w:pStyle w:val="Sothutu-1so"/>
              <w:spacing w:before="120" w:after="120" w:line="276" w:lineRule="auto"/>
              <w:jc w:val="left"/>
              <w:rPr>
                <w:szCs w:val="24"/>
              </w:rPr>
            </w:pPr>
            <w:r>
              <w:rPr>
                <w:szCs w:val="24"/>
              </w:rPr>
              <w:t>Tab thông tin chi:</w:t>
            </w:r>
          </w:p>
        </w:tc>
        <w:tc>
          <w:tcPr>
            <w:tcW w:w="1530" w:type="dxa"/>
          </w:tcPr>
          <w:p w14:paraId="00B102F7" w14:textId="77777777" w:rsidR="00DF0965" w:rsidRPr="00FF37CC" w:rsidRDefault="00DF0965" w:rsidP="008426AF">
            <w:pPr>
              <w:pStyle w:val="Sothutu-1so"/>
              <w:spacing w:before="120" w:after="120" w:line="276" w:lineRule="auto"/>
              <w:jc w:val="left"/>
              <w:rPr>
                <w:szCs w:val="24"/>
              </w:rPr>
            </w:pPr>
          </w:p>
        </w:tc>
        <w:tc>
          <w:tcPr>
            <w:tcW w:w="4320" w:type="dxa"/>
          </w:tcPr>
          <w:p w14:paraId="21CB5E40" w14:textId="77777777" w:rsidR="00DF0965" w:rsidRPr="00FF37CC" w:rsidRDefault="00DF0965" w:rsidP="008426AF">
            <w:pPr>
              <w:pStyle w:val="Sothutu-1so"/>
              <w:spacing w:before="120" w:after="120" w:line="276" w:lineRule="auto"/>
              <w:jc w:val="left"/>
              <w:rPr>
                <w:szCs w:val="24"/>
              </w:rPr>
            </w:pPr>
          </w:p>
        </w:tc>
      </w:tr>
      <w:tr w:rsidR="00DF0965" w:rsidRPr="00FF37CC" w14:paraId="2725D26C" w14:textId="77777777" w:rsidTr="008426AF">
        <w:trPr>
          <w:cantSplit/>
          <w:trHeight w:val="449"/>
        </w:trPr>
        <w:tc>
          <w:tcPr>
            <w:tcW w:w="1530" w:type="dxa"/>
          </w:tcPr>
          <w:p w14:paraId="1518F5A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994D27B" w14:textId="77777777" w:rsidR="00DF0965" w:rsidRPr="00FF37CC" w:rsidRDefault="00DF0965" w:rsidP="008426AF">
            <w:pPr>
              <w:pStyle w:val="Sothutu-1so"/>
              <w:numPr>
                <w:ilvl w:val="0"/>
                <w:numId w:val="11"/>
              </w:numPr>
              <w:spacing w:before="120" w:after="120" w:line="276" w:lineRule="auto"/>
              <w:jc w:val="left"/>
              <w:rPr>
                <w:szCs w:val="24"/>
              </w:rPr>
            </w:pPr>
            <w:r w:rsidRPr="00FF37CC">
              <w:rPr>
                <w:i/>
                <w:szCs w:val="24"/>
              </w:rPr>
              <w:t xml:space="preserve">View </w:t>
            </w:r>
            <w:r>
              <w:rPr>
                <w:i/>
                <w:szCs w:val="24"/>
              </w:rPr>
              <w:t>thông tin chi tiết</w:t>
            </w:r>
          </w:p>
        </w:tc>
        <w:tc>
          <w:tcPr>
            <w:tcW w:w="1530" w:type="dxa"/>
          </w:tcPr>
          <w:p w14:paraId="5D5BB3D4"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20EA6E8" w14:textId="77777777" w:rsidR="00DF0965" w:rsidRPr="00FF37CC" w:rsidRDefault="00DF0965" w:rsidP="008426AF">
            <w:pPr>
              <w:pStyle w:val="Sothutu-1so"/>
              <w:spacing w:before="120" w:after="120" w:line="276" w:lineRule="auto"/>
              <w:jc w:val="left"/>
              <w:rPr>
                <w:szCs w:val="24"/>
              </w:rPr>
            </w:pPr>
          </w:p>
        </w:tc>
      </w:tr>
      <w:tr w:rsidR="00DF0965" w:rsidRPr="00FF37CC" w14:paraId="2C798094" w14:textId="77777777" w:rsidTr="008426AF">
        <w:trPr>
          <w:cantSplit/>
          <w:trHeight w:val="377"/>
        </w:trPr>
        <w:tc>
          <w:tcPr>
            <w:tcW w:w="1530" w:type="dxa"/>
          </w:tcPr>
          <w:p w14:paraId="71063F4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7B6F3B8" w14:textId="77777777" w:rsidR="00DF0965" w:rsidRPr="00FF37CC" w:rsidRDefault="00DF0965" w:rsidP="008426AF">
            <w:pPr>
              <w:pStyle w:val="Sothutu-1so"/>
              <w:spacing w:before="120" w:after="120" w:line="276" w:lineRule="auto"/>
              <w:jc w:val="left"/>
              <w:rPr>
                <w:szCs w:val="24"/>
              </w:rPr>
            </w:pPr>
            <w:r>
              <w:rPr>
                <w:szCs w:val="24"/>
              </w:rPr>
              <w:t>Tab đính kèm:</w:t>
            </w:r>
          </w:p>
        </w:tc>
        <w:tc>
          <w:tcPr>
            <w:tcW w:w="1530" w:type="dxa"/>
          </w:tcPr>
          <w:p w14:paraId="60B09ACE" w14:textId="77777777" w:rsidR="00DF0965" w:rsidRPr="00FF37CC" w:rsidRDefault="00DF0965" w:rsidP="008426AF">
            <w:pPr>
              <w:pStyle w:val="Sothutu-1so"/>
              <w:spacing w:before="120" w:after="120" w:line="276" w:lineRule="auto"/>
              <w:jc w:val="left"/>
              <w:rPr>
                <w:szCs w:val="24"/>
              </w:rPr>
            </w:pPr>
          </w:p>
        </w:tc>
        <w:tc>
          <w:tcPr>
            <w:tcW w:w="4320" w:type="dxa"/>
          </w:tcPr>
          <w:p w14:paraId="722FBD2E" w14:textId="77777777" w:rsidR="00DF0965" w:rsidRPr="00FF37CC" w:rsidRDefault="00DF0965" w:rsidP="008426AF">
            <w:pPr>
              <w:pStyle w:val="Sothutu-1so"/>
              <w:spacing w:before="120" w:after="120" w:line="276" w:lineRule="auto"/>
              <w:jc w:val="left"/>
              <w:rPr>
                <w:szCs w:val="24"/>
              </w:rPr>
            </w:pPr>
          </w:p>
        </w:tc>
      </w:tr>
      <w:tr w:rsidR="00DF0965" w:rsidRPr="00FF37CC" w14:paraId="5CAE80A9" w14:textId="77777777" w:rsidTr="008426AF">
        <w:trPr>
          <w:cantSplit/>
          <w:trHeight w:val="377"/>
        </w:trPr>
        <w:tc>
          <w:tcPr>
            <w:tcW w:w="1530" w:type="dxa"/>
          </w:tcPr>
          <w:p w14:paraId="4C4672C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5ADFAEF"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Đính kèm</w:t>
            </w:r>
          </w:p>
        </w:tc>
        <w:tc>
          <w:tcPr>
            <w:tcW w:w="1530" w:type="dxa"/>
          </w:tcPr>
          <w:p w14:paraId="3E8076F8"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160E142" w14:textId="77777777" w:rsidR="00DF0965" w:rsidRPr="00FF37CC" w:rsidRDefault="00DF0965" w:rsidP="008426AF">
            <w:pPr>
              <w:pStyle w:val="Sothutu-1so"/>
              <w:spacing w:before="120" w:after="120" w:line="276" w:lineRule="auto"/>
              <w:jc w:val="left"/>
              <w:rPr>
                <w:szCs w:val="24"/>
              </w:rPr>
            </w:pPr>
          </w:p>
        </w:tc>
      </w:tr>
      <w:tr w:rsidR="00DF0965" w:rsidRPr="00FF37CC" w14:paraId="674B8745" w14:textId="77777777" w:rsidTr="008426AF">
        <w:trPr>
          <w:cantSplit/>
          <w:trHeight w:val="377"/>
        </w:trPr>
        <w:tc>
          <w:tcPr>
            <w:tcW w:w="1530" w:type="dxa"/>
          </w:tcPr>
          <w:p w14:paraId="2D8AAB8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BE28B72" w14:textId="77777777" w:rsidR="00DF0965" w:rsidRDefault="00DF0965" w:rsidP="008426AF">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7D0C597F"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DD2491B" w14:textId="77777777" w:rsidR="00DF0965" w:rsidRPr="00FF37CC" w:rsidRDefault="00DF0965" w:rsidP="008426AF">
            <w:pPr>
              <w:pStyle w:val="Sothutu-1so"/>
              <w:spacing w:before="120" w:after="120" w:line="276" w:lineRule="auto"/>
              <w:jc w:val="left"/>
              <w:rPr>
                <w:szCs w:val="24"/>
              </w:rPr>
            </w:pPr>
          </w:p>
        </w:tc>
      </w:tr>
      <w:tr w:rsidR="00DF0965" w:rsidRPr="00FF37CC" w14:paraId="0BF12EB1" w14:textId="77777777" w:rsidTr="008426AF">
        <w:trPr>
          <w:cantSplit/>
          <w:trHeight w:val="377"/>
        </w:trPr>
        <w:tc>
          <w:tcPr>
            <w:tcW w:w="1530" w:type="dxa"/>
          </w:tcPr>
          <w:p w14:paraId="5791429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AB3D971" w14:textId="77777777" w:rsidR="00DF0965" w:rsidRDefault="00DF0965" w:rsidP="008426AF">
            <w:pPr>
              <w:pStyle w:val="Sothutu-1so"/>
              <w:numPr>
                <w:ilvl w:val="0"/>
                <w:numId w:val="11"/>
              </w:numPr>
              <w:spacing w:before="120" w:after="120" w:line="276" w:lineRule="auto"/>
              <w:jc w:val="left"/>
              <w:rPr>
                <w:i/>
                <w:szCs w:val="24"/>
              </w:rPr>
            </w:pPr>
            <w:r>
              <w:rPr>
                <w:i/>
                <w:szCs w:val="24"/>
              </w:rPr>
              <w:t>Tạo button trình ký Voffice trong phiếu in</w:t>
            </w:r>
          </w:p>
        </w:tc>
        <w:tc>
          <w:tcPr>
            <w:tcW w:w="1530" w:type="dxa"/>
          </w:tcPr>
          <w:p w14:paraId="60A9AE4C" w14:textId="77777777" w:rsidR="00DF0965" w:rsidRPr="00FF37CC" w:rsidRDefault="00DF0965" w:rsidP="008426AF">
            <w:pPr>
              <w:pStyle w:val="Sothutu-1so"/>
              <w:spacing w:before="120" w:after="120" w:line="276" w:lineRule="auto"/>
              <w:jc w:val="left"/>
              <w:rPr>
                <w:szCs w:val="24"/>
              </w:rPr>
            </w:pPr>
          </w:p>
        </w:tc>
        <w:tc>
          <w:tcPr>
            <w:tcW w:w="4320" w:type="dxa"/>
          </w:tcPr>
          <w:p w14:paraId="68908953" w14:textId="77777777" w:rsidR="00DF0965" w:rsidRPr="00FF37CC" w:rsidRDefault="00DF0965" w:rsidP="008426AF">
            <w:pPr>
              <w:pStyle w:val="Sothutu-1so"/>
              <w:spacing w:before="120" w:after="120" w:line="276" w:lineRule="auto"/>
              <w:jc w:val="left"/>
              <w:rPr>
                <w:szCs w:val="24"/>
              </w:rPr>
            </w:pPr>
          </w:p>
        </w:tc>
      </w:tr>
      <w:tr w:rsidR="00DF0965" w:rsidRPr="00FF37CC" w14:paraId="4225EB94" w14:textId="77777777" w:rsidTr="008426AF">
        <w:trPr>
          <w:cantSplit/>
          <w:trHeight w:val="377"/>
        </w:trPr>
        <w:tc>
          <w:tcPr>
            <w:tcW w:w="1530" w:type="dxa"/>
          </w:tcPr>
          <w:p w14:paraId="3E98E13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A05D00F" w14:textId="77777777" w:rsidR="00DF0965" w:rsidRPr="00554A16" w:rsidRDefault="00DF0965" w:rsidP="008426AF">
            <w:pPr>
              <w:pStyle w:val="Sothutu-1so"/>
              <w:spacing w:before="120" w:after="120" w:line="276" w:lineRule="auto"/>
              <w:jc w:val="left"/>
              <w:rPr>
                <w:szCs w:val="24"/>
              </w:rPr>
            </w:pPr>
            <w:r>
              <w:rPr>
                <w:szCs w:val="24"/>
              </w:rPr>
              <w:t>Tab thông tin trình ký:</w:t>
            </w:r>
          </w:p>
        </w:tc>
        <w:tc>
          <w:tcPr>
            <w:tcW w:w="1530" w:type="dxa"/>
          </w:tcPr>
          <w:p w14:paraId="1C0B7C55" w14:textId="77777777" w:rsidR="00DF0965" w:rsidRPr="00FF37CC" w:rsidRDefault="00DF0965" w:rsidP="008426AF">
            <w:pPr>
              <w:pStyle w:val="Sothutu-1so"/>
              <w:spacing w:before="120" w:after="120" w:line="276" w:lineRule="auto"/>
              <w:jc w:val="left"/>
              <w:rPr>
                <w:szCs w:val="24"/>
              </w:rPr>
            </w:pPr>
          </w:p>
        </w:tc>
        <w:tc>
          <w:tcPr>
            <w:tcW w:w="4320" w:type="dxa"/>
          </w:tcPr>
          <w:p w14:paraId="7FAD9B26" w14:textId="77777777" w:rsidR="00DF0965" w:rsidRPr="00FF37CC" w:rsidRDefault="00DF0965" w:rsidP="008426AF">
            <w:pPr>
              <w:pStyle w:val="Sothutu-1so"/>
              <w:spacing w:before="120" w:after="120" w:line="276" w:lineRule="auto"/>
              <w:jc w:val="left"/>
              <w:rPr>
                <w:szCs w:val="24"/>
              </w:rPr>
            </w:pPr>
          </w:p>
        </w:tc>
      </w:tr>
      <w:tr w:rsidR="00DF0965" w:rsidRPr="00FF37CC" w14:paraId="590953ED" w14:textId="77777777" w:rsidTr="008426AF">
        <w:trPr>
          <w:cantSplit/>
          <w:trHeight w:val="377"/>
        </w:trPr>
        <w:tc>
          <w:tcPr>
            <w:tcW w:w="1530" w:type="dxa"/>
          </w:tcPr>
          <w:p w14:paraId="43CB607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C406495" w14:textId="77777777" w:rsidR="00DF0965" w:rsidRDefault="00DF0965" w:rsidP="008426AF">
            <w:pPr>
              <w:pStyle w:val="Sothutu-1so"/>
              <w:numPr>
                <w:ilvl w:val="0"/>
                <w:numId w:val="11"/>
              </w:numPr>
              <w:spacing w:before="120" w:after="120" w:line="276" w:lineRule="auto"/>
              <w:jc w:val="left"/>
              <w:rPr>
                <w:szCs w:val="24"/>
              </w:rPr>
            </w:pPr>
            <w:r>
              <w:rPr>
                <w:i/>
                <w:szCs w:val="24"/>
              </w:rPr>
              <w:t>View thông tin trình ký đồng bộ về từ Voffice</w:t>
            </w:r>
          </w:p>
        </w:tc>
        <w:tc>
          <w:tcPr>
            <w:tcW w:w="1530" w:type="dxa"/>
          </w:tcPr>
          <w:p w14:paraId="7D5FA089" w14:textId="77777777" w:rsidR="00DF0965" w:rsidRPr="00FF37CC" w:rsidRDefault="00DF0965" w:rsidP="008426AF">
            <w:pPr>
              <w:pStyle w:val="Sothutu-1so"/>
              <w:spacing w:before="120" w:after="120" w:line="276" w:lineRule="auto"/>
              <w:jc w:val="left"/>
              <w:rPr>
                <w:szCs w:val="24"/>
              </w:rPr>
            </w:pPr>
          </w:p>
        </w:tc>
        <w:tc>
          <w:tcPr>
            <w:tcW w:w="4320" w:type="dxa"/>
          </w:tcPr>
          <w:p w14:paraId="589EA413" w14:textId="77777777" w:rsidR="00DF0965" w:rsidRPr="00FF37CC" w:rsidRDefault="00DF0965" w:rsidP="008426AF">
            <w:pPr>
              <w:pStyle w:val="Sothutu-1so"/>
              <w:spacing w:before="120" w:after="120" w:line="276" w:lineRule="auto"/>
              <w:jc w:val="left"/>
              <w:rPr>
                <w:szCs w:val="24"/>
              </w:rPr>
            </w:pPr>
          </w:p>
        </w:tc>
      </w:tr>
      <w:tr w:rsidR="00DF0965" w:rsidRPr="00FF37CC" w14:paraId="3457FA70" w14:textId="77777777" w:rsidTr="008426AF">
        <w:trPr>
          <w:cantSplit/>
          <w:trHeight w:val="377"/>
        </w:trPr>
        <w:tc>
          <w:tcPr>
            <w:tcW w:w="1530" w:type="dxa"/>
          </w:tcPr>
          <w:p w14:paraId="55E5A1E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5822ACF" w14:textId="77777777" w:rsidR="00DF0965" w:rsidRPr="00FF37CC" w:rsidRDefault="00DF0965" w:rsidP="008426AF">
            <w:pPr>
              <w:pStyle w:val="Sothutu-1so"/>
              <w:spacing w:before="120" w:after="120" w:line="276" w:lineRule="auto"/>
              <w:jc w:val="left"/>
              <w:rPr>
                <w:szCs w:val="24"/>
              </w:rPr>
            </w:pPr>
            <w:r>
              <w:rPr>
                <w:b/>
                <w:szCs w:val="24"/>
              </w:rPr>
              <w:t>ĐỀ NGHỊ THANH TOÁN</w:t>
            </w:r>
          </w:p>
        </w:tc>
        <w:tc>
          <w:tcPr>
            <w:tcW w:w="1530" w:type="dxa"/>
          </w:tcPr>
          <w:p w14:paraId="4DB130FF" w14:textId="77777777" w:rsidR="00DF0965" w:rsidRPr="00FF37CC" w:rsidRDefault="00DF0965" w:rsidP="008426AF">
            <w:pPr>
              <w:pStyle w:val="Sothutu-1so"/>
              <w:spacing w:before="120" w:after="120" w:line="276" w:lineRule="auto"/>
              <w:jc w:val="left"/>
              <w:rPr>
                <w:szCs w:val="24"/>
              </w:rPr>
            </w:pPr>
          </w:p>
        </w:tc>
        <w:tc>
          <w:tcPr>
            <w:tcW w:w="4320" w:type="dxa"/>
          </w:tcPr>
          <w:p w14:paraId="21B192C3" w14:textId="77777777" w:rsidR="00DF0965" w:rsidRPr="00FF37CC" w:rsidRDefault="00DF0965" w:rsidP="008426AF">
            <w:pPr>
              <w:pStyle w:val="Sothutu-1so"/>
              <w:spacing w:before="120" w:after="120" w:line="276" w:lineRule="auto"/>
              <w:jc w:val="left"/>
              <w:rPr>
                <w:szCs w:val="24"/>
              </w:rPr>
            </w:pPr>
          </w:p>
        </w:tc>
      </w:tr>
      <w:tr w:rsidR="00DF0965" w:rsidRPr="00FF37CC" w14:paraId="75B7B9B7" w14:textId="77777777" w:rsidTr="008426AF">
        <w:trPr>
          <w:cantSplit/>
          <w:trHeight w:val="377"/>
        </w:trPr>
        <w:tc>
          <w:tcPr>
            <w:tcW w:w="1530" w:type="dxa"/>
          </w:tcPr>
          <w:p w14:paraId="2E2F6BF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C4E7F75" w14:textId="77777777" w:rsidR="00DF0965" w:rsidRDefault="00DF0965" w:rsidP="008426AF">
            <w:pPr>
              <w:pStyle w:val="Sothutu-1so"/>
              <w:spacing w:before="120" w:after="120" w:line="276" w:lineRule="auto"/>
              <w:jc w:val="left"/>
              <w:rPr>
                <w:b/>
                <w:szCs w:val="24"/>
              </w:rPr>
            </w:pPr>
            <w:r>
              <w:rPr>
                <w:szCs w:val="24"/>
              </w:rPr>
              <w:t>Danh sách đề nghị thanh toán:</w:t>
            </w:r>
          </w:p>
        </w:tc>
        <w:tc>
          <w:tcPr>
            <w:tcW w:w="1530" w:type="dxa"/>
          </w:tcPr>
          <w:p w14:paraId="1A7C8E56" w14:textId="77777777" w:rsidR="00DF0965" w:rsidRPr="00FF37CC" w:rsidRDefault="00DF0965" w:rsidP="008426AF">
            <w:pPr>
              <w:pStyle w:val="Sothutu-1so"/>
              <w:spacing w:before="120" w:after="120" w:line="276" w:lineRule="auto"/>
              <w:jc w:val="left"/>
              <w:rPr>
                <w:szCs w:val="24"/>
              </w:rPr>
            </w:pPr>
          </w:p>
        </w:tc>
        <w:tc>
          <w:tcPr>
            <w:tcW w:w="4320" w:type="dxa"/>
          </w:tcPr>
          <w:p w14:paraId="376D4332" w14:textId="77777777" w:rsidR="00DF0965" w:rsidRPr="00FF37CC" w:rsidRDefault="00DF0965" w:rsidP="008426AF">
            <w:pPr>
              <w:pStyle w:val="Sothutu-1so"/>
              <w:spacing w:before="120" w:after="120" w:line="276" w:lineRule="auto"/>
              <w:jc w:val="left"/>
              <w:rPr>
                <w:szCs w:val="24"/>
              </w:rPr>
            </w:pPr>
          </w:p>
        </w:tc>
      </w:tr>
      <w:tr w:rsidR="00DF0965" w:rsidRPr="00FF37CC" w14:paraId="650764C1" w14:textId="77777777" w:rsidTr="008426AF">
        <w:trPr>
          <w:cantSplit/>
          <w:trHeight w:val="377"/>
        </w:trPr>
        <w:tc>
          <w:tcPr>
            <w:tcW w:w="1530" w:type="dxa"/>
          </w:tcPr>
          <w:p w14:paraId="245C988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F54D81A"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chép/Lọc/Tìm kiếm</w:t>
            </w:r>
          </w:p>
        </w:tc>
        <w:tc>
          <w:tcPr>
            <w:tcW w:w="1530" w:type="dxa"/>
          </w:tcPr>
          <w:p w14:paraId="44F31B7C" w14:textId="77777777" w:rsidR="00DF0965" w:rsidRPr="00FF37CC" w:rsidRDefault="00DF0965" w:rsidP="008426AF">
            <w:pPr>
              <w:pStyle w:val="Sothutu-1so"/>
              <w:spacing w:before="120" w:after="120" w:line="276" w:lineRule="auto"/>
              <w:jc w:val="left"/>
              <w:rPr>
                <w:szCs w:val="24"/>
              </w:rPr>
            </w:pPr>
          </w:p>
        </w:tc>
        <w:tc>
          <w:tcPr>
            <w:tcW w:w="4320" w:type="dxa"/>
          </w:tcPr>
          <w:p w14:paraId="3D724D2C" w14:textId="77777777" w:rsidR="00DF0965" w:rsidRPr="00FF37CC" w:rsidRDefault="00DF0965" w:rsidP="008426AF">
            <w:pPr>
              <w:pStyle w:val="Sothutu-1so"/>
              <w:spacing w:before="120" w:after="120" w:line="276" w:lineRule="auto"/>
              <w:jc w:val="left"/>
              <w:rPr>
                <w:szCs w:val="24"/>
              </w:rPr>
            </w:pPr>
          </w:p>
        </w:tc>
      </w:tr>
      <w:tr w:rsidR="00DF0965" w:rsidRPr="00FF37CC" w14:paraId="1DBBA313" w14:textId="77777777" w:rsidTr="008426AF">
        <w:trPr>
          <w:cantSplit/>
          <w:trHeight w:val="377"/>
        </w:trPr>
        <w:tc>
          <w:tcPr>
            <w:tcW w:w="1530" w:type="dxa"/>
          </w:tcPr>
          <w:p w14:paraId="67B11CC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0AAB267" w14:textId="77777777" w:rsidR="00DF0965" w:rsidRDefault="00DF0965" w:rsidP="008426AF">
            <w:pPr>
              <w:pStyle w:val="Sothutu-1so"/>
              <w:spacing w:before="120" w:after="120" w:line="276" w:lineRule="auto"/>
              <w:jc w:val="left"/>
              <w:rPr>
                <w:i/>
                <w:szCs w:val="24"/>
              </w:rPr>
            </w:pPr>
            <w:r w:rsidRPr="00FF37CC">
              <w:rPr>
                <w:szCs w:val="24"/>
              </w:rPr>
              <w:t>Tab Thông tin chung:</w:t>
            </w:r>
          </w:p>
        </w:tc>
        <w:tc>
          <w:tcPr>
            <w:tcW w:w="1530" w:type="dxa"/>
          </w:tcPr>
          <w:p w14:paraId="7F8AC94B" w14:textId="77777777" w:rsidR="00DF0965" w:rsidRPr="00FF37CC" w:rsidRDefault="00DF0965" w:rsidP="008426AF">
            <w:pPr>
              <w:pStyle w:val="Sothutu-1so"/>
              <w:spacing w:before="120" w:after="120" w:line="276" w:lineRule="auto"/>
              <w:jc w:val="left"/>
              <w:rPr>
                <w:szCs w:val="24"/>
              </w:rPr>
            </w:pPr>
          </w:p>
        </w:tc>
        <w:tc>
          <w:tcPr>
            <w:tcW w:w="4320" w:type="dxa"/>
          </w:tcPr>
          <w:p w14:paraId="0A594513" w14:textId="77777777" w:rsidR="00DF0965" w:rsidRPr="00FF37CC" w:rsidRDefault="00DF0965" w:rsidP="008426AF">
            <w:pPr>
              <w:pStyle w:val="Sothutu-1so"/>
              <w:spacing w:before="120" w:after="120" w:line="276" w:lineRule="auto"/>
              <w:jc w:val="left"/>
              <w:rPr>
                <w:szCs w:val="24"/>
              </w:rPr>
            </w:pPr>
          </w:p>
        </w:tc>
      </w:tr>
      <w:tr w:rsidR="00DF0965" w:rsidRPr="00FF37CC" w14:paraId="42E9C0B2" w14:textId="77777777" w:rsidTr="008426AF">
        <w:trPr>
          <w:cantSplit/>
          <w:trHeight w:val="377"/>
        </w:trPr>
        <w:tc>
          <w:tcPr>
            <w:tcW w:w="1530" w:type="dxa"/>
          </w:tcPr>
          <w:p w14:paraId="426BDA1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E9A2ABA"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3B65E5E8"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4F31C1EF" w14:textId="77777777" w:rsidR="00DF0965" w:rsidRPr="00FF37CC" w:rsidRDefault="00DF0965" w:rsidP="008426AF">
            <w:pPr>
              <w:pStyle w:val="Sothutu-1so"/>
              <w:spacing w:before="120" w:after="120" w:line="276" w:lineRule="auto"/>
              <w:jc w:val="left"/>
              <w:rPr>
                <w:szCs w:val="24"/>
              </w:rPr>
            </w:pPr>
          </w:p>
        </w:tc>
      </w:tr>
      <w:tr w:rsidR="00DF0965" w:rsidRPr="00FF37CC" w14:paraId="10D05717" w14:textId="77777777" w:rsidTr="008426AF">
        <w:trPr>
          <w:cantSplit/>
          <w:trHeight w:val="377"/>
        </w:trPr>
        <w:tc>
          <w:tcPr>
            <w:tcW w:w="1530" w:type="dxa"/>
          </w:tcPr>
          <w:p w14:paraId="1C92427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20C5B85" w14:textId="77777777" w:rsidR="00DF0965" w:rsidRDefault="00DF0965" w:rsidP="008426AF">
            <w:pPr>
              <w:pStyle w:val="Sothutu-1so"/>
              <w:numPr>
                <w:ilvl w:val="0"/>
                <w:numId w:val="11"/>
              </w:numPr>
              <w:spacing w:before="120" w:after="120" w:line="276" w:lineRule="auto"/>
              <w:jc w:val="left"/>
              <w:rPr>
                <w:i/>
                <w:szCs w:val="24"/>
              </w:rPr>
            </w:pPr>
            <w:r>
              <w:rPr>
                <w:i/>
                <w:szCs w:val="24"/>
              </w:rPr>
              <w:t>Trình ký/In/ Gửi email (tự động)</w:t>
            </w:r>
          </w:p>
        </w:tc>
        <w:tc>
          <w:tcPr>
            <w:tcW w:w="1530" w:type="dxa"/>
          </w:tcPr>
          <w:p w14:paraId="1F1FCF11"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257792C" w14:textId="77777777" w:rsidR="00DF0965" w:rsidRPr="00FF37CC" w:rsidRDefault="00DF0965" w:rsidP="008426AF">
            <w:pPr>
              <w:pStyle w:val="Sothutu-1so"/>
              <w:spacing w:before="120" w:after="120" w:line="276" w:lineRule="auto"/>
              <w:jc w:val="left"/>
              <w:rPr>
                <w:szCs w:val="24"/>
              </w:rPr>
            </w:pPr>
          </w:p>
        </w:tc>
      </w:tr>
      <w:tr w:rsidR="00DF0965" w:rsidRPr="00FF37CC" w14:paraId="0C5537FF" w14:textId="77777777" w:rsidTr="008426AF">
        <w:trPr>
          <w:cantSplit/>
          <w:trHeight w:val="377"/>
        </w:trPr>
        <w:tc>
          <w:tcPr>
            <w:tcW w:w="1530" w:type="dxa"/>
          </w:tcPr>
          <w:p w14:paraId="23A9D97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6093281"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69E34B23"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4FC67A78" w14:textId="77777777" w:rsidR="00DF0965" w:rsidRPr="00FF37CC"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4DE0BD17" w14:textId="77777777" w:rsidTr="008426AF">
        <w:trPr>
          <w:cantSplit/>
          <w:trHeight w:val="377"/>
        </w:trPr>
        <w:tc>
          <w:tcPr>
            <w:tcW w:w="1530" w:type="dxa"/>
          </w:tcPr>
          <w:p w14:paraId="3C51E26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C67DFDD" w14:textId="77777777" w:rsidR="00DF0965" w:rsidRDefault="00DF0965" w:rsidP="008426AF">
            <w:pPr>
              <w:pStyle w:val="Sothutu-1so"/>
              <w:spacing w:before="120" w:after="120" w:line="276" w:lineRule="auto"/>
              <w:jc w:val="left"/>
              <w:rPr>
                <w:i/>
                <w:szCs w:val="24"/>
              </w:rPr>
            </w:pPr>
            <w:r>
              <w:rPr>
                <w:szCs w:val="24"/>
              </w:rPr>
              <w:t>Danh sách chi tiết đề nghị thanh toán:</w:t>
            </w:r>
          </w:p>
        </w:tc>
        <w:tc>
          <w:tcPr>
            <w:tcW w:w="1530" w:type="dxa"/>
          </w:tcPr>
          <w:p w14:paraId="2803F595" w14:textId="77777777" w:rsidR="00DF0965" w:rsidRPr="00FF37CC" w:rsidRDefault="00DF0965" w:rsidP="008426AF">
            <w:pPr>
              <w:pStyle w:val="Sothutu-1so"/>
              <w:spacing w:before="120" w:after="120" w:line="276" w:lineRule="auto"/>
              <w:jc w:val="left"/>
              <w:rPr>
                <w:szCs w:val="24"/>
              </w:rPr>
            </w:pPr>
          </w:p>
        </w:tc>
        <w:tc>
          <w:tcPr>
            <w:tcW w:w="4320" w:type="dxa"/>
          </w:tcPr>
          <w:p w14:paraId="3AF115DE" w14:textId="77777777" w:rsidR="00DF0965" w:rsidRDefault="00DF0965" w:rsidP="008426AF">
            <w:pPr>
              <w:pStyle w:val="Sothutu-1so"/>
              <w:spacing w:before="120" w:after="120" w:line="276" w:lineRule="auto"/>
              <w:jc w:val="left"/>
              <w:rPr>
                <w:szCs w:val="24"/>
              </w:rPr>
            </w:pPr>
          </w:p>
        </w:tc>
      </w:tr>
      <w:tr w:rsidR="00DF0965" w:rsidRPr="00FF37CC" w14:paraId="5A3AAAB8" w14:textId="77777777" w:rsidTr="008426AF">
        <w:trPr>
          <w:cantSplit/>
          <w:trHeight w:val="377"/>
        </w:trPr>
        <w:tc>
          <w:tcPr>
            <w:tcW w:w="1530" w:type="dxa"/>
          </w:tcPr>
          <w:p w14:paraId="41C2F43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F1FF284"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chép/Tìm kiếm</w:t>
            </w:r>
          </w:p>
        </w:tc>
        <w:tc>
          <w:tcPr>
            <w:tcW w:w="1530" w:type="dxa"/>
          </w:tcPr>
          <w:p w14:paraId="37A79A8E" w14:textId="77777777" w:rsidR="00DF0965" w:rsidRPr="00FF37CC" w:rsidRDefault="00DF0965" w:rsidP="008426AF">
            <w:pPr>
              <w:pStyle w:val="Sothutu-1so"/>
              <w:spacing w:before="120" w:after="120" w:line="276" w:lineRule="auto"/>
              <w:jc w:val="left"/>
              <w:rPr>
                <w:szCs w:val="24"/>
              </w:rPr>
            </w:pPr>
          </w:p>
        </w:tc>
        <w:tc>
          <w:tcPr>
            <w:tcW w:w="4320" w:type="dxa"/>
          </w:tcPr>
          <w:p w14:paraId="33E102F1" w14:textId="77777777" w:rsidR="00DF0965" w:rsidRDefault="00DF0965" w:rsidP="008426AF">
            <w:pPr>
              <w:pStyle w:val="Sothutu-1so"/>
              <w:spacing w:before="120" w:after="120" w:line="276" w:lineRule="auto"/>
              <w:jc w:val="left"/>
              <w:rPr>
                <w:szCs w:val="24"/>
              </w:rPr>
            </w:pPr>
          </w:p>
        </w:tc>
      </w:tr>
      <w:tr w:rsidR="00DF0965" w:rsidRPr="00FF37CC" w14:paraId="4A653BC8" w14:textId="77777777" w:rsidTr="008426AF">
        <w:trPr>
          <w:cantSplit/>
          <w:trHeight w:val="377"/>
        </w:trPr>
        <w:tc>
          <w:tcPr>
            <w:tcW w:w="1530" w:type="dxa"/>
          </w:tcPr>
          <w:p w14:paraId="17B4468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A01D81E" w14:textId="77777777" w:rsidR="00DF0965" w:rsidRDefault="00DF0965" w:rsidP="008426AF">
            <w:pPr>
              <w:pStyle w:val="Sothutu-1so"/>
              <w:spacing w:before="120" w:after="120" w:line="276" w:lineRule="auto"/>
              <w:jc w:val="left"/>
              <w:rPr>
                <w:i/>
                <w:szCs w:val="24"/>
              </w:rPr>
            </w:pPr>
            <w:r w:rsidRPr="00FF37CC">
              <w:rPr>
                <w:szCs w:val="24"/>
              </w:rPr>
              <w:t>Tab chi tiết:</w:t>
            </w:r>
          </w:p>
        </w:tc>
        <w:tc>
          <w:tcPr>
            <w:tcW w:w="1530" w:type="dxa"/>
          </w:tcPr>
          <w:p w14:paraId="33CCF082" w14:textId="77777777" w:rsidR="00DF0965" w:rsidRPr="00FF37CC" w:rsidRDefault="00DF0965" w:rsidP="008426AF">
            <w:pPr>
              <w:pStyle w:val="Sothutu-1so"/>
              <w:spacing w:before="120" w:after="120" w:line="276" w:lineRule="auto"/>
              <w:jc w:val="left"/>
              <w:rPr>
                <w:szCs w:val="24"/>
              </w:rPr>
            </w:pPr>
          </w:p>
        </w:tc>
        <w:tc>
          <w:tcPr>
            <w:tcW w:w="4320" w:type="dxa"/>
          </w:tcPr>
          <w:p w14:paraId="58337D92" w14:textId="77777777" w:rsidR="00DF0965" w:rsidRDefault="00DF0965" w:rsidP="008426AF">
            <w:pPr>
              <w:pStyle w:val="Sothutu-1so"/>
              <w:spacing w:before="120" w:after="120" w:line="276" w:lineRule="auto"/>
              <w:jc w:val="left"/>
              <w:rPr>
                <w:szCs w:val="24"/>
              </w:rPr>
            </w:pPr>
          </w:p>
        </w:tc>
      </w:tr>
      <w:tr w:rsidR="00DF0965" w:rsidRPr="00FF37CC" w14:paraId="3EB5A755" w14:textId="77777777" w:rsidTr="008426AF">
        <w:trPr>
          <w:cantSplit/>
          <w:trHeight w:val="377"/>
        </w:trPr>
        <w:tc>
          <w:tcPr>
            <w:tcW w:w="1530" w:type="dxa"/>
          </w:tcPr>
          <w:p w14:paraId="28B3372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E57C8A7"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08B9A7AE"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5627F2C" w14:textId="77777777" w:rsidR="00DF0965" w:rsidRDefault="00DF0965" w:rsidP="008426AF">
            <w:pPr>
              <w:pStyle w:val="Sothutu-1so"/>
              <w:spacing w:before="120" w:after="120" w:line="276" w:lineRule="auto"/>
              <w:jc w:val="left"/>
              <w:rPr>
                <w:szCs w:val="24"/>
              </w:rPr>
            </w:pPr>
          </w:p>
        </w:tc>
      </w:tr>
      <w:tr w:rsidR="00DF0965" w:rsidRPr="00FF37CC" w14:paraId="59D63E3C" w14:textId="77777777" w:rsidTr="008426AF">
        <w:trPr>
          <w:cantSplit/>
          <w:trHeight w:val="377"/>
        </w:trPr>
        <w:tc>
          <w:tcPr>
            <w:tcW w:w="1530" w:type="dxa"/>
          </w:tcPr>
          <w:p w14:paraId="59E1346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FA35889" w14:textId="77777777" w:rsidR="00DF0965" w:rsidRDefault="00DF0965" w:rsidP="008426AF">
            <w:pPr>
              <w:pStyle w:val="Sothutu-1so"/>
              <w:numPr>
                <w:ilvl w:val="0"/>
                <w:numId w:val="11"/>
              </w:numPr>
              <w:spacing w:before="120" w:after="120" w:line="276" w:lineRule="auto"/>
              <w:jc w:val="left"/>
              <w:rPr>
                <w:i/>
                <w:szCs w:val="24"/>
              </w:rPr>
            </w:pPr>
            <w:r>
              <w:rPr>
                <w:i/>
                <w:szCs w:val="24"/>
              </w:rPr>
              <w:t>Trình ký/In</w:t>
            </w:r>
          </w:p>
        </w:tc>
        <w:tc>
          <w:tcPr>
            <w:tcW w:w="1530" w:type="dxa"/>
          </w:tcPr>
          <w:p w14:paraId="28885DCE"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1283801B" w14:textId="77777777" w:rsidR="00DF0965" w:rsidRDefault="00DF0965" w:rsidP="008426AF">
            <w:pPr>
              <w:pStyle w:val="Sothutu-1so"/>
              <w:spacing w:before="120" w:after="120" w:line="276" w:lineRule="auto"/>
              <w:jc w:val="left"/>
              <w:rPr>
                <w:szCs w:val="24"/>
              </w:rPr>
            </w:pPr>
          </w:p>
        </w:tc>
      </w:tr>
      <w:tr w:rsidR="00DF0965" w:rsidRPr="00FF37CC" w14:paraId="76347EE5" w14:textId="77777777" w:rsidTr="008426AF">
        <w:trPr>
          <w:cantSplit/>
          <w:trHeight w:val="377"/>
        </w:trPr>
        <w:tc>
          <w:tcPr>
            <w:tcW w:w="1530" w:type="dxa"/>
          </w:tcPr>
          <w:p w14:paraId="0B1E670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86257B9"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5FCC1D30"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34889121" w14:textId="77777777" w:rsidR="00DF0965"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346AFCE5" w14:textId="77777777" w:rsidTr="008426AF">
        <w:trPr>
          <w:cantSplit/>
          <w:trHeight w:val="377"/>
        </w:trPr>
        <w:tc>
          <w:tcPr>
            <w:tcW w:w="1530" w:type="dxa"/>
          </w:tcPr>
          <w:p w14:paraId="56F5043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0AF708C" w14:textId="77777777" w:rsidR="00DF0965" w:rsidRDefault="00DF0965" w:rsidP="008426AF">
            <w:pPr>
              <w:pStyle w:val="Sothutu-1so"/>
              <w:spacing w:before="120" w:after="120" w:line="276" w:lineRule="auto"/>
              <w:jc w:val="left"/>
              <w:rPr>
                <w:i/>
                <w:szCs w:val="24"/>
              </w:rPr>
            </w:pPr>
            <w:r>
              <w:rPr>
                <w:szCs w:val="24"/>
              </w:rPr>
              <w:t>Danh sách thông tin duyệt:</w:t>
            </w:r>
          </w:p>
        </w:tc>
        <w:tc>
          <w:tcPr>
            <w:tcW w:w="1530" w:type="dxa"/>
          </w:tcPr>
          <w:p w14:paraId="357D7809" w14:textId="77777777" w:rsidR="00DF0965" w:rsidRPr="00FF37CC" w:rsidRDefault="00DF0965" w:rsidP="008426AF">
            <w:pPr>
              <w:pStyle w:val="Sothutu-1so"/>
              <w:spacing w:before="120" w:after="120" w:line="276" w:lineRule="auto"/>
              <w:jc w:val="left"/>
              <w:rPr>
                <w:szCs w:val="24"/>
              </w:rPr>
            </w:pPr>
          </w:p>
        </w:tc>
        <w:tc>
          <w:tcPr>
            <w:tcW w:w="4320" w:type="dxa"/>
          </w:tcPr>
          <w:p w14:paraId="2972CE8F" w14:textId="77777777" w:rsidR="00DF0965" w:rsidRDefault="00DF0965" w:rsidP="008426AF">
            <w:pPr>
              <w:pStyle w:val="Sothutu-1so"/>
              <w:spacing w:before="120" w:after="120" w:line="276" w:lineRule="auto"/>
              <w:jc w:val="left"/>
              <w:rPr>
                <w:szCs w:val="24"/>
              </w:rPr>
            </w:pPr>
          </w:p>
        </w:tc>
      </w:tr>
      <w:tr w:rsidR="00DF0965" w:rsidRPr="00FF37CC" w14:paraId="70562515" w14:textId="77777777" w:rsidTr="008426AF">
        <w:trPr>
          <w:cantSplit/>
          <w:trHeight w:val="377"/>
        </w:trPr>
        <w:tc>
          <w:tcPr>
            <w:tcW w:w="1530" w:type="dxa"/>
          </w:tcPr>
          <w:p w14:paraId="0774B8D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3E37C7A" w14:textId="77777777" w:rsidR="00DF0965" w:rsidRDefault="00DF0965" w:rsidP="008426AF">
            <w:pPr>
              <w:pStyle w:val="Sothutu-1so"/>
              <w:numPr>
                <w:ilvl w:val="0"/>
                <w:numId w:val="11"/>
              </w:numPr>
              <w:spacing w:before="120" w:after="120" w:line="276" w:lineRule="auto"/>
              <w:jc w:val="left"/>
              <w:rPr>
                <w:i/>
                <w:szCs w:val="24"/>
              </w:rPr>
            </w:pPr>
            <w:r>
              <w:rPr>
                <w:i/>
                <w:szCs w:val="24"/>
              </w:rPr>
              <w:t>Thêm/Sửa/Xóa/Sao chép/Tìm kiếm/Lọc</w:t>
            </w:r>
          </w:p>
        </w:tc>
        <w:tc>
          <w:tcPr>
            <w:tcW w:w="1530" w:type="dxa"/>
          </w:tcPr>
          <w:p w14:paraId="692B1787" w14:textId="77777777" w:rsidR="00DF0965" w:rsidRPr="00FF37CC" w:rsidRDefault="00DF0965" w:rsidP="008426AF">
            <w:pPr>
              <w:pStyle w:val="Sothutu-1so"/>
              <w:spacing w:before="120" w:after="120" w:line="276" w:lineRule="auto"/>
              <w:jc w:val="left"/>
              <w:rPr>
                <w:szCs w:val="24"/>
              </w:rPr>
            </w:pPr>
          </w:p>
        </w:tc>
        <w:tc>
          <w:tcPr>
            <w:tcW w:w="4320" w:type="dxa"/>
          </w:tcPr>
          <w:p w14:paraId="353293A0" w14:textId="77777777" w:rsidR="00DF0965" w:rsidRDefault="00DF0965" w:rsidP="008426AF">
            <w:pPr>
              <w:pStyle w:val="Sothutu-1so"/>
              <w:spacing w:before="120" w:after="120" w:line="276" w:lineRule="auto"/>
              <w:jc w:val="left"/>
              <w:rPr>
                <w:szCs w:val="24"/>
              </w:rPr>
            </w:pPr>
          </w:p>
        </w:tc>
      </w:tr>
      <w:tr w:rsidR="00DF0965" w:rsidRPr="00FF37CC" w14:paraId="6D543F65" w14:textId="77777777" w:rsidTr="008426AF">
        <w:trPr>
          <w:cantSplit/>
          <w:trHeight w:val="377"/>
        </w:trPr>
        <w:tc>
          <w:tcPr>
            <w:tcW w:w="1530" w:type="dxa"/>
          </w:tcPr>
          <w:p w14:paraId="33D98D2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C096BE2" w14:textId="77777777" w:rsidR="00DF0965" w:rsidRDefault="00DF0965" w:rsidP="008426AF">
            <w:pPr>
              <w:pStyle w:val="Sothutu-1so"/>
              <w:spacing w:before="120" w:after="120" w:line="276" w:lineRule="auto"/>
              <w:jc w:val="left"/>
              <w:rPr>
                <w:i/>
                <w:szCs w:val="24"/>
              </w:rPr>
            </w:pPr>
            <w:r>
              <w:rPr>
                <w:szCs w:val="24"/>
              </w:rPr>
              <w:t>Tab thông tin duyệt</w:t>
            </w:r>
            <w:r w:rsidRPr="00FF37CC">
              <w:rPr>
                <w:szCs w:val="24"/>
              </w:rPr>
              <w:t>:</w:t>
            </w:r>
          </w:p>
        </w:tc>
        <w:tc>
          <w:tcPr>
            <w:tcW w:w="1530" w:type="dxa"/>
          </w:tcPr>
          <w:p w14:paraId="507C9EF5" w14:textId="77777777" w:rsidR="00DF0965" w:rsidRPr="00FF37CC" w:rsidRDefault="00DF0965" w:rsidP="008426AF">
            <w:pPr>
              <w:pStyle w:val="Sothutu-1so"/>
              <w:spacing w:before="120" w:after="120" w:line="276" w:lineRule="auto"/>
              <w:jc w:val="left"/>
              <w:rPr>
                <w:szCs w:val="24"/>
              </w:rPr>
            </w:pPr>
          </w:p>
        </w:tc>
        <w:tc>
          <w:tcPr>
            <w:tcW w:w="4320" w:type="dxa"/>
          </w:tcPr>
          <w:p w14:paraId="57EAFF62" w14:textId="77777777" w:rsidR="00DF0965" w:rsidRDefault="00DF0965" w:rsidP="008426AF">
            <w:pPr>
              <w:pStyle w:val="Sothutu-1so"/>
              <w:spacing w:before="120" w:after="120" w:line="276" w:lineRule="auto"/>
              <w:jc w:val="left"/>
              <w:rPr>
                <w:szCs w:val="24"/>
              </w:rPr>
            </w:pPr>
          </w:p>
        </w:tc>
      </w:tr>
      <w:tr w:rsidR="00DF0965" w:rsidRPr="00FF37CC" w14:paraId="5B168539" w14:textId="77777777" w:rsidTr="008426AF">
        <w:trPr>
          <w:cantSplit/>
          <w:trHeight w:val="377"/>
        </w:trPr>
        <w:tc>
          <w:tcPr>
            <w:tcW w:w="1530" w:type="dxa"/>
          </w:tcPr>
          <w:p w14:paraId="5410FC0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AA08503" w14:textId="77777777" w:rsidR="00DF0965" w:rsidRDefault="00DF0965" w:rsidP="008426AF">
            <w:pPr>
              <w:pStyle w:val="Sothutu-1so"/>
              <w:numPr>
                <w:ilvl w:val="0"/>
                <w:numId w:val="11"/>
              </w:numPr>
              <w:spacing w:before="120" w:after="120" w:line="276" w:lineRule="auto"/>
              <w:jc w:val="left"/>
              <w:rPr>
                <w:szCs w:val="24"/>
              </w:rPr>
            </w:pPr>
            <w:r>
              <w:rPr>
                <w:i/>
                <w:szCs w:val="24"/>
              </w:rPr>
              <w:t>Lưu</w:t>
            </w:r>
          </w:p>
        </w:tc>
        <w:tc>
          <w:tcPr>
            <w:tcW w:w="1530" w:type="dxa"/>
          </w:tcPr>
          <w:p w14:paraId="6B1B84FA" w14:textId="77777777" w:rsidR="00DF0965" w:rsidRPr="00FF37CC" w:rsidRDefault="00DF0965" w:rsidP="008426AF">
            <w:pPr>
              <w:pStyle w:val="Sothutu-1so"/>
              <w:spacing w:before="120" w:after="120" w:line="276" w:lineRule="auto"/>
              <w:jc w:val="left"/>
              <w:rPr>
                <w:szCs w:val="24"/>
              </w:rPr>
            </w:pPr>
            <w:r>
              <w:rPr>
                <w:szCs w:val="24"/>
              </w:rPr>
              <w:t>Đơn giản</w:t>
            </w:r>
          </w:p>
        </w:tc>
        <w:tc>
          <w:tcPr>
            <w:tcW w:w="4320" w:type="dxa"/>
          </w:tcPr>
          <w:p w14:paraId="19C95033" w14:textId="77777777" w:rsidR="00DF0965" w:rsidRDefault="00DF0965" w:rsidP="008426AF">
            <w:pPr>
              <w:pStyle w:val="Sothutu-1so"/>
              <w:spacing w:before="120" w:after="120" w:line="276" w:lineRule="auto"/>
              <w:jc w:val="left"/>
              <w:rPr>
                <w:szCs w:val="24"/>
              </w:rPr>
            </w:pPr>
          </w:p>
        </w:tc>
      </w:tr>
      <w:tr w:rsidR="00DF0965" w:rsidRPr="00FF37CC" w14:paraId="62F2FE72" w14:textId="77777777" w:rsidTr="008426AF">
        <w:trPr>
          <w:cantSplit/>
          <w:trHeight w:val="377"/>
        </w:trPr>
        <w:tc>
          <w:tcPr>
            <w:tcW w:w="1530" w:type="dxa"/>
          </w:tcPr>
          <w:p w14:paraId="0A01CD9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2394406" w14:textId="77777777" w:rsidR="00DF0965" w:rsidRDefault="00DF0965" w:rsidP="008426AF">
            <w:pPr>
              <w:pStyle w:val="Sothutu-1so"/>
              <w:spacing w:before="120" w:after="120" w:line="276" w:lineRule="auto"/>
              <w:jc w:val="left"/>
              <w:rPr>
                <w:i/>
                <w:szCs w:val="24"/>
              </w:rPr>
            </w:pPr>
            <w:r>
              <w:rPr>
                <w:szCs w:val="24"/>
              </w:rPr>
              <w:t>Danh sách thông tin chi</w:t>
            </w:r>
            <w:r w:rsidRPr="00FF37CC">
              <w:rPr>
                <w:szCs w:val="24"/>
              </w:rPr>
              <w:t>:</w:t>
            </w:r>
          </w:p>
        </w:tc>
        <w:tc>
          <w:tcPr>
            <w:tcW w:w="1530" w:type="dxa"/>
          </w:tcPr>
          <w:p w14:paraId="69F33AB2" w14:textId="77777777" w:rsidR="00DF0965" w:rsidRDefault="00DF0965" w:rsidP="008426AF">
            <w:pPr>
              <w:pStyle w:val="Sothutu-1so"/>
              <w:spacing w:before="120" w:after="120" w:line="276" w:lineRule="auto"/>
              <w:jc w:val="left"/>
              <w:rPr>
                <w:szCs w:val="24"/>
              </w:rPr>
            </w:pPr>
          </w:p>
        </w:tc>
        <w:tc>
          <w:tcPr>
            <w:tcW w:w="4320" w:type="dxa"/>
          </w:tcPr>
          <w:p w14:paraId="331FB86D" w14:textId="77777777" w:rsidR="00DF0965" w:rsidRDefault="00DF0965" w:rsidP="008426AF">
            <w:pPr>
              <w:pStyle w:val="Sothutu-1so"/>
              <w:spacing w:before="120" w:after="120" w:line="276" w:lineRule="auto"/>
              <w:jc w:val="left"/>
              <w:rPr>
                <w:szCs w:val="24"/>
              </w:rPr>
            </w:pPr>
          </w:p>
        </w:tc>
      </w:tr>
      <w:tr w:rsidR="00DF0965" w:rsidRPr="00FF37CC" w14:paraId="0000BB00" w14:textId="77777777" w:rsidTr="008426AF">
        <w:trPr>
          <w:cantSplit/>
          <w:trHeight w:val="377"/>
        </w:trPr>
        <w:tc>
          <w:tcPr>
            <w:tcW w:w="1530" w:type="dxa"/>
          </w:tcPr>
          <w:p w14:paraId="1F1834E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EB170EE" w14:textId="77777777" w:rsidR="00DF0965" w:rsidRDefault="00DF0965" w:rsidP="008426AF">
            <w:pPr>
              <w:pStyle w:val="Sothutu-1so"/>
              <w:numPr>
                <w:ilvl w:val="0"/>
                <w:numId w:val="11"/>
              </w:numPr>
              <w:spacing w:before="120" w:after="120" w:line="276" w:lineRule="auto"/>
              <w:jc w:val="left"/>
              <w:rPr>
                <w:i/>
                <w:szCs w:val="24"/>
              </w:rPr>
            </w:pPr>
            <w:r>
              <w:rPr>
                <w:i/>
                <w:szCs w:val="24"/>
              </w:rPr>
              <w:t>Tìm kiếm/ Lọc</w:t>
            </w:r>
          </w:p>
        </w:tc>
        <w:tc>
          <w:tcPr>
            <w:tcW w:w="1530" w:type="dxa"/>
          </w:tcPr>
          <w:p w14:paraId="78464874" w14:textId="77777777" w:rsidR="00DF0965" w:rsidRDefault="00DF0965" w:rsidP="008426AF">
            <w:pPr>
              <w:pStyle w:val="Sothutu-1so"/>
              <w:spacing w:before="120" w:after="120" w:line="276" w:lineRule="auto"/>
              <w:jc w:val="left"/>
              <w:rPr>
                <w:szCs w:val="24"/>
              </w:rPr>
            </w:pPr>
            <w:r>
              <w:rPr>
                <w:szCs w:val="24"/>
              </w:rPr>
              <w:t>Đơn giản</w:t>
            </w:r>
          </w:p>
        </w:tc>
        <w:tc>
          <w:tcPr>
            <w:tcW w:w="4320" w:type="dxa"/>
          </w:tcPr>
          <w:p w14:paraId="3B567CDB" w14:textId="77777777" w:rsidR="00DF0965" w:rsidRDefault="00DF0965" w:rsidP="008426AF">
            <w:pPr>
              <w:pStyle w:val="Sothutu-1so"/>
              <w:spacing w:before="120" w:after="120" w:line="276" w:lineRule="auto"/>
              <w:jc w:val="left"/>
              <w:rPr>
                <w:szCs w:val="24"/>
              </w:rPr>
            </w:pPr>
          </w:p>
        </w:tc>
      </w:tr>
      <w:tr w:rsidR="00DF0965" w:rsidRPr="00FF37CC" w14:paraId="47D14DE6" w14:textId="77777777" w:rsidTr="008426AF">
        <w:trPr>
          <w:cantSplit/>
          <w:trHeight w:val="377"/>
        </w:trPr>
        <w:tc>
          <w:tcPr>
            <w:tcW w:w="1530" w:type="dxa"/>
          </w:tcPr>
          <w:p w14:paraId="37128F8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E18B4B6" w14:textId="77777777" w:rsidR="00DF0965" w:rsidRDefault="00DF0965" w:rsidP="008426AF">
            <w:pPr>
              <w:pStyle w:val="Sothutu-1so"/>
              <w:numPr>
                <w:ilvl w:val="0"/>
                <w:numId w:val="11"/>
              </w:numPr>
              <w:spacing w:before="120" w:after="120" w:line="276" w:lineRule="auto"/>
              <w:jc w:val="left"/>
              <w:rPr>
                <w:i/>
                <w:szCs w:val="24"/>
              </w:rPr>
            </w:pPr>
            <w:r>
              <w:rPr>
                <w:i/>
                <w:szCs w:val="24"/>
              </w:rPr>
              <w:t>View thông tin chi</w:t>
            </w:r>
          </w:p>
        </w:tc>
        <w:tc>
          <w:tcPr>
            <w:tcW w:w="1530" w:type="dxa"/>
          </w:tcPr>
          <w:p w14:paraId="74D9981C" w14:textId="77777777" w:rsidR="00DF0965"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AAD5CE3" w14:textId="77777777" w:rsidR="00DF0965" w:rsidRDefault="00DF0965" w:rsidP="008426AF">
            <w:pPr>
              <w:pStyle w:val="Sothutu-1so"/>
              <w:spacing w:before="120" w:after="120" w:line="276" w:lineRule="auto"/>
              <w:jc w:val="left"/>
              <w:rPr>
                <w:szCs w:val="24"/>
              </w:rPr>
            </w:pPr>
          </w:p>
        </w:tc>
      </w:tr>
      <w:tr w:rsidR="00DF0965" w:rsidRPr="00FF37CC" w14:paraId="6EDF92B9" w14:textId="77777777" w:rsidTr="008426AF">
        <w:trPr>
          <w:cantSplit/>
          <w:trHeight w:val="377"/>
        </w:trPr>
        <w:tc>
          <w:tcPr>
            <w:tcW w:w="1530" w:type="dxa"/>
          </w:tcPr>
          <w:p w14:paraId="43A65DC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06954DE" w14:textId="77777777" w:rsidR="00DF0965" w:rsidRDefault="00DF0965" w:rsidP="008426AF">
            <w:pPr>
              <w:pStyle w:val="Sothutu-1so"/>
              <w:spacing w:before="120" w:after="120" w:line="276" w:lineRule="auto"/>
              <w:jc w:val="left"/>
              <w:rPr>
                <w:i/>
                <w:szCs w:val="24"/>
              </w:rPr>
            </w:pPr>
            <w:r>
              <w:rPr>
                <w:szCs w:val="24"/>
              </w:rPr>
              <w:t>Tab thông tin chi</w:t>
            </w:r>
          </w:p>
        </w:tc>
        <w:tc>
          <w:tcPr>
            <w:tcW w:w="1530" w:type="dxa"/>
          </w:tcPr>
          <w:p w14:paraId="43E9A8DB" w14:textId="77777777" w:rsidR="00DF0965" w:rsidRPr="00FF37CC" w:rsidRDefault="00DF0965" w:rsidP="008426AF">
            <w:pPr>
              <w:pStyle w:val="Sothutu-1so"/>
              <w:spacing w:before="120" w:after="120" w:line="276" w:lineRule="auto"/>
              <w:jc w:val="left"/>
              <w:rPr>
                <w:szCs w:val="24"/>
              </w:rPr>
            </w:pPr>
          </w:p>
        </w:tc>
        <w:tc>
          <w:tcPr>
            <w:tcW w:w="4320" w:type="dxa"/>
          </w:tcPr>
          <w:p w14:paraId="75FFBC16" w14:textId="77777777" w:rsidR="00DF0965" w:rsidRDefault="00DF0965" w:rsidP="008426AF">
            <w:pPr>
              <w:pStyle w:val="Sothutu-1so"/>
              <w:spacing w:before="120" w:after="120" w:line="276" w:lineRule="auto"/>
              <w:jc w:val="left"/>
              <w:rPr>
                <w:szCs w:val="24"/>
              </w:rPr>
            </w:pPr>
          </w:p>
        </w:tc>
      </w:tr>
      <w:tr w:rsidR="00DF0965" w:rsidRPr="00FF37CC" w14:paraId="45817E10" w14:textId="77777777" w:rsidTr="008426AF">
        <w:trPr>
          <w:cantSplit/>
          <w:trHeight w:val="377"/>
        </w:trPr>
        <w:tc>
          <w:tcPr>
            <w:tcW w:w="1530" w:type="dxa"/>
          </w:tcPr>
          <w:p w14:paraId="120CB16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BFF83EF" w14:textId="77777777" w:rsidR="00DF0965" w:rsidRDefault="00DF0965" w:rsidP="008426AF">
            <w:pPr>
              <w:pStyle w:val="Sothutu-1so"/>
              <w:numPr>
                <w:ilvl w:val="0"/>
                <w:numId w:val="11"/>
              </w:numPr>
              <w:spacing w:before="120" w:after="120" w:line="276" w:lineRule="auto"/>
              <w:jc w:val="left"/>
              <w:rPr>
                <w:szCs w:val="24"/>
              </w:rPr>
            </w:pPr>
            <w:r w:rsidRPr="00FF37CC">
              <w:rPr>
                <w:i/>
                <w:szCs w:val="24"/>
              </w:rPr>
              <w:t xml:space="preserve">View </w:t>
            </w:r>
            <w:r>
              <w:rPr>
                <w:i/>
                <w:szCs w:val="24"/>
              </w:rPr>
              <w:t>thông tin chi tiết</w:t>
            </w:r>
          </w:p>
        </w:tc>
        <w:tc>
          <w:tcPr>
            <w:tcW w:w="1530" w:type="dxa"/>
          </w:tcPr>
          <w:p w14:paraId="6475196D"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B5D4DE0" w14:textId="77777777" w:rsidR="00DF0965" w:rsidRDefault="00DF0965" w:rsidP="008426AF">
            <w:pPr>
              <w:pStyle w:val="Sothutu-1so"/>
              <w:spacing w:before="120" w:after="120" w:line="276" w:lineRule="auto"/>
              <w:jc w:val="left"/>
              <w:rPr>
                <w:szCs w:val="24"/>
              </w:rPr>
            </w:pPr>
          </w:p>
        </w:tc>
      </w:tr>
      <w:tr w:rsidR="00DF0965" w:rsidRPr="00FF37CC" w14:paraId="61F04AA5" w14:textId="77777777" w:rsidTr="008426AF">
        <w:trPr>
          <w:cantSplit/>
          <w:trHeight w:val="377"/>
        </w:trPr>
        <w:tc>
          <w:tcPr>
            <w:tcW w:w="1530" w:type="dxa"/>
          </w:tcPr>
          <w:p w14:paraId="13CE170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4568B56" w14:textId="77777777" w:rsidR="00DF0965" w:rsidRPr="00FF37CC" w:rsidRDefault="00DF0965" w:rsidP="008426AF">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672C3EA0" w14:textId="77777777" w:rsidR="00DF0965" w:rsidRPr="00FF37CC" w:rsidRDefault="00DF0965" w:rsidP="008426AF">
            <w:pPr>
              <w:pStyle w:val="Sothutu-1so"/>
              <w:spacing w:before="120" w:after="120" w:line="276" w:lineRule="auto"/>
              <w:jc w:val="left"/>
              <w:rPr>
                <w:szCs w:val="24"/>
              </w:rPr>
            </w:pPr>
          </w:p>
        </w:tc>
        <w:tc>
          <w:tcPr>
            <w:tcW w:w="4320" w:type="dxa"/>
          </w:tcPr>
          <w:p w14:paraId="276B7EE8" w14:textId="77777777" w:rsidR="00DF0965" w:rsidRDefault="00DF0965" w:rsidP="008426AF">
            <w:pPr>
              <w:pStyle w:val="Sothutu-1so"/>
              <w:spacing w:before="120" w:after="120" w:line="276" w:lineRule="auto"/>
              <w:jc w:val="left"/>
              <w:rPr>
                <w:szCs w:val="24"/>
              </w:rPr>
            </w:pPr>
          </w:p>
        </w:tc>
      </w:tr>
      <w:tr w:rsidR="00DF0965" w:rsidRPr="00FF37CC" w14:paraId="56B08D83" w14:textId="77777777" w:rsidTr="008426AF">
        <w:trPr>
          <w:cantSplit/>
          <w:trHeight w:val="377"/>
        </w:trPr>
        <w:tc>
          <w:tcPr>
            <w:tcW w:w="1530" w:type="dxa"/>
          </w:tcPr>
          <w:p w14:paraId="5A6C76E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E1A6964" w14:textId="77777777" w:rsidR="00DF0965" w:rsidRDefault="00DF0965" w:rsidP="008426AF">
            <w:pPr>
              <w:pStyle w:val="Sothutu-1so"/>
              <w:numPr>
                <w:ilvl w:val="0"/>
                <w:numId w:val="11"/>
              </w:numPr>
              <w:spacing w:before="120" w:after="120" w:line="276" w:lineRule="auto"/>
              <w:jc w:val="left"/>
              <w:rPr>
                <w:szCs w:val="24"/>
              </w:rPr>
            </w:pPr>
            <w:r>
              <w:rPr>
                <w:i/>
                <w:szCs w:val="24"/>
              </w:rPr>
              <w:t>Đính kèm</w:t>
            </w:r>
          </w:p>
        </w:tc>
        <w:tc>
          <w:tcPr>
            <w:tcW w:w="1530" w:type="dxa"/>
          </w:tcPr>
          <w:p w14:paraId="2649E344"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BA07B8B" w14:textId="77777777" w:rsidR="00DF0965" w:rsidRDefault="00DF0965" w:rsidP="008426AF">
            <w:pPr>
              <w:pStyle w:val="Sothutu-1so"/>
              <w:spacing w:before="120" w:after="120" w:line="276" w:lineRule="auto"/>
              <w:jc w:val="left"/>
              <w:rPr>
                <w:szCs w:val="24"/>
              </w:rPr>
            </w:pPr>
          </w:p>
        </w:tc>
      </w:tr>
      <w:tr w:rsidR="00DF0965" w:rsidRPr="00FF37CC" w14:paraId="4FBD4133" w14:textId="77777777" w:rsidTr="008426AF">
        <w:trPr>
          <w:cantSplit/>
          <w:trHeight w:val="377"/>
        </w:trPr>
        <w:tc>
          <w:tcPr>
            <w:tcW w:w="1530" w:type="dxa"/>
          </w:tcPr>
          <w:p w14:paraId="4E31CAE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7420AD5" w14:textId="77777777" w:rsidR="00DF0965" w:rsidRDefault="00DF0965" w:rsidP="008426AF">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6BA68470"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E33AE93" w14:textId="77777777" w:rsidR="00DF0965" w:rsidRDefault="00DF0965" w:rsidP="008426AF">
            <w:pPr>
              <w:pStyle w:val="Sothutu-1so"/>
              <w:spacing w:before="120" w:after="120" w:line="276" w:lineRule="auto"/>
              <w:jc w:val="left"/>
              <w:rPr>
                <w:szCs w:val="24"/>
              </w:rPr>
            </w:pPr>
          </w:p>
        </w:tc>
      </w:tr>
      <w:tr w:rsidR="00DF0965" w:rsidRPr="00FF37CC" w14:paraId="7CF33460" w14:textId="77777777" w:rsidTr="008426AF">
        <w:trPr>
          <w:cantSplit/>
          <w:trHeight w:val="377"/>
        </w:trPr>
        <w:tc>
          <w:tcPr>
            <w:tcW w:w="1530" w:type="dxa"/>
          </w:tcPr>
          <w:p w14:paraId="2A7B2ED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2C11532" w14:textId="77777777" w:rsidR="00DF0965" w:rsidRDefault="00DF0965" w:rsidP="008426AF">
            <w:pPr>
              <w:pStyle w:val="Sothutu-1so"/>
              <w:numPr>
                <w:ilvl w:val="0"/>
                <w:numId w:val="11"/>
              </w:numPr>
              <w:spacing w:before="120" w:after="120" w:line="276" w:lineRule="auto"/>
              <w:jc w:val="left"/>
              <w:rPr>
                <w:i/>
                <w:szCs w:val="24"/>
              </w:rPr>
            </w:pPr>
            <w:r>
              <w:rPr>
                <w:i/>
                <w:szCs w:val="24"/>
              </w:rPr>
              <w:t>Tạo button trình ký Voffice trong phiếu in</w:t>
            </w:r>
          </w:p>
        </w:tc>
        <w:tc>
          <w:tcPr>
            <w:tcW w:w="1530" w:type="dxa"/>
          </w:tcPr>
          <w:p w14:paraId="5456FB40" w14:textId="77777777" w:rsidR="00DF0965" w:rsidRPr="00FF37CC" w:rsidRDefault="00DF0965" w:rsidP="008426AF">
            <w:pPr>
              <w:pStyle w:val="Sothutu-1so"/>
              <w:spacing w:before="120" w:after="120" w:line="276" w:lineRule="auto"/>
              <w:jc w:val="left"/>
              <w:rPr>
                <w:szCs w:val="24"/>
              </w:rPr>
            </w:pPr>
          </w:p>
        </w:tc>
        <w:tc>
          <w:tcPr>
            <w:tcW w:w="4320" w:type="dxa"/>
          </w:tcPr>
          <w:p w14:paraId="27F1A928" w14:textId="77777777" w:rsidR="00DF0965" w:rsidRDefault="00DF0965" w:rsidP="008426AF">
            <w:pPr>
              <w:pStyle w:val="Sothutu-1so"/>
              <w:spacing w:before="120" w:after="120" w:line="276" w:lineRule="auto"/>
              <w:jc w:val="left"/>
              <w:rPr>
                <w:szCs w:val="24"/>
              </w:rPr>
            </w:pPr>
          </w:p>
        </w:tc>
      </w:tr>
      <w:tr w:rsidR="00DF0965" w:rsidRPr="00FF37CC" w14:paraId="17DE8D55" w14:textId="77777777" w:rsidTr="008426AF">
        <w:trPr>
          <w:cantSplit/>
          <w:trHeight w:val="377"/>
        </w:trPr>
        <w:tc>
          <w:tcPr>
            <w:tcW w:w="1530" w:type="dxa"/>
          </w:tcPr>
          <w:p w14:paraId="192D46B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8FE3CBB" w14:textId="77777777" w:rsidR="00DF0965" w:rsidRDefault="00DF0965" w:rsidP="008426AF">
            <w:pPr>
              <w:pStyle w:val="Sothutu-1so"/>
              <w:spacing w:before="120" w:after="120" w:line="276" w:lineRule="auto"/>
              <w:jc w:val="left"/>
              <w:rPr>
                <w:i/>
                <w:szCs w:val="24"/>
              </w:rPr>
            </w:pPr>
            <w:r>
              <w:rPr>
                <w:szCs w:val="24"/>
              </w:rPr>
              <w:t>Tab thông tin trình ký</w:t>
            </w:r>
          </w:p>
        </w:tc>
        <w:tc>
          <w:tcPr>
            <w:tcW w:w="1530" w:type="dxa"/>
          </w:tcPr>
          <w:p w14:paraId="4C6CCDDD" w14:textId="77777777" w:rsidR="00DF0965" w:rsidRPr="00FF37CC" w:rsidRDefault="00DF0965" w:rsidP="008426AF">
            <w:pPr>
              <w:pStyle w:val="Sothutu-1so"/>
              <w:spacing w:before="120" w:after="120" w:line="276" w:lineRule="auto"/>
              <w:jc w:val="left"/>
              <w:rPr>
                <w:szCs w:val="24"/>
              </w:rPr>
            </w:pPr>
          </w:p>
        </w:tc>
        <w:tc>
          <w:tcPr>
            <w:tcW w:w="4320" w:type="dxa"/>
          </w:tcPr>
          <w:p w14:paraId="052281E9" w14:textId="77777777" w:rsidR="00DF0965" w:rsidRDefault="00DF0965" w:rsidP="008426AF">
            <w:pPr>
              <w:pStyle w:val="Sothutu-1so"/>
              <w:spacing w:before="120" w:after="120" w:line="276" w:lineRule="auto"/>
              <w:jc w:val="left"/>
              <w:rPr>
                <w:szCs w:val="24"/>
              </w:rPr>
            </w:pPr>
          </w:p>
        </w:tc>
      </w:tr>
      <w:tr w:rsidR="00DF0965" w:rsidRPr="00FF37CC" w14:paraId="1FE516D8" w14:textId="77777777" w:rsidTr="008426AF">
        <w:trPr>
          <w:cantSplit/>
          <w:trHeight w:val="377"/>
        </w:trPr>
        <w:tc>
          <w:tcPr>
            <w:tcW w:w="1530" w:type="dxa"/>
          </w:tcPr>
          <w:p w14:paraId="4FE0A682"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8609EA4" w14:textId="77777777" w:rsidR="00DF0965" w:rsidRDefault="00DF0965" w:rsidP="008426AF">
            <w:pPr>
              <w:pStyle w:val="Sothutu-1so"/>
              <w:numPr>
                <w:ilvl w:val="0"/>
                <w:numId w:val="11"/>
              </w:numPr>
              <w:spacing w:before="120" w:after="120" w:line="276" w:lineRule="auto"/>
              <w:jc w:val="left"/>
              <w:rPr>
                <w:szCs w:val="24"/>
              </w:rPr>
            </w:pPr>
            <w:r>
              <w:rPr>
                <w:i/>
                <w:szCs w:val="24"/>
              </w:rPr>
              <w:t>View thông tin trình ký đồng bộ về từ Voffice</w:t>
            </w:r>
          </w:p>
        </w:tc>
        <w:tc>
          <w:tcPr>
            <w:tcW w:w="1530" w:type="dxa"/>
          </w:tcPr>
          <w:p w14:paraId="2DB2FC7B" w14:textId="77777777" w:rsidR="00DF0965" w:rsidRPr="00FF37CC" w:rsidRDefault="00DF0965" w:rsidP="008426AF">
            <w:pPr>
              <w:pStyle w:val="Sothutu-1so"/>
              <w:spacing w:before="120" w:after="120" w:line="276" w:lineRule="auto"/>
              <w:jc w:val="left"/>
              <w:rPr>
                <w:szCs w:val="24"/>
              </w:rPr>
            </w:pPr>
          </w:p>
        </w:tc>
        <w:tc>
          <w:tcPr>
            <w:tcW w:w="4320" w:type="dxa"/>
          </w:tcPr>
          <w:p w14:paraId="468CBABF" w14:textId="77777777" w:rsidR="00DF0965" w:rsidRDefault="00DF0965" w:rsidP="008426AF">
            <w:pPr>
              <w:pStyle w:val="Sothutu-1so"/>
              <w:spacing w:before="120" w:after="120" w:line="276" w:lineRule="auto"/>
              <w:jc w:val="left"/>
              <w:rPr>
                <w:szCs w:val="24"/>
              </w:rPr>
            </w:pPr>
          </w:p>
        </w:tc>
      </w:tr>
      <w:tr w:rsidR="00DF0965" w:rsidRPr="00FF37CC" w14:paraId="49FC7433" w14:textId="77777777" w:rsidTr="008426AF">
        <w:trPr>
          <w:cantSplit/>
          <w:trHeight w:val="377"/>
        </w:trPr>
        <w:tc>
          <w:tcPr>
            <w:tcW w:w="1530" w:type="dxa"/>
          </w:tcPr>
          <w:p w14:paraId="32AA0DB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0DC4C77" w14:textId="77777777" w:rsidR="00DF0965" w:rsidRDefault="00DF0965" w:rsidP="008426AF">
            <w:pPr>
              <w:pStyle w:val="Sothutu-1so"/>
              <w:spacing w:before="120" w:after="120" w:line="276" w:lineRule="auto"/>
              <w:jc w:val="left"/>
              <w:rPr>
                <w:i/>
                <w:szCs w:val="24"/>
              </w:rPr>
            </w:pPr>
            <w:r>
              <w:rPr>
                <w:b/>
                <w:szCs w:val="24"/>
              </w:rPr>
              <w:t>BẢNG TỔNG HỢP THANH TOÁN</w:t>
            </w:r>
          </w:p>
        </w:tc>
        <w:tc>
          <w:tcPr>
            <w:tcW w:w="1530" w:type="dxa"/>
          </w:tcPr>
          <w:p w14:paraId="5E6E5329" w14:textId="77777777" w:rsidR="00DF0965" w:rsidRPr="00FF37CC" w:rsidRDefault="00DF0965" w:rsidP="008426AF">
            <w:pPr>
              <w:pStyle w:val="Sothutu-1so"/>
              <w:spacing w:before="120" w:after="120" w:line="276" w:lineRule="auto"/>
              <w:jc w:val="left"/>
              <w:rPr>
                <w:szCs w:val="24"/>
              </w:rPr>
            </w:pPr>
          </w:p>
        </w:tc>
        <w:tc>
          <w:tcPr>
            <w:tcW w:w="4320" w:type="dxa"/>
          </w:tcPr>
          <w:p w14:paraId="4979353E" w14:textId="77777777" w:rsidR="00DF0965" w:rsidRDefault="00DF0965" w:rsidP="008426AF">
            <w:pPr>
              <w:pStyle w:val="Sothutu-1so"/>
              <w:spacing w:before="120" w:after="120" w:line="276" w:lineRule="auto"/>
              <w:jc w:val="left"/>
              <w:rPr>
                <w:szCs w:val="24"/>
              </w:rPr>
            </w:pPr>
          </w:p>
        </w:tc>
      </w:tr>
      <w:tr w:rsidR="00DF0965" w:rsidRPr="00FF37CC" w14:paraId="260D216A" w14:textId="77777777" w:rsidTr="008426AF">
        <w:trPr>
          <w:cantSplit/>
          <w:trHeight w:val="377"/>
        </w:trPr>
        <w:tc>
          <w:tcPr>
            <w:tcW w:w="1530" w:type="dxa"/>
          </w:tcPr>
          <w:p w14:paraId="750298D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FAEB23E" w14:textId="77777777" w:rsidR="00DF0965" w:rsidRDefault="00DF0965" w:rsidP="008426AF">
            <w:pPr>
              <w:pStyle w:val="Sothutu-1so"/>
              <w:spacing w:before="120" w:after="120" w:line="276" w:lineRule="auto"/>
              <w:jc w:val="left"/>
              <w:rPr>
                <w:b/>
                <w:szCs w:val="24"/>
              </w:rPr>
            </w:pPr>
            <w:r>
              <w:rPr>
                <w:szCs w:val="24"/>
              </w:rPr>
              <w:t>Danh sách bảng THTT:</w:t>
            </w:r>
          </w:p>
        </w:tc>
        <w:tc>
          <w:tcPr>
            <w:tcW w:w="1530" w:type="dxa"/>
          </w:tcPr>
          <w:p w14:paraId="6BF8E6A3" w14:textId="77777777" w:rsidR="00DF0965" w:rsidRPr="00FF37CC" w:rsidRDefault="00DF0965" w:rsidP="008426AF">
            <w:pPr>
              <w:pStyle w:val="Sothutu-1so"/>
              <w:spacing w:before="120" w:after="120" w:line="276" w:lineRule="auto"/>
              <w:jc w:val="left"/>
              <w:rPr>
                <w:szCs w:val="24"/>
              </w:rPr>
            </w:pPr>
          </w:p>
        </w:tc>
        <w:tc>
          <w:tcPr>
            <w:tcW w:w="4320" w:type="dxa"/>
          </w:tcPr>
          <w:p w14:paraId="46B4EDA1" w14:textId="77777777" w:rsidR="00DF0965" w:rsidRDefault="00DF0965" w:rsidP="008426AF">
            <w:pPr>
              <w:pStyle w:val="Sothutu-1so"/>
              <w:spacing w:before="120" w:after="120" w:line="276" w:lineRule="auto"/>
              <w:jc w:val="left"/>
              <w:rPr>
                <w:szCs w:val="24"/>
              </w:rPr>
            </w:pPr>
          </w:p>
        </w:tc>
      </w:tr>
      <w:tr w:rsidR="00DF0965" w:rsidRPr="00FF37CC" w14:paraId="53D9AC2E" w14:textId="77777777" w:rsidTr="008426AF">
        <w:trPr>
          <w:cantSplit/>
          <w:trHeight w:val="377"/>
        </w:trPr>
        <w:tc>
          <w:tcPr>
            <w:tcW w:w="1530" w:type="dxa"/>
          </w:tcPr>
          <w:p w14:paraId="60C7B6D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8BF8145"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chép/Lọc/Tìm kiếm</w:t>
            </w:r>
          </w:p>
        </w:tc>
        <w:tc>
          <w:tcPr>
            <w:tcW w:w="1530" w:type="dxa"/>
          </w:tcPr>
          <w:p w14:paraId="15CF225D" w14:textId="77777777" w:rsidR="00DF0965" w:rsidRPr="00FF37CC" w:rsidRDefault="00DF0965" w:rsidP="008426AF">
            <w:pPr>
              <w:pStyle w:val="Sothutu-1so"/>
              <w:spacing w:before="120" w:after="120" w:line="276" w:lineRule="auto"/>
              <w:jc w:val="left"/>
              <w:rPr>
                <w:szCs w:val="24"/>
              </w:rPr>
            </w:pPr>
          </w:p>
        </w:tc>
        <w:tc>
          <w:tcPr>
            <w:tcW w:w="4320" w:type="dxa"/>
          </w:tcPr>
          <w:p w14:paraId="46660BA6" w14:textId="77777777" w:rsidR="00DF0965" w:rsidRDefault="00DF0965" w:rsidP="008426AF">
            <w:pPr>
              <w:pStyle w:val="Sothutu-1so"/>
              <w:spacing w:before="120" w:after="120" w:line="276" w:lineRule="auto"/>
              <w:jc w:val="left"/>
              <w:rPr>
                <w:szCs w:val="24"/>
              </w:rPr>
            </w:pPr>
          </w:p>
        </w:tc>
      </w:tr>
      <w:tr w:rsidR="00DF0965" w:rsidRPr="00FF37CC" w14:paraId="30EE5172" w14:textId="77777777" w:rsidTr="008426AF">
        <w:trPr>
          <w:cantSplit/>
          <w:trHeight w:val="377"/>
        </w:trPr>
        <w:tc>
          <w:tcPr>
            <w:tcW w:w="1530" w:type="dxa"/>
          </w:tcPr>
          <w:p w14:paraId="60AF487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F7CACD7" w14:textId="77777777" w:rsidR="00DF0965" w:rsidRDefault="00DF0965" w:rsidP="008426AF">
            <w:pPr>
              <w:pStyle w:val="Sothutu-1so"/>
              <w:spacing w:before="120" w:after="120" w:line="276" w:lineRule="auto"/>
              <w:jc w:val="left"/>
              <w:rPr>
                <w:i/>
                <w:szCs w:val="24"/>
              </w:rPr>
            </w:pPr>
            <w:r w:rsidRPr="00FF37CC">
              <w:rPr>
                <w:szCs w:val="24"/>
              </w:rPr>
              <w:t>Tab Thông tin chung:</w:t>
            </w:r>
          </w:p>
        </w:tc>
        <w:tc>
          <w:tcPr>
            <w:tcW w:w="1530" w:type="dxa"/>
          </w:tcPr>
          <w:p w14:paraId="2CFF8E3F" w14:textId="77777777" w:rsidR="00DF0965" w:rsidRPr="00FF37CC" w:rsidRDefault="00DF0965" w:rsidP="008426AF">
            <w:pPr>
              <w:pStyle w:val="Sothutu-1so"/>
              <w:spacing w:before="120" w:after="120" w:line="276" w:lineRule="auto"/>
              <w:jc w:val="left"/>
              <w:rPr>
                <w:szCs w:val="24"/>
              </w:rPr>
            </w:pPr>
          </w:p>
        </w:tc>
        <w:tc>
          <w:tcPr>
            <w:tcW w:w="4320" w:type="dxa"/>
          </w:tcPr>
          <w:p w14:paraId="6300CE11" w14:textId="77777777" w:rsidR="00DF0965" w:rsidRDefault="00DF0965" w:rsidP="008426AF">
            <w:pPr>
              <w:pStyle w:val="Sothutu-1so"/>
              <w:spacing w:before="120" w:after="120" w:line="276" w:lineRule="auto"/>
              <w:jc w:val="left"/>
              <w:rPr>
                <w:szCs w:val="24"/>
              </w:rPr>
            </w:pPr>
          </w:p>
        </w:tc>
      </w:tr>
      <w:tr w:rsidR="00DF0965" w:rsidRPr="00FF37CC" w14:paraId="4EF333F3" w14:textId="77777777" w:rsidTr="008426AF">
        <w:trPr>
          <w:cantSplit/>
          <w:trHeight w:val="377"/>
        </w:trPr>
        <w:tc>
          <w:tcPr>
            <w:tcW w:w="1530" w:type="dxa"/>
          </w:tcPr>
          <w:p w14:paraId="41B7522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0D6ECBF"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404521AB"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3729857F" w14:textId="77777777" w:rsidR="00DF0965" w:rsidRDefault="00DF0965" w:rsidP="008426AF">
            <w:pPr>
              <w:pStyle w:val="Sothutu-1so"/>
              <w:spacing w:before="120" w:after="120" w:line="276" w:lineRule="auto"/>
              <w:jc w:val="left"/>
              <w:rPr>
                <w:szCs w:val="24"/>
              </w:rPr>
            </w:pPr>
          </w:p>
        </w:tc>
      </w:tr>
      <w:tr w:rsidR="00DF0965" w:rsidRPr="00FF37CC" w14:paraId="5B0F243B" w14:textId="77777777" w:rsidTr="008426AF">
        <w:trPr>
          <w:cantSplit/>
          <w:trHeight w:val="377"/>
        </w:trPr>
        <w:tc>
          <w:tcPr>
            <w:tcW w:w="1530" w:type="dxa"/>
          </w:tcPr>
          <w:p w14:paraId="631CD0C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38385BD" w14:textId="77777777" w:rsidR="00DF0965" w:rsidRDefault="00DF0965" w:rsidP="008426AF">
            <w:pPr>
              <w:pStyle w:val="Sothutu-1so"/>
              <w:numPr>
                <w:ilvl w:val="0"/>
                <w:numId w:val="11"/>
              </w:numPr>
              <w:spacing w:before="120" w:after="120" w:line="276" w:lineRule="auto"/>
              <w:jc w:val="left"/>
              <w:rPr>
                <w:i/>
                <w:szCs w:val="24"/>
              </w:rPr>
            </w:pPr>
            <w:r>
              <w:rPr>
                <w:i/>
                <w:szCs w:val="24"/>
              </w:rPr>
              <w:t>Trình ký/In</w:t>
            </w:r>
          </w:p>
        </w:tc>
        <w:tc>
          <w:tcPr>
            <w:tcW w:w="1530" w:type="dxa"/>
          </w:tcPr>
          <w:p w14:paraId="47AE9D1E"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10CE7299" w14:textId="77777777" w:rsidR="00DF0965" w:rsidRDefault="00DF0965" w:rsidP="008426AF">
            <w:pPr>
              <w:pStyle w:val="Sothutu-1so"/>
              <w:spacing w:before="120" w:after="120" w:line="276" w:lineRule="auto"/>
              <w:jc w:val="left"/>
              <w:rPr>
                <w:szCs w:val="24"/>
              </w:rPr>
            </w:pPr>
          </w:p>
        </w:tc>
      </w:tr>
      <w:tr w:rsidR="00DF0965" w:rsidRPr="00FF37CC" w14:paraId="7E187058" w14:textId="77777777" w:rsidTr="008426AF">
        <w:trPr>
          <w:cantSplit/>
          <w:trHeight w:val="377"/>
        </w:trPr>
        <w:tc>
          <w:tcPr>
            <w:tcW w:w="1530" w:type="dxa"/>
          </w:tcPr>
          <w:p w14:paraId="6EEDE4A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76A49EA"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03A26F1A"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098CEACD" w14:textId="77777777" w:rsidR="00DF0965"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0C48F020" w14:textId="77777777" w:rsidTr="008426AF">
        <w:trPr>
          <w:cantSplit/>
          <w:trHeight w:val="377"/>
        </w:trPr>
        <w:tc>
          <w:tcPr>
            <w:tcW w:w="1530" w:type="dxa"/>
          </w:tcPr>
          <w:p w14:paraId="0A9AD0D0"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0498451" w14:textId="77777777" w:rsidR="00DF0965" w:rsidRDefault="00DF0965" w:rsidP="008426AF">
            <w:pPr>
              <w:pStyle w:val="Sothutu-1so"/>
              <w:numPr>
                <w:ilvl w:val="0"/>
                <w:numId w:val="11"/>
              </w:numPr>
              <w:spacing w:before="120" w:after="120" w:line="276" w:lineRule="auto"/>
              <w:jc w:val="left"/>
              <w:rPr>
                <w:i/>
                <w:szCs w:val="24"/>
              </w:rPr>
            </w:pPr>
            <w:r>
              <w:rPr>
                <w:i/>
                <w:szCs w:val="24"/>
              </w:rPr>
              <w:t>Tạo đề nghị thanh toán</w:t>
            </w:r>
          </w:p>
        </w:tc>
        <w:tc>
          <w:tcPr>
            <w:tcW w:w="1530" w:type="dxa"/>
          </w:tcPr>
          <w:p w14:paraId="4F65FF93" w14:textId="77777777" w:rsidR="00DF0965" w:rsidRPr="00FF37CC" w:rsidRDefault="00DF0965" w:rsidP="008426AF">
            <w:pPr>
              <w:pStyle w:val="Sothutu-1so"/>
              <w:spacing w:before="120" w:after="120" w:line="276" w:lineRule="auto"/>
              <w:jc w:val="left"/>
              <w:rPr>
                <w:szCs w:val="24"/>
              </w:rPr>
            </w:pPr>
          </w:p>
        </w:tc>
        <w:tc>
          <w:tcPr>
            <w:tcW w:w="4320" w:type="dxa"/>
          </w:tcPr>
          <w:p w14:paraId="170A96D4" w14:textId="77777777" w:rsidR="00DF0965" w:rsidRDefault="00DF0965" w:rsidP="008426AF">
            <w:pPr>
              <w:pStyle w:val="Sothutu-1so"/>
              <w:spacing w:before="120" w:after="120" w:line="276" w:lineRule="auto"/>
              <w:jc w:val="left"/>
              <w:rPr>
                <w:szCs w:val="24"/>
              </w:rPr>
            </w:pPr>
            <w:r>
              <w:rPr>
                <w:szCs w:val="24"/>
              </w:rPr>
              <w:t>Chuyển sang màn hình tạo đề nghị thanh toán với những thông tin mặc định lấy BTHTT</w:t>
            </w:r>
          </w:p>
        </w:tc>
      </w:tr>
      <w:tr w:rsidR="00DF0965" w:rsidRPr="00FF37CC" w14:paraId="4F9C789B" w14:textId="77777777" w:rsidTr="008426AF">
        <w:trPr>
          <w:cantSplit/>
          <w:trHeight w:val="377"/>
        </w:trPr>
        <w:tc>
          <w:tcPr>
            <w:tcW w:w="1530" w:type="dxa"/>
          </w:tcPr>
          <w:p w14:paraId="6530BC70"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9B9F31A" w14:textId="77777777" w:rsidR="00DF0965" w:rsidRDefault="00DF0965" w:rsidP="008426AF">
            <w:pPr>
              <w:pStyle w:val="Sothutu-1so"/>
              <w:spacing w:before="120" w:after="120" w:line="276" w:lineRule="auto"/>
              <w:jc w:val="left"/>
              <w:rPr>
                <w:i/>
                <w:szCs w:val="24"/>
              </w:rPr>
            </w:pPr>
            <w:r>
              <w:rPr>
                <w:szCs w:val="24"/>
              </w:rPr>
              <w:t>Tab hóa đơn:</w:t>
            </w:r>
          </w:p>
        </w:tc>
        <w:tc>
          <w:tcPr>
            <w:tcW w:w="1530" w:type="dxa"/>
          </w:tcPr>
          <w:p w14:paraId="0DAFDAD4" w14:textId="77777777" w:rsidR="00DF0965" w:rsidRPr="00FF37CC" w:rsidRDefault="00DF0965" w:rsidP="008426AF">
            <w:pPr>
              <w:pStyle w:val="Sothutu-1so"/>
              <w:spacing w:before="120" w:after="120" w:line="276" w:lineRule="auto"/>
              <w:jc w:val="left"/>
              <w:rPr>
                <w:szCs w:val="24"/>
              </w:rPr>
            </w:pPr>
          </w:p>
        </w:tc>
        <w:tc>
          <w:tcPr>
            <w:tcW w:w="4320" w:type="dxa"/>
          </w:tcPr>
          <w:p w14:paraId="2E6ABB34" w14:textId="77777777" w:rsidR="00DF0965" w:rsidRDefault="00DF0965" w:rsidP="008426AF">
            <w:pPr>
              <w:pStyle w:val="Sothutu-1so"/>
              <w:spacing w:before="120" w:after="120" w:line="276" w:lineRule="auto"/>
              <w:jc w:val="left"/>
              <w:rPr>
                <w:szCs w:val="24"/>
              </w:rPr>
            </w:pPr>
          </w:p>
        </w:tc>
      </w:tr>
      <w:tr w:rsidR="00DF0965" w:rsidRPr="00FF37CC" w14:paraId="114D70FF" w14:textId="77777777" w:rsidTr="008426AF">
        <w:trPr>
          <w:cantSplit/>
          <w:trHeight w:val="377"/>
        </w:trPr>
        <w:tc>
          <w:tcPr>
            <w:tcW w:w="1530" w:type="dxa"/>
          </w:tcPr>
          <w:p w14:paraId="40CBAD6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0C8DD47" w14:textId="77777777" w:rsidR="00DF0965" w:rsidRDefault="00DF0965" w:rsidP="008426AF">
            <w:pPr>
              <w:pStyle w:val="Sothutu-1so"/>
              <w:numPr>
                <w:ilvl w:val="0"/>
                <w:numId w:val="11"/>
              </w:numPr>
              <w:spacing w:before="120" w:after="120" w:line="276" w:lineRule="auto"/>
              <w:jc w:val="left"/>
              <w:rPr>
                <w:szCs w:val="24"/>
              </w:rPr>
            </w:pPr>
            <w:r>
              <w:rPr>
                <w:i/>
                <w:szCs w:val="24"/>
              </w:rPr>
              <w:t>Thêm/Sửa/Xóa /Tìm kiếm</w:t>
            </w:r>
          </w:p>
        </w:tc>
        <w:tc>
          <w:tcPr>
            <w:tcW w:w="1530" w:type="dxa"/>
          </w:tcPr>
          <w:p w14:paraId="14DDCCDB" w14:textId="77777777" w:rsidR="00DF0965" w:rsidRPr="00FF37CC" w:rsidRDefault="00DF0965" w:rsidP="008426AF">
            <w:pPr>
              <w:pStyle w:val="Sothutu-1so"/>
              <w:spacing w:before="120" w:after="120" w:line="276" w:lineRule="auto"/>
              <w:jc w:val="left"/>
              <w:rPr>
                <w:szCs w:val="24"/>
              </w:rPr>
            </w:pPr>
          </w:p>
        </w:tc>
        <w:tc>
          <w:tcPr>
            <w:tcW w:w="4320" w:type="dxa"/>
          </w:tcPr>
          <w:p w14:paraId="1C089BCB" w14:textId="77777777" w:rsidR="00DF0965" w:rsidRDefault="00DF0965" w:rsidP="008426AF">
            <w:pPr>
              <w:pStyle w:val="Sothutu-1so"/>
              <w:spacing w:before="120" w:after="120" w:line="276" w:lineRule="auto"/>
              <w:jc w:val="left"/>
              <w:rPr>
                <w:szCs w:val="24"/>
              </w:rPr>
            </w:pPr>
            <w:r>
              <w:rPr>
                <w:szCs w:val="24"/>
              </w:rPr>
              <w:t>Thêm từ danh sách hóa đơn</w:t>
            </w:r>
          </w:p>
        </w:tc>
      </w:tr>
      <w:tr w:rsidR="00DF0965" w:rsidRPr="00FF37CC" w14:paraId="19828751" w14:textId="77777777" w:rsidTr="008426AF">
        <w:trPr>
          <w:cantSplit/>
          <w:trHeight w:val="377"/>
        </w:trPr>
        <w:tc>
          <w:tcPr>
            <w:tcW w:w="1530" w:type="dxa"/>
          </w:tcPr>
          <w:p w14:paraId="62F4AD9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FB47A95" w14:textId="77777777" w:rsidR="00DF0965" w:rsidRDefault="00DF0965" w:rsidP="008426AF">
            <w:pPr>
              <w:pStyle w:val="Sothutu-1so"/>
              <w:spacing w:before="120" w:after="120" w:line="276" w:lineRule="auto"/>
              <w:jc w:val="left"/>
              <w:rPr>
                <w:szCs w:val="24"/>
              </w:rPr>
            </w:pPr>
            <w:r>
              <w:rPr>
                <w:szCs w:val="24"/>
              </w:rPr>
              <w:t>Danh sách thông tin chi</w:t>
            </w:r>
            <w:r w:rsidRPr="00FF37CC">
              <w:rPr>
                <w:szCs w:val="24"/>
              </w:rPr>
              <w:t>:</w:t>
            </w:r>
          </w:p>
        </w:tc>
        <w:tc>
          <w:tcPr>
            <w:tcW w:w="1530" w:type="dxa"/>
          </w:tcPr>
          <w:p w14:paraId="29CF8238" w14:textId="77777777" w:rsidR="00DF0965" w:rsidRPr="00FF37CC" w:rsidRDefault="00DF0965" w:rsidP="008426AF">
            <w:pPr>
              <w:pStyle w:val="Sothutu-1so"/>
              <w:spacing w:before="120" w:after="120" w:line="276" w:lineRule="auto"/>
              <w:jc w:val="left"/>
              <w:rPr>
                <w:szCs w:val="24"/>
              </w:rPr>
            </w:pPr>
          </w:p>
        </w:tc>
        <w:tc>
          <w:tcPr>
            <w:tcW w:w="4320" w:type="dxa"/>
          </w:tcPr>
          <w:p w14:paraId="18C35AE3" w14:textId="77777777" w:rsidR="00DF0965" w:rsidRDefault="00DF0965" w:rsidP="008426AF">
            <w:pPr>
              <w:pStyle w:val="Sothutu-1so"/>
              <w:spacing w:before="120" w:after="120" w:line="276" w:lineRule="auto"/>
              <w:jc w:val="left"/>
              <w:rPr>
                <w:szCs w:val="24"/>
              </w:rPr>
            </w:pPr>
          </w:p>
        </w:tc>
      </w:tr>
      <w:tr w:rsidR="00DF0965" w:rsidRPr="00FF37CC" w14:paraId="50497871" w14:textId="77777777" w:rsidTr="008426AF">
        <w:trPr>
          <w:cantSplit/>
          <w:trHeight w:val="377"/>
        </w:trPr>
        <w:tc>
          <w:tcPr>
            <w:tcW w:w="1530" w:type="dxa"/>
          </w:tcPr>
          <w:p w14:paraId="3F8DE18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111CD3D" w14:textId="77777777" w:rsidR="00DF0965" w:rsidRDefault="00DF0965" w:rsidP="008426AF">
            <w:pPr>
              <w:pStyle w:val="Sothutu-1so"/>
              <w:numPr>
                <w:ilvl w:val="0"/>
                <w:numId w:val="11"/>
              </w:numPr>
              <w:spacing w:before="120" w:after="120" w:line="276" w:lineRule="auto"/>
              <w:jc w:val="left"/>
              <w:rPr>
                <w:i/>
                <w:szCs w:val="24"/>
              </w:rPr>
            </w:pPr>
            <w:r>
              <w:rPr>
                <w:i/>
                <w:szCs w:val="24"/>
              </w:rPr>
              <w:t>Tìm kiếm/ Lọc</w:t>
            </w:r>
          </w:p>
        </w:tc>
        <w:tc>
          <w:tcPr>
            <w:tcW w:w="1530" w:type="dxa"/>
          </w:tcPr>
          <w:p w14:paraId="62FB64CA" w14:textId="77777777" w:rsidR="00DF0965" w:rsidRPr="00FF37CC" w:rsidRDefault="00DF0965" w:rsidP="008426AF">
            <w:pPr>
              <w:pStyle w:val="Sothutu-1so"/>
              <w:spacing w:before="120" w:after="120" w:line="276" w:lineRule="auto"/>
              <w:jc w:val="left"/>
              <w:rPr>
                <w:szCs w:val="24"/>
              </w:rPr>
            </w:pPr>
            <w:r>
              <w:rPr>
                <w:szCs w:val="24"/>
              </w:rPr>
              <w:t>Đơn giản</w:t>
            </w:r>
          </w:p>
        </w:tc>
        <w:tc>
          <w:tcPr>
            <w:tcW w:w="4320" w:type="dxa"/>
          </w:tcPr>
          <w:p w14:paraId="61568C19" w14:textId="77777777" w:rsidR="00DF0965" w:rsidRDefault="00DF0965" w:rsidP="008426AF">
            <w:pPr>
              <w:pStyle w:val="Sothutu-1so"/>
              <w:spacing w:before="120" w:after="120" w:line="276" w:lineRule="auto"/>
              <w:jc w:val="left"/>
              <w:rPr>
                <w:szCs w:val="24"/>
              </w:rPr>
            </w:pPr>
          </w:p>
        </w:tc>
      </w:tr>
      <w:tr w:rsidR="00DF0965" w:rsidRPr="00FF37CC" w14:paraId="5268CC17" w14:textId="77777777" w:rsidTr="008426AF">
        <w:trPr>
          <w:cantSplit/>
          <w:trHeight w:val="377"/>
        </w:trPr>
        <w:tc>
          <w:tcPr>
            <w:tcW w:w="1530" w:type="dxa"/>
          </w:tcPr>
          <w:p w14:paraId="2D9E6D5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1D50708" w14:textId="77777777" w:rsidR="00DF0965" w:rsidRDefault="00DF0965" w:rsidP="008426AF">
            <w:pPr>
              <w:pStyle w:val="Sothutu-1so"/>
              <w:numPr>
                <w:ilvl w:val="0"/>
                <w:numId w:val="11"/>
              </w:numPr>
              <w:spacing w:before="120" w:after="120" w:line="276" w:lineRule="auto"/>
              <w:jc w:val="left"/>
              <w:rPr>
                <w:szCs w:val="24"/>
              </w:rPr>
            </w:pPr>
            <w:r>
              <w:rPr>
                <w:i/>
                <w:szCs w:val="24"/>
              </w:rPr>
              <w:t>View thông tin chi</w:t>
            </w:r>
          </w:p>
        </w:tc>
        <w:tc>
          <w:tcPr>
            <w:tcW w:w="1530" w:type="dxa"/>
          </w:tcPr>
          <w:p w14:paraId="547B9DBD"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55F41B7" w14:textId="77777777" w:rsidR="00DF0965" w:rsidRDefault="00DF0965" w:rsidP="008426AF">
            <w:pPr>
              <w:pStyle w:val="Sothutu-1so"/>
              <w:spacing w:before="120" w:after="120" w:line="276" w:lineRule="auto"/>
              <w:jc w:val="left"/>
              <w:rPr>
                <w:szCs w:val="24"/>
              </w:rPr>
            </w:pPr>
          </w:p>
        </w:tc>
      </w:tr>
      <w:tr w:rsidR="00DF0965" w:rsidRPr="00FF37CC" w14:paraId="574D9AEC" w14:textId="77777777" w:rsidTr="008426AF">
        <w:trPr>
          <w:cantSplit/>
          <w:trHeight w:val="377"/>
        </w:trPr>
        <w:tc>
          <w:tcPr>
            <w:tcW w:w="1530" w:type="dxa"/>
          </w:tcPr>
          <w:p w14:paraId="196A7A8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4EC5827" w14:textId="77777777" w:rsidR="00DF0965" w:rsidRDefault="00DF0965" w:rsidP="008426AF">
            <w:pPr>
              <w:pStyle w:val="Sothutu-1so"/>
              <w:spacing w:before="120" w:after="120" w:line="276" w:lineRule="auto"/>
              <w:jc w:val="left"/>
              <w:rPr>
                <w:i/>
                <w:szCs w:val="24"/>
              </w:rPr>
            </w:pPr>
            <w:r>
              <w:rPr>
                <w:szCs w:val="24"/>
              </w:rPr>
              <w:t>Tab thông tin chi</w:t>
            </w:r>
          </w:p>
        </w:tc>
        <w:tc>
          <w:tcPr>
            <w:tcW w:w="1530" w:type="dxa"/>
          </w:tcPr>
          <w:p w14:paraId="19FE9D59" w14:textId="77777777" w:rsidR="00DF0965" w:rsidRDefault="00DF0965" w:rsidP="008426AF">
            <w:pPr>
              <w:pStyle w:val="Sothutu-1so"/>
              <w:spacing w:before="120" w:after="120" w:line="276" w:lineRule="auto"/>
              <w:jc w:val="left"/>
              <w:rPr>
                <w:szCs w:val="24"/>
              </w:rPr>
            </w:pPr>
          </w:p>
        </w:tc>
        <w:tc>
          <w:tcPr>
            <w:tcW w:w="4320" w:type="dxa"/>
          </w:tcPr>
          <w:p w14:paraId="57E71641" w14:textId="77777777" w:rsidR="00DF0965" w:rsidRDefault="00DF0965" w:rsidP="008426AF">
            <w:pPr>
              <w:pStyle w:val="Sothutu-1so"/>
              <w:spacing w:before="120" w:after="120" w:line="276" w:lineRule="auto"/>
              <w:jc w:val="left"/>
              <w:rPr>
                <w:szCs w:val="24"/>
              </w:rPr>
            </w:pPr>
          </w:p>
        </w:tc>
      </w:tr>
      <w:tr w:rsidR="00DF0965" w:rsidRPr="00FF37CC" w14:paraId="57F19590" w14:textId="77777777" w:rsidTr="008426AF">
        <w:trPr>
          <w:cantSplit/>
          <w:trHeight w:val="377"/>
        </w:trPr>
        <w:tc>
          <w:tcPr>
            <w:tcW w:w="1530" w:type="dxa"/>
          </w:tcPr>
          <w:p w14:paraId="573D2B5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0B5BAF8" w14:textId="77777777" w:rsidR="00DF0965" w:rsidRDefault="00DF0965" w:rsidP="008426AF">
            <w:pPr>
              <w:pStyle w:val="Sothutu-1so"/>
              <w:numPr>
                <w:ilvl w:val="0"/>
                <w:numId w:val="11"/>
              </w:numPr>
              <w:spacing w:before="120" w:after="120" w:line="276" w:lineRule="auto"/>
              <w:jc w:val="left"/>
              <w:rPr>
                <w:szCs w:val="24"/>
              </w:rPr>
            </w:pPr>
            <w:r w:rsidRPr="00FF37CC">
              <w:rPr>
                <w:i/>
                <w:szCs w:val="24"/>
              </w:rPr>
              <w:t xml:space="preserve">View </w:t>
            </w:r>
            <w:r>
              <w:rPr>
                <w:i/>
                <w:szCs w:val="24"/>
              </w:rPr>
              <w:t>thông tin chi tiết</w:t>
            </w:r>
          </w:p>
        </w:tc>
        <w:tc>
          <w:tcPr>
            <w:tcW w:w="1530" w:type="dxa"/>
          </w:tcPr>
          <w:p w14:paraId="36D2A5AB" w14:textId="77777777" w:rsidR="00DF0965" w:rsidRDefault="00DF0965" w:rsidP="008426AF">
            <w:pPr>
              <w:pStyle w:val="Sothutu-1so"/>
              <w:spacing w:before="120" w:after="120" w:line="276" w:lineRule="auto"/>
              <w:jc w:val="left"/>
              <w:rPr>
                <w:szCs w:val="24"/>
              </w:rPr>
            </w:pPr>
            <w:r w:rsidRPr="00FF37CC">
              <w:rPr>
                <w:szCs w:val="24"/>
              </w:rPr>
              <w:t>Đơn giản</w:t>
            </w:r>
          </w:p>
        </w:tc>
        <w:tc>
          <w:tcPr>
            <w:tcW w:w="4320" w:type="dxa"/>
          </w:tcPr>
          <w:p w14:paraId="4A2A6856" w14:textId="77777777" w:rsidR="00DF0965" w:rsidRDefault="00DF0965" w:rsidP="008426AF">
            <w:pPr>
              <w:pStyle w:val="Sothutu-1so"/>
              <w:spacing w:before="120" w:after="120" w:line="276" w:lineRule="auto"/>
              <w:jc w:val="left"/>
              <w:rPr>
                <w:szCs w:val="24"/>
              </w:rPr>
            </w:pPr>
          </w:p>
        </w:tc>
      </w:tr>
      <w:tr w:rsidR="00DF0965" w:rsidRPr="00FF37CC" w14:paraId="26D714DD" w14:textId="77777777" w:rsidTr="008426AF">
        <w:trPr>
          <w:cantSplit/>
          <w:trHeight w:val="377"/>
        </w:trPr>
        <w:tc>
          <w:tcPr>
            <w:tcW w:w="1530" w:type="dxa"/>
          </w:tcPr>
          <w:p w14:paraId="6A03ABD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9E48B4F" w14:textId="77777777" w:rsidR="00DF0965" w:rsidRPr="00FF37CC" w:rsidRDefault="00DF0965" w:rsidP="008426AF">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3FC1299F" w14:textId="77777777" w:rsidR="00DF0965" w:rsidRPr="00FF37CC" w:rsidRDefault="00DF0965" w:rsidP="008426AF">
            <w:pPr>
              <w:pStyle w:val="Sothutu-1so"/>
              <w:spacing w:before="120" w:after="120" w:line="276" w:lineRule="auto"/>
              <w:jc w:val="left"/>
              <w:rPr>
                <w:szCs w:val="24"/>
              </w:rPr>
            </w:pPr>
          </w:p>
        </w:tc>
        <w:tc>
          <w:tcPr>
            <w:tcW w:w="4320" w:type="dxa"/>
          </w:tcPr>
          <w:p w14:paraId="70667D05" w14:textId="77777777" w:rsidR="00DF0965" w:rsidRDefault="00DF0965" w:rsidP="008426AF">
            <w:pPr>
              <w:pStyle w:val="Sothutu-1so"/>
              <w:spacing w:before="120" w:after="120" w:line="276" w:lineRule="auto"/>
              <w:jc w:val="left"/>
              <w:rPr>
                <w:szCs w:val="24"/>
              </w:rPr>
            </w:pPr>
          </w:p>
        </w:tc>
      </w:tr>
      <w:tr w:rsidR="00DF0965" w:rsidRPr="00FF37CC" w14:paraId="74E0128A" w14:textId="77777777" w:rsidTr="008426AF">
        <w:trPr>
          <w:cantSplit/>
          <w:trHeight w:val="377"/>
        </w:trPr>
        <w:tc>
          <w:tcPr>
            <w:tcW w:w="1530" w:type="dxa"/>
          </w:tcPr>
          <w:p w14:paraId="2448396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1CFEDF5" w14:textId="77777777" w:rsidR="00DF0965" w:rsidRDefault="00DF0965" w:rsidP="008426AF">
            <w:pPr>
              <w:pStyle w:val="Sothutu-1so"/>
              <w:numPr>
                <w:ilvl w:val="0"/>
                <w:numId w:val="11"/>
              </w:numPr>
              <w:spacing w:before="120" w:after="120" w:line="276" w:lineRule="auto"/>
              <w:jc w:val="left"/>
              <w:rPr>
                <w:szCs w:val="24"/>
              </w:rPr>
            </w:pPr>
            <w:r>
              <w:rPr>
                <w:i/>
                <w:szCs w:val="24"/>
              </w:rPr>
              <w:t>Đính kèm</w:t>
            </w:r>
          </w:p>
        </w:tc>
        <w:tc>
          <w:tcPr>
            <w:tcW w:w="1530" w:type="dxa"/>
          </w:tcPr>
          <w:p w14:paraId="20E87DF0"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123420EE" w14:textId="77777777" w:rsidR="00DF0965" w:rsidRDefault="00DF0965" w:rsidP="008426AF">
            <w:pPr>
              <w:pStyle w:val="Sothutu-1so"/>
              <w:spacing w:before="120" w:after="120" w:line="276" w:lineRule="auto"/>
              <w:jc w:val="left"/>
              <w:rPr>
                <w:szCs w:val="24"/>
              </w:rPr>
            </w:pPr>
          </w:p>
        </w:tc>
      </w:tr>
      <w:tr w:rsidR="00DF0965" w:rsidRPr="00FF37CC" w14:paraId="617C7BAA" w14:textId="77777777" w:rsidTr="008426AF">
        <w:trPr>
          <w:cantSplit/>
          <w:trHeight w:val="377"/>
        </w:trPr>
        <w:tc>
          <w:tcPr>
            <w:tcW w:w="1530" w:type="dxa"/>
          </w:tcPr>
          <w:p w14:paraId="53342E4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3E0DE52" w14:textId="77777777" w:rsidR="00DF0965" w:rsidRDefault="00DF0965" w:rsidP="008426AF">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34BDB8EC"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D6BF3FF" w14:textId="77777777" w:rsidR="00DF0965" w:rsidRDefault="00DF0965" w:rsidP="008426AF">
            <w:pPr>
              <w:pStyle w:val="Sothutu-1so"/>
              <w:spacing w:before="120" w:after="120" w:line="276" w:lineRule="auto"/>
              <w:jc w:val="left"/>
              <w:rPr>
                <w:szCs w:val="24"/>
              </w:rPr>
            </w:pPr>
          </w:p>
        </w:tc>
      </w:tr>
      <w:tr w:rsidR="00DF0965" w:rsidRPr="00FF37CC" w14:paraId="5F614747" w14:textId="77777777" w:rsidTr="008426AF">
        <w:trPr>
          <w:cantSplit/>
          <w:trHeight w:val="377"/>
        </w:trPr>
        <w:tc>
          <w:tcPr>
            <w:tcW w:w="1530" w:type="dxa"/>
          </w:tcPr>
          <w:p w14:paraId="7FA116A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1EFD698" w14:textId="77777777" w:rsidR="00DF0965" w:rsidRDefault="00DF0965" w:rsidP="008426AF">
            <w:pPr>
              <w:pStyle w:val="Sothutu-1so"/>
              <w:numPr>
                <w:ilvl w:val="0"/>
                <w:numId w:val="11"/>
              </w:numPr>
              <w:spacing w:before="120" w:after="120" w:line="276" w:lineRule="auto"/>
              <w:jc w:val="left"/>
              <w:rPr>
                <w:i/>
                <w:szCs w:val="24"/>
              </w:rPr>
            </w:pPr>
            <w:r>
              <w:rPr>
                <w:i/>
                <w:szCs w:val="24"/>
              </w:rPr>
              <w:t>Tạo button trình ký Voffice trong phiếu in</w:t>
            </w:r>
          </w:p>
        </w:tc>
        <w:tc>
          <w:tcPr>
            <w:tcW w:w="1530" w:type="dxa"/>
          </w:tcPr>
          <w:p w14:paraId="490866DA" w14:textId="77777777" w:rsidR="00DF0965" w:rsidRPr="00FF37CC" w:rsidRDefault="00DF0965" w:rsidP="008426AF">
            <w:pPr>
              <w:pStyle w:val="Sothutu-1so"/>
              <w:spacing w:before="120" w:after="120" w:line="276" w:lineRule="auto"/>
              <w:jc w:val="left"/>
              <w:rPr>
                <w:szCs w:val="24"/>
              </w:rPr>
            </w:pPr>
          </w:p>
        </w:tc>
        <w:tc>
          <w:tcPr>
            <w:tcW w:w="4320" w:type="dxa"/>
          </w:tcPr>
          <w:p w14:paraId="625E86AB" w14:textId="77777777" w:rsidR="00DF0965" w:rsidRDefault="00DF0965" w:rsidP="008426AF">
            <w:pPr>
              <w:pStyle w:val="Sothutu-1so"/>
              <w:spacing w:before="120" w:after="120" w:line="276" w:lineRule="auto"/>
              <w:jc w:val="left"/>
              <w:rPr>
                <w:szCs w:val="24"/>
              </w:rPr>
            </w:pPr>
          </w:p>
        </w:tc>
      </w:tr>
      <w:tr w:rsidR="00DF0965" w:rsidRPr="00FF37CC" w14:paraId="59D3DAB6" w14:textId="77777777" w:rsidTr="008426AF">
        <w:trPr>
          <w:cantSplit/>
          <w:trHeight w:val="377"/>
        </w:trPr>
        <w:tc>
          <w:tcPr>
            <w:tcW w:w="1530" w:type="dxa"/>
          </w:tcPr>
          <w:p w14:paraId="31F863F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1207152" w14:textId="77777777" w:rsidR="00DF0965" w:rsidRDefault="00DF0965" w:rsidP="008426AF">
            <w:pPr>
              <w:pStyle w:val="Sothutu-1so"/>
              <w:spacing w:before="120" w:after="120" w:line="276" w:lineRule="auto"/>
              <w:jc w:val="left"/>
              <w:rPr>
                <w:i/>
                <w:szCs w:val="24"/>
              </w:rPr>
            </w:pPr>
            <w:r>
              <w:rPr>
                <w:szCs w:val="24"/>
              </w:rPr>
              <w:t>Tab thông tin trình ký</w:t>
            </w:r>
          </w:p>
        </w:tc>
        <w:tc>
          <w:tcPr>
            <w:tcW w:w="1530" w:type="dxa"/>
          </w:tcPr>
          <w:p w14:paraId="74A82829" w14:textId="77777777" w:rsidR="00DF0965" w:rsidRPr="00FF37CC" w:rsidRDefault="00DF0965" w:rsidP="008426AF">
            <w:pPr>
              <w:pStyle w:val="Sothutu-1so"/>
              <w:spacing w:before="120" w:after="120" w:line="276" w:lineRule="auto"/>
              <w:jc w:val="left"/>
              <w:rPr>
                <w:szCs w:val="24"/>
              </w:rPr>
            </w:pPr>
          </w:p>
        </w:tc>
        <w:tc>
          <w:tcPr>
            <w:tcW w:w="4320" w:type="dxa"/>
          </w:tcPr>
          <w:p w14:paraId="721990C5" w14:textId="77777777" w:rsidR="00DF0965" w:rsidRDefault="00DF0965" w:rsidP="008426AF">
            <w:pPr>
              <w:pStyle w:val="Sothutu-1so"/>
              <w:spacing w:before="120" w:after="120" w:line="276" w:lineRule="auto"/>
              <w:jc w:val="left"/>
              <w:rPr>
                <w:szCs w:val="24"/>
              </w:rPr>
            </w:pPr>
          </w:p>
        </w:tc>
      </w:tr>
      <w:tr w:rsidR="00DF0965" w:rsidRPr="00FF37CC" w14:paraId="19599F95" w14:textId="77777777" w:rsidTr="008426AF">
        <w:trPr>
          <w:cantSplit/>
          <w:trHeight w:val="377"/>
        </w:trPr>
        <w:tc>
          <w:tcPr>
            <w:tcW w:w="1530" w:type="dxa"/>
          </w:tcPr>
          <w:p w14:paraId="2F7A6FC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71F0235" w14:textId="77777777" w:rsidR="00DF0965" w:rsidRDefault="00DF0965" w:rsidP="008426AF">
            <w:pPr>
              <w:pStyle w:val="Sothutu-1so"/>
              <w:numPr>
                <w:ilvl w:val="0"/>
                <w:numId w:val="11"/>
              </w:numPr>
              <w:spacing w:before="120" w:after="120" w:line="276" w:lineRule="auto"/>
              <w:jc w:val="left"/>
              <w:rPr>
                <w:szCs w:val="24"/>
              </w:rPr>
            </w:pPr>
            <w:r>
              <w:rPr>
                <w:i/>
                <w:szCs w:val="24"/>
              </w:rPr>
              <w:t>View thông tin trình ký đồng bộ về từ Voffice</w:t>
            </w:r>
          </w:p>
        </w:tc>
        <w:tc>
          <w:tcPr>
            <w:tcW w:w="1530" w:type="dxa"/>
          </w:tcPr>
          <w:p w14:paraId="4BA467B8" w14:textId="77777777" w:rsidR="00DF0965" w:rsidRPr="00FF37CC" w:rsidRDefault="00DF0965" w:rsidP="008426AF">
            <w:pPr>
              <w:pStyle w:val="Sothutu-1so"/>
              <w:spacing w:before="120" w:after="120" w:line="276" w:lineRule="auto"/>
              <w:jc w:val="left"/>
              <w:rPr>
                <w:szCs w:val="24"/>
              </w:rPr>
            </w:pPr>
          </w:p>
        </w:tc>
        <w:tc>
          <w:tcPr>
            <w:tcW w:w="4320" w:type="dxa"/>
          </w:tcPr>
          <w:p w14:paraId="7D2BEE15" w14:textId="77777777" w:rsidR="00DF0965" w:rsidRDefault="00DF0965" w:rsidP="008426AF">
            <w:pPr>
              <w:pStyle w:val="Sothutu-1so"/>
              <w:spacing w:before="120" w:after="120" w:line="276" w:lineRule="auto"/>
              <w:jc w:val="left"/>
              <w:rPr>
                <w:szCs w:val="24"/>
              </w:rPr>
            </w:pPr>
          </w:p>
        </w:tc>
      </w:tr>
      <w:tr w:rsidR="00DF0965" w:rsidRPr="00FF37CC" w14:paraId="4E218DE3" w14:textId="77777777" w:rsidTr="008426AF">
        <w:trPr>
          <w:cantSplit/>
          <w:trHeight w:val="377"/>
        </w:trPr>
        <w:tc>
          <w:tcPr>
            <w:tcW w:w="1530" w:type="dxa"/>
          </w:tcPr>
          <w:p w14:paraId="1E4BC5A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BEAB684" w14:textId="77777777" w:rsidR="00DF0965" w:rsidRDefault="00DF0965" w:rsidP="008426AF">
            <w:pPr>
              <w:pStyle w:val="Sothutu-1so"/>
              <w:spacing w:before="120" w:after="120" w:line="276" w:lineRule="auto"/>
              <w:jc w:val="left"/>
              <w:rPr>
                <w:i/>
                <w:szCs w:val="24"/>
              </w:rPr>
            </w:pPr>
            <w:r>
              <w:rPr>
                <w:b/>
                <w:szCs w:val="24"/>
              </w:rPr>
              <w:t>HÓA ĐƠN</w:t>
            </w:r>
          </w:p>
        </w:tc>
        <w:tc>
          <w:tcPr>
            <w:tcW w:w="1530" w:type="dxa"/>
          </w:tcPr>
          <w:p w14:paraId="5668C2CA" w14:textId="77777777" w:rsidR="00DF0965" w:rsidRPr="00FF37CC" w:rsidRDefault="00DF0965" w:rsidP="008426AF">
            <w:pPr>
              <w:pStyle w:val="Sothutu-1so"/>
              <w:spacing w:before="120" w:after="120" w:line="276" w:lineRule="auto"/>
              <w:jc w:val="left"/>
              <w:rPr>
                <w:szCs w:val="24"/>
              </w:rPr>
            </w:pPr>
          </w:p>
        </w:tc>
        <w:tc>
          <w:tcPr>
            <w:tcW w:w="4320" w:type="dxa"/>
          </w:tcPr>
          <w:p w14:paraId="0C059B40" w14:textId="77777777" w:rsidR="00DF0965" w:rsidRDefault="00DF0965" w:rsidP="008426AF">
            <w:pPr>
              <w:pStyle w:val="Sothutu-1so"/>
              <w:spacing w:before="120" w:after="120" w:line="276" w:lineRule="auto"/>
              <w:jc w:val="left"/>
              <w:rPr>
                <w:szCs w:val="24"/>
              </w:rPr>
            </w:pPr>
          </w:p>
        </w:tc>
      </w:tr>
      <w:tr w:rsidR="00DF0965" w:rsidRPr="00FF37CC" w14:paraId="54F0FCE0" w14:textId="77777777" w:rsidTr="008426AF">
        <w:trPr>
          <w:cantSplit/>
          <w:trHeight w:val="377"/>
        </w:trPr>
        <w:tc>
          <w:tcPr>
            <w:tcW w:w="1530" w:type="dxa"/>
          </w:tcPr>
          <w:p w14:paraId="784D1AA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1053730" w14:textId="77777777" w:rsidR="00DF0965" w:rsidRDefault="00DF0965" w:rsidP="008426AF">
            <w:pPr>
              <w:pStyle w:val="Sothutu-1so"/>
              <w:spacing w:before="120" w:after="120" w:line="276" w:lineRule="auto"/>
              <w:jc w:val="left"/>
              <w:rPr>
                <w:b/>
                <w:szCs w:val="24"/>
              </w:rPr>
            </w:pPr>
            <w:r>
              <w:rPr>
                <w:szCs w:val="24"/>
              </w:rPr>
              <w:t>Danh sách hóa đơn:</w:t>
            </w:r>
          </w:p>
        </w:tc>
        <w:tc>
          <w:tcPr>
            <w:tcW w:w="1530" w:type="dxa"/>
          </w:tcPr>
          <w:p w14:paraId="00230C46" w14:textId="77777777" w:rsidR="00DF0965" w:rsidRPr="00FF37CC" w:rsidRDefault="00DF0965" w:rsidP="008426AF">
            <w:pPr>
              <w:pStyle w:val="Sothutu-1so"/>
              <w:spacing w:before="120" w:after="120" w:line="276" w:lineRule="auto"/>
              <w:jc w:val="left"/>
              <w:rPr>
                <w:szCs w:val="24"/>
              </w:rPr>
            </w:pPr>
          </w:p>
        </w:tc>
        <w:tc>
          <w:tcPr>
            <w:tcW w:w="4320" w:type="dxa"/>
          </w:tcPr>
          <w:p w14:paraId="5B9A991E" w14:textId="77777777" w:rsidR="00DF0965" w:rsidRDefault="00DF0965" w:rsidP="008426AF">
            <w:pPr>
              <w:pStyle w:val="Sothutu-1so"/>
              <w:spacing w:before="120" w:after="120" w:line="276" w:lineRule="auto"/>
              <w:jc w:val="left"/>
              <w:rPr>
                <w:szCs w:val="24"/>
              </w:rPr>
            </w:pPr>
          </w:p>
        </w:tc>
      </w:tr>
      <w:tr w:rsidR="00DF0965" w:rsidRPr="00FF37CC" w14:paraId="1BCCEAAB" w14:textId="77777777" w:rsidTr="008426AF">
        <w:trPr>
          <w:cantSplit/>
          <w:trHeight w:val="377"/>
        </w:trPr>
        <w:tc>
          <w:tcPr>
            <w:tcW w:w="1530" w:type="dxa"/>
          </w:tcPr>
          <w:p w14:paraId="3C21F19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D3E3459"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chép/Lọc/Tìm kiếm</w:t>
            </w:r>
          </w:p>
        </w:tc>
        <w:tc>
          <w:tcPr>
            <w:tcW w:w="1530" w:type="dxa"/>
          </w:tcPr>
          <w:p w14:paraId="566B3C42" w14:textId="77777777" w:rsidR="00DF0965" w:rsidRPr="00FF37CC" w:rsidRDefault="00DF0965" w:rsidP="008426AF">
            <w:pPr>
              <w:pStyle w:val="Sothutu-1so"/>
              <w:spacing w:before="120" w:after="120" w:line="276" w:lineRule="auto"/>
              <w:jc w:val="left"/>
              <w:rPr>
                <w:szCs w:val="24"/>
              </w:rPr>
            </w:pPr>
          </w:p>
        </w:tc>
        <w:tc>
          <w:tcPr>
            <w:tcW w:w="4320" w:type="dxa"/>
          </w:tcPr>
          <w:p w14:paraId="6AF3889D" w14:textId="77777777" w:rsidR="00DF0965" w:rsidRDefault="00DF0965" w:rsidP="008426AF">
            <w:pPr>
              <w:pStyle w:val="Sothutu-1so"/>
              <w:spacing w:before="120" w:after="120" w:line="276" w:lineRule="auto"/>
              <w:jc w:val="left"/>
              <w:rPr>
                <w:szCs w:val="24"/>
              </w:rPr>
            </w:pPr>
          </w:p>
        </w:tc>
      </w:tr>
      <w:tr w:rsidR="00DF0965" w:rsidRPr="00FF37CC" w14:paraId="7F1FF9EB" w14:textId="77777777" w:rsidTr="008426AF">
        <w:trPr>
          <w:cantSplit/>
          <w:trHeight w:val="377"/>
        </w:trPr>
        <w:tc>
          <w:tcPr>
            <w:tcW w:w="1530" w:type="dxa"/>
          </w:tcPr>
          <w:p w14:paraId="1F5370E0"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F1DF12D" w14:textId="77777777" w:rsidR="00DF0965" w:rsidRDefault="00DF0965" w:rsidP="008426AF">
            <w:pPr>
              <w:pStyle w:val="Sothutu-1so"/>
              <w:spacing w:before="120" w:after="120" w:line="276" w:lineRule="auto"/>
              <w:jc w:val="left"/>
              <w:rPr>
                <w:i/>
                <w:szCs w:val="24"/>
              </w:rPr>
            </w:pPr>
            <w:r w:rsidRPr="00FF37CC">
              <w:rPr>
                <w:szCs w:val="24"/>
              </w:rPr>
              <w:t>Tab Thông tin chung:</w:t>
            </w:r>
          </w:p>
        </w:tc>
        <w:tc>
          <w:tcPr>
            <w:tcW w:w="1530" w:type="dxa"/>
          </w:tcPr>
          <w:p w14:paraId="1ABA4735" w14:textId="77777777" w:rsidR="00DF0965" w:rsidRPr="00FF37CC" w:rsidRDefault="00DF0965" w:rsidP="008426AF">
            <w:pPr>
              <w:pStyle w:val="Sothutu-1so"/>
              <w:spacing w:before="120" w:after="120" w:line="276" w:lineRule="auto"/>
              <w:jc w:val="left"/>
              <w:rPr>
                <w:szCs w:val="24"/>
              </w:rPr>
            </w:pPr>
          </w:p>
        </w:tc>
        <w:tc>
          <w:tcPr>
            <w:tcW w:w="4320" w:type="dxa"/>
          </w:tcPr>
          <w:p w14:paraId="774A7964" w14:textId="77777777" w:rsidR="00DF0965" w:rsidRDefault="00DF0965" w:rsidP="008426AF">
            <w:pPr>
              <w:pStyle w:val="Sothutu-1so"/>
              <w:spacing w:before="120" w:after="120" w:line="276" w:lineRule="auto"/>
              <w:jc w:val="left"/>
              <w:rPr>
                <w:szCs w:val="24"/>
              </w:rPr>
            </w:pPr>
          </w:p>
        </w:tc>
      </w:tr>
      <w:tr w:rsidR="00DF0965" w:rsidRPr="00FF37CC" w14:paraId="6C68DD00" w14:textId="77777777" w:rsidTr="008426AF">
        <w:trPr>
          <w:cantSplit/>
          <w:trHeight w:val="377"/>
        </w:trPr>
        <w:tc>
          <w:tcPr>
            <w:tcW w:w="1530" w:type="dxa"/>
          </w:tcPr>
          <w:p w14:paraId="08C3B1A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683CC5B"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p>
        </w:tc>
        <w:tc>
          <w:tcPr>
            <w:tcW w:w="1530" w:type="dxa"/>
          </w:tcPr>
          <w:p w14:paraId="194393BB"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0872A26" w14:textId="77777777" w:rsidR="00DF0965" w:rsidRDefault="00DF0965" w:rsidP="008426AF">
            <w:pPr>
              <w:pStyle w:val="Sothutu-1so"/>
              <w:spacing w:before="120" w:after="120" w:line="276" w:lineRule="auto"/>
              <w:jc w:val="left"/>
              <w:rPr>
                <w:szCs w:val="24"/>
              </w:rPr>
            </w:pPr>
          </w:p>
        </w:tc>
      </w:tr>
      <w:tr w:rsidR="00DF0965" w:rsidRPr="00FF37CC" w14:paraId="59BD66C8" w14:textId="77777777" w:rsidTr="008426AF">
        <w:trPr>
          <w:cantSplit/>
          <w:trHeight w:val="377"/>
        </w:trPr>
        <w:tc>
          <w:tcPr>
            <w:tcW w:w="1530" w:type="dxa"/>
          </w:tcPr>
          <w:p w14:paraId="0DF34A1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96EA016"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34004143"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08D475F1" w14:textId="77777777" w:rsidR="00DF0965"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58466E92" w14:textId="77777777" w:rsidTr="008426AF">
        <w:trPr>
          <w:cantSplit/>
          <w:trHeight w:val="377"/>
        </w:trPr>
        <w:tc>
          <w:tcPr>
            <w:tcW w:w="1530" w:type="dxa"/>
          </w:tcPr>
          <w:p w14:paraId="521CE46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972B316" w14:textId="77777777" w:rsidR="00DF0965" w:rsidRDefault="00DF0965" w:rsidP="008426AF">
            <w:pPr>
              <w:pStyle w:val="Sothutu-1so"/>
              <w:spacing w:before="120" w:after="120" w:line="276" w:lineRule="auto"/>
              <w:jc w:val="left"/>
              <w:rPr>
                <w:i/>
                <w:szCs w:val="24"/>
              </w:rPr>
            </w:pPr>
            <w:r>
              <w:rPr>
                <w:szCs w:val="24"/>
              </w:rPr>
              <w:t>Danh sách chi tiết hóa đơn:</w:t>
            </w:r>
          </w:p>
        </w:tc>
        <w:tc>
          <w:tcPr>
            <w:tcW w:w="1530" w:type="dxa"/>
          </w:tcPr>
          <w:p w14:paraId="004D15E8" w14:textId="77777777" w:rsidR="00DF0965" w:rsidRPr="00FF37CC" w:rsidRDefault="00DF0965" w:rsidP="008426AF">
            <w:pPr>
              <w:pStyle w:val="Sothutu-1so"/>
              <w:spacing w:before="120" w:after="120" w:line="276" w:lineRule="auto"/>
              <w:jc w:val="left"/>
              <w:rPr>
                <w:szCs w:val="24"/>
              </w:rPr>
            </w:pPr>
          </w:p>
        </w:tc>
        <w:tc>
          <w:tcPr>
            <w:tcW w:w="4320" w:type="dxa"/>
          </w:tcPr>
          <w:p w14:paraId="284E20A0" w14:textId="77777777" w:rsidR="00DF0965" w:rsidRDefault="00DF0965" w:rsidP="008426AF">
            <w:pPr>
              <w:pStyle w:val="Sothutu-1so"/>
              <w:spacing w:before="120" w:after="120" w:line="276" w:lineRule="auto"/>
              <w:jc w:val="left"/>
              <w:rPr>
                <w:szCs w:val="24"/>
              </w:rPr>
            </w:pPr>
          </w:p>
        </w:tc>
      </w:tr>
      <w:tr w:rsidR="00DF0965" w:rsidRPr="00FF37CC" w14:paraId="787F6A41" w14:textId="77777777" w:rsidTr="008426AF">
        <w:trPr>
          <w:cantSplit/>
          <w:trHeight w:val="377"/>
        </w:trPr>
        <w:tc>
          <w:tcPr>
            <w:tcW w:w="1530" w:type="dxa"/>
          </w:tcPr>
          <w:p w14:paraId="210CB41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F6613D8"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 /Tìm kiếm</w:t>
            </w:r>
          </w:p>
        </w:tc>
        <w:tc>
          <w:tcPr>
            <w:tcW w:w="1530" w:type="dxa"/>
          </w:tcPr>
          <w:p w14:paraId="0A1453D6" w14:textId="77777777" w:rsidR="00DF0965" w:rsidRPr="00FF37CC" w:rsidRDefault="00DF0965" w:rsidP="008426AF">
            <w:pPr>
              <w:pStyle w:val="Sothutu-1so"/>
              <w:spacing w:before="120" w:after="120" w:line="276" w:lineRule="auto"/>
              <w:jc w:val="left"/>
              <w:rPr>
                <w:szCs w:val="24"/>
              </w:rPr>
            </w:pPr>
          </w:p>
        </w:tc>
        <w:tc>
          <w:tcPr>
            <w:tcW w:w="4320" w:type="dxa"/>
          </w:tcPr>
          <w:p w14:paraId="48E0F0B7" w14:textId="77777777" w:rsidR="00DF0965" w:rsidRDefault="00DF0965" w:rsidP="008426AF">
            <w:pPr>
              <w:pStyle w:val="Sothutu-1so"/>
              <w:spacing w:before="120" w:after="120" w:line="276" w:lineRule="auto"/>
              <w:jc w:val="left"/>
              <w:rPr>
                <w:szCs w:val="24"/>
              </w:rPr>
            </w:pPr>
          </w:p>
        </w:tc>
      </w:tr>
      <w:tr w:rsidR="00DF0965" w:rsidRPr="00FF37CC" w14:paraId="3EF8F32F" w14:textId="77777777" w:rsidTr="008426AF">
        <w:trPr>
          <w:cantSplit/>
          <w:trHeight w:val="377"/>
        </w:trPr>
        <w:tc>
          <w:tcPr>
            <w:tcW w:w="1530" w:type="dxa"/>
          </w:tcPr>
          <w:p w14:paraId="4B1C2E4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32864F0" w14:textId="77777777" w:rsidR="00DF0965" w:rsidRDefault="00DF0965" w:rsidP="008426AF">
            <w:pPr>
              <w:pStyle w:val="Sothutu-1so"/>
              <w:spacing w:before="120" w:after="120" w:line="276" w:lineRule="auto"/>
              <w:jc w:val="left"/>
              <w:rPr>
                <w:i/>
                <w:szCs w:val="24"/>
              </w:rPr>
            </w:pPr>
            <w:r>
              <w:rPr>
                <w:szCs w:val="24"/>
              </w:rPr>
              <w:t>Tab chi tiết</w:t>
            </w:r>
            <w:r w:rsidRPr="00FF37CC">
              <w:rPr>
                <w:szCs w:val="24"/>
              </w:rPr>
              <w:t>:</w:t>
            </w:r>
          </w:p>
        </w:tc>
        <w:tc>
          <w:tcPr>
            <w:tcW w:w="1530" w:type="dxa"/>
          </w:tcPr>
          <w:p w14:paraId="0FB50A6E" w14:textId="77777777" w:rsidR="00DF0965" w:rsidRPr="00FF37CC" w:rsidRDefault="00DF0965" w:rsidP="008426AF">
            <w:pPr>
              <w:pStyle w:val="Sothutu-1so"/>
              <w:spacing w:before="120" w:after="120" w:line="276" w:lineRule="auto"/>
              <w:jc w:val="left"/>
              <w:rPr>
                <w:szCs w:val="24"/>
              </w:rPr>
            </w:pPr>
          </w:p>
        </w:tc>
        <w:tc>
          <w:tcPr>
            <w:tcW w:w="4320" w:type="dxa"/>
          </w:tcPr>
          <w:p w14:paraId="2F5DDD20" w14:textId="77777777" w:rsidR="00DF0965" w:rsidRDefault="00DF0965" w:rsidP="008426AF">
            <w:pPr>
              <w:pStyle w:val="Sothutu-1so"/>
              <w:spacing w:before="120" w:after="120" w:line="276" w:lineRule="auto"/>
              <w:jc w:val="left"/>
              <w:rPr>
                <w:szCs w:val="24"/>
              </w:rPr>
            </w:pPr>
          </w:p>
        </w:tc>
      </w:tr>
      <w:tr w:rsidR="00DF0965" w:rsidRPr="00FF37CC" w14:paraId="15FF743A" w14:textId="77777777" w:rsidTr="008426AF">
        <w:trPr>
          <w:cantSplit/>
          <w:trHeight w:val="377"/>
        </w:trPr>
        <w:tc>
          <w:tcPr>
            <w:tcW w:w="1530" w:type="dxa"/>
          </w:tcPr>
          <w:p w14:paraId="6F9634C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072B26B" w14:textId="77777777" w:rsidR="00DF0965" w:rsidRDefault="00DF0965" w:rsidP="008426AF">
            <w:pPr>
              <w:pStyle w:val="Sothutu-1so"/>
              <w:numPr>
                <w:ilvl w:val="0"/>
                <w:numId w:val="11"/>
              </w:numPr>
              <w:spacing w:before="120" w:after="120" w:line="276" w:lineRule="auto"/>
              <w:jc w:val="left"/>
              <w:rPr>
                <w:szCs w:val="24"/>
              </w:rPr>
            </w:pPr>
            <w:r>
              <w:rPr>
                <w:i/>
                <w:szCs w:val="24"/>
              </w:rPr>
              <w:t>Lưu /Đính kèm</w:t>
            </w:r>
          </w:p>
        </w:tc>
        <w:tc>
          <w:tcPr>
            <w:tcW w:w="1530" w:type="dxa"/>
          </w:tcPr>
          <w:p w14:paraId="7B3398B2" w14:textId="77777777" w:rsidR="00DF0965" w:rsidRPr="00FF37CC" w:rsidRDefault="00DF0965" w:rsidP="008426AF">
            <w:pPr>
              <w:pStyle w:val="Sothutu-1so"/>
              <w:spacing w:before="120" w:after="120" w:line="276" w:lineRule="auto"/>
              <w:jc w:val="left"/>
              <w:rPr>
                <w:szCs w:val="24"/>
              </w:rPr>
            </w:pPr>
            <w:r>
              <w:rPr>
                <w:szCs w:val="24"/>
              </w:rPr>
              <w:t>Đơn giản</w:t>
            </w:r>
          </w:p>
        </w:tc>
        <w:tc>
          <w:tcPr>
            <w:tcW w:w="4320" w:type="dxa"/>
          </w:tcPr>
          <w:p w14:paraId="0575DF2D" w14:textId="77777777" w:rsidR="00DF0965" w:rsidRDefault="00DF0965" w:rsidP="008426AF">
            <w:pPr>
              <w:pStyle w:val="Sothutu-1so"/>
              <w:spacing w:before="120" w:after="120" w:line="276" w:lineRule="auto"/>
              <w:jc w:val="left"/>
              <w:rPr>
                <w:szCs w:val="24"/>
              </w:rPr>
            </w:pPr>
          </w:p>
        </w:tc>
      </w:tr>
      <w:tr w:rsidR="00DF0965" w:rsidRPr="00FF37CC" w14:paraId="0BDDF92C" w14:textId="77777777" w:rsidTr="008426AF">
        <w:trPr>
          <w:cantSplit/>
          <w:trHeight w:val="377"/>
        </w:trPr>
        <w:tc>
          <w:tcPr>
            <w:tcW w:w="1530" w:type="dxa"/>
          </w:tcPr>
          <w:p w14:paraId="041A955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AE0BE6C"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6AF5DA19" w14:textId="77777777" w:rsidR="00DF0965"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4BCD901" w14:textId="77777777" w:rsidR="00DF0965" w:rsidRDefault="00DF0965" w:rsidP="008426AF">
            <w:pPr>
              <w:pStyle w:val="Sothutu-1so"/>
              <w:spacing w:before="120" w:after="120" w:line="276" w:lineRule="auto"/>
              <w:jc w:val="left"/>
              <w:rPr>
                <w:szCs w:val="24"/>
              </w:rPr>
            </w:pPr>
          </w:p>
        </w:tc>
      </w:tr>
      <w:tr w:rsidR="00DF0965" w:rsidRPr="00FF37CC" w14:paraId="2602D09C" w14:textId="77777777" w:rsidTr="008426AF">
        <w:trPr>
          <w:cantSplit/>
          <w:trHeight w:val="377"/>
        </w:trPr>
        <w:tc>
          <w:tcPr>
            <w:tcW w:w="1530" w:type="dxa"/>
          </w:tcPr>
          <w:p w14:paraId="5DACBF8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73DC217" w14:textId="77777777" w:rsidR="00DF0965" w:rsidRPr="00FF37CC" w:rsidRDefault="00DF0965" w:rsidP="008426AF">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274BD0D6" w14:textId="77777777" w:rsidR="00DF0965" w:rsidRPr="00FF37CC" w:rsidRDefault="00DF0965" w:rsidP="008426AF">
            <w:pPr>
              <w:pStyle w:val="Sothutu-1so"/>
              <w:spacing w:before="120" w:after="120" w:line="276" w:lineRule="auto"/>
              <w:jc w:val="left"/>
              <w:rPr>
                <w:szCs w:val="24"/>
              </w:rPr>
            </w:pPr>
          </w:p>
        </w:tc>
        <w:tc>
          <w:tcPr>
            <w:tcW w:w="4320" w:type="dxa"/>
          </w:tcPr>
          <w:p w14:paraId="22976B79" w14:textId="77777777" w:rsidR="00DF0965" w:rsidRDefault="00DF0965" w:rsidP="008426AF">
            <w:pPr>
              <w:pStyle w:val="Sothutu-1so"/>
              <w:spacing w:before="120" w:after="120" w:line="276" w:lineRule="auto"/>
              <w:jc w:val="left"/>
              <w:rPr>
                <w:szCs w:val="24"/>
              </w:rPr>
            </w:pPr>
          </w:p>
        </w:tc>
      </w:tr>
      <w:tr w:rsidR="00DF0965" w:rsidRPr="00FF37CC" w14:paraId="3302C8AA" w14:textId="77777777" w:rsidTr="008426AF">
        <w:trPr>
          <w:cantSplit/>
          <w:trHeight w:val="377"/>
        </w:trPr>
        <w:tc>
          <w:tcPr>
            <w:tcW w:w="1530" w:type="dxa"/>
          </w:tcPr>
          <w:p w14:paraId="5509A75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E66B1EA" w14:textId="77777777" w:rsidR="00DF0965" w:rsidRDefault="00DF0965" w:rsidP="008426AF">
            <w:pPr>
              <w:pStyle w:val="Sothutu-1so"/>
              <w:numPr>
                <w:ilvl w:val="0"/>
                <w:numId w:val="11"/>
              </w:numPr>
              <w:spacing w:before="120" w:after="120" w:line="276" w:lineRule="auto"/>
              <w:jc w:val="left"/>
              <w:rPr>
                <w:szCs w:val="24"/>
              </w:rPr>
            </w:pPr>
            <w:r>
              <w:rPr>
                <w:i/>
                <w:szCs w:val="24"/>
              </w:rPr>
              <w:t>Đính kèm</w:t>
            </w:r>
          </w:p>
        </w:tc>
        <w:tc>
          <w:tcPr>
            <w:tcW w:w="1530" w:type="dxa"/>
          </w:tcPr>
          <w:p w14:paraId="74C44601"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8BE9910" w14:textId="77777777" w:rsidR="00DF0965" w:rsidRDefault="00DF0965" w:rsidP="008426AF">
            <w:pPr>
              <w:pStyle w:val="Sothutu-1so"/>
              <w:spacing w:before="120" w:after="120" w:line="276" w:lineRule="auto"/>
              <w:jc w:val="left"/>
              <w:rPr>
                <w:szCs w:val="24"/>
              </w:rPr>
            </w:pPr>
          </w:p>
        </w:tc>
      </w:tr>
      <w:tr w:rsidR="00DF0965" w:rsidRPr="00FF37CC" w14:paraId="5BBDA694" w14:textId="77777777" w:rsidTr="008426AF">
        <w:trPr>
          <w:cantSplit/>
          <w:trHeight w:val="377"/>
        </w:trPr>
        <w:tc>
          <w:tcPr>
            <w:tcW w:w="1530" w:type="dxa"/>
          </w:tcPr>
          <w:p w14:paraId="0CD8F10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9A3A07C" w14:textId="77777777" w:rsidR="00DF0965" w:rsidRDefault="00DF0965" w:rsidP="008426AF">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1550BA6C"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50C80FF" w14:textId="77777777" w:rsidR="00DF0965" w:rsidRDefault="00DF0965" w:rsidP="008426AF">
            <w:pPr>
              <w:pStyle w:val="Sothutu-1so"/>
              <w:spacing w:before="120" w:after="120" w:line="276" w:lineRule="auto"/>
              <w:jc w:val="left"/>
              <w:rPr>
                <w:szCs w:val="24"/>
              </w:rPr>
            </w:pPr>
          </w:p>
        </w:tc>
      </w:tr>
      <w:tr w:rsidR="00DF0965" w:rsidRPr="00FF37CC" w14:paraId="1CB7675A" w14:textId="77777777" w:rsidTr="008426AF">
        <w:trPr>
          <w:cantSplit/>
          <w:trHeight w:val="377"/>
        </w:trPr>
        <w:tc>
          <w:tcPr>
            <w:tcW w:w="1530" w:type="dxa"/>
          </w:tcPr>
          <w:p w14:paraId="15AC63D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17F1469" w14:textId="77777777" w:rsidR="00DF0965" w:rsidRPr="00ED0985" w:rsidRDefault="00DF0965" w:rsidP="008426AF">
            <w:pPr>
              <w:pStyle w:val="Sothutu-1so"/>
              <w:spacing w:before="120" w:after="120" w:line="276" w:lineRule="auto"/>
              <w:jc w:val="left"/>
              <w:rPr>
                <w:b/>
                <w:szCs w:val="24"/>
              </w:rPr>
            </w:pPr>
            <w:r>
              <w:rPr>
                <w:b/>
                <w:szCs w:val="24"/>
              </w:rPr>
              <w:t>ĐỀ XUẤT KHAI BÁO ĐỐI TƯỢNG</w:t>
            </w:r>
          </w:p>
        </w:tc>
        <w:tc>
          <w:tcPr>
            <w:tcW w:w="1530" w:type="dxa"/>
          </w:tcPr>
          <w:p w14:paraId="533EC9CC" w14:textId="77777777" w:rsidR="00DF0965" w:rsidRPr="00FF37CC" w:rsidRDefault="00DF0965" w:rsidP="008426AF">
            <w:pPr>
              <w:pStyle w:val="Sothutu-1so"/>
              <w:spacing w:before="120" w:after="120" w:line="276" w:lineRule="auto"/>
              <w:jc w:val="left"/>
              <w:rPr>
                <w:szCs w:val="24"/>
              </w:rPr>
            </w:pPr>
          </w:p>
        </w:tc>
        <w:tc>
          <w:tcPr>
            <w:tcW w:w="4320" w:type="dxa"/>
          </w:tcPr>
          <w:p w14:paraId="2AD08628" w14:textId="77777777" w:rsidR="00DF0965" w:rsidRDefault="00DF0965" w:rsidP="008426AF">
            <w:pPr>
              <w:pStyle w:val="Sothutu-1so"/>
              <w:spacing w:before="120" w:after="120" w:line="276" w:lineRule="auto"/>
              <w:jc w:val="left"/>
              <w:rPr>
                <w:szCs w:val="24"/>
              </w:rPr>
            </w:pPr>
          </w:p>
        </w:tc>
      </w:tr>
      <w:tr w:rsidR="00DF0965" w:rsidRPr="00FF37CC" w14:paraId="1822EBB1" w14:textId="77777777" w:rsidTr="008426AF">
        <w:trPr>
          <w:cantSplit/>
          <w:trHeight w:val="377"/>
        </w:trPr>
        <w:tc>
          <w:tcPr>
            <w:tcW w:w="1530" w:type="dxa"/>
          </w:tcPr>
          <w:p w14:paraId="4304B1B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622F1BB" w14:textId="77777777" w:rsidR="00DF0965" w:rsidRDefault="00DF0965" w:rsidP="008426AF">
            <w:pPr>
              <w:pStyle w:val="Sothutu-1so"/>
              <w:spacing w:before="120" w:after="120" w:line="276" w:lineRule="auto"/>
              <w:jc w:val="left"/>
              <w:rPr>
                <w:i/>
                <w:szCs w:val="24"/>
              </w:rPr>
            </w:pPr>
            <w:r>
              <w:rPr>
                <w:szCs w:val="24"/>
              </w:rPr>
              <w:t>Danh sách đề xuất đối tượng:</w:t>
            </w:r>
          </w:p>
        </w:tc>
        <w:tc>
          <w:tcPr>
            <w:tcW w:w="1530" w:type="dxa"/>
          </w:tcPr>
          <w:p w14:paraId="25A05F83" w14:textId="77777777" w:rsidR="00DF0965" w:rsidRPr="00FF37CC" w:rsidRDefault="00DF0965" w:rsidP="008426AF">
            <w:pPr>
              <w:pStyle w:val="Sothutu-1so"/>
              <w:spacing w:before="120" w:after="120" w:line="276" w:lineRule="auto"/>
              <w:jc w:val="left"/>
              <w:rPr>
                <w:szCs w:val="24"/>
              </w:rPr>
            </w:pPr>
          </w:p>
        </w:tc>
        <w:tc>
          <w:tcPr>
            <w:tcW w:w="4320" w:type="dxa"/>
          </w:tcPr>
          <w:p w14:paraId="147CF07F" w14:textId="77777777" w:rsidR="00DF0965" w:rsidRDefault="00DF0965" w:rsidP="008426AF">
            <w:pPr>
              <w:pStyle w:val="Sothutu-1so"/>
              <w:spacing w:before="120" w:after="120" w:line="276" w:lineRule="auto"/>
              <w:jc w:val="left"/>
              <w:rPr>
                <w:szCs w:val="24"/>
              </w:rPr>
            </w:pPr>
          </w:p>
        </w:tc>
      </w:tr>
      <w:tr w:rsidR="00DF0965" w:rsidRPr="00FF37CC" w14:paraId="24D3A443" w14:textId="77777777" w:rsidTr="008426AF">
        <w:trPr>
          <w:cantSplit/>
          <w:trHeight w:val="377"/>
        </w:trPr>
        <w:tc>
          <w:tcPr>
            <w:tcW w:w="1530" w:type="dxa"/>
          </w:tcPr>
          <w:p w14:paraId="0EB8979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A9BDE08"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 /Tìm kiếm</w:t>
            </w:r>
          </w:p>
        </w:tc>
        <w:tc>
          <w:tcPr>
            <w:tcW w:w="1530" w:type="dxa"/>
          </w:tcPr>
          <w:p w14:paraId="28A1CDDF" w14:textId="77777777" w:rsidR="00DF0965" w:rsidRPr="00FF37CC" w:rsidRDefault="00DF0965" w:rsidP="008426AF">
            <w:pPr>
              <w:pStyle w:val="Sothutu-1so"/>
              <w:spacing w:before="120" w:after="120" w:line="276" w:lineRule="auto"/>
              <w:jc w:val="left"/>
              <w:rPr>
                <w:szCs w:val="24"/>
              </w:rPr>
            </w:pPr>
          </w:p>
        </w:tc>
        <w:tc>
          <w:tcPr>
            <w:tcW w:w="4320" w:type="dxa"/>
          </w:tcPr>
          <w:p w14:paraId="6263AC3E" w14:textId="77777777" w:rsidR="00DF0965" w:rsidRDefault="00DF0965" w:rsidP="008426AF">
            <w:pPr>
              <w:pStyle w:val="Sothutu-1so"/>
              <w:spacing w:before="120" w:after="120" w:line="276" w:lineRule="auto"/>
              <w:jc w:val="left"/>
              <w:rPr>
                <w:szCs w:val="24"/>
              </w:rPr>
            </w:pPr>
          </w:p>
        </w:tc>
      </w:tr>
      <w:tr w:rsidR="00DF0965" w:rsidRPr="00FF37CC" w14:paraId="30074E3D" w14:textId="77777777" w:rsidTr="008426AF">
        <w:trPr>
          <w:cantSplit/>
          <w:trHeight w:val="377"/>
        </w:trPr>
        <w:tc>
          <w:tcPr>
            <w:tcW w:w="1530" w:type="dxa"/>
          </w:tcPr>
          <w:p w14:paraId="66515AB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A12A135" w14:textId="77777777" w:rsidR="00DF0965" w:rsidRDefault="00DF0965" w:rsidP="008426AF">
            <w:pPr>
              <w:pStyle w:val="Sothutu-1so"/>
              <w:spacing w:before="120" w:after="120" w:line="276" w:lineRule="auto"/>
              <w:jc w:val="left"/>
              <w:rPr>
                <w:i/>
                <w:szCs w:val="24"/>
              </w:rPr>
            </w:pPr>
            <w:r>
              <w:rPr>
                <w:szCs w:val="24"/>
              </w:rPr>
              <w:t>Tab Thông tin chung</w:t>
            </w:r>
            <w:r w:rsidRPr="00FF37CC">
              <w:rPr>
                <w:szCs w:val="24"/>
              </w:rPr>
              <w:t>:</w:t>
            </w:r>
          </w:p>
        </w:tc>
        <w:tc>
          <w:tcPr>
            <w:tcW w:w="1530" w:type="dxa"/>
          </w:tcPr>
          <w:p w14:paraId="17BF4FF7" w14:textId="77777777" w:rsidR="00DF0965" w:rsidRPr="00FF37CC" w:rsidRDefault="00DF0965" w:rsidP="008426AF">
            <w:pPr>
              <w:pStyle w:val="Sothutu-1so"/>
              <w:spacing w:before="120" w:after="120" w:line="276" w:lineRule="auto"/>
              <w:jc w:val="left"/>
              <w:rPr>
                <w:szCs w:val="24"/>
              </w:rPr>
            </w:pPr>
          </w:p>
        </w:tc>
        <w:tc>
          <w:tcPr>
            <w:tcW w:w="4320" w:type="dxa"/>
          </w:tcPr>
          <w:p w14:paraId="216B64D0" w14:textId="77777777" w:rsidR="00DF0965" w:rsidRDefault="00DF0965" w:rsidP="008426AF">
            <w:pPr>
              <w:pStyle w:val="Sothutu-1so"/>
              <w:spacing w:before="120" w:after="120" w:line="276" w:lineRule="auto"/>
              <w:jc w:val="left"/>
              <w:rPr>
                <w:szCs w:val="24"/>
              </w:rPr>
            </w:pPr>
          </w:p>
        </w:tc>
      </w:tr>
      <w:tr w:rsidR="00DF0965" w:rsidRPr="00FF37CC" w14:paraId="014E77CE" w14:textId="77777777" w:rsidTr="008426AF">
        <w:trPr>
          <w:cantSplit/>
          <w:trHeight w:val="377"/>
        </w:trPr>
        <w:tc>
          <w:tcPr>
            <w:tcW w:w="1530" w:type="dxa"/>
          </w:tcPr>
          <w:p w14:paraId="2351495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078280A"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p>
        </w:tc>
        <w:tc>
          <w:tcPr>
            <w:tcW w:w="1530" w:type="dxa"/>
          </w:tcPr>
          <w:p w14:paraId="1CA4C467"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80F62CE" w14:textId="77777777" w:rsidR="00DF0965" w:rsidRDefault="00DF0965" w:rsidP="008426AF">
            <w:pPr>
              <w:pStyle w:val="Sothutu-1so"/>
              <w:spacing w:before="120" w:after="120" w:line="276" w:lineRule="auto"/>
              <w:jc w:val="left"/>
              <w:rPr>
                <w:szCs w:val="24"/>
              </w:rPr>
            </w:pPr>
          </w:p>
        </w:tc>
      </w:tr>
      <w:tr w:rsidR="00DF0965" w:rsidRPr="00FF37CC" w14:paraId="4A2097A1" w14:textId="77777777" w:rsidTr="008426AF">
        <w:trPr>
          <w:cantSplit/>
          <w:trHeight w:val="377"/>
        </w:trPr>
        <w:tc>
          <w:tcPr>
            <w:tcW w:w="1530" w:type="dxa"/>
          </w:tcPr>
          <w:p w14:paraId="3A56D88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0BE7456" w14:textId="77777777" w:rsidR="00DF0965" w:rsidRDefault="00DF0965" w:rsidP="008426AF">
            <w:pPr>
              <w:pStyle w:val="Sothutu-1so"/>
              <w:numPr>
                <w:ilvl w:val="0"/>
                <w:numId w:val="11"/>
              </w:numPr>
              <w:spacing w:before="120" w:after="120" w:line="276" w:lineRule="auto"/>
              <w:jc w:val="left"/>
              <w:rPr>
                <w:i/>
                <w:szCs w:val="24"/>
              </w:rPr>
            </w:pPr>
            <w:r>
              <w:rPr>
                <w:i/>
                <w:szCs w:val="24"/>
              </w:rPr>
              <w:t>CO/RA</w:t>
            </w:r>
          </w:p>
        </w:tc>
        <w:tc>
          <w:tcPr>
            <w:tcW w:w="1530" w:type="dxa"/>
          </w:tcPr>
          <w:p w14:paraId="1581E7C1" w14:textId="77777777" w:rsidR="00DF0965" w:rsidRPr="00FF37CC" w:rsidRDefault="00DF0965" w:rsidP="008426AF">
            <w:pPr>
              <w:pStyle w:val="Sothutu-1so"/>
              <w:spacing w:before="120" w:after="120" w:line="276" w:lineRule="auto"/>
              <w:jc w:val="left"/>
              <w:rPr>
                <w:szCs w:val="24"/>
              </w:rPr>
            </w:pPr>
          </w:p>
        </w:tc>
        <w:tc>
          <w:tcPr>
            <w:tcW w:w="4320" w:type="dxa"/>
          </w:tcPr>
          <w:p w14:paraId="33A488CB" w14:textId="77777777" w:rsidR="00DF0965" w:rsidRDefault="00DF0965" w:rsidP="008426AF">
            <w:pPr>
              <w:pStyle w:val="Sothutu-1so"/>
              <w:spacing w:before="120" w:after="120" w:line="276" w:lineRule="auto"/>
              <w:jc w:val="left"/>
              <w:rPr>
                <w:szCs w:val="24"/>
              </w:rPr>
            </w:pPr>
          </w:p>
        </w:tc>
      </w:tr>
      <w:tr w:rsidR="00DF0965" w:rsidRPr="00FF37CC" w14:paraId="32003D49" w14:textId="77777777" w:rsidTr="008426AF">
        <w:trPr>
          <w:cantSplit/>
          <w:trHeight w:val="377"/>
        </w:trPr>
        <w:tc>
          <w:tcPr>
            <w:tcW w:w="1530" w:type="dxa"/>
          </w:tcPr>
          <w:p w14:paraId="5F65EB0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3F763AE"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24B8041F"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4282E10B" w14:textId="77777777" w:rsidR="00DF0965"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3620C04E" w14:textId="77777777" w:rsidTr="008426AF">
        <w:trPr>
          <w:cantSplit/>
          <w:trHeight w:val="377"/>
        </w:trPr>
        <w:tc>
          <w:tcPr>
            <w:tcW w:w="1530" w:type="dxa"/>
          </w:tcPr>
          <w:p w14:paraId="4E3BEEA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C3ECA3D" w14:textId="77777777" w:rsidR="00DF0965" w:rsidRDefault="00DF0965" w:rsidP="008426AF">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3FE17CFF" w14:textId="77777777" w:rsidR="00DF0965" w:rsidRPr="00FF37CC" w:rsidRDefault="00DF0965" w:rsidP="008426AF">
            <w:pPr>
              <w:pStyle w:val="Sothutu-1so"/>
              <w:spacing w:before="120" w:after="120" w:line="276" w:lineRule="auto"/>
              <w:jc w:val="left"/>
              <w:rPr>
                <w:szCs w:val="24"/>
              </w:rPr>
            </w:pPr>
          </w:p>
        </w:tc>
        <w:tc>
          <w:tcPr>
            <w:tcW w:w="4320" w:type="dxa"/>
          </w:tcPr>
          <w:p w14:paraId="48851FC6" w14:textId="77777777" w:rsidR="00DF0965" w:rsidRDefault="00DF0965" w:rsidP="008426AF">
            <w:pPr>
              <w:pStyle w:val="Sothutu-1so"/>
              <w:spacing w:before="120" w:after="120" w:line="276" w:lineRule="auto"/>
              <w:jc w:val="left"/>
              <w:rPr>
                <w:szCs w:val="24"/>
              </w:rPr>
            </w:pPr>
          </w:p>
        </w:tc>
      </w:tr>
      <w:tr w:rsidR="00DF0965" w:rsidRPr="00FF37CC" w14:paraId="12E9026C" w14:textId="77777777" w:rsidTr="008426AF">
        <w:trPr>
          <w:cantSplit/>
          <w:trHeight w:val="377"/>
        </w:trPr>
        <w:tc>
          <w:tcPr>
            <w:tcW w:w="1530" w:type="dxa"/>
          </w:tcPr>
          <w:p w14:paraId="217E2DD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0B1E2E9" w14:textId="77777777" w:rsidR="00DF0965" w:rsidRDefault="00DF0965" w:rsidP="008426AF">
            <w:pPr>
              <w:pStyle w:val="Sothutu-1so"/>
              <w:spacing w:before="120" w:after="120" w:line="276" w:lineRule="auto"/>
              <w:jc w:val="left"/>
              <w:rPr>
                <w:szCs w:val="24"/>
              </w:rPr>
            </w:pPr>
            <w:r>
              <w:rPr>
                <w:i/>
                <w:szCs w:val="24"/>
              </w:rPr>
              <w:t>Đính kèm</w:t>
            </w:r>
          </w:p>
        </w:tc>
        <w:tc>
          <w:tcPr>
            <w:tcW w:w="1530" w:type="dxa"/>
          </w:tcPr>
          <w:p w14:paraId="435AA889"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080069D7" w14:textId="77777777" w:rsidR="00DF0965" w:rsidRDefault="00DF0965" w:rsidP="008426AF">
            <w:pPr>
              <w:pStyle w:val="Sothutu-1so"/>
              <w:spacing w:before="120" w:after="120" w:line="276" w:lineRule="auto"/>
              <w:jc w:val="left"/>
              <w:rPr>
                <w:szCs w:val="24"/>
              </w:rPr>
            </w:pPr>
          </w:p>
        </w:tc>
      </w:tr>
      <w:tr w:rsidR="00DF0965" w:rsidRPr="00FF37CC" w14:paraId="2E1455A2" w14:textId="77777777" w:rsidTr="008426AF">
        <w:trPr>
          <w:cantSplit/>
          <w:trHeight w:val="377"/>
        </w:trPr>
        <w:tc>
          <w:tcPr>
            <w:tcW w:w="1530" w:type="dxa"/>
          </w:tcPr>
          <w:p w14:paraId="100EAE3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E3F6587" w14:textId="77777777" w:rsidR="00DF0965" w:rsidRDefault="00DF0965" w:rsidP="008426AF">
            <w:pPr>
              <w:pStyle w:val="Sothutu-1so"/>
              <w:spacing w:before="120" w:after="120" w:line="276" w:lineRule="auto"/>
              <w:jc w:val="left"/>
              <w:rPr>
                <w:i/>
                <w:szCs w:val="24"/>
              </w:rPr>
            </w:pPr>
            <w:r>
              <w:rPr>
                <w:i/>
                <w:szCs w:val="24"/>
              </w:rPr>
              <w:t>View danh sách đính kèm</w:t>
            </w:r>
          </w:p>
        </w:tc>
        <w:tc>
          <w:tcPr>
            <w:tcW w:w="1530" w:type="dxa"/>
          </w:tcPr>
          <w:p w14:paraId="0126C031"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46A7CA9A" w14:textId="77777777" w:rsidR="00DF0965" w:rsidRDefault="00DF0965" w:rsidP="008426AF">
            <w:pPr>
              <w:pStyle w:val="Sothutu-1so"/>
              <w:spacing w:before="120" w:after="120" w:line="276" w:lineRule="auto"/>
              <w:jc w:val="left"/>
              <w:rPr>
                <w:szCs w:val="24"/>
              </w:rPr>
            </w:pPr>
          </w:p>
        </w:tc>
      </w:tr>
      <w:tr w:rsidR="00DF0965" w:rsidRPr="00FF37CC" w14:paraId="39A8883F" w14:textId="77777777" w:rsidTr="008426AF">
        <w:trPr>
          <w:cantSplit/>
          <w:trHeight w:val="377"/>
        </w:trPr>
        <w:tc>
          <w:tcPr>
            <w:tcW w:w="1530" w:type="dxa"/>
          </w:tcPr>
          <w:p w14:paraId="5D25E51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1D1A661" w14:textId="77777777" w:rsidR="00DF0965" w:rsidRDefault="00DF0965" w:rsidP="008426AF">
            <w:pPr>
              <w:pStyle w:val="Sothutu-1so"/>
              <w:spacing w:before="120" w:after="120" w:line="276" w:lineRule="auto"/>
              <w:jc w:val="left"/>
              <w:rPr>
                <w:i/>
                <w:szCs w:val="24"/>
              </w:rPr>
            </w:pPr>
            <w:r>
              <w:rPr>
                <w:b/>
                <w:szCs w:val="24"/>
              </w:rPr>
              <w:t>TRÌNH KÝ VOFFICE</w:t>
            </w:r>
          </w:p>
        </w:tc>
        <w:tc>
          <w:tcPr>
            <w:tcW w:w="1530" w:type="dxa"/>
          </w:tcPr>
          <w:p w14:paraId="32E88B9D" w14:textId="77777777" w:rsidR="00DF0965" w:rsidRPr="00FF37CC" w:rsidRDefault="00DF0965" w:rsidP="008426AF">
            <w:pPr>
              <w:pStyle w:val="Sothutu-1so"/>
              <w:spacing w:before="120" w:after="120" w:line="276" w:lineRule="auto"/>
              <w:jc w:val="left"/>
              <w:rPr>
                <w:szCs w:val="24"/>
              </w:rPr>
            </w:pPr>
          </w:p>
        </w:tc>
        <w:tc>
          <w:tcPr>
            <w:tcW w:w="4320" w:type="dxa"/>
          </w:tcPr>
          <w:p w14:paraId="1E40DE9A" w14:textId="77777777" w:rsidR="00DF0965" w:rsidRDefault="00DF0965" w:rsidP="008426AF">
            <w:pPr>
              <w:pStyle w:val="Sothutu-1so"/>
              <w:spacing w:before="120" w:after="120" w:line="276" w:lineRule="auto"/>
              <w:jc w:val="left"/>
              <w:rPr>
                <w:szCs w:val="24"/>
              </w:rPr>
            </w:pPr>
          </w:p>
        </w:tc>
      </w:tr>
      <w:tr w:rsidR="00DF0965" w:rsidRPr="00FF37CC" w14:paraId="790E227E" w14:textId="77777777" w:rsidTr="008426AF">
        <w:trPr>
          <w:cantSplit/>
          <w:trHeight w:val="377"/>
        </w:trPr>
        <w:tc>
          <w:tcPr>
            <w:tcW w:w="1530" w:type="dxa"/>
          </w:tcPr>
          <w:p w14:paraId="117FAB9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9E74787" w14:textId="77777777" w:rsidR="00DF0965" w:rsidRDefault="00DF0965" w:rsidP="008426AF">
            <w:pPr>
              <w:pStyle w:val="Sothutu-1so"/>
              <w:spacing w:before="120" w:after="120" w:line="276" w:lineRule="auto"/>
              <w:jc w:val="left"/>
              <w:rPr>
                <w:b/>
                <w:szCs w:val="24"/>
              </w:rPr>
            </w:pPr>
            <w:r>
              <w:rPr>
                <w:szCs w:val="24"/>
              </w:rPr>
              <w:t>Danh sách trình ký VOffice:</w:t>
            </w:r>
          </w:p>
        </w:tc>
        <w:tc>
          <w:tcPr>
            <w:tcW w:w="1530" w:type="dxa"/>
          </w:tcPr>
          <w:p w14:paraId="68AFE74C" w14:textId="77777777" w:rsidR="00DF0965" w:rsidRPr="00FF37CC" w:rsidRDefault="00DF0965" w:rsidP="008426AF">
            <w:pPr>
              <w:pStyle w:val="Sothutu-1so"/>
              <w:spacing w:before="120" w:after="120" w:line="276" w:lineRule="auto"/>
              <w:jc w:val="left"/>
              <w:rPr>
                <w:szCs w:val="24"/>
              </w:rPr>
            </w:pPr>
          </w:p>
        </w:tc>
        <w:tc>
          <w:tcPr>
            <w:tcW w:w="4320" w:type="dxa"/>
          </w:tcPr>
          <w:p w14:paraId="3F4945F8" w14:textId="77777777" w:rsidR="00DF0965" w:rsidRDefault="00DF0965" w:rsidP="008426AF">
            <w:pPr>
              <w:pStyle w:val="Sothutu-1so"/>
              <w:spacing w:before="120" w:after="120" w:line="276" w:lineRule="auto"/>
              <w:jc w:val="left"/>
              <w:rPr>
                <w:szCs w:val="24"/>
              </w:rPr>
            </w:pPr>
          </w:p>
        </w:tc>
      </w:tr>
      <w:tr w:rsidR="00DF0965" w:rsidRPr="00FF37CC" w14:paraId="63D0789C" w14:textId="77777777" w:rsidTr="008426AF">
        <w:trPr>
          <w:cantSplit/>
          <w:trHeight w:val="377"/>
        </w:trPr>
        <w:tc>
          <w:tcPr>
            <w:tcW w:w="1530" w:type="dxa"/>
          </w:tcPr>
          <w:p w14:paraId="2E4E2F1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8714DD1" w14:textId="77777777" w:rsidR="00DF0965" w:rsidRDefault="00DF0965" w:rsidP="008426AF">
            <w:pPr>
              <w:pStyle w:val="Sothutu-1so"/>
              <w:numPr>
                <w:ilvl w:val="0"/>
                <w:numId w:val="58"/>
              </w:numPr>
              <w:spacing w:before="120" w:after="120" w:line="276" w:lineRule="auto"/>
              <w:jc w:val="left"/>
              <w:rPr>
                <w:szCs w:val="24"/>
              </w:rPr>
            </w:pPr>
            <w:r>
              <w:rPr>
                <w:i/>
                <w:szCs w:val="24"/>
              </w:rPr>
              <w:t>Sửa/Xóa/Lọc/Tìm kiếm</w:t>
            </w:r>
          </w:p>
        </w:tc>
        <w:tc>
          <w:tcPr>
            <w:tcW w:w="1530" w:type="dxa"/>
          </w:tcPr>
          <w:p w14:paraId="7DC2F0D6" w14:textId="77777777" w:rsidR="00DF0965" w:rsidRPr="00FF37CC" w:rsidRDefault="00DF0965" w:rsidP="008426AF">
            <w:pPr>
              <w:pStyle w:val="Sothutu-1so"/>
              <w:spacing w:before="120" w:after="120" w:line="276" w:lineRule="auto"/>
              <w:jc w:val="left"/>
              <w:rPr>
                <w:szCs w:val="24"/>
              </w:rPr>
            </w:pPr>
          </w:p>
        </w:tc>
        <w:tc>
          <w:tcPr>
            <w:tcW w:w="4320" w:type="dxa"/>
          </w:tcPr>
          <w:p w14:paraId="3A9E3E80" w14:textId="77777777" w:rsidR="00DF0965" w:rsidRDefault="00DF0965" w:rsidP="008426AF">
            <w:pPr>
              <w:pStyle w:val="Sothutu-1so"/>
              <w:spacing w:before="120" w:after="120" w:line="276" w:lineRule="auto"/>
              <w:jc w:val="left"/>
              <w:rPr>
                <w:szCs w:val="24"/>
              </w:rPr>
            </w:pPr>
          </w:p>
        </w:tc>
      </w:tr>
      <w:tr w:rsidR="00DF0965" w:rsidRPr="00FF37CC" w14:paraId="4041D4AE" w14:textId="77777777" w:rsidTr="008426AF">
        <w:trPr>
          <w:cantSplit/>
          <w:trHeight w:val="377"/>
        </w:trPr>
        <w:tc>
          <w:tcPr>
            <w:tcW w:w="1530" w:type="dxa"/>
          </w:tcPr>
          <w:p w14:paraId="4FAFD6C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7CF95E4" w14:textId="77777777" w:rsidR="00DF0965" w:rsidRDefault="00DF0965" w:rsidP="008426AF">
            <w:pPr>
              <w:pStyle w:val="Sothutu-1so"/>
              <w:spacing w:before="120" w:after="120" w:line="276" w:lineRule="auto"/>
              <w:jc w:val="left"/>
              <w:rPr>
                <w:i/>
                <w:szCs w:val="24"/>
              </w:rPr>
            </w:pPr>
            <w:r w:rsidRPr="00FF37CC">
              <w:rPr>
                <w:szCs w:val="24"/>
              </w:rPr>
              <w:t>Tab Thông tin chung:</w:t>
            </w:r>
          </w:p>
        </w:tc>
        <w:tc>
          <w:tcPr>
            <w:tcW w:w="1530" w:type="dxa"/>
          </w:tcPr>
          <w:p w14:paraId="61B6207F" w14:textId="77777777" w:rsidR="00DF0965" w:rsidRPr="00FF37CC" w:rsidRDefault="00DF0965" w:rsidP="008426AF">
            <w:pPr>
              <w:pStyle w:val="Sothutu-1so"/>
              <w:spacing w:before="120" w:after="120" w:line="276" w:lineRule="auto"/>
              <w:jc w:val="left"/>
              <w:rPr>
                <w:szCs w:val="24"/>
              </w:rPr>
            </w:pPr>
          </w:p>
        </w:tc>
        <w:tc>
          <w:tcPr>
            <w:tcW w:w="4320" w:type="dxa"/>
          </w:tcPr>
          <w:p w14:paraId="23098BB8" w14:textId="77777777" w:rsidR="00DF0965" w:rsidRDefault="00DF0965" w:rsidP="008426AF">
            <w:pPr>
              <w:pStyle w:val="Sothutu-1so"/>
              <w:spacing w:before="120" w:after="120" w:line="276" w:lineRule="auto"/>
              <w:jc w:val="left"/>
              <w:rPr>
                <w:szCs w:val="24"/>
              </w:rPr>
            </w:pPr>
          </w:p>
        </w:tc>
      </w:tr>
      <w:tr w:rsidR="00DF0965" w:rsidRPr="00FF37CC" w14:paraId="10CA4D9D" w14:textId="77777777" w:rsidTr="008426AF">
        <w:trPr>
          <w:cantSplit/>
          <w:trHeight w:val="377"/>
        </w:trPr>
        <w:tc>
          <w:tcPr>
            <w:tcW w:w="1530" w:type="dxa"/>
          </w:tcPr>
          <w:p w14:paraId="3888F1F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8B6CFD7" w14:textId="77777777" w:rsidR="00DF0965" w:rsidRPr="00FF37CC" w:rsidRDefault="00DF0965" w:rsidP="008426AF">
            <w:pPr>
              <w:pStyle w:val="Sothutu-1so"/>
              <w:numPr>
                <w:ilvl w:val="0"/>
                <w:numId w:val="58"/>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18505FC6"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E76DB5C" w14:textId="77777777" w:rsidR="00DF0965" w:rsidRDefault="00DF0965" w:rsidP="008426AF">
            <w:pPr>
              <w:pStyle w:val="Sothutu-1so"/>
              <w:spacing w:before="120" w:after="120" w:line="276" w:lineRule="auto"/>
              <w:jc w:val="left"/>
              <w:rPr>
                <w:szCs w:val="24"/>
              </w:rPr>
            </w:pPr>
          </w:p>
        </w:tc>
      </w:tr>
      <w:tr w:rsidR="00DF0965" w:rsidRPr="00FF37CC" w14:paraId="4BCD15E2" w14:textId="77777777" w:rsidTr="008426AF">
        <w:trPr>
          <w:cantSplit/>
          <w:trHeight w:val="377"/>
        </w:trPr>
        <w:tc>
          <w:tcPr>
            <w:tcW w:w="1530" w:type="dxa"/>
          </w:tcPr>
          <w:p w14:paraId="3C1036C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5137492" w14:textId="77777777" w:rsidR="00DF0965" w:rsidRDefault="00DF0965" w:rsidP="008426AF">
            <w:pPr>
              <w:pStyle w:val="Sothutu-1so"/>
              <w:numPr>
                <w:ilvl w:val="0"/>
                <w:numId w:val="58"/>
              </w:numPr>
              <w:spacing w:before="120" w:after="120" w:line="276" w:lineRule="auto"/>
              <w:jc w:val="left"/>
              <w:rPr>
                <w:i/>
                <w:szCs w:val="24"/>
              </w:rPr>
            </w:pPr>
            <w:r>
              <w:rPr>
                <w:i/>
                <w:szCs w:val="24"/>
              </w:rPr>
              <w:t>Hiển thị</w:t>
            </w:r>
          </w:p>
        </w:tc>
        <w:tc>
          <w:tcPr>
            <w:tcW w:w="1530" w:type="dxa"/>
          </w:tcPr>
          <w:p w14:paraId="666BE8EB"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4D35E14" w14:textId="77777777" w:rsidR="00DF0965"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4E457F90" w14:textId="77777777" w:rsidTr="008426AF">
        <w:trPr>
          <w:cantSplit/>
          <w:trHeight w:val="377"/>
        </w:trPr>
        <w:tc>
          <w:tcPr>
            <w:tcW w:w="1530" w:type="dxa"/>
          </w:tcPr>
          <w:p w14:paraId="15CD592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1E286D7" w14:textId="77777777" w:rsidR="00DF0965" w:rsidRDefault="00DF0965" w:rsidP="008426AF">
            <w:pPr>
              <w:pStyle w:val="Sothutu-1so"/>
              <w:spacing w:before="120" w:after="120" w:line="276" w:lineRule="auto"/>
              <w:jc w:val="left"/>
              <w:rPr>
                <w:i/>
                <w:szCs w:val="24"/>
              </w:rPr>
            </w:pPr>
            <w:r>
              <w:rPr>
                <w:szCs w:val="24"/>
              </w:rPr>
              <w:t>Tab file trình ký:</w:t>
            </w:r>
          </w:p>
        </w:tc>
        <w:tc>
          <w:tcPr>
            <w:tcW w:w="1530" w:type="dxa"/>
          </w:tcPr>
          <w:p w14:paraId="6A5B8CC4" w14:textId="77777777" w:rsidR="00DF0965" w:rsidRPr="00FF37CC" w:rsidRDefault="00DF0965" w:rsidP="008426AF">
            <w:pPr>
              <w:pStyle w:val="Sothutu-1so"/>
              <w:spacing w:before="120" w:after="120" w:line="276" w:lineRule="auto"/>
              <w:jc w:val="left"/>
              <w:rPr>
                <w:szCs w:val="24"/>
              </w:rPr>
            </w:pPr>
          </w:p>
        </w:tc>
        <w:tc>
          <w:tcPr>
            <w:tcW w:w="4320" w:type="dxa"/>
          </w:tcPr>
          <w:p w14:paraId="553430EB" w14:textId="77777777" w:rsidR="00DF0965" w:rsidRDefault="00DF0965" w:rsidP="008426AF">
            <w:pPr>
              <w:pStyle w:val="Sothutu-1so"/>
              <w:spacing w:before="120" w:after="120" w:line="276" w:lineRule="auto"/>
              <w:jc w:val="left"/>
              <w:rPr>
                <w:szCs w:val="24"/>
              </w:rPr>
            </w:pPr>
          </w:p>
        </w:tc>
      </w:tr>
      <w:tr w:rsidR="00DF0965" w:rsidRPr="00FF37CC" w14:paraId="2E827C0E" w14:textId="77777777" w:rsidTr="008426AF">
        <w:trPr>
          <w:cantSplit/>
          <w:trHeight w:val="377"/>
        </w:trPr>
        <w:tc>
          <w:tcPr>
            <w:tcW w:w="1530" w:type="dxa"/>
          </w:tcPr>
          <w:p w14:paraId="5B3B8922"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608C4AE" w14:textId="77777777" w:rsidR="00DF0965" w:rsidRDefault="00DF0965" w:rsidP="008426AF">
            <w:pPr>
              <w:pStyle w:val="Sothutu-1so"/>
              <w:numPr>
                <w:ilvl w:val="0"/>
                <w:numId w:val="58"/>
              </w:numPr>
              <w:spacing w:before="120" w:after="120" w:line="276" w:lineRule="auto"/>
              <w:jc w:val="left"/>
              <w:rPr>
                <w:szCs w:val="24"/>
              </w:rPr>
            </w:pPr>
            <w:r>
              <w:rPr>
                <w:i/>
                <w:szCs w:val="24"/>
              </w:rPr>
              <w:t>Thêm/Sửa/Xóa</w:t>
            </w:r>
          </w:p>
        </w:tc>
        <w:tc>
          <w:tcPr>
            <w:tcW w:w="1530" w:type="dxa"/>
          </w:tcPr>
          <w:p w14:paraId="696E0D31" w14:textId="77777777" w:rsidR="00DF0965" w:rsidRPr="00FF37CC" w:rsidRDefault="00DF0965" w:rsidP="008426AF">
            <w:pPr>
              <w:pStyle w:val="Sothutu-1so"/>
              <w:spacing w:before="120" w:after="120" w:line="276" w:lineRule="auto"/>
              <w:jc w:val="left"/>
              <w:rPr>
                <w:szCs w:val="24"/>
              </w:rPr>
            </w:pPr>
          </w:p>
        </w:tc>
        <w:tc>
          <w:tcPr>
            <w:tcW w:w="4320" w:type="dxa"/>
          </w:tcPr>
          <w:p w14:paraId="3DFD03AB" w14:textId="77777777" w:rsidR="00DF0965" w:rsidRDefault="00DF0965" w:rsidP="008426AF">
            <w:pPr>
              <w:pStyle w:val="Sothutu-1so"/>
              <w:spacing w:before="120" w:after="120" w:line="276" w:lineRule="auto"/>
              <w:jc w:val="left"/>
              <w:rPr>
                <w:szCs w:val="24"/>
              </w:rPr>
            </w:pPr>
          </w:p>
        </w:tc>
      </w:tr>
      <w:tr w:rsidR="00DF0965" w:rsidRPr="00FF37CC" w14:paraId="6471E5D9" w14:textId="77777777" w:rsidTr="008426AF">
        <w:trPr>
          <w:cantSplit/>
          <w:trHeight w:val="377"/>
        </w:trPr>
        <w:tc>
          <w:tcPr>
            <w:tcW w:w="1530" w:type="dxa"/>
          </w:tcPr>
          <w:p w14:paraId="5EDE031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62A9488" w14:textId="77777777" w:rsidR="00DF0965" w:rsidRDefault="00DF0965" w:rsidP="008426AF">
            <w:pPr>
              <w:pStyle w:val="Sothutu-1so"/>
              <w:numPr>
                <w:ilvl w:val="0"/>
                <w:numId w:val="58"/>
              </w:numPr>
              <w:spacing w:before="120" w:after="120" w:line="276" w:lineRule="auto"/>
              <w:jc w:val="left"/>
              <w:rPr>
                <w:i/>
                <w:szCs w:val="24"/>
              </w:rPr>
            </w:pPr>
            <w:r>
              <w:rPr>
                <w:i/>
                <w:szCs w:val="24"/>
              </w:rPr>
              <w:t>View file đính kèm</w:t>
            </w:r>
          </w:p>
        </w:tc>
        <w:tc>
          <w:tcPr>
            <w:tcW w:w="1530" w:type="dxa"/>
          </w:tcPr>
          <w:p w14:paraId="2A90D7D6" w14:textId="77777777" w:rsidR="00DF0965" w:rsidRPr="00FF37CC" w:rsidRDefault="00DF0965" w:rsidP="008426AF">
            <w:pPr>
              <w:pStyle w:val="Sothutu-1so"/>
              <w:spacing w:before="120" w:after="120" w:line="276" w:lineRule="auto"/>
              <w:jc w:val="left"/>
              <w:rPr>
                <w:szCs w:val="24"/>
              </w:rPr>
            </w:pPr>
          </w:p>
        </w:tc>
        <w:tc>
          <w:tcPr>
            <w:tcW w:w="4320" w:type="dxa"/>
          </w:tcPr>
          <w:p w14:paraId="11B4E996" w14:textId="77777777" w:rsidR="00DF0965" w:rsidRDefault="00DF0965" w:rsidP="008426AF">
            <w:pPr>
              <w:pStyle w:val="Sothutu-1so"/>
              <w:spacing w:before="120" w:after="120" w:line="276" w:lineRule="auto"/>
              <w:jc w:val="left"/>
              <w:rPr>
                <w:szCs w:val="24"/>
              </w:rPr>
            </w:pPr>
          </w:p>
        </w:tc>
      </w:tr>
      <w:tr w:rsidR="00DF0965" w:rsidRPr="00FF37CC" w14:paraId="149D7D49" w14:textId="77777777" w:rsidTr="008426AF">
        <w:trPr>
          <w:cantSplit/>
          <w:trHeight w:val="377"/>
        </w:trPr>
        <w:tc>
          <w:tcPr>
            <w:tcW w:w="1530" w:type="dxa"/>
          </w:tcPr>
          <w:p w14:paraId="008BA52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84C860B" w14:textId="77777777" w:rsidR="00DF0965" w:rsidRDefault="00DF0965" w:rsidP="008426AF">
            <w:pPr>
              <w:pStyle w:val="Sothutu-1so"/>
              <w:spacing w:before="120" w:after="120" w:line="276" w:lineRule="auto"/>
              <w:jc w:val="left"/>
              <w:rPr>
                <w:i/>
                <w:szCs w:val="24"/>
              </w:rPr>
            </w:pPr>
            <w:r>
              <w:rPr>
                <w:szCs w:val="24"/>
              </w:rPr>
              <w:t>Tab danh sách ký</w:t>
            </w:r>
            <w:r w:rsidRPr="00FF37CC">
              <w:rPr>
                <w:szCs w:val="24"/>
              </w:rPr>
              <w:t>:</w:t>
            </w:r>
          </w:p>
        </w:tc>
        <w:tc>
          <w:tcPr>
            <w:tcW w:w="1530" w:type="dxa"/>
          </w:tcPr>
          <w:p w14:paraId="7ABF0D8A" w14:textId="77777777" w:rsidR="00DF0965" w:rsidRPr="00FF37CC" w:rsidRDefault="00DF0965" w:rsidP="008426AF">
            <w:pPr>
              <w:pStyle w:val="Sothutu-1so"/>
              <w:spacing w:before="120" w:after="120" w:line="276" w:lineRule="auto"/>
              <w:jc w:val="left"/>
              <w:rPr>
                <w:szCs w:val="24"/>
              </w:rPr>
            </w:pPr>
          </w:p>
        </w:tc>
        <w:tc>
          <w:tcPr>
            <w:tcW w:w="4320" w:type="dxa"/>
          </w:tcPr>
          <w:p w14:paraId="0E775FA9" w14:textId="77777777" w:rsidR="00DF0965" w:rsidRDefault="00DF0965" w:rsidP="008426AF">
            <w:pPr>
              <w:pStyle w:val="Sothutu-1so"/>
              <w:spacing w:before="120" w:after="120" w:line="276" w:lineRule="auto"/>
              <w:jc w:val="left"/>
              <w:rPr>
                <w:szCs w:val="24"/>
              </w:rPr>
            </w:pPr>
          </w:p>
        </w:tc>
      </w:tr>
      <w:tr w:rsidR="00DF0965" w:rsidRPr="00FF37CC" w14:paraId="6430DE10" w14:textId="77777777" w:rsidTr="008426AF">
        <w:trPr>
          <w:cantSplit/>
          <w:trHeight w:val="377"/>
        </w:trPr>
        <w:tc>
          <w:tcPr>
            <w:tcW w:w="1530" w:type="dxa"/>
          </w:tcPr>
          <w:p w14:paraId="78DC176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E7AF255" w14:textId="77777777" w:rsidR="00DF0965" w:rsidRDefault="00DF0965" w:rsidP="008426AF">
            <w:pPr>
              <w:pStyle w:val="Sothutu-1so"/>
              <w:numPr>
                <w:ilvl w:val="0"/>
                <w:numId w:val="59"/>
              </w:numPr>
              <w:spacing w:before="120" w:after="120" w:line="276" w:lineRule="auto"/>
              <w:jc w:val="left"/>
              <w:rPr>
                <w:szCs w:val="24"/>
              </w:rPr>
            </w:pPr>
            <w:r>
              <w:rPr>
                <w:i/>
                <w:szCs w:val="24"/>
              </w:rPr>
              <w:t>Thêm/Sửa/Xóa</w:t>
            </w:r>
          </w:p>
        </w:tc>
        <w:tc>
          <w:tcPr>
            <w:tcW w:w="1530" w:type="dxa"/>
          </w:tcPr>
          <w:p w14:paraId="3DAF82F7" w14:textId="77777777" w:rsidR="00DF0965" w:rsidRPr="00FF37CC" w:rsidRDefault="00DF0965" w:rsidP="008426AF">
            <w:pPr>
              <w:pStyle w:val="Sothutu-1so"/>
              <w:spacing w:before="120" w:after="120" w:line="276" w:lineRule="auto"/>
              <w:jc w:val="left"/>
              <w:rPr>
                <w:szCs w:val="24"/>
              </w:rPr>
            </w:pPr>
            <w:r>
              <w:rPr>
                <w:szCs w:val="24"/>
              </w:rPr>
              <w:t>Đơn giản</w:t>
            </w:r>
          </w:p>
        </w:tc>
        <w:tc>
          <w:tcPr>
            <w:tcW w:w="4320" w:type="dxa"/>
          </w:tcPr>
          <w:p w14:paraId="114020A4" w14:textId="77777777" w:rsidR="00DF0965" w:rsidRDefault="00DF0965" w:rsidP="008426AF">
            <w:pPr>
              <w:pStyle w:val="Sothutu-1so"/>
              <w:spacing w:before="120" w:after="120" w:line="276" w:lineRule="auto"/>
              <w:jc w:val="left"/>
              <w:rPr>
                <w:szCs w:val="24"/>
              </w:rPr>
            </w:pPr>
          </w:p>
        </w:tc>
      </w:tr>
      <w:tr w:rsidR="00DF0965" w:rsidRPr="00FF37CC" w14:paraId="31E4C832" w14:textId="77777777" w:rsidTr="008426AF">
        <w:trPr>
          <w:cantSplit/>
          <w:trHeight w:val="377"/>
        </w:trPr>
        <w:tc>
          <w:tcPr>
            <w:tcW w:w="1530" w:type="dxa"/>
          </w:tcPr>
          <w:p w14:paraId="41C3E54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33FA9FD" w14:textId="77777777" w:rsidR="00DF0965" w:rsidRDefault="00DF0965" w:rsidP="008426AF">
            <w:pPr>
              <w:pStyle w:val="Sothutu-1so"/>
              <w:spacing w:before="120" w:after="120" w:line="276" w:lineRule="auto"/>
              <w:jc w:val="left"/>
              <w:rPr>
                <w:i/>
                <w:szCs w:val="24"/>
              </w:rPr>
            </w:pPr>
            <w:r>
              <w:rPr>
                <w:szCs w:val="24"/>
              </w:rPr>
              <w:t>Tab cá nhân nhận văn bản:</w:t>
            </w:r>
          </w:p>
        </w:tc>
        <w:tc>
          <w:tcPr>
            <w:tcW w:w="1530" w:type="dxa"/>
          </w:tcPr>
          <w:p w14:paraId="0C69168C" w14:textId="77777777" w:rsidR="00DF0965" w:rsidRPr="00FF37CC" w:rsidRDefault="00DF0965" w:rsidP="008426AF">
            <w:pPr>
              <w:pStyle w:val="Sothutu-1so"/>
              <w:spacing w:before="120" w:after="120" w:line="276" w:lineRule="auto"/>
              <w:jc w:val="left"/>
              <w:rPr>
                <w:szCs w:val="24"/>
              </w:rPr>
            </w:pPr>
          </w:p>
        </w:tc>
        <w:tc>
          <w:tcPr>
            <w:tcW w:w="4320" w:type="dxa"/>
          </w:tcPr>
          <w:p w14:paraId="36929ED9" w14:textId="77777777" w:rsidR="00DF0965" w:rsidRDefault="00DF0965" w:rsidP="008426AF">
            <w:pPr>
              <w:pStyle w:val="Sothutu-1so"/>
              <w:spacing w:before="120" w:after="120" w:line="276" w:lineRule="auto"/>
              <w:jc w:val="left"/>
              <w:rPr>
                <w:szCs w:val="24"/>
              </w:rPr>
            </w:pPr>
          </w:p>
        </w:tc>
      </w:tr>
      <w:tr w:rsidR="00DF0965" w:rsidRPr="00FF37CC" w14:paraId="3242A0D8" w14:textId="77777777" w:rsidTr="008426AF">
        <w:trPr>
          <w:cantSplit/>
          <w:trHeight w:val="377"/>
        </w:trPr>
        <w:tc>
          <w:tcPr>
            <w:tcW w:w="1530" w:type="dxa"/>
          </w:tcPr>
          <w:p w14:paraId="30E0E61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EE764C8" w14:textId="77777777" w:rsidR="00DF0965" w:rsidRDefault="00DF0965" w:rsidP="008426AF">
            <w:pPr>
              <w:pStyle w:val="Sothutu-1so"/>
              <w:numPr>
                <w:ilvl w:val="0"/>
                <w:numId w:val="59"/>
              </w:numPr>
              <w:spacing w:before="120" w:after="120" w:line="276" w:lineRule="auto"/>
              <w:jc w:val="left"/>
              <w:rPr>
                <w:szCs w:val="24"/>
              </w:rPr>
            </w:pPr>
            <w:r>
              <w:rPr>
                <w:i/>
                <w:szCs w:val="24"/>
              </w:rPr>
              <w:t>Thêm/Sửa/Xóa</w:t>
            </w:r>
          </w:p>
        </w:tc>
        <w:tc>
          <w:tcPr>
            <w:tcW w:w="1530" w:type="dxa"/>
          </w:tcPr>
          <w:p w14:paraId="4E122C7D"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A419D77" w14:textId="77777777" w:rsidR="00DF0965" w:rsidRDefault="00DF0965" w:rsidP="008426AF">
            <w:pPr>
              <w:pStyle w:val="Sothutu-1so"/>
              <w:spacing w:before="120" w:after="120" w:line="276" w:lineRule="auto"/>
              <w:jc w:val="left"/>
              <w:rPr>
                <w:szCs w:val="24"/>
              </w:rPr>
            </w:pPr>
          </w:p>
        </w:tc>
      </w:tr>
    </w:tbl>
    <w:p w14:paraId="22625C39" w14:textId="1A90A578" w:rsidR="00DF0965" w:rsidRDefault="00DF0965" w:rsidP="00F32EDC">
      <w:pPr>
        <w:ind w:left="0"/>
      </w:pPr>
    </w:p>
    <w:p w14:paraId="530875B8" w14:textId="57637B91" w:rsidR="00DF0965" w:rsidRDefault="00DF0965" w:rsidP="00F32EDC">
      <w:pPr>
        <w:ind w:left="0"/>
        <w:sectPr w:rsidR="00DF0965" w:rsidSect="00DF0965">
          <w:pgSz w:w="16834" w:h="11909" w:orient="landscape" w:code="9"/>
          <w:pgMar w:top="1440" w:right="1152" w:bottom="1152" w:left="1238" w:header="432" w:footer="432" w:gutter="0"/>
          <w:cols w:space="709"/>
          <w:titlePg/>
          <w:docGrid w:linePitch="326"/>
        </w:sectPr>
      </w:pPr>
    </w:p>
    <w:p w14:paraId="59AD24E8" w14:textId="77777777" w:rsidR="00F32EDC" w:rsidRPr="00FF37CC" w:rsidRDefault="00F32EDC" w:rsidP="00F32EDC">
      <w:pPr>
        <w:pStyle w:val="Heading3"/>
        <w:rPr>
          <w:rFonts w:ascii="Times New Roman" w:hAnsi="Times New Roman"/>
          <w:szCs w:val="24"/>
        </w:rPr>
      </w:pPr>
      <w:bookmarkStart w:id="30" w:name="_Toc30088731"/>
      <w:r w:rsidRPr="00FF37CC">
        <w:rPr>
          <w:rFonts w:ascii="Times New Roman" w:hAnsi="Times New Roman"/>
          <w:szCs w:val="24"/>
        </w:rPr>
        <w:lastRenderedPageBreak/>
        <w:t>Yêu cầu chức năng phần mềm</w:t>
      </w:r>
      <w:bookmarkEnd w:id="30"/>
    </w:p>
    <w:p w14:paraId="626DC6CC" w14:textId="78AF1286" w:rsidR="00F32EDC" w:rsidRPr="00FF37CC" w:rsidRDefault="00A9778E" w:rsidP="00F32EDC">
      <w:pPr>
        <w:pStyle w:val="Heading4"/>
        <w:rPr>
          <w:rFonts w:ascii="Times New Roman" w:hAnsi="Times New Roman"/>
          <w:b/>
          <w:i w:val="0"/>
        </w:rPr>
      </w:pPr>
      <w:r>
        <w:rPr>
          <w:rFonts w:ascii="Times New Roman" w:hAnsi="Times New Roman"/>
          <w:b/>
          <w:i w:val="0"/>
        </w:rPr>
        <w:t>Đăng nhập</w:t>
      </w:r>
      <w:r w:rsidR="00DE66E4">
        <w:rPr>
          <w:rFonts w:ascii="Times New Roman" w:hAnsi="Times New Roman"/>
          <w:b/>
          <w:i w:val="0"/>
        </w:rPr>
        <w:t xml:space="preserve"> </w:t>
      </w:r>
    </w:p>
    <w:p w14:paraId="28707D3E" w14:textId="503658EB" w:rsidR="00F32EDC" w:rsidRPr="00FF37CC" w:rsidRDefault="00F32EDC" w:rsidP="00A97673">
      <w:pPr>
        <w:pStyle w:val="Heading5"/>
      </w:pPr>
      <w:r w:rsidRPr="00FF37CC">
        <w:t xml:space="preserve">Thông tin chung </w:t>
      </w:r>
      <w:r w:rsidRPr="007050A6">
        <w:t>ch</w:t>
      </w:r>
      <w:r w:rsidRPr="007050A6">
        <w:rPr>
          <w:rFonts w:ascii="Calibri" w:hAnsi="Calibri" w:cs="Calibri"/>
        </w:rPr>
        <w:t>ứ</w:t>
      </w:r>
      <w:r w:rsidRPr="007050A6">
        <w:t>c</w:t>
      </w:r>
      <w:r w:rsidRPr="00FF37CC">
        <w:t xml:space="preserve"> n</w:t>
      </w:r>
      <w:r w:rsidRPr="00FF37CC">
        <w:rPr>
          <w:rFonts w:ascii="Calibri" w:hAnsi="Calibri" w:cs="Calibri"/>
        </w:rPr>
        <w:t>ă</w:t>
      </w:r>
      <w:r w:rsidRPr="00FF37CC">
        <w:t>ng</w:t>
      </w:r>
    </w:p>
    <w:p w14:paraId="7E817409" w14:textId="77777777" w:rsidR="00F32EDC" w:rsidRPr="00FF37CC" w:rsidRDefault="00F32EDC" w:rsidP="00EA3129">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F32EDC" w:rsidRPr="00FF37CC" w14:paraId="0A0AC1E3" w14:textId="77777777" w:rsidTr="004C333E">
        <w:trPr>
          <w:trHeight w:val="284"/>
          <w:jc w:val="center"/>
        </w:trPr>
        <w:tc>
          <w:tcPr>
            <w:tcW w:w="1590" w:type="pct"/>
            <w:tcBorders>
              <w:top w:val="single" w:sz="18" w:space="0" w:color="808080"/>
              <w:left w:val="single" w:sz="18" w:space="0" w:color="808080"/>
            </w:tcBorders>
            <w:shd w:val="clear" w:color="auto" w:fill="F3F3F3"/>
            <w:vAlign w:val="center"/>
          </w:tcPr>
          <w:p w14:paraId="474D662B" w14:textId="77777777" w:rsidR="00F32EDC" w:rsidRPr="00FF37CC" w:rsidRDefault="00F32EDC" w:rsidP="00EA3129">
            <w:pPr>
              <w:spacing w:after="120" w:line="276" w:lineRule="auto"/>
              <w:ind w:left="142"/>
              <w:jc w:val="both"/>
            </w:pPr>
            <w:bookmarkStart w:id="31" w:name="_Toc141863118"/>
            <w:r w:rsidRPr="00FF37CC">
              <w:rPr>
                <w:b/>
              </w:rPr>
              <w:t>Tên chức năng</w:t>
            </w:r>
          </w:p>
        </w:tc>
        <w:tc>
          <w:tcPr>
            <w:tcW w:w="3410" w:type="pct"/>
            <w:tcBorders>
              <w:top w:val="single" w:sz="18" w:space="0" w:color="808080"/>
              <w:right w:val="single" w:sz="18" w:space="0" w:color="808080"/>
            </w:tcBorders>
            <w:vAlign w:val="center"/>
          </w:tcPr>
          <w:p w14:paraId="7F5564D8" w14:textId="2CC0523E" w:rsidR="00F32EDC" w:rsidRPr="00FF37CC" w:rsidRDefault="00DE66E4" w:rsidP="00EA3129">
            <w:pPr>
              <w:pStyle w:val="BodyText"/>
              <w:spacing w:before="120" w:line="276" w:lineRule="auto"/>
              <w:ind w:left="0"/>
              <w:rPr>
                <w:lang w:eastAsia="ar-SA"/>
              </w:rPr>
            </w:pPr>
            <w:r>
              <w:rPr>
                <w:lang w:eastAsia="ar-SA"/>
              </w:rPr>
              <w:t>Đăng nhập</w:t>
            </w:r>
          </w:p>
        </w:tc>
      </w:tr>
      <w:tr w:rsidR="00F32EDC" w:rsidRPr="00FF37CC" w14:paraId="31CD85E7" w14:textId="77777777" w:rsidTr="004C333E">
        <w:trPr>
          <w:trHeight w:val="284"/>
          <w:jc w:val="center"/>
        </w:trPr>
        <w:tc>
          <w:tcPr>
            <w:tcW w:w="1590" w:type="pct"/>
            <w:tcBorders>
              <w:left w:val="single" w:sz="18" w:space="0" w:color="808080"/>
            </w:tcBorders>
            <w:shd w:val="clear" w:color="auto" w:fill="F3F3F3"/>
            <w:vAlign w:val="center"/>
          </w:tcPr>
          <w:p w14:paraId="59BCC80D" w14:textId="77777777" w:rsidR="00F32EDC" w:rsidRPr="00FF37CC" w:rsidRDefault="00F32EDC" w:rsidP="00EA3129">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3A538978" w14:textId="294195E3" w:rsidR="00F32EDC" w:rsidRPr="00FF37CC" w:rsidRDefault="000C2AF4" w:rsidP="00EA3129">
            <w:pPr>
              <w:pStyle w:val="BodyText"/>
              <w:spacing w:before="120" w:line="276" w:lineRule="auto"/>
              <w:ind w:left="0"/>
              <w:rPr>
                <w:lang w:eastAsia="ar-SA"/>
              </w:rPr>
            </w:pPr>
            <w:r>
              <w:rPr>
                <w:lang w:eastAsia="ar-SA"/>
              </w:rPr>
              <w:t xml:space="preserve">Quản lý </w:t>
            </w:r>
            <w:r w:rsidR="006D164B">
              <w:rPr>
                <w:lang w:eastAsia="ar-SA"/>
              </w:rPr>
              <w:t>người dùng đăng nhập vào hệ thống</w:t>
            </w:r>
            <w:r w:rsidR="005718EE">
              <w:rPr>
                <w:lang w:eastAsia="ar-SA"/>
              </w:rPr>
              <w:t xml:space="preserve"> </w:t>
            </w:r>
            <w:r w:rsidR="00643E1A">
              <w:rPr>
                <w:lang w:eastAsia="ar-SA"/>
              </w:rPr>
              <w:t>theo vai trò được phân quyền</w:t>
            </w:r>
          </w:p>
        </w:tc>
      </w:tr>
      <w:tr w:rsidR="00F32EDC" w:rsidRPr="00FF37CC" w14:paraId="65A72035" w14:textId="77777777" w:rsidTr="004C333E">
        <w:trPr>
          <w:trHeight w:val="395"/>
          <w:jc w:val="center"/>
        </w:trPr>
        <w:tc>
          <w:tcPr>
            <w:tcW w:w="1590" w:type="pct"/>
            <w:tcBorders>
              <w:left w:val="single" w:sz="18" w:space="0" w:color="808080"/>
            </w:tcBorders>
            <w:shd w:val="clear" w:color="auto" w:fill="F3F3F3"/>
            <w:vAlign w:val="center"/>
          </w:tcPr>
          <w:p w14:paraId="3496C96F" w14:textId="77777777" w:rsidR="00F32EDC" w:rsidRPr="00FF37CC" w:rsidRDefault="00F32EDC" w:rsidP="00EA3129">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17BA6AFD" w14:textId="3627B211" w:rsidR="00F32EDC" w:rsidRPr="00FF37CC" w:rsidRDefault="00DE66E4" w:rsidP="00EA3129">
            <w:pPr>
              <w:pStyle w:val="BodyText"/>
              <w:spacing w:before="120" w:line="276" w:lineRule="auto"/>
              <w:ind w:left="0"/>
            </w:pPr>
            <w:r>
              <w:rPr>
                <w:lang w:eastAsia="ar-SA"/>
              </w:rPr>
              <w:t>Nhân viên phòng/ban</w:t>
            </w:r>
          </w:p>
        </w:tc>
      </w:tr>
      <w:tr w:rsidR="00F32EDC" w:rsidRPr="00FF37CC" w14:paraId="09D6A2C5" w14:textId="77777777" w:rsidTr="004C333E">
        <w:trPr>
          <w:trHeight w:val="378"/>
          <w:jc w:val="center"/>
        </w:trPr>
        <w:tc>
          <w:tcPr>
            <w:tcW w:w="1590" w:type="pct"/>
            <w:tcBorders>
              <w:left w:val="single" w:sz="18" w:space="0" w:color="808080"/>
            </w:tcBorders>
            <w:shd w:val="clear" w:color="auto" w:fill="F3F3F3"/>
            <w:vAlign w:val="center"/>
          </w:tcPr>
          <w:p w14:paraId="578B8937" w14:textId="77777777" w:rsidR="00F32EDC" w:rsidRPr="00FF37CC" w:rsidRDefault="00F32EDC" w:rsidP="00EA3129">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1F1BD567" w14:textId="43D6C771" w:rsidR="00F32EDC" w:rsidRPr="00FF37CC" w:rsidRDefault="00F32EDC" w:rsidP="00EA3129">
            <w:pPr>
              <w:pStyle w:val="BodyText"/>
              <w:spacing w:before="120" w:line="276" w:lineRule="auto"/>
              <w:ind w:left="0"/>
            </w:pPr>
            <w:r w:rsidRPr="00FF37CC">
              <w:rPr>
                <w:lang w:eastAsia="ar-SA"/>
              </w:rPr>
              <w:t>Người dùng</w:t>
            </w:r>
            <w:r w:rsidR="006D164B">
              <w:rPr>
                <w:lang w:eastAsia="ar-SA"/>
              </w:rPr>
              <w:t xml:space="preserve"> có tài khoản</w:t>
            </w:r>
            <w:r w:rsidRPr="00FF37CC">
              <w:rPr>
                <w:lang w:eastAsia="ar-SA"/>
              </w:rPr>
              <w:t xml:space="preserve"> đăng nhập</w:t>
            </w:r>
            <w:r w:rsidR="006D164B">
              <w:rPr>
                <w:lang w:eastAsia="ar-SA"/>
              </w:rPr>
              <w:t xml:space="preserve"> vào</w:t>
            </w:r>
            <w:r w:rsidRPr="00FF37CC">
              <w:rPr>
                <w:lang w:eastAsia="ar-SA"/>
              </w:rPr>
              <w:t xml:space="preserve"> hệ thống</w:t>
            </w:r>
            <w:r w:rsidR="00643E1A">
              <w:rPr>
                <w:lang w:eastAsia="ar-SA"/>
              </w:rPr>
              <w:t xml:space="preserve"> Viettel Connection</w:t>
            </w:r>
          </w:p>
        </w:tc>
      </w:tr>
      <w:tr w:rsidR="00F32EDC" w:rsidRPr="00FF37CC" w14:paraId="5EF8CA9C" w14:textId="77777777" w:rsidTr="004C333E">
        <w:trPr>
          <w:trHeight w:val="530"/>
          <w:jc w:val="center"/>
        </w:trPr>
        <w:tc>
          <w:tcPr>
            <w:tcW w:w="1590" w:type="pct"/>
            <w:tcBorders>
              <w:left w:val="single" w:sz="18" w:space="0" w:color="808080"/>
              <w:bottom w:val="single" w:sz="8" w:space="0" w:color="808080"/>
            </w:tcBorders>
            <w:shd w:val="clear" w:color="auto" w:fill="F3F3F3"/>
            <w:vAlign w:val="center"/>
          </w:tcPr>
          <w:p w14:paraId="0A2F0496" w14:textId="77777777" w:rsidR="00F32EDC" w:rsidRPr="00FF37CC" w:rsidRDefault="00F32EDC" w:rsidP="00EA3129">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8CF97A1" w14:textId="0F8F996E" w:rsidR="00860259" w:rsidRPr="00FF37CC" w:rsidRDefault="006D164B" w:rsidP="00EA3129">
            <w:pPr>
              <w:pStyle w:val="BodyText"/>
              <w:spacing w:before="120" w:line="276" w:lineRule="auto"/>
              <w:ind w:left="0"/>
              <w:rPr>
                <w:lang w:eastAsia="ar-SA"/>
              </w:rPr>
            </w:pPr>
            <w:r>
              <w:rPr>
                <w:lang w:eastAsia="ar-SA"/>
              </w:rPr>
              <w:t>Đăng nhập thành công vào hệ thống</w:t>
            </w:r>
          </w:p>
        </w:tc>
      </w:tr>
      <w:tr w:rsidR="00F32EDC" w:rsidRPr="00FF37CC" w14:paraId="044E3940" w14:textId="77777777" w:rsidTr="004C333E">
        <w:trPr>
          <w:trHeight w:val="284"/>
          <w:jc w:val="center"/>
        </w:trPr>
        <w:tc>
          <w:tcPr>
            <w:tcW w:w="1590" w:type="pct"/>
            <w:tcBorders>
              <w:left w:val="single" w:sz="18" w:space="0" w:color="808080"/>
              <w:bottom w:val="single" w:sz="4" w:space="0" w:color="808080"/>
            </w:tcBorders>
            <w:shd w:val="clear" w:color="auto" w:fill="F3F3F3"/>
            <w:vAlign w:val="center"/>
          </w:tcPr>
          <w:p w14:paraId="0981BBAF" w14:textId="77777777" w:rsidR="00F32EDC" w:rsidRPr="00FF37CC" w:rsidRDefault="00F32EDC" w:rsidP="00EA3129">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5109E976" w14:textId="77777777" w:rsidR="00F32EDC" w:rsidRPr="00FF37CC" w:rsidRDefault="00F32EDC" w:rsidP="00EA3129">
            <w:pPr>
              <w:pStyle w:val="InfoBlue"/>
              <w:spacing w:before="120" w:line="276" w:lineRule="auto"/>
              <w:ind w:left="0"/>
              <w:rPr>
                <w:rFonts w:ascii="Times New Roman" w:hAnsi="Times New Roman" w:cs="Times New Roman"/>
                <w:color w:val="auto"/>
                <w:sz w:val="24"/>
                <w:szCs w:val="24"/>
              </w:rPr>
            </w:pPr>
          </w:p>
        </w:tc>
      </w:tr>
      <w:tr w:rsidR="00F32EDC" w:rsidRPr="00FF37CC" w14:paraId="2380C75D" w14:textId="77777777" w:rsidTr="004C333E">
        <w:trPr>
          <w:trHeight w:val="284"/>
          <w:jc w:val="center"/>
        </w:trPr>
        <w:tc>
          <w:tcPr>
            <w:tcW w:w="1590" w:type="pct"/>
            <w:tcBorders>
              <w:left w:val="single" w:sz="18" w:space="0" w:color="808080"/>
              <w:bottom w:val="single" w:sz="18" w:space="0" w:color="808080"/>
            </w:tcBorders>
            <w:shd w:val="clear" w:color="auto" w:fill="F3F3F3"/>
            <w:vAlign w:val="center"/>
          </w:tcPr>
          <w:p w14:paraId="47F6F682" w14:textId="77777777" w:rsidR="00F32EDC" w:rsidRPr="00FF37CC" w:rsidRDefault="00F32EDC" w:rsidP="00EA3129">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685BC426" w14:textId="77777777" w:rsidR="00F32EDC" w:rsidRPr="00FF37CC" w:rsidRDefault="00F32EDC" w:rsidP="00EA3129">
            <w:pPr>
              <w:pStyle w:val="BodyText"/>
              <w:spacing w:before="120" w:line="276" w:lineRule="auto"/>
              <w:ind w:left="0"/>
            </w:pPr>
          </w:p>
        </w:tc>
      </w:tr>
      <w:bookmarkEnd w:id="31"/>
    </w:tbl>
    <w:p w14:paraId="1E6D014C" w14:textId="77777777" w:rsidR="00F32EDC" w:rsidRPr="00FF37CC" w:rsidRDefault="00F32EDC" w:rsidP="00EA3129">
      <w:pPr>
        <w:ind w:left="0"/>
      </w:pPr>
    </w:p>
    <w:p w14:paraId="56D77129" w14:textId="77777777" w:rsidR="00F32EDC" w:rsidRPr="00FF37CC" w:rsidRDefault="00F32EDC" w:rsidP="00A97673">
      <w:pPr>
        <w:pStyle w:val="Heading5"/>
      </w:pPr>
      <w:r w:rsidRPr="00FF37CC">
        <w:t>Biểu đồ luồng xử lý chức năng</w:t>
      </w:r>
    </w:p>
    <w:p w14:paraId="7E252A16" w14:textId="69A4F49B" w:rsidR="006A045A" w:rsidRDefault="006A045A" w:rsidP="00EA3129">
      <w:pPr>
        <w:ind w:left="0"/>
      </w:pPr>
    </w:p>
    <w:p w14:paraId="5DD55B80" w14:textId="164DBFDA" w:rsidR="002303C1" w:rsidRDefault="00884E6B" w:rsidP="00EA3129">
      <w:pPr>
        <w:ind w:left="0"/>
        <w:sectPr w:rsidR="002303C1" w:rsidSect="00DF0965">
          <w:pgSz w:w="11909" w:h="16834" w:code="9"/>
          <w:pgMar w:top="1152" w:right="1152" w:bottom="1238" w:left="1440" w:header="432" w:footer="432" w:gutter="0"/>
          <w:cols w:space="709"/>
          <w:titlePg/>
          <w:docGrid w:linePitch="326"/>
        </w:sectPr>
      </w:pPr>
      <w:r>
        <w:object w:dxaOrig="13291" w:dyaOrig="8055" w14:anchorId="369EC797">
          <v:shape id="_x0000_i1036" type="#_x0000_t75" style="width:486.5pt;height:294.8pt" o:ole="">
            <v:imagedata r:id="rId33" o:title=""/>
          </v:shape>
          <o:OLEObject Type="Embed" ProgID="Visio.Drawing.15" ShapeID="_x0000_i1036" DrawAspect="Content" ObjectID="_1646808639" r:id="rId34"/>
        </w:object>
      </w:r>
    </w:p>
    <w:p w14:paraId="7848C508" w14:textId="2046F944" w:rsidR="00F0232F" w:rsidRPr="00FF37CC" w:rsidRDefault="00F0232F" w:rsidP="00EA3129">
      <w:pPr>
        <w:ind w:left="0"/>
        <w:sectPr w:rsidR="00F0232F" w:rsidRPr="00FF37CC" w:rsidSect="002303C1">
          <w:type w:val="continuous"/>
          <w:pgSz w:w="11909" w:h="16834" w:code="9"/>
          <w:pgMar w:top="1152" w:right="1152" w:bottom="1238" w:left="1440" w:header="432" w:footer="432" w:gutter="0"/>
          <w:cols w:space="709"/>
          <w:titlePg/>
          <w:docGrid w:linePitch="326"/>
        </w:sectPr>
      </w:pPr>
    </w:p>
    <w:p w14:paraId="71726405" w14:textId="77777777" w:rsidR="00196C6F" w:rsidRPr="00FF37CC" w:rsidRDefault="00196C6F" w:rsidP="00A97673">
      <w:pPr>
        <w:pStyle w:val="Heading5"/>
      </w:pPr>
      <w:r w:rsidRPr="00FF37CC">
        <w:lastRenderedPageBreak/>
        <w:t>Phân quyền vai trò</w:t>
      </w:r>
    </w:p>
    <w:p w14:paraId="4C73F85F" w14:textId="77777777" w:rsidR="00196C6F" w:rsidRPr="00FF37CC" w:rsidRDefault="00196C6F" w:rsidP="00EA3129">
      <w:pPr>
        <w:ind w:left="0"/>
      </w:pPr>
    </w:p>
    <w:p w14:paraId="180C255D" w14:textId="77777777" w:rsidR="00196C6F" w:rsidRPr="00FF37CC" w:rsidRDefault="00196C6F" w:rsidP="00EA3129">
      <w:pPr>
        <w:ind w:left="0"/>
        <w:rPr>
          <w:i/>
        </w:rPr>
      </w:pPr>
      <w:r w:rsidRPr="00FF37CC">
        <w:rPr>
          <w:i/>
        </w:rPr>
        <w:t>C: Create; R: Read; U: Update; D: Delete</w:t>
      </w:r>
    </w:p>
    <w:tbl>
      <w:tblPr>
        <w:tblW w:w="94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72"/>
        <w:gridCol w:w="573"/>
        <w:gridCol w:w="573"/>
        <w:gridCol w:w="573"/>
        <w:gridCol w:w="3649"/>
      </w:tblGrid>
      <w:tr w:rsidR="00196C6F" w:rsidRPr="00FF37CC" w14:paraId="7CEA71D4" w14:textId="77777777" w:rsidTr="001A1C62">
        <w:trPr>
          <w:cantSplit/>
          <w:trHeight w:val="422"/>
          <w:tblHeader/>
        </w:trPr>
        <w:tc>
          <w:tcPr>
            <w:tcW w:w="3510" w:type="dxa"/>
            <w:shd w:val="clear" w:color="auto" w:fill="D9D9D9"/>
          </w:tcPr>
          <w:p w14:paraId="250213E3" w14:textId="77777777" w:rsidR="00196C6F" w:rsidRPr="00FF37CC" w:rsidRDefault="00196C6F" w:rsidP="00EA3129">
            <w:pPr>
              <w:spacing w:after="120"/>
              <w:ind w:left="0"/>
              <w:jc w:val="center"/>
              <w:rPr>
                <w:b/>
              </w:rPr>
            </w:pPr>
            <w:r w:rsidRPr="00FF37CC">
              <w:rPr>
                <w:b/>
              </w:rPr>
              <w:t>Vai trò</w:t>
            </w:r>
          </w:p>
        </w:tc>
        <w:tc>
          <w:tcPr>
            <w:tcW w:w="572" w:type="dxa"/>
            <w:shd w:val="clear" w:color="auto" w:fill="D9D9D9"/>
          </w:tcPr>
          <w:p w14:paraId="5BC1C0A8" w14:textId="77777777" w:rsidR="00196C6F" w:rsidRPr="00FF37CC" w:rsidRDefault="00196C6F" w:rsidP="00EA3129">
            <w:pPr>
              <w:spacing w:after="120"/>
              <w:ind w:left="0"/>
              <w:jc w:val="center"/>
              <w:rPr>
                <w:b/>
              </w:rPr>
            </w:pPr>
            <w:r w:rsidRPr="00FF37CC">
              <w:rPr>
                <w:b/>
              </w:rPr>
              <w:t>C</w:t>
            </w:r>
          </w:p>
        </w:tc>
        <w:tc>
          <w:tcPr>
            <w:tcW w:w="573" w:type="dxa"/>
            <w:shd w:val="clear" w:color="auto" w:fill="D9D9D9"/>
          </w:tcPr>
          <w:p w14:paraId="3308DB07" w14:textId="77777777" w:rsidR="00196C6F" w:rsidRPr="00FF37CC" w:rsidRDefault="00196C6F" w:rsidP="00EA3129">
            <w:pPr>
              <w:spacing w:after="120"/>
              <w:ind w:left="0"/>
              <w:jc w:val="center"/>
              <w:rPr>
                <w:b/>
              </w:rPr>
            </w:pPr>
            <w:r w:rsidRPr="00FF37CC">
              <w:rPr>
                <w:b/>
              </w:rPr>
              <w:t>R</w:t>
            </w:r>
          </w:p>
        </w:tc>
        <w:tc>
          <w:tcPr>
            <w:tcW w:w="573" w:type="dxa"/>
            <w:shd w:val="clear" w:color="auto" w:fill="D9D9D9"/>
          </w:tcPr>
          <w:p w14:paraId="75C767E4" w14:textId="77777777" w:rsidR="00196C6F" w:rsidRPr="00FF37CC" w:rsidRDefault="00196C6F" w:rsidP="00EA3129">
            <w:pPr>
              <w:spacing w:after="120"/>
              <w:ind w:left="0"/>
              <w:jc w:val="center"/>
              <w:rPr>
                <w:b/>
              </w:rPr>
            </w:pPr>
            <w:r w:rsidRPr="00FF37CC">
              <w:rPr>
                <w:b/>
              </w:rPr>
              <w:t>U</w:t>
            </w:r>
          </w:p>
        </w:tc>
        <w:tc>
          <w:tcPr>
            <w:tcW w:w="573" w:type="dxa"/>
            <w:shd w:val="clear" w:color="auto" w:fill="D9D9D9"/>
          </w:tcPr>
          <w:p w14:paraId="7DE9998C" w14:textId="77777777" w:rsidR="00196C6F" w:rsidRPr="00FF37CC" w:rsidRDefault="00196C6F" w:rsidP="00EA3129">
            <w:pPr>
              <w:spacing w:after="120"/>
              <w:ind w:left="0"/>
              <w:jc w:val="center"/>
              <w:rPr>
                <w:b/>
              </w:rPr>
            </w:pPr>
            <w:r w:rsidRPr="00FF37CC">
              <w:rPr>
                <w:b/>
              </w:rPr>
              <w:t>D</w:t>
            </w:r>
          </w:p>
        </w:tc>
        <w:tc>
          <w:tcPr>
            <w:tcW w:w="3649" w:type="dxa"/>
            <w:shd w:val="clear" w:color="auto" w:fill="D9D9D9"/>
          </w:tcPr>
          <w:p w14:paraId="05B49CA7" w14:textId="77777777" w:rsidR="00196C6F" w:rsidRPr="00FF37CC" w:rsidRDefault="00196C6F" w:rsidP="00EA3129">
            <w:pPr>
              <w:spacing w:after="120"/>
              <w:ind w:left="0"/>
              <w:jc w:val="center"/>
              <w:rPr>
                <w:b/>
              </w:rPr>
            </w:pPr>
            <w:r w:rsidRPr="00FF37CC">
              <w:rPr>
                <w:b/>
              </w:rPr>
              <w:t>Mô tả</w:t>
            </w:r>
          </w:p>
        </w:tc>
      </w:tr>
      <w:tr w:rsidR="008F339B" w:rsidRPr="00FF37CC" w14:paraId="3C89DF42" w14:textId="77777777" w:rsidTr="0012360F">
        <w:trPr>
          <w:cantSplit/>
          <w:trHeight w:val="377"/>
        </w:trPr>
        <w:tc>
          <w:tcPr>
            <w:tcW w:w="3510" w:type="dxa"/>
            <w:vAlign w:val="center"/>
          </w:tcPr>
          <w:p w14:paraId="491DD6F0" w14:textId="6CE85117" w:rsidR="008F339B" w:rsidRPr="00FF37CC" w:rsidRDefault="00FC05E6" w:rsidP="00EA3129">
            <w:pPr>
              <w:pStyle w:val="Sothutu-1so"/>
              <w:spacing w:before="0" w:after="120" w:line="276" w:lineRule="auto"/>
              <w:jc w:val="left"/>
              <w:rPr>
                <w:szCs w:val="24"/>
              </w:rPr>
            </w:pPr>
            <w:r>
              <w:rPr>
                <w:szCs w:val="24"/>
              </w:rPr>
              <w:t>Nhân viên phòng/ban</w:t>
            </w:r>
          </w:p>
        </w:tc>
        <w:tc>
          <w:tcPr>
            <w:tcW w:w="572" w:type="dxa"/>
          </w:tcPr>
          <w:p w14:paraId="18CB9805"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573" w:type="dxa"/>
          </w:tcPr>
          <w:p w14:paraId="5593C1B2"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573" w:type="dxa"/>
          </w:tcPr>
          <w:p w14:paraId="207AA740"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573" w:type="dxa"/>
          </w:tcPr>
          <w:p w14:paraId="1C6F1712"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3649" w:type="dxa"/>
          </w:tcPr>
          <w:p w14:paraId="6CD4D8B1" w14:textId="77777777" w:rsidR="008F339B" w:rsidRPr="00FF37CC" w:rsidRDefault="008F339B" w:rsidP="00EA3129">
            <w:pPr>
              <w:pStyle w:val="Sothutu-1so"/>
              <w:spacing w:before="120" w:after="120" w:line="276" w:lineRule="auto"/>
              <w:jc w:val="left"/>
              <w:rPr>
                <w:szCs w:val="24"/>
              </w:rPr>
            </w:pPr>
          </w:p>
        </w:tc>
      </w:tr>
    </w:tbl>
    <w:p w14:paraId="1046C29E" w14:textId="77777777" w:rsidR="00196C6F" w:rsidRPr="00FF37CC" w:rsidRDefault="00196C6F" w:rsidP="00EA3129">
      <w:pPr>
        <w:ind w:left="0"/>
      </w:pPr>
    </w:p>
    <w:p w14:paraId="05A4E07F" w14:textId="5E6E522E" w:rsidR="004C333E" w:rsidRDefault="004C333E" w:rsidP="00A97673">
      <w:pPr>
        <w:pStyle w:val="Heading5"/>
      </w:pPr>
      <w:r w:rsidRPr="00FF37CC">
        <w:t>Menu</w:t>
      </w:r>
    </w:p>
    <w:p w14:paraId="49539B6F" w14:textId="39BAED83" w:rsidR="004F5680" w:rsidRDefault="004F5680" w:rsidP="00EA3129">
      <w:pPr>
        <w:ind w:left="0"/>
        <w:rPr>
          <w:lang w:eastAsia="ar-SA"/>
        </w:rPr>
      </w:pPr>
    </w:p>
    <w:p w14:paraId="08BC8F01" w14:textId="6995A7F9" w:rsidR="00A83BEA" w:rsidRDefault="00A83BEA" w:rsidP="00A97673">
      <w:pPr>
        <w:pStyle w:val="Heading5"/>
      </w:pPr>
      <w:r>
        <w:t>Chọn vai trò đăng nhập</w:t>
      </w:r>
    </w:p>
    <w:p w14:paraId="2E33B4F3" w14:textId="77777777" w:rsidR="0026070B" w:rsidRPr="00FF37CC" w:rsidRDefault="0026070B" w:rsidP="0026070B">
      <w:pPr>
        <w:pStyle w:val="Heading6"/>
      </w:pPr>
      <w:r w:rsidRPr="00FF37CC">
        <w:t xml:space="preserve">Prototype màn hình </w:t>
      </w:r>
      <w:r>
        <w:t>đăng nhập</w:t>
      </w:r>
    </w:p>
    <w:p w14:paraId="10B19BE8" w14:textId="77777777" w:rsidR="0026070B" w:rsidRDefault="0026070B" w:rsidP="0026070B">
      <w:pPr>
        <w:ind w:left="0"/>
        <w:rPr>
          <w:noProof/>
          <w:snapToGrid/>
        </w:rPr>
      </w:pPr>
    </w:p>
    <w:p w14:paraId="08B6CDA7" w14:textId="77777777" w:rsidR="0026070B" w:rsidRDefault="0026070B" w:rsidP="0026070B">
      <w:pPr>
        <w:ind w:left="0"/>
        <w:rPr>
          <w:noProof/>
          <w:snapToGrid/>
        </w:rPr>
        <w:sectPr w:rsidR="0026070B" w:rsidSect="002303C1">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67FC4640" wp14:editId="541FE322">
            <wp:extent cx="2133333" cy="4600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333" cy="4600000"/>
                    </a:xfrm>
                    <a:prstGeom prst="rect">
                      <a:avLst/>
                    </a:prstGeom>
                  </pic:spPr>
                </pic:pic>
              </a:graphicData>
            </a:graphic>
          </wp:inline>
        </w:drawing>
      </w:r>
    </w:p>
    <w:p w14:paraId="6929CCE1" w14:textId="77777777" w:rsidR="00A83BEA" w:rsidRDefault="00A83BEA" w:rsidP="00EA3129">
      <w:pPr>
        <w:pStyle w:val="Heading6"/>
      </w:pPr>
      <w:r w:rsidRPr="00FF37CC">
        <w:lastRenderedPageBreak/>
        <w:t>Danh sách trường dữ liệu</w:t>
      </w:r>
    </w:p>
    <w:p w14:paraId="03A5D166" w14:textId="1D41B4E8" w:rsidR="00A83BEA" w:rsidRPr="00693360" w:rsidRDefault="003A4017" w:rsidP="004E37AB">
      <w:pPr>
        <w:pStyle w:val="ListParagraph"/>
        <w:numPr>
          <w:ilvl w:val="0"/>
          <w:numId w:val="11"/>
        </w:numPr>
      </w:pPr>
      <w:r>
        <w:t>S: Hiển thị trên giao diện</w:t>
      </w:r>
    </w:p>
    <w:p w14:paraId="0B5EDAA0" w14:textId="77777777" w:rsidR="00A83BEA" w:rsidRPr="00FF37CC" w:rsidRDefault="00A83BEA" w:rsidP="004E37AB">
      <w:pPr>
        <w:numPr>
          <w:ilvl w:val="0"/>
          <w:numId w:val="11"/>
        </w:numPr>
        <w:rPr>
          <w:i/>
        </w:rPr>
      </w:pPr>
      <w:r w:rsidRPr="00FF37CC">
        <w:rPr>
          <w:i/>
        </w:rPr>
        <w:t>L: Length; R: Readonly; M: Mandatory; SL: Search List; CL: Combo List</w:t>
      </w:r>
    </w:p>
    <w:tbl>
      <w:tblPr>
        <w:tblW w:w="144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260"/>
        <w:gridCol w:w="630"/>
        <w:gridCol w:w="450"/>
        <w:gridCol w:w="450"/>
        <w:gridCol w:w="7830"/>
      </w:tblGrid>
      <w:tr w:rsidR="00A83BEA" w:rsidRPr="00FF37CC" w14:paraId="733FC8AB" w14:textId="77777777" w:rsidTr="003A4017">
        <w:trPr>
          <w:cantSplit/>
          <w:trHeight w:val="422"/>
          <w:tblHeader/>
        </w:trPr>
        <w:tc>
          <w:tcPr>
            <w:tcW w:w="1800" w:type="dxa"/>
            <w:shd w:val="clear" w:color="auto" w:fill="D9D9D9"/>
            <w:vAlign w:val="center"/>
          </w:tcPr>
          <w:p w14:paraId="50F5D1D0" w14:textId="77777777" w:rsidR="00A83BEA" w:rsidRPr="00FF37CC" w:rsidRDefault="00A83BEA" w:rsidP="00EA3129">
            <w:pPr>
              <w:spacing w:after="120"/>
              <w:ind w:left="0"/>
              <w:jc w:val="center"/>
              <w:rPr>
                <w:b/>
              </w:rPr>
            </w:pPr>
            <w:r w:rsidRPr="00FF37CC">
              <w:rPr>
                <w:b/>
              </w:rPr>
              <w:t>Tên trường</w:t>
            </w:r>
          </w:p>
        </w:tc>
        <w:tc>
          <w:tcPr>
            <w:tcW w:w="1980" w:type="dxa"/>
            <w:shd w:val="clear" w:color="auto" w:fill="D9D9D9"/>
            <w:vAlign w:val="center"/>
          </w:tcPr>
          <w:p w14:paraId="017F006B" w14:textId="77777777" w:rsidR="00A83BEA" w:rsidRPr="00FF37CC" w:rsidRDefault="00A83BEA" w:rsidP="00EA3129">
            <w:pPr>
              <w:spacing w:after="120"/>
              <w:ind w:left="0"/>
              <w:jc w:val="center"/>
              <w:rPr>
                <w:b/>
              </w:rPr>
            </w:pPr>
            <w:r w:rsidRPr="00FF37CC">
              <w:rPr>
                <w:b/>
              </w:rPr>
              <w:t>Tên dữ liệu</w:t>
            </w:r>
          </w:p>
        </w:tc>
        <w:tc>
          <w:tcPr>
            <w:tcW w:w="1260" w:type="dxa"/>
            <w:shd w:val="clear" w:color="auto" w:fill="D9D9D9"/>
            <w:vAlign w:val="center"/>
          </w:tcPr>
          <w:p w14:paraId="003FB2E9" w14:textId="77777777" w:rsidR="00A83BEA" w:rsidRPr="00FF37CC" w:rsidRDefault="00A83BEA" w:rsidP="00EA3129">
            <w:pPr>
              <w:spacing w:after="120"/>
              <w:ind w:left="0"/>
              <w:jc w:val="center"/>
              <w:rPr>
                <w:b/>
              </w:rPr>
            </w:pPr>
            <w:r w:rsidRPr="00FF37CC">
              <w:rPr>
                <w:b/>
              </w:rPr>
              <w:t>Loại DL</w:t>
            </w:r>
          </w:p>
        </w:tc>
        <w:tc>
          <w:tcPr>
            <w:tcW w:w="630" w:type="dxa"/>
            <w:shd w:val="clear" w:color="auto" w:fill="D9D9D9"/>
            <w:vAlign w:val="center"/>
          </w:tcPr>
          <w:p w14:paraId="26BF444D" w14:textId="77777777" w:rsidR="00A83BEA" w:rsidRPr="00FF37CC" w:rsidRDefault="00A83BEA" w:rsidP="00EA3129">
            <w:pPr>
              <w:spacing w:after="120"/>
              <w:ind w:left="0"/>
              <w:jc w:val="center"/>
              <w:rPr>
                <w:b/>
              </w:rPr>
            </w:pPr>
            <w:r w:rsidRPr="00FF37CC">
              <w:rPr>
                <w:b/>
              </w:rPr>
              <w:t>L</w:t>
            </w:r>
          </w:p>
        </w:tc>
        <w:tc>
          <w:tcPr>
            <w:tcW w:w="450" w:type="dxa"/>
            <w:shd w:val="clear" w:color="auto" w:fill="D9D9D9"/>
            <w:vAlign w:val="center"/>
          </w:tcPr>
          <w:p w14:paraId="12AC1108" w14:textId="77777777" w:rsidR="00A83BEA" w:rsidRPr="00FF37CC" w:rsidRDefault="00A83BEA" w:rsidP="00EA3129">
            <w:pPr>
              <w:spacing w:after="120"/>
              <w:ind w:left="0"/>
              <w:jc w:val="center"/>
              <w:rPr>
                <w:b/>
              </w:rPr>
            </w:pPr>
            <w:r w:rsidRPr="00FF37CC">
              <w:rPr>
                <w:b/>
              </w:rPr>
              <w:t>R</w:t>
            </w:r>
          </w:p>
        </w:tc>
        <w:tc>
          <w:tcPr>
            <w:tcW w:w="450" w:type="dxa"/>
            <w:shd w:val="clear" w:color="auto" w:fill="D9D9D9"/>
            <w:vAlign w:val="center"/>
          </w:tcPr>
          <w:p w14:paraId="6E161FD1" w14:textId="77777777" w:rsidR="00A83BEA" w:rsidRPr="00FF37CC" w:rsidRDefault="00A83BEA" w:rsidP="00EA3129">
            <w:pPr>
              <w:spacing w:after="120"/>
              <w:ind w:left="0"/>
              <w:jc w:val="center"/>
              <w:rPr>
                <w:b/>
              </w:rPr>
            </w:pPr>
            <w:r w:rsidRPr="00FF37CC">
              <w:rPr>
                <w:b/>
              </w:rPr>
              <w:t>M</w:t>
            </w:r>
          </w:p>
        </w:tc>
        <w:tc>
          <w:tcPr>
            <w:tcW w:w="7830" w:type="dxa"/>
            <w:shd w:val="clear" w:color="auto" w:fill="D9D9D9"/>
            <w:vAlign w:val="center"/>
          </w:tcPr>
          <w:p w14:paraId="61CF92CE" w14:textId="77777777" w:rsidR="00A83BEA" w:rsidRPr="00FF37CC" w:rsidRDefault="00A83BEA" w:rsidP="00EA3129">
            <w:pPr>
              <w:spacing w:after="120"/>
              <w:ind w:left="0"/>
              <w:jc w:val="center"/>
              <w:rPr>
                <w:b/>
              </w:rPr>
            </w:pPr>
            <w:r w:rsidRPr="00FF37CC">
              <w:rPr>
                <w:b/>
              </w:rPr>
              <w:t>Mô tả</w:t>
            </w:r>
          </w:p>
        </w:tc>
      </w:tr>
      <w:tr w:rsidR="00A83BEA" w:rsidRPr="00FF37CC" w14:paraId="48F13575" w14:textId="77777777" w:rsidTr="003A4017">
        <w:trPr>
          <w:cantSplit/>
          <w:trHeight w:val="827"/>
        </w:trPr>
        <w:tc>
          <w:tcPr>
            <w:tcW w:w="1800" w:type="dxa"/>
          </w:tcPr>
          <w:p w14:paraId="71022E2C" w14:textId="46476024" w:rsidR="00A83BEA" w:rsidRPr="00FF37CC" w:rsidRDefault="003A4017" w:rsidP="00EA3129">
            <w:pPr>
              <w:pStyle w:val="Sothutu-1so"/>
              <w:spacing w:before="120" w:after="120" w:line="276" w:lineRule="auto"/>
              <w:rPr>
                <w:szCs w:val="24"/>
              </w:rPr>
            </w:pPr>
            <w:r>
              <w:rPr>
                <w:szCs w:val="24"/>
              </w:rPr>
              <w:t>Vai trò</w:t>
            </w:r>
          </w:p>
        </w:tc>
        <w:tc>
          <w:tcPr>
            <w:tcW w:w="1980" w:type="dxa"/>
          </w:tcPr>
          <w:p w14:paraId="7BB2371B" w14:textId="77777777" w:rsidR="00A83BEA" w:rsidRPr="00FF37CC" w:rsidRDefault="00A83BEA" w:rsidP="00EA3129">
            <w:pPr>
              <w:pStyle w:val="Sothutu-1so"/>
              <w:spacing w:before="120" w:after="120" w:line="276" w:lineRule="auto"/>
              <w:jc w:val="left"/>
              <w:rPr>
                <w:szCs w:val="24"/>
              </w:rPr>
            </w:pPr>
          </w:p>
        </w:tc>
        <w:tc>
          <w:tcPr>
            <w:tcW w:w="1260" w:type="dxa"/>
          </w:tcPr>
          <w:p w14:paraId="7EF90103" w14:textId="77777777" w:rsidR="00A83BEA" w:rsidRDefault="00A83BEA" w:rsidP="00EA3129">
            <w:pPr>
              <w:ind w:left="0"/>
            </w:pPr>
            <w:r>
              <w:t>String</w:t>
            </w:r>
          </w:p>
          <w:p w14:paraId="31A8DA2F" w14:textId="65932E9B" w:rsidR="00A83BEA" w:rsidRPr="00FF37CC" w:rsidRDefault="003A4017" w:rsidP="00EA3129">
            <w:pPr>
              <w:ind w:left="0"/>
            </w:pPr>
            <w:r>
              <w:t>CL</w:t>
            </w:r>
          </w:p>
        </w:tc>
        <w:tc>
          <w:tcPr>
            <w:tcW w:w="630" w:type="dxa"/>
          </w:tcPr>
          <w:p w14:paraId="35C70DEC" w14:textId="386512A6" w:rsidR="00A83BEA" w:rsidRPr="00FF37CC" w:rsidRDefault="00BD77BD" w:rsidP="00EA3129">
            <w:pPr>
              <w:pStyle w:val="Sothutu-1so"/>
              <w:spacing w:before="120" w:after="120" w:line="276" w:lineRule="auto"/>
              <w:jc w:val="left"/>
              <w:rPr>
                <w:szCs w:val="24"/>
              </w:rPr>
            </w:pPr>
            <w:r>
              <w:rPr>
                <w:szCs w:val="24"/>
              </w:rPr>
              <w:t>50</w:t>
            </w:r>
          </w:p>
        </w:tc>
        <w:tc>
          <w:tcPr>
            <w:tcW w:w="450" w:type="dxa"/>
          </w:tcPr>
          <w:p w14:paraId="306DF033" w14:textId="60C15D59"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04A4A9BA" w14:textId="19DD9B94" w:rsidR="00A83BEA" w:rsidRPr="00FF37CC" w:rsidRDefault="00BD77BD" w:rsidP="00EA3129">
            <w:pPr>
              <w:pStyle w:val="Sothutu-1so"/>
              <w:spacing w:before="120" w:after="120" w:line="276" w:lineRule="auto"/>
              <w:jc w:val="left"/>
              <w:rPr>
                <w:szCs w:val="24"/>
              </w:rPr>
            </w:pPr>
            <w:r>
              <w:rPr>
                <w:szCs w:val="24"/>
              </w:rPr>
              <w:t>Y</w:t>
            </w:r>
          </w:p>
        </w:tc>
        <w:tc>
          <w:tcPr>
            <w:tcW w:w="7830" w:type="dxa"/>
          </w:tcPr>
          <w:p w14:paraId="3C0FE5D7" w14:textId="0DD63E76" w:rsidR="00A83BEA" w:rsidRPr="00FF37CC" w:rsidRDefault="00A30620" w:rsidP="00EA3129">
            <w:pPr>
              <w:pStyle w:val="Sothutu-1so"/>
              <w:spacing w:before="120" w:after="120" w:line="276" w:lineRule="auto"/>
              <w:ind w:left="360" w:hanging="360"/>
              <w:jc w:val="left"/>
              <w:rPr>
                <w:szCs w:val="24"/>
              </w:rPr>
            </w:pPr>
            <w:r>
              <w:rPr>
                <w:szCs w:val="24"/>
              </w:rPr>
              <w:t>Chọn trong danh sách vai trò được phân quyền</w:t>
            </w:r>
            <w:r w:rsidR="00BD77BD">
              <w:rPr>
                <w:szCs w:val="24"/>
              </w:rPr>
              <w:t xml:space="preserve"> theo user</w:t>
            </w:r>
          </w:p>
        </w:tc>
      </w:tr>
      <w:tr w:rsidR="00A83BEA" w:rsidRPr="00FF37CC" w14:paraId="53A6C6A2" w14:textId="77777777" w:rsidTr="003A4017">
        <w:trPr>
          <w:cantSplit/>
          <w:trHeight w:val="827"/>
        </w:trPr>
        <w:tc>
          <w:tcPr>
            <w:tcW w:w="1800" w:type="dxa"/>
          </w:tcPr>
          <w:p w14:paraId="689CA6DD" w14:textId="660D45AC" w:rsidR="00A83BEA" w:rsidRPr="00FF37CC" w:rsidRDefault="003A4017" w:rsidP="00EA3129">
            <w:pPr>
              <w:pStyle w:val="Sothutu-1so"/>
              <w:spacing w:before="120" w:after="120" w:line="276" w:lineRule="auto"/>
              <w:rPr>
                <w:szCs w:val="24"/>
              </w:rPr>
            </w:pPr>
            <w:r>
              <w:rPr>
                <w:szCs w:val="24"/>
              </w:rPr>
              <w:t>Đơn vị</w:t>
            </w:r>
          </w:p>
        </w:tc>
        <w:tc>
          <w:tcPr>
            <w:tcW w:w="1980" w:type="dxa"/>
          </w:tcPr>
          <w:p w14:paraId="5CBA5290" w14:textId="011A3755" w:rsidR="00A83BEA" w:rsidRPr="00FF37CC" w:rsidRDefault="00A83BEA" w:rsidP="00EA3129">
            <w:pPr>
              <w:pStyle w:val="Sothutu-1so"/>
              <w:spacing w:before="120" w:after="120" w:line="276" w:lineRule="auto"/>
              <w:jc w:val="left"/>
              <w:rPr>
                <w:szCs w:val="24"/>
              </w:rPr>
            </w:pPr>
          </w:p>
        </w:tc>
        <w:tc>
          <w:tcPr>
            <w:tcW w:w="1260" w:type="dxa"/>
          </w:tcPr>
          <w:p w14:paraId="72FE35D3" w14:textId="77777777" w:rsidR="00A83BEA" w:rsidRDefault="00A83BEA" w:rsidP="00EA3129">
            <w:pPr>
              <w:ind w:left="0"/>
            </w:pPr>
            <w:r>
              <w:t>String</w:t>
            </w:r>
          </w:p>
          <w:p w14:paraId="1D63E5DA" w14:textId="798006BD" w:rsidR="00A83BEA" w:rsidRPr="00FF37CC" w:rsidRDefault="003A4017" w:rsidP="00EA3129">
            <w:pPr>
              <w:ind w:left="0"/>
            </w:pPr>
            <w:r>
              <w:t>SL</w:t>
            </w:r>
          </w:p>
        </w:tc>
        <w:tc>
          <w:tcPr>
            <w:tcW w:w="630" w:type="dxa"/>
          </w:tcPr>
          <w:p w14:paraId="1C759BF6" w14:textId="06B6C0B6" w:rsidR="00A83BEA" w:rsidRPr="00FF37CC" w:rsidRDefault="00BD77BD" w:rsidP="00EA3129">
            <w:pPr>
              <w:pStyle w:val="Sothutu-1so"/>
              <w:spacing w:before="120" w:after="120" w:line="276" w:lineRule="auto"/>
              <w:jc w:val="left"/>
              <w:rPr>
                <w:szCs w:val="24"/>
              </w:rPr>
            </w:pPr>
            <w:r>
              <w:rPr>
                <w:szCs w:val="24"/>
              </w:rPr>
              <w:t>50</w:t>
            </w:r>
          </w:p>
        </w:tc>
        <w:tc>
          <w:tcPr>
            <w:tcW w:w="450" w:type="dxa"/>
          </w:tcPr>
          <w:p w14:paraId="66ECF5F2" w14:textId="064D043D"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2BA42CFE" w14:textId="7278C90C" w:rsidR="00A83BEA" w:rsidRPr="00FF37CC" w:rsidRDefault="00BD77BD" w:rsidP="00EA3129">
            <w:pPr>
              <w:pStyle w:val="Sothutu-1so"/>
              <w:spacing w:before="120" w:after="120" w:line="276" w:lineRule="auto"/>
              <w:jc w:val="left"/>
              <w:rPr>
                <w:szCs w:val="24"/>
              </w:rPr>
            </w:pPr>
            <w:r>
              <w:rPr>
                <w:szCs w:val="24"/>
              </w:rPr>
              <w:t>Y</w:t>
            </w:r>
          </w:p>
        </w:tc>
        <w:tc>
          <w:tcPr>
            <w:tcW w:w="7830" w:type="dxa"/>
          </w:tcPr>
          <w:p w14:paraId="545ECB36" w14:textId="4E144DF2" w:rsidR="00A83BEA" w:rsidRPr="00FF37CC" w:rsidRDefault="00A30620" w:rsidP="00EA3129">
            <w:pPr>
              <w:pStyle w:val="Sothutu-1so"/>
              <w:spacing w:before="120" w:after="120" w:line="276" w:lineRule="auto"/>
              <w:ind w:left="360" w:hanging="360"/>
              <w:jc w:val="left"/>
              <w:rPr>
                <w:szCs w:val="24"/>
              </w:rPr>
            </w:pPr>
            <w:r>
              <w:rPr>
                <w:szCs w:val="24"/>
              </w:rPr>
              <w:t xml:space="preserve">Chọn trong </w:t>
            </w:r>
            <w:r w:rsidR="00BD77BD">
              <w:rPr>
                <w:szCs w:val="24"/>
              </w:rPr>
              <w:t>danh sách đơn vị được phân quyền theo user</w:t>
            </w:r>
          </w:p>
        </w:tc>
      </w:tr>
      <w:tr w:rsidR="00A83BEA" w:rsidRPr="00FF37CC" w14:paraId="75D719C3" w14:textId="77777777" w:rsidTr="003A4017">
        <w:trPr>
          <w:cantSplit/>
          <w:trHeight w:val="827"/>
        </w:trPr>
        <w:tc>
          <w:tcPr>
            <w:tcW w:w="1800" w:type="dxa"/>
          </w:tcPr>
          <w:p w14:paraId="401F23E5" w14:textId="5CCFA39B" w:rsidR="00A83BEA" w:rsidRPr="00FF37CC" w:rsidRDefault="003A4017" w:rsidP="00EA3129">
            <w:pPr>
              <w:pStyle w:val="Sothutu-1so"/>
              <w:spacing w:before="120" w:after="120" w:line="276" w:lineRule="auto"/>
              <w:rPr>
                <w:szCs w:val="24"/>
              </w:rPr>
            </w:pPr>
            <w:r>
              <w:rPr>
                <w:szCs w:val="24"/>
              </w:rPr>
              <w:t>Phòng ban</w:t>
            </w:r>
          </w:p>
        </w:tc>
        <w:tc>
          <w:tcPr>
            <w:tcW w:w="1980" w:type="dxa"/>
          </w:tcPr>
          <w:p w14:paraId="05B0E961" w14:textId="77777777" w:rsidR="00A83BEA" w:rsidRPr="00FF37CC" w:rsidRDefault="00A83BEA" w:rsidP="00EA3129">
            <w:pPr>
              <w:pStyle w:val="Sothutu-1so"/>
              <w:spacing w:before="120" w:after="120" w:line="276" w:lineRule="auto"/>
              <w:jc w:val="left"/>
              <w:rPr>
                <w:szCs w:val="24"/>
              </w:rPr>
            </w:pPr>
          </w:p>
        </w:tc>
        <w:tc>
          <w:tcPr>
            <w:tcW w:w="1260" w:type="dxa"/>
          </w:tcPr>
          <w:p w14:paraId="6EF5D1E7" w14:textId="77777777" w:rsidR="00A83BEA" w:rsidRDefault="00A83BEA" w:rsidP="00EA3129">
            <w:pPr>
              <w:pStyle w:val="Sothutu-1so"/>
              <w:spacing w:before="120" w:after="120" w:line="276" w:lineRule="auto"/>
              <w:jc w:val="left"/>
              <w:rPr>
                <w:szCs w:val="24"/>
              </w:rPr>
            </w:pPr>
            <w:r>
              <w:rPr>
                <w:szCs w:val="24"/>
              </w:rPr>
              <w:t>String</w:t>
            </w:r>
          </w:p>
          <w:p w14:paraId="67827670" w14:textId="057C4847" w:rsidR="00A83BEA" w:rsidRPr="00FF37CC" w:rsidRDefault="003A4017" w:rsidP="00EA3129">
            <w:pPr>
              <w:pStyle w:val="Sothutu-1so"/>
              <w:spacing w:before="120" w:after="120" w:line="276" w:lineRule="auto"/>
              <w:jc w:val="left"/>
              <w:rPr>
                <w:szCs w:val="24"/>
              </w:rPr>
            </w:pPr>
            <w:r>
              <w:rPr>
                <w:szCs w:val="24"/>
              </w:rPr>
              <w:t>SL</w:t>
            </w:r>
          </w:p>
        </w:tc>
        <w:tc>
          <w:tcPr>
            <w:tcW w:w="630" w:type="dxa"/>
          </w:tcPr>
          <w:p w14:paraId="130699B5" w14:textId="29BC1BE8" w:rsidR="00A83BEA" w:rsidRPr="00FF37CC" w:rsidRDefault="00BD77BD" w:rsidP="00EA3129">
            <w:pPr>
              <w:pStyle w:val="Sothutu-1so"/>
              <w:spacing w:before="120" w:after="120" w:line="276" w:lineRule="auto"/>
              <w:jc w:val="left"/>
              <w:rPr>
                <w:szCs w:val="24"/>
              </w:rPr>
            </w:pPr>
            <w:r>
              <w:rPr>
                <w:szCs w:val="24"/>
              </w:rPr>
              <w:t>50</w:t>
            </w:r>
          </w:p>
        </w:tc>
        <w:tc>
          <w:tcPr>
            <w:tcW w:w="450" w:type="dxa"/>
          </w:tcPr>
          <w:p w14:paraId="7F436142" w14:textId="53A842F1"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56F71D22" w14:textId="1EC5B4B7" w:rsidR="00A83BEA" w:rsidRPr="00FF37CC" w:rsidRDefault="00BD77BD" w:rsidP="00EA3129">
            <w:pPr>
              <w:pStyle w:val="Sothutu-1so"/>
              <w:spacing w:before="120" w:after="120" w:line="276" w:lineRule="auto"/>
              <w:jc w:val="left"/>
              <w:rPr>
                <w:szCs w:val="24"/>
              </w:rPr>
            </w:pPr>
            <w:r>
              <w:rPr>
                <w:szCs w:val="24"/>
              </w:rPr>
              <w:t>Y</w:t>
            </w:r>
          </w:p>
        </w:tc>
        <w:tc>
          <w:tcPr>
            <w:tcW w:w="7830" w:type="dxa"/>
          </w:tcPr>
          <w:p w14:paraId="61257A71" w14:textId="6B49171D" w:rsidR="00A83BEA" w:rsidRPr="00FF37CC" w:rsidRDefault="00BD77BD" w:rsidP="00EA3129">
            <w:pPr>
              <w:pStyle w:val="Sothutu-1so"/>
              <w:spacing w:before="120" w:after="120" w:line="276" w:lineRule="auto"/>
              <w:jc w:val="left"/>
              <w:rPr>
                <w:szCs w:val="24"/>
              </w:rPr>
            </w:pPr>
            <w:r>
              <w:rPr>
                <w:szCs w:val="24"/>
              </w:rPr>
              <w:t>Chọn trong danh sách đơn vị được phân quyền theo user</w:t>
            </w:r>
          </w:p>
        </w:tc>
      </w:tr>
      <w:tr w:rsidR="00A83BEA" w:rsidRPr="00FF37CC" w14:paraId="381E478A" w14:textId="77777777" w:rsidTr="003A4017">
        <w:trPr>
          <w:cantSplit/>
          <w:trHeight w:val="827"/>
        </w:trPr>
        <w:tc>
          <w:tcPr>
            <w:tcW w:w="1800" w:type="dxa"/>
          </w:tcPr>
          <w:p w14:paraId="58045070" w14:textId="4A284FF0" w:rsidR="00A83BEA" w:rsidRPr="00FF37CC" w:rsidRDefault="003A4017" w:rsidP="00EA3129">
            <w:pPr>
              <w:pStyle w:val="Sothutu-1so"/>
              <w:spacing w:before="120" w:after="120" w:line="276" w:lineRule="auto"/>
              <w:rPr>
                <w:szCs w:val="24"/>
              </w:rPr>
            </w:pPr>
            <w:r>
              <w:rPr>
                <w:szCs w:val="24"/>
              </w:rPr>
              <w:t>Đăng nhập</w:t>
            </w:r>
          </w:p>
        </w:tc>
        <w:tc>
          <w:tcPr>
            <w:tcW w:w="1980" w:type="dxa"/>
          </w:tcPr>
          <w:p w14:paraId="388EC99B" w14:textId="77777777" w:rsidR="00A83BEA" w:rsidRPr="00FF37CC" w:rsidRDefault="00A83BEA" w:rsidP="00EA3129">
            <w:pPr>
              <w:pStyle w:val="Sothutu-1so"/>
              <w:spacing w:before="120" w:after="120" w:line="276" w:lineRule="auto"/>
              <w:jc w:val="left"/>
              <w:rPr>
                <w:szCs w:val="24"/>
              </w:rPr>
            </w:pPr>
          </w:p>
        </w:tc>
        <w:tc>
          <w:tcPr>
            <w:tcW w:w="1260" w:type="dxa"/>
          </w:tcPr>
          <w:p w14:paraId="1A1CCA32" w14:textId="50E2D2C7" w:rsidR="00A83BEA" w:rsidRPr="00FF37CC" w:rsidRDefault="003A4017" w:rsidP="00EA3129">
            <w:pPr>
              <w:pStyle w:val="Sothutu-1so"/>
              <w:spacing w:before="120" w:after="120" w:line="276" w:lineRule="auto"/>
              <w:jc w:val="left"/>
              <w:rPr>
                <w:szCs w:val="24"/>
              </w:rPr>
            </w:pPr>
            <w:r>
              <w:rPr>
                <w:szCs w:val="24"/>
              </w:rPr>
              <w:t>Button</w:t>
            </w:r>
          </w:p>
        </w:tc>
        <w:tc>
          <w:tcPr>
            <w:tcW w:w="630" w:type="dxa"/>
          </w:tcPr>
          <w:p w14:paraId="5D85AEB0" w14:textId="77777777" w:rsidR="00A83BEA" w:rsidRPr="00FF37CC" w:rsidRDefault="00A83BEA" w:rsidP="00EA3129">
            <w:pPr>
              <w:pStyle w:val="Sothutu-1so"/>
              <w:spacing w:before="120" w:after="120" w:line="276" w:lineRule="auto"/>
              <w:jc w:val="left"/>
              <w:rPr>
                <w:szCs w:val="24"/>
              </w:rPr>
            </w:pPr>
          </w:p>
        </w:tc>
        <w:tc>
          <w:tcPr>
            <w:tcW w:w="450" w:type="dxa"/>
          </w:tcPr>
          <w:p w14:paraId="6C8B7D90" w14:textId="0F2B39D5"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3E5CDF2B" w14:textId="1559E345" w:rsidR="00A83BEA" w:rsidRPr="00FF37CC" w:rsidRDefault="00A83BEA" w:rsidP="00EA3129">
            <w:pPr>
              <w:pStyle w:val="Sothutu-1so"/>
              <w:spacing w:before="120" w:after="120" w:line="276" w:lineRule="auto"/>
              <w:jc w:val="left"/>
              <w:rPr>
                <w:szCs w:val="24"/>
              </w:rPr>
            </w:pPr>
          </w:p>
        </w:tc>
        <w:tc>
          <w:tcPr>
            <w:tcW w:w="7830" w:type="dxa"/>
          </w:tcPr>
          <w:p w14:paraId="0BEA5728" w14:textId="7277BD6F" w:rsidR="00A83BEA" w:rsidRPr="00FF37CC" w:rsidRDefault="00E46776" w:rsidP="00EA3129">
            <w:pPr>
              <w:pStyle w:val="Sothutu-1so"/>
              <w:spacing w:before="120" w:after="120" w:line="276" w:lineRule="auto"/>
              <w:jc w:val="left"/>
              <w:rPr>
                <w:szCs w:val="24"/>
              </w:rPr>
            </w:pPr>
            <w:r>
              <w:rPr>
                <w:szCs w:val="24"/>
              </w:rPr>
              <w:t>Điền đầy đủ thông tin trên thì chuyển sang màn hình trang chủ</w:t>
            </w:r>
          </w:p>
        </w:tc>
      </w:tr>
      <w:tr w:rsidR="00A83BEA" w:rsidRPr="00FF37CC" w14:paraId="5B8BCFF2" w14:textId="77777777" w:rsidTr="003A4017">
        <w:trPr>
          <w:cantSplit/>
          <w:trHeight w:val="827"/>
        </w:trPr>
        <w:tc>
          <w:tcPr>
            <w:tcW w:w="1800" w:type="dxa"/>
          </w:tcPr>
          <w:p w14:paraId="7CAB40D6" w14:textId="2BC5E830" w:rsidR="00A83BEA" w:rsidRDefault="003A4017" w:rsidP="00EA3129">
            <w:pPr>
              <w:pStyle w:val="Sothutu-1so"/>
              <w:spacing w:before="120" w:after="120" w:line="276" w:lineRule="auto"/>
              <w:rPr>
                <w:szCs w:val="24"/>
              </w:rPr>
            </w:pPr>
            <w:r>
              <w:rPr>
                <w:szCs w:val="24"/>
              </w:rPr>
              <w:t>Thoát</w:t>
            </w:r>
          </w:p>
        </w:tc>
        <w:tc>
          <w:tcPr>
            <w:tcW w:w="1980" w:type="dxa"/>
          </w:tcPr>
          <w:p w14:paraId="50E34B6D" w14:textId="77777777" w:rsidR="00A83BEA" w:rsidRPr="00FF37CC" w:rsidRDefault="00A83BEA" w:rsidP="00EA3129">
            <w:pPr>
              <w:pStyle w:val="Sothutu-1so"/>
              <w:spacing w:before="120" w:after="120" w:line="276" w:lineRule="auto"/>
              <w:ind w:left="360" w:hanging="360"/>
              <w:jc w:val="left"/>
              <w:rPr>
                <w:szCs w:val="24"/>
              </w:rPr>
            </w:pPr>
          </w:p>
        </w:tc>
        <w:tc>
          <w:tcPr>
            <w:tcW w:w="1260" w:type="dxa"/>
          </w:tcPr>
          <w:p w14:paraId="3AD16DD7" w14:textId="77777777" w:rsidR="00A83BEA" w:rsidRPr="00FF37CC" w:rsidRDefault="00A83BEA" w:rsidP="00EA3129">
            <w:pPr>
              <w:pStyle w:val="Sothutu-1so"/>
              <w:spacing w:before="120" w:after="120" w:line="276" w:lineRule="auto"/>
              <w:jc w:val="left"/>
              <w:rPr>
                <w:szCs w:val="24"/>
              </w:rPr>
            </w:pPr>
            <w:r>
              <w:rPr>
                <w:szCs w:val="24"/>
              </w:rPr>
              <w:t>Button</w:t>
            </w:r>
          </w:p>
        </w:tc>
        <w:tc>
          <w:tcPr>
            <w:tcW w:w="630" w:type="dxa"/>
          </w:tcPr>
          <w:p w14:paraId="0F6F9166" w14:textId="77777777" w:rsidR="00A83BEA" w:rsidRPr="00FF37CC" w:rsidRDefault="00A83BEA" w:rsidP="00EA3129">
            <w:pPr>
              <w:pStyle w:val="Sothutu-1so"/>
              <w:spacing w:before="120" w:after="120" w:line="276" w:lineRule="auto"/>
              <w:jc w:val="left"/>
              <w:rPr>
                <w:szCs w:val="24"/>
              </w:rPr>
            </w:pPr>
          </w:p>
        </w:tc>
        <w:tc>
          <w:tcPr>
            <w:tcW w:w="450" w:type="dxa"/>
          </w:tcPr>
          <w:p w14:paraId="4629A3B0" w14:textId="6DC73B62"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4679622A" w14:textId="77777777" w:rsidR="00A83BEA" w:rsidRPr="00FF37CC" w:rsidRDefault="00A83BEA" w:rsidP="00EA3129">
            <w:pPr>
              <w:pStyle w:val="Sothutu-1so"/>
              <w:spacing w:before="120" w:after="120" w:line="276" w:lineRule="auto"/>
              <w:jc w:val="left"/>
              <w:rPr>
                <w:szCs w:val="24"/>
              </w:rPr>
            </w:pPr>
          </w:p>
        </w:tc>
        <w:tc>
          <w:tcPr>
            <w:tcW w:w="7830" w:type="dxa"/>
          </w:tcPr>
          <w:p w14:paraId="5B475B70" w14:textId="50E9EDC3" w:rsidR="00A83BEA" w:rsidRPr="00FF37CC" w:rsidRDefault="00074EF7" w:rsidP="00EA3129">
            <w:pPr>
              <w:pStyle w:val="Sothutu-1so"/>
              <w:spacing w:before="120" w:after="120" w:line="276" w:lineRule="auto"/>
              <w:jc w:val="left"/>
              <w:rPr>
                <w:szCs w:val="24"/>
              </w:rPr>
            </w:pPr>
            <w:r>
              <w:rPr>
                <w:szCs w:val="24"/>
              </w:rPr>
              <w:t>Thoát khỏi phần mềm TC</w:t>
            </w:r>
          </w:p>
        </w:tc>
      </w:tr>
    </w:tbl>
    <w:p w14:paraId="1DB56536" w14:textId="77777777" w:rsidR="00A83BEA" w:rsidRPr="00FF37CC" w:rsidRDefault="00A83BEA" w:rsidP="00EA3129"/>
    <w:p w14:paraId="52F88A7A" w14:textId="77777777" w:rsidR="00A83BEA" w:rsidRPr="00FF37CC" w:rsidRDefault="00A83BEA" w:rsidP="00EA3129">
      <w:pPr>
        <w:pStyle w:val="Heading6"/>
      </w:pPr>
      <w:r w:rsidRPr="00FF37CC">
        <w:t>Danh sách thao tác</w:t>
      </w:r>
    </w:p>
    <w:p w14:paraId="23E55D90" w14:textId="77777777" w:rsidR="00A83BEA" w:rsidRPr="00FF37CC" w:rsidRDefault="00A83BEA" w:rsidP="00EA3129">
      <w:pPr>
        <w:ind w:left="0"/>
      </w:pP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83BEA" w:rsidRPr="00FF37CC" w14:paraId="658AA555" w14:textId="77777777" w:rsidTr="003A4017">
        <w:trPr>
          <w:trHeight w:val="530"/>
          <w:tblHeader/>
        </w:trPr>
        <w:tc>
          <w:tcPr>
            <w:tcW w:w="2424" w:type="dxa"/>
            <w:shd w:val="clear" w:color="auto" w:fill="D9D9D9"/>
          </w:tcPr>
          <w:p w14:paraId="31431EBA" w14:textId="77777777" w:rsidR="00A83BEA" w:rsidRPr="00FF37CC" w:rsidRDefault="00A83BEA" w:rsidP="00EA3129">
            <w:pPr>
              <w:ind w:left="0"/>
              <w:rPr>
                <w:b/>
              </w:rPr>
            </w:pPr>
            <w:r w:rsidRPr="00FF37CC">
              <w:rPr>
                <w:b/>
              </w:rPr>
              <w:t>Thao tác</w:t>
            </w:r>
          </w:p>
        </w:tc>
        <w:tc>
          <w:tcPr>
            <w:tcW w:w="1176" w:type="dxa"/>
            <w:shd w:val="clear" w:color="auto" w:fill="D9D9D9"/>
          </w:tcPr>
          <w:p w14:paraId="76FE8EFF" w14:textId="77777777" w:rsidR="00A83BEA" w:rsidRPr="00FF37CC" w:rsidRDefault="00A83BEA" w:rsidP="00EA3129">
            <w:pPr>
              <w:ind w:left="0"/>
              <w:rPr>
                <w:b/>
                <w:color w:val="000000"/>
              </w:rPr>
            </w:pPr>
            <w:r w:rsidRPr="00FF37CC">
              <w:rPr>
                <w:b/>
                <w:color w:val="000000"/>
              </w:rPr>
              <w:t>Hiển thị</w:t>
            </w:r>
          </w:p>
        </w:tc>
        <w:tc>
          <w:tcPr>
            <w:tcW w:w="10710" w:type="dxa"/>
            <w:shd w:val="clear" w:color="auto" w:fill="D9D9D9"/>
          </w:tcPr>
          <w:p w14:paraId="1EC0CD24" w14:textId="77777777" w:rsidR="00A83BEA" w:rsidRPr="00FF37CC" w:rsidRDefault="00A83BEA" w:rsidP="00EA3129">
            <w:pPr>
              <w:ind w:left="0"/>
              <w:rPr>
                <w:b/>
              </w:rPr>
            </w:pPr>
            <w:r w:rsidRPr="00FF37CC">
              <w:rPr>
                <w:b/>
              </w:rPr>
              <w:t>Mô tả</w:t>
            </w:r>
          </w:p>
        </w:tc>
      </w:tr>
      <w:tr w:rsidR="00A83BEA" w:rsidRPr="00FF37CC" w14:paraId="65A35F0A" w14:textId="77777777" w:rsidTr="003A4017">
        <w:tc>
          <w:tcPr>
            <w:tcW w:w="2424" w:type="dxa"/>
          </w:tcPr>
          <w:p w14:paraId="12F5A41E" w14:textId="77777777" w:rsidR="00A83BEA" w:rsidRPr="00FF37CC" w:rsidRDefault="00A83BEA" w:rsidP="00EA3129">
            <w:pPr>
              <w:pStyle w:val="Sothutu-1so"/>
              <w:spacing w:before="120" w:line="276" w:lineRule="auto"/>
              <w:jc w:val="left"/>
              <w:rPr>
                <w:szCs w:val="24"/>
              </w:rPr>
            </w:pPr>
            <w:r>
              <w:rPr>
                <w:szCs w:val="24"/>
              </w:rPr>
              <w:t>Đăng nhập</w:t>
            </w:r>
          </w:p>
        </w:tc>
        <w:tc>
          <w:tcPr>
            <w:tcW w:w="1176" w:type="dxa"/>
          </w:tcPr>
          <w:p w14:paraId="74A5DE80" w14:textId="77777777" w:rsidR="00A83BEA" w:rsidRPr="00FF37CC" w:rsidRDefault="00A83BEA" w:rsidP="00EA3129">
            <w:pPr>
              <w:pStyle w:val="Sothutu-1so"/>
              <w:spacing w:before="120" w:line="276" w:lineRule="auto"/>
              <w:jc w:val="left"/>
              <w:rPr>
                <w:szCs w:val="24"/>
              </w:rPr>
            </w:pPr>
            <w:r w:rsidRPr="00FF37CC">
              <w:rPr>
                <w:szCs w:val="24"/>
              </w:rPr>
              <w:t>Có</w:t>
            </w:r>
          </w:p>
        </w:tc>
        <w:tc>
          <w:tcPr>
            <w:tcW w:w="10710" w:type="dxa"/>
          </w:tcPr>
          <w:p w14:paraId="1A55B8E8" w14:textId="400BCC7C" w:rsidR="00A83BEA" w:rsidRPr="00FF37CC" w:rsidRDefault="00A83BEA" w:rsidP="00EA3129">
            <w:pPr>
              <w:pStyle w:val="Sothutu-1so"/>
              <w:spacing w:before="120" w:line="276" w:lineRule="auto"/>
              <w:rPr>
                <w:szCs w:val="24"/>
              </w:rPr>
            </w:pPr>
          </w:p>
        </w:tc>
      </w:tr>
      <w:tr w:rsidR="00A83BEA" w:rsidRPr="00FF37CC" w14:paraId="212B195C" w14:textId="77777777" w:rsidTr="003A4017">
        <w:tc>
          <w:tcPr>
            <w:tcW w:w="2424" w:type="dxa"/>
          </w:tcPr>
          <w:p w14:paraId="4781FCC4" w14:textId="7A0C9F23" w:rsidR="00A83BEA" w:rsidRPr="00FF37CC" w:rsidRDefault="00074EF7" w:rsidP="00EA3129">
            <w:pPr>
              <w:pStyle w:val="BodyText"/>
              <w:ind w:left="0"/>
              <w:jc w:val="left"/>
              <w:rPr>
                <w:lang w:eastAsia="ar-SA"/>
              </w:rPr>
            </w:pPr>
            <w:r>
              <w:rPr>
                <w:lang w:eastAsia="ar-SA"/>
              </w:rPr>
              <w:t>Thoát</w:t>
            </w:r>
          </w:p>
        </w:tc>
        <w:tc>
          <w:tcPr>
            <w:tcW w:w="1176" w:type="dxa"/>
          </w:tcPr>
          <w:p w14:paraId="60CAC7E3" w14:textId="77777777" w:rsidR="00A83BEA" w:rsidRPr="00FF37CC" w:rsidRDefault="00A83BEA" w:rsidP="00EA3129">
            <w:pPr>
              <w:pStyle w:val="Sothutu-1so"/>
              <w:spacing w:before="120" w:line="276" w:lineRule="auto"/>
              <w:jc w:val="left"/>
              <w:rPr>
                <w:lang w:eastAsia="ar-SA"/>
              </w:rPr>
            </w:pPr>
            <w:r>
              <w:rPr>
                <w:lang w:eastAsia="ar-SA"/>
              </w:rPr>
              <w:t>Có</w:t>
            </w:r>
          </w:p>
        </w:tc>
        <w:tc>
          <w:tcPr>
            <w:tcW w:w="10710" w:type="dxa"/>
          </w:tcPr>
          <w:p w14:paraId="5E6343C1" w14:textId="77777777" w:rsidR="00A83BEA" w:rsidRPr="00FF37CC" w:rsidRDefault="00A83BEA" w:rsidP="00EA3129">
            <w:pPr>
              <w:pStyle w:val="Sothutu-1so"/>
              <w:spacing w:before="120" w:line="276" w:lineRule="auto"/>
              <w:rPr>
                <w:szCs w:val="24"/>
              </w:rPr>
            </w:pPr>
          </w:p>
        </w:tc>
      </w:tr>
    </w:tbl>
    <w:p w14:paraId="08EDC27D" w14:textId="77777777" w:rsidR="002303C1" w:rsidRDefault="002303C1" w:rsidP="00EA3129">
      <w:pPr>
        <w:ind w:left="0"/>
        <w:sectPr w:rsidR="002303C1" w:rsidSect="002303C1">
          <w:pgSz w:w="16834" w:h="11909" w:orient="landscape" w:code="9"/>
          <w:pgMar w:top="1440" w:right="1152" w:bottom="1152" w:left="1238" w:header="432" w:footer="432" w:gutter="0"/>
          <w:cols w:space="709"/>
          <w:titlePg/>
          <w:docGrid w:linePitch="326"/>
        </w:sectPr>
      </w:pPr>
    </w:p>
    <w:p w14:paraId="0D789486" w14:textId="4EB4CB72" w:rsidR="00A83BEA" w:rsidRPr="00FF37CC" w:rsidRDefault="00A83BEA" w:rsidP="00EA3129">
      <w:pPr>
        <w:ind w:left="0"/>
      </w:pPr>
    </w:p>
    <w:p w14:paraId="65E691B3" w14:textId="77777777" w:rsidR="00A83BEA" w:rsidRPr="00FF37CC" w:rsidRDefault="00A83BEA" w:rsidP="00EA3129">
      <w:pPr>
        <w:pStyle w:val="Heading6"/>
      </w:pPr>
      <w:r w:rsidRPr="00FF37CC">
        <w:t>Hiệu năng</w:t>
      </w:r>
    </w:p>
    <w:p w14:paraId="597062A2" w14:textId="77777777" w:rsidR="00A83BEA" w:rsidRPr="00FF37CC" w:rsidRDefault="00A83BEA" w:rsidP="004E37AB">
      <w:pPr>
        <w:numPr>
          <w:ilvl w:val="0"/>
          <w:numId w:val="11"/>
        </w:numPr>
      </w:pPr>
      <w:r w:rsidRPr="00FF37CC">
        <w:t>Độ lớn dữ liệu: [Số lượng bản ghi]</w:t>
      </w:r>
    </w:p>
    <w:p w14:paraId="4784BC30" w14:textId="77777777" w:rsidR="00A83BEA" w:rsidRPr="00FF37CC" w:rsidRDefault="00A83BEA" w:rsidP="004E37AB">
      <w:pPr>
        <w:numPr>
          <w:ilvl w:val="0"/>
          <w:numId w:val="11"/>
        </w:numPr>
      </w:pPr>
      <w:r w:rsidRPr="00FF37CC">
        <w:t xml:space="preserve">Thời gian tải dữ liệu: </w:t>
      </w:r>
    </w:p>
    <w:p w14:paraId="4A346763" w14:textId="77777777" w:rsidR="00A83BEA" w:rsidRPr="00FF37CC" w:rsidRDefault="00A83BEA" w:rsidP="004E37AB">
      <w:pPr>
        <w:numPr>
          <w:ilvl w:val="0"/>
          <w:numId w:val="11"/>
        </w:numPr>
      </w:pPr>
      <w:r w:rsidRPr="00FF37CC">
        <w:t>…..</w:t>
      </w:r>
    </w:p>
    <w:p w14:paraId="2D59DDD7" w14:textId="77777777" w:rsidR="00A83BEA" w:rsidRPr="00A83BEA" w:rsidRDefault="00A83BEA" w:rsidP="00EA3129"/>
    <w:p w14:paraId="404B8551" w14:textId="4B9E3E15" w:rsidR="007F2A44" w:rsidRPr="007F2A44" w:rsidRDefault="00EA623C" w:rsidP="00EA3129">
      <w:pPr>
        <w:pStyle w:val="Heading4"/>
        <w:rPr>
          <w:rFonts w:ascii="Times New Roman" w:hAnsi="Times New Roman"/>
          <w:b/>
          <w:i w:val="0"/>
          <w:lang w:eastAsia="ar-SA"/>
        </w:rPr>
      </w:pPr>
      <w:r w:rsidRPr="00EA623C">
        <w:rPr>
          <w:rFonts w:ascii="Times New Roman" w:hAnsi="Times New Roman"/>
          <w:b/>
          <w:i w:val="0"/>
          <w:lang w:eastAsia="ar-SA"/>
        </w:rPr>
        <w:t>Trang chủ</w:t>
      </w:r>
    </w:p>
    <w:p w14:paraId="0812F453" w14:textId="4B01D443" w:rsidR="00E121A8" w:rsidRDefault="00460CF6" w:rsidP="00A97673">
      <w:pPr>
        <w:pStyle w:val="Heading5"/>
      </w:pPr>
      <w:r>
        <w:t>Thông tin chung chức năng</w:t>
      </w:r>
    </w:p>
    <w:p w14:paraId="2038F3F2" w14:textId="77777777" w:rsidR="00FF181E" w:rsidRPr="00FF181E" w:rsidRDefault="00FF181E" w:rsidP="00FF181E">
      <w:pPr>
        <w:rPr>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F15240" w:rsidRPr="00FF37CC" w14:paraId="1FA70A9D" w14:textId="77777777" w:rsidTr="00E3272A">
        <w:trPr>
          <w:trHeight w:val="284"/>
          <w:jc w:val="center"/>
        </w:trPr>
        <w:tc>
          <w:tcPr>
            <w:tcW w:w="1590" w:type="pct"/>
            <w:tcBorders>
              <w:top w:val="single" w:sz="18" w:space="0" w:color="808080"/>
              <w:left w:val="single" w:sz="18" w:space="0" w:color="808080"/>
            </w:tcBorders>
            <w:shd w:val="clear" w:color="auto" w:fill="F3F3F3"/>
            <w:vAlign w:val="center"/>
          </w:tcPr>
          <w:p w14:paraId="7AEF6897" w14:textId="77777777" w:rsidR="00F15240" w:rsidRPr="00FF37CC" w:rsidRDefault="00F15240" w:rsidP="00EA3129">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4D8C6FBA" w14:textId="5D783DA0" w:rsidR="00F15240" w:rsidRPr="00FF37CC" w:rsidRDefault="003A500F" w:rsidP="00EA3129">
            <w:pPr>
              <w:pStyle w:val="BodyText"/>
              <w:spacing w:before="120" w:line="276" w:lineRule="auto"/>
              <w:ind w:left="0"/>
              <w:rPr>
                <w:lang w:eastAsia="ar-SA"/>
              </w:rPr>
            </w:pPr>
            <w:r>
              <w:rPr>
                <w:lang w:eastAsia="ar-SA"/>
              </w:rPr>
              <w:t>Trang chủ</w:t>
            </w:r>
          </w:p>
        </w:tc>
      </w:tr>
      <w:tr w:rsidR="00F15240" w:rsidRPr="00FF37CC" w14:paraId="4D85FCC9" w14:textId="77777777" w:rsidTr="00E3272A">
        <w:trPr>
          <w:trHeight w:val="284"/>
          <w:jc w:val="center"/>
        </w:trPr>
        <w:tc>
          <w:tcPr>
            <w:tcW w:w="1590" w:type="pct"/>
            <w:tcBorders>
              <w:left w:val="single" w:sz="18" w:space="0" w:color="808080"/>
            </w:tcBorders>
            <w:shd w:val="clear" w:color="auto" w:fill="F3F3F3"/>
            <w:vAlign w:val="center"/>
          </w:tcPr>
          <w:p w14:paraId="664EECEB" w14:textId="77777777" w:rsidR="00F15240" w:rsidRPr="00FF37CC" w:rsidRDefault="00F15240" w:rsidP="00EA3129">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7CE3E2F0" w14:textId="33DFAEAA" w:rsidR="00F15240" w:rsidRPr="00FF37CC" w:rsidRDefault="000643A4" w:rsidP="00EA3129">
            <w:pPr>
              <w:pStyle w:val="BodyText"/>
              <w:spacing w:before="120" w:line="276" w:lineRule="auto"/>
              <w:ind w:left="0"/>
              <w:rPr>
                <w:lang w:eastAsia="ar-SA"/>
              </w:rPr>
            </w:pPr>
            <w:r>
              <w:rPr>
                <w:lang w:eastAsia="ar-SA"/>
              </w:rPr>
              <w:t>Hiển thị các chức năng của hệ thống và Dashboard</w:t>
            </w:r>
          </w:p>
        </w:tc>
      </w:tr>
      <w:tr w:rsidR="00F15240" w:rsidRPr="00FF37CC" w14:paraId="11D38ACC" w14:textId="77777777" w:rsidTr="00E3272A">
        <w:trPr>
          <w:trHeight w:val="395"/>
          <w:jc w:val="center"/>
        </w:trPr>
        <w:tc>
          <w:tcPr>
            <w:tcW w:w="1590" w:type="pct"/>
            <w:tcBorders>
              <w:left w:val="single" w:sz="18" w:space="0" w:color="808080"/>
            </w:tcBorders>
            <w:shd w:val="clear" w:color="auto" w:fill="F3F3F3"/>
            <w:vAlign w:val="center"/>
          </w:tcPr>
          <w:p w14:paraId="283F7E91" w14:textId="77777777" w:rsidR="00F15240" w:rsidRPr="00FF37CC" w:rsidRDefault="00F15240" w:rsidP="00EA3129">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26E74875" w14:textId="03F504D6" w:rsidR="00F15240" w:rsidRPr="00FF37CC" w:rsidRDefault="00F15240" w:rsidP="00EA3129">
            <w:pPr>
              <w:pStyle w:val="BodyText"/>
              <w:spacing w:before="120" w:line="276" w:lineRule="auto"/>
              <w:ind w:left="0"/>
            </w:pPr>
            <w:r w:rsidRPr="00D162AD">
              <w:rPr>
                <w:lang w:eastAsia="ar-SA"/>
              </w:rPr>
              <w:t>Nhân viên phòng ban các cấp Chi nhánh/Công ty/Tập đoàn và các đơn vị trực thuộc Chi nhánh/Công ty (Cửa hàng/Trung tâm)</w:t>
            </w:r>
          </w:p>
        </w:tc>
      </w:tr>
      <w:tr w:rsidR="00F15240" w:rsidRPr="00FF37CC" w14:paraId="2DB5909D" w14:textId="77777777" w:rsidTr="00E3272A">
        <w:trPr>
          <w:trHeight w:val="378"/>
          <w:jc w:val="center"/>
        </w:trPr>
        <w:tc>
          <w:tcPr>
            <w:tcW w:w="1590" w:type="pct"/>
            <w:tcBorders>
              <w:left w:val="single" w:sz="18" w:space="0" w:color="808080"/>
            </w:tcBorders>
            <w:shd w:val="clear" w:color="auto" w:fill="F3F3F3"/>
            <w:vAlign w:val="center"/>
          </w:tcPr>
          <w:p w14:paraId="7B8062DC" w14:textId="77777777" w:rsidR="00F15240" w:rsidRPr="00FF37CC" w:rsidRDefault="00F15240" w:rsidP="00EA3129">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075D9F51" w14:textId="45DF77D3" w:rsidR="00F15240" w:rsidRPr="00FF37CC" w:rsidRDefault="00F15240" w:rsidP="00EA3129">
            <w:pPr>
              <w:pStyle w:val="BodyText"/>
              <w:spacing w:before="120" w:line="276" w:lineRule="auto"/>
              <w:ind w:left="0"/>
            </w:pPr>
            <w:r w:rsidRPr="004837B2">
              <w:rPr>
                <w:lang w:eastAsia="ar-SA"/>
              </w:rPr>
              <w:t xml:space="preserve">Người dùng đăng nhập </w:t>
            </w:r>
            <w:r w:rsidR="003A500F">
              <w:rPr>
                <w:lang w:eastAsia="ar-SA"/>
              </w:rPr>
              <w:t xml:space="preserve">thành công vào </w:t>
            </w:r>
            <w:r w:rsidRPr="004837B2">
              <w:rPr>
                <w:lang w:eastAsia="ar-SA"/>
              </w:rPr>
              <w:t>hệ thống</w:t>
            </w:r>
          </w:p>
        </w:tc>
      </w:tr>
      <w:tr w:rsidR="00F15240" w:rsidRPr="00FF37CC" w14:paraId="2F63DBF8" w14:textId="77777777" w:rsidTr="00E3272A">
        <w:trPr>
          <w:trHeight w:val="530"/>
          <w:jc w:val="center"/>
        </w:trPr>
        <w:tc>
          <w:tcPr>
            <w:tcW w:w="1590" w:type="pct"/>
            <w:tcBorders>
              <w:left w:val="single" w:sz="18" w:space="0" w:color="808080"/>
              <w:bottom w:val="single" w:sz="8" w:space="0" w:color="808080"/>
            </w:tcBorders>
            <w:shd w:val="clear" w:color="auto" w:fill="F3F3F3"/>
            <w:vAlign w:val="center"/>
          </w:tcPr>
          <w:p w14:paraId="297994A1" w14:textId="77777777" w:rsidR="00F15240" w:rsidRPr="00FF37CC" w:rsidRDefault="00F15240" w:rsidP="00EA3129">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3847A3CE" w14:textId="77777777" w:rsidR="00F15240" w:rsidRPr="00FF37CC" w:rsidRDefault="00F15240" w:rsidP="00EA3129">
            <w:pPr>
              <w:pStyle w:val="BodyText"/>
              <w:spacing w:before="120" w:line="276" w:lineRule="auto"/>
              <w:ind w:left="0"/>
              <w:rPr>
                <w:lang w:eastAsia="ar-SA"/>
              </w:rPr>
            </w:pPr>
          </w:p>
        </w:tc>
      </w:tr>
      <w:tr w:rsidR="00F15240" w:rsidRPr="00FF37CC" w14:paraId="1A90ACA7" w14:textId="77777777" w:rsidTr="00E3272A">
        <w:trPr>
          <w:trHeight w:val="284"/>
          <w:jc w:val="center"/>
        </w:trPr>
        <w:tc>
          <w:tcPr>
            <w:tcW w:w="1590" w:type="pct"/>
            <w:tcBorders>
              <w:left w:val="single" w:sz="18" w:space="0" w:color="808080"/>
              <w:bottom w:val="single" w:sz="4" w:space="0" w:color="808080"/>
            </w:tcBorders>
            <w:shd w:val="clear" w:color="auto" w:fill="F3F3F3"/>
            <w:vAlign w:val="center"/>
          </w:tcPr>
          <w:p w14:paraId="24FA9389" w14:textId="77777777" w:rsidR="00F15240" w:rsidRPr="00FF37CC" w:rsidRDefault="00F15240" w:rsidP="00EA3129">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3BFAAB76" w14:textId="77777777" w:rsidR="00F15240" w:rsidRPr="00FF37CC" w:rsidRDefault="00F15240" w:rsidP="00EA3129">
            <w:pPr>
              <w:pStyle w:val="InfoBlue"/>
              <w:spacing w:before="120" w:line="276" w:lineRule="auto"/>
              <w:ind w:left="0"/>
              <w:rPr>
                <w:rFonts w:ascii="Times New Roman" w:hAnsi="Times New Roman" w:cs="Times New Roman"/>
                <w:color w:val="auto"/>
                <w:sz w:val="24"/>
                <w:szCs w:val="24"/>
              </w:rPr>
            </w:pPr>
            <w:r>
              <w:rPr>
                <w:rFonts w:ascii="Times New Roman" w:hAnsi="Times New Roman" w:cs="Times New Roman"/>
                <w:color w:val="auto"/>
                <w:sz w:val="24"/>
                <w:szCs w:val="24"/>
              </w:rPr>
              <w:t>N/A</w:t>
            </w:r>
          </w:p>
        </w:tc>
      </w:tr>
      <w:tr w:rsidR="00F15240" w:rsidRPr="00FF37CC" w14:paraId="649BE2FD" w14:textId="77777777" w:rsidTr="00E3272A">
        <w:trPr>
          <w:trHeight w:val="284"/>
          <w:jc w:val="center"/>
        </w:trPr>
        <w:tc>
          <w:tcPr>
            <w:tcW w:w="1590" w:type="pct"/>
            <w:tcBorders>
              <w:left w:val="single" w:sz="18" w:space="0" w:color="808080"/>
              <w:bottom w:val="single" w:sz="18" w:space="0" w:color="808080"/>
            </w:tcBorders>
            <w:shd w:val="clear" w:color="auto" w:fill="F3F3F3"/>
            <w:vAlign w:val="center"/>
          </w:tcPr>
          <w:p w14:paraId="3B3C53E4" w14:textId="77777777" w:rsidR="00F15240" w:rsidRPr="00FF37CC" w:rsidRDefault="00F15240" w:rsidP="00EA3129">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CD36378" w14:textId="1C3FAC0F" w:rsidR="00F15240" w:rsidRPr="00FF37CC" w:rsidRDefault="00F15240" w:rsidP="00EA3129">
            <w:pPr>
              <w:pStyle w:val="BodyText"/>
              <w:spacing w:before="120" w:line="276" w:lineRule="auto"/>
              <w:ind w:left="0"/>
            </w:pPr>
          </w:p>
        </w:tc>
      </w:tr>
    </w:tbl>
    <w:p w14:paraId="2EB501F3" w14:textId="77777777" w:rsidR="00460CF6" w:rsidRPr="00460CF6" w:rsidRDefault="00460CF6" w:rsidP="00EA3129">
      <w:pPr>
        <w:ind w:left="0"/>
      </w:pPr>
    </w:p>
    <w:p w14:paraId="5AA9123A" w14:textId="26330EC2" w:rsidR="00460CF6" w:rsidRDefault="00460CF6" w:rsidP="00A97673">
      <w:pPr>
        <w:pStyle w:val="Heading5"/>
      </w:pPr>
      <w:r>
        <w:t xml:space="preserve">Biểu đồ </w:t>
      </w:r>
      <w:r w:rsidR="00827483">
        <w:t>phân rã chức năng</w:t>
      </w:r>
    </w:p>
    <w:p w14:paraId="55311674" w14:textId="10B011CF" w:rsidR="00460CF6" w:rsidRDefault="0097684B" w:rsidP="00EA3129">
      <w:pPr>
        <w:ind w:left="0"/>
      </w:pPr>
      <w:r>
        <w:t>N/A</w:t>
      </w:r>
    </w:p>
    <w:p w14:paraId="128DF241" w14:textId="77777777" w:rsidR="00827483" w:rsidRDefault="00827483" w:rsidP="00EA3129">
      <w:pPr>
        <w:ind w:left="0"/>
      </w:pPr>
    </w:p>
    <w:p w14:paraId="2513208B" w14:textId="673FEC0C" w:rsidR="00460CF6" w:rsidRDefault="00460CF6" w:rsidP="00A97673">
      <w:pPr>
        <w:pStyle w:val="Heading5"/>
      </w:pPr>
      <w:r>
        <w:t>Menu</w:t>
      </w:r>
    </w:p>
    <w:p w14:paraId="37EBBFC9" w14:textId="5AE4639B" w:rsidR="00460CF6" w:rsidRPr="00460CF6" w:rsidRDefault="004739D3" w:rsidP="00EA3129">
      <w:pPr>
        <w:ind w:left="0"/>
      </w:pPr>
      <w:r>
        <w:t>Trang chủ</w:t>
      </w:r>
    </w:p>
    <w:p w14:paraId="6E170798" w14:textId="77777777" w:rsidR="00460CF6" w:rsidRPr="00460CF6" w:rsidRDefault="00460CF6" w:rsidP="00EA3129">
      <w:pPr>
        <w:ind w:left="0"/>
      </w:pPr>
    </w:p>
    <w:p w14:paraId="1C749D23" w14:textId="7A2AC595" w:rsidR="00782B65" w:rsidRDefault="00782B65" w:rsidP="00A97673">
      <w:pPr>
        <w:pStyle w:val="Heading5"/>
      </w:pPr>
      <w:r>
        <w:t>Trang chủ</w:t>
      </w:r>
    </w:p>
    <w:p w14:paraId="1C72219B" w14:textId="73A9363E" w:rsidR="00782B65" w:rsidRDefault="00782B65" w:rsidP="00EA3129">
      <w:pPr>
        <w:pStyle w:val="Heading6"/>
      </w:pPr>
      <w:r w:rsidRPr="00FF37CC">
        <w:t>Prototype màn hình nhập liệu</w:t>
      </w:r>
    </w:p>
    <w:p w14:paraId="032021AA" w14:textId="77777777" w:rsidR="00712B97" w:rsidRDefault="00712B97" w:rsidP="00EA3129">
      <w:pPr>
        <w:ind w:left="0"/>
        <w:sectPr w:rsidR="00712B97" w:rsidSect="002303C1">
          <w:pgSz w:w="11909" w:h="16834" w:code="9"/>
          <w:pgMar w:top="1152" w:right="1152" w:bottom="1238" w:left="1440" w:header="432" w:footer="432" w:gutter="0"/>
          <w:cols w:space="709"/>
          <w:titlePg/>
          <w:docGrid w:linePitch="326"/>
        </w:sectPr>
      </w:pPr>
    </w:p>
    <w:p w14:paraId="765FCE43" w14:textId="77777777" w:rsidR="002F55BB" w:rsidRDefault="002F55BB" w:rsidP="00EA3129">
      <w:pPr>
        <w:pStyle w:val="Heading6"/>
      </w:pPr>
      <w:r>
        <w:lastRenderedPageBreak/>
        <w:t>Danh sách trường dữ liệu</w:t>
      </w:r>
    </w:p>
    <w:p w14:paraId="25DA06AF" w14:textId="77777777" w:rsidR="00245EAC" w:rsidRDefault="00245EAC" w:rsidP="004E37AB">
      <w:pPr>
        <w:numPr>
          <w:ilvl w:val="0"/>
          <w:numId w:val="11"/>
        </w:numPr>
      </w:pPr>
      <w:r w:rsidRPr="00FF37CC">
        <w:t xml:space="preserve">Bảng </w:t>
      </w:r>
      <w:r>
        <w:rPr>
          <w:lang w:eastAsia="ar-SA"/>
        </w:rPr>
        <w:t>C_Statement</w:t>
      </w:r>
    </w:p>
    <w:p w14:paraId="383F40F7" w14:textId="77777777" w:rsidR="00245EAC" w:rsidRPr="00FF37CC" w:rsidRDefault="00245EAC" w:rsidP="004E37AB">
      <w:pPr>
        <w:numPr>
          <w:ilvl w:val="0"/>
          <w:numId w:val="11"/>
        </w:numPr>
      </w:pPr>
      <w:r>
        <w:rPr>
          <w:lang w:eastAsia="ar-SA"/>
        </w:rPr>
        <w:t>S: Hiển thị trên màn hình nhập liệu</w:t>
      </w:r>
    </w:p>
    <w:p w14:paraId="6DAC11F4" w14:textId="77777777" w:rsidR="00245EAC" w:rsidRPr="00FF37CC" w:rsidRDefault="00245EAC"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245EAC" w:rsidRPr="00FF37CC" w14:paraId="265D4304" w14:textId="77777777" w:rsidTr="00E3272A">
        <w:trPr>
          <w:cantSplit/>
          <w:trHeight w:val="422"/>
          <w:tblHeader/>
        </w:trPr>
        <w:tc>
          <w:tcPr>
            <w:tcW w:w="1800" w:type="dxa"/>
            <w:shd w:val="clear" w:color="auto" w:fill="D9D9D9"/>
            <w:vAlign w:val="center"/>
          </w:tcPr>
          <w:p w14:paraId="691D7DD0" w14:textId="77777777" w:rsidR="00245EAC" w:rsidRPr="00FF37CC" w:rsidRDefault="00245EAC" w:rsidP="00EA3129">
            <w:pPr>
              <w:spacing w:after="120"/>
              <w:ind w:left="0"/>
              <w:jc w:val="center"/>
              <w:rPr>
                <w:b/>
              </w:rPr>
            </w:pPr>
            <w:r w:rsidRPr="00FF37CC">
              <w:rPr>
                <w:b/>
              </w:rPr>
              <w:t>Tên trường</w:t>
            </w:r>
          </w:p>
        </w:tc>
        <w:tc>
          <w:tcPr>
            <w:tcW w:w="1980" w:type="dxa"/>
            <w:shd w:val="clear" w:color="auto" w:fill="D9D9D9"/>
            <w:vAlign w:val="center"/>
          </w:tcPr>
          <w:p w14:paraId="2B7078F8" w14:textId="77777777" w:rsidR="00245EAC" w:rsidRPr="00FF37CC" w:rsidRDefault="00245EAC" w:rsidP="00EA3129">
            <w:pPr>
              <w:spacing w:after="120"/>
              <w:ind w:left="0"/>
              <w:jc w:val="center"/>
              <w:rPr>
                <w:b/>
              </w:rPr>
            </w:pPr>
            <w:r w:rsidRPr="00FF37CC">
              <w:rPr>
                <w:b/>
              </w:rPr>
              <w:t>Tên dữ liệu</w:t>
            </w:r>
          </w:p>
        </w:tc>
        <w:tc>
          <w:tcPr>
            <w:tcW w:w="1417" w:type="dxa"/>
            <w:shd w:val="clear" w:color="auto" w:fill="D9D9D9"/>
            <w:vAlign w:val="center"/>
          </w:tcPr>
          <w:p w14:paraId="14DD84DC" w14:textId="77777777" w:rsidR="00245EAC" w:rsidRPr="00FF37CC" w:rsidRDefault="00245EAC" w:rsidP="00EA3129">
            <w:pPr>
              <w:spacing w:after="120"/>
              <w:ind w:left="0"/>
              <w:jc w:val="center"/>
              <w:rPr>
                <w:b/>
              </w:rPr>
            </w:pPr>
            <w:r w:rsidRPr="00FF37CC">
              <w:rPr>
                <w:b/>
              </w:rPr>
              <w:t>Loại DL</w:t>
            </w:r>
          </w:p>
        </w:tc>
        <w:tc>
          <w:tcPr>
            <w:tcW w:w="630" w:type="dxa"/>
            <w:shd w:val="clear" w:color="auto" w:fill="D9D9D9"/>
            <w:vAlign w:val="center"/>
          </w:tcPr>
          <w:p w14:paraId="113E9955" w14:textId="77777777" w:rsidR="00245EAC" w:rsidRPr="00FF37CC" w:rsidRDefault="00245EAC" w:rsidP="00EA3129">
            <w:pPr>
              <w:spacing w:after="120"/>
              <w:ind w:left="0"/>
              <w:jc w:val="center"/>
              <w:rPr>
                <w:b/>
              </w:rPr>
            </w:pPr>
            <w:r w:rsidRPr="00FF37CC">
              <w:rPr>
                <w:b/>
              </w:rPr>
              <w:t>L</w:t>
            </w:r>
          </w:p>
        </w:tc>
        <w:tc>
          <w:tcPr>
            <w:tcW w:w="540" w:type="dxa"/>
            <w:shd w:val="clear" w:color="auto" w:fill="D9D9D9"/>
            <w:vAlign w:val="center"/>
          </w:tcPr>
          <w:p w14:paraId="298D0834" w14:textId="77777777" w:rsidR="00245EAC" w:rsidRPr="00FF37CC" w:rsidRDefault="00245EAC" w:rsidP="00EA3129">
            <w:pPr>
              <w:spacing w:after="120"/>
              <w:ind w:left="0"/>
              <w:jc w:val="center"/>
              <w:rPr>
                <w:b/>
              </w:rPr>
            </w:pPr>
            <w:r w:rsidRPr="00FF37CC">
              <w:rPr>
                <w:b/>
              </w:rPr>
              <w:t>R</w:t>
            </w:r>
          </w:p>
        </w:tc>
        <w:tc>
          <w:tcPr>
            <w:tcW w:w="450" w:type="dxa"/>
            <w:shd w:val="clear" w:color="auto" w:fill="D9D9D9"/>
            <w:vAlign w:val="center"/>
          </w:tcPr>
          <w:p w14:paraId="228080D1" w14:textId="77777777" w:rsidR="00245EAC" w:rsidRPr="00FF37CC" w:rsidRDefault="00245EAC" w:rsidP="00EA3129">
            <w:pPr>
              <w:spacing w:after="120"/>
              <w:ind w:left="0"/>
              <w:jc w:val="center"/>
              <w:rPr>
                <w:b/>
              </w:rPr>
            </w:pPr>
            <w:r w:rsidRPr="00FF37CC">
              <w:rPr>
                <w:b/>
              </w:rPr>
              <w:t>M</w:t>
            </w:r>
          </w:p>
        </w:tc>
        <w:tc>
          <w:tcPr>
            <w:tcW w:w="540" w:type="dxa"/>
            <w:shd w:val="clear" w:color="auto" w:fill="D9D9D9"/>
          </w:tcPr>
          <w:p w14:paraId="36DAA82B" w14:textId="77777777" w:rsidR="00245EAC" w:rsidRPr="00926A39" w:rsidRDefault="00245EAC" w:rsidP="00EA3129">
            <w:pPr>
              <w:spacing w:after="120"/>
              <w:ind w:left="0"/>
              <w:jc w:val="center"/>
              <w:rPr>
                <w:b/>
                <w:sz w:val="22"/>
              </w:rPr>
            </w:pPr>
            <w:r>
              <w:rPr>
                <w:b/>
              </w:rPr>
              <w:t>S</w:t>
            </w:r>
          </w:p>
        </w:tc>
        <w:tc>
          <w:tcPr>
            <w:tcW w:w="7380" w:type="dxa"/>
            <w:shd w:val="clear" w:color="auto" w:fill="D9D9D9"/>
            <w:vAlign w:val="center"/>
          </w:tcPr>
          <w:p w14:paraId="7D725614" w14:textId="77777777" w:rsidR="00245EAC" w:rsidRPr="00FF37CC" w:rsidRDefault="00245EAC" w:rsidP="00EA3129">
            <w:pPr>
              <w:spacing w:after="120"/>
              <w:ind w:left="0"/>
              <w:jc w:val="center"/>
              <w:rPr>
                <w:b/>
              </w:rPr>
            </w:pPr>
            <w:r w:rsidRPr="00FF37CC">
              <w:rPr>
                <w:b/>
              </w:rPr>
              <w:t>Mô tả</w:t>
            </w:r>
          </w:p>
        </w:tc>
      </w:tr>
      <w:tr w:rsidR="00995B8C" w:rsidRPr="001E5A81" w14:paraId="4DB79C27" w14:textId="77777777" w:rsidTr="006F0AB6">
        <w:trPr>
          <w:cantSplit/>
          <w:trHeight w:val="827"/>
        </w:trPr>
        <w:tc>
          <w:tcPr>
            <w:tcW w:w="14737" w:type="dxa"/>
            <w:gridSpan w:val="8"/>
            <w:vAlign w:val="center"/>
          </w:tcPr>
          <w:p w14:paraId="111AD705" w14:textId="70B65383" w:rsidR="00995B8C" w:rsidRDefault="00995B8C" w:rsidP="00EA3129">
            <w:pPr>
              <w:pStyle w:val="Sothutu-1so"/>
              <w:spacing w:before="120" w:after="120" w:line="276" w:lineRule="auto"/>
              <w:ind w:left="360" w:hanging="360"/>
              <w:jc w:val="left"/>
              <w:rPr>
                <w:b/>
                <w:szCs w:val="24"/>
              </w:rPr>
            </w:pPr>
            <w:r>
              <w:rPr>
                <w:b/>
              </w:rPr>
              <w:t>Thông tin số tiền ngân sách còn lại theo quý</w:t>
            </w:r>
          </w:p>
        </w:tc>
      </w:tr>
      <w:tr w:rsidR="00995B8C" w:rsidRPr="00FF37CC" w14:paraId="1BD3481B" w14:textId="77777777" w:rsidTr="006F0AB6">
        <w:trPr>
          <w:cantSplit/>
          <w:trHeight w:val="827"/>
        </w:trPr>
        <w:tc>
          <w:tcPr>
            <w:tcW w:w="1800" w:type="dxa"/>
            <w:vAlign w:val="center"/>
          </w:tcPr>
          <w:p w14:paraId="5D26366F" w14:textId="5551E80E" w:rsidR="00995B8C" w:rsidRPr="00FF37CC" w:rsidRDefault="00995B8C" w:rsidP="00EA3129">
            <w:pPr>
              <w:ind w:left="0"/>
            </w:pPr>
            <w:r>
              <w:t>Số tiền</w:t>
            </w:r>
          </w:p>
        </w:tc>
        <w:tc>
          <w:tcPr>
            <w:tcW w:w="1980" w:type="dxa"/>
            <w:vAlign w:val="center"/>
          </w:tcPr>
          <w:p w14:paraId="1E033225" w14:textId="211A8DCA" w:rsidR="00995B8C" w:rsidRPr="00FF37CC" w:rsidRDefault="00995B8C" w:rsidP="00EA3129">
            <w:pPr>
              <w:ind w:left="0"/>
            </w:pPr>
          </w:p>
        </w:tc>
        <w:tc>
          <w:tcPr>
            <w:tcW w:w="1417" w:type="dxa"/>
            <w:vAlign w:val="center"/>
          </w:tcPr>
          <w:p w14:paraId="5FEF76DC" w14:textId="347D8F24" w:rsidR="00995B8C" w:rsidRPr="00FF37CC" w:rsidRDefault="00995B8C" w:rsidP="00EA3129">
            <w:pPr>
              <w:ind w:left="0"/>
            </w:pPr>
            <w:r>
              <w:t>Number</w:t>
            </w:r>
          </w:p>
        </w:tc>
        <w:tc>
          <w:tcPr>
            <w:tcW w:w="630" w:type="dxa"/>
            <w:vAlign w:val="center"/>
          </w:tcPr>
          <w:p w14:paraId="00AFCF63" w14:textId="36CD78EF" w:rsidR="00995B8C" w:rsidRPr="00FF37CC" w:rsidRDefault="00995B8C" w:rsidP="00EA3129">
            <w:pPr>
              <w:pStyle w:val="Sothutu-1so"/>
              <w:spacing w:before="120" w:after="120" w:line="276" w:lineRule="auto"/>
              <w:jc w:val="left"/>
              <w:rPr>
                <w:szCs w:val="24"/>
              </w:rPr>
            </w:pPr>
          </w:p>
        </w:tc>
        <w:tc>
          <w:tcPr>
            <w:tcW w:w="540" w:type="dxa"/>
            <w:vAlign w:val="center"/>
          </w:tcPr>
          <w:p w14:paraId="73B3A6EF" w14:textId="4D2F9E01" w:rsidR="00995B8C" w:rsidRPr="00FF37CC" w:rsidRDefault="00995B8C" w:rsidP="00EA3129">
            <w:pPr>
              <w:pStyle w:val="Sothutu-1so"/>
              <w:spacing w:before="120" w:after="120" w:line="276" w:lineRule="auto"/>
              <w:jc w:val="left"/>
              <w:rPr>
                <w:szCs w:val="24"/>
              </w:rPr>
            </w:pPr>
          </w:p>
        </w:tc>
        <w:tc>
          <w:tcPr>
            <w:tcW w:w="450" w:type="dxa"/>
            <w:vAlign w:val="center"/>
          </w:tcPr>
          <w:p w14:paraId="4E1811D7" w14:textId="58EB707F" w:rsidR="00995B8C" w:rsidRPr="00FF37CC" w:rsidRDefault="00995B8C" w:rsidP="00EA3129">
            <w:pPr>
              <w:pStyle w:val="Sothutu-1so"/>
              <w:spacing w:before="120" w:after="120" w:line="276" w:lineRule="auto"/>
              <w:jc w:val="left"/>
              <w:rPr>
                <w:szCs w:val="24"/>
              </w:rPr>
            </w:pPr>
          </w:p>
        </w:tc>
        <w:tc>
          <w:tcPr>
            <w:tcW w:w="540" w:type="dxa"/>
          </w:tcPr>
          <w:p w14:paraId="0C714398" w14:textId="680D14FF" w:rsidR="00995B8C" w:rsidRPr="00FF37CC" w:rsidRDefault="00995B8C" w:rsidP="00EA3129">
            <w:pPr>
              <w:pStyle w:val="Sothutu-1so"/>
              <w:spacing w:before="120" w:after="120" w:line="276" w:lineRule="auto"/>
              <w:jc w:val="center"/>
              <w:rPr>
                <w:szCs w:val="24"/>
              </w:rPr>
            </w:pPr>
          </w:p>
        </w:tc>
        <w:tc>
          <w:tcPr>
            <w:tcW w:w="7380" w:type="dxa"/>
            <w:vAlign w:val="center"/>
          </w:tcPr>
          <w:p w14:paraId="703AD391" w14:textId="552E8146" w:rsidR="00995B8C" w:rsidRPr="00FF37CC" w:rsidRDefault="00995B8C" w:rsidP="00EA3129">
            <w:pPr>
              <w:pStyle w:val="Sothutu-1so"/>
              <w:spacing w:before="120" w:after="120" w:line="276" w:lineRule="auto"/>
              <w:jc w:val="left"/>
              <w:rPr>
                <w:szCs w:val="24"/>
              </w:rPr>
            </w:pPr>
            <w:r>
              <w:t>Th</w:t>
            </w:r>
            <w:r w:rsidR="000418F4">
              <w:t>ể hiện số tiền của ngân sách năm</w:t>
            </w:r>
            <w:r>
              <w:t xml:space="preserve"> còn lại theo thời điểm đăng nhập</w:t>
            </w:r>
          </w:p>
        </w:tc>
      </w:tr>
      <w:tr w:rsidR="00995B8C" w:rsidRPr="00FF37CC" w14:paraId="78ECB38B" w14:textId="77777777" w:rsidTr="006F0AB6">
        <w:trPr>
          <w:cantSplit/>
          <w:trHeight w:val="827"/>
        </w:trPr>
        <w:tc>
          <w:tcPr>
            <w:tcW w:w="14737" w:type="dxa"/>
            <w:gridSpan w:val="8"/>
          </w:tcPr>
          <w:p w14:paraId="00DEA857" w14:textId="2FB9020E" w:rsidR="00995B8C" w:rsidRDefault="00995B8C" w:rsidP="00EA3129">
            <w:pPr>
              <w:pStyle w:val="Sothutu-1so"/>
              <w:spacing w:before="120" w:after="120" w:line="276" w:lineRule="auto"/>
              <w:jc w:val="left"/>
              <w:rPr>
                <w:szCs w:val="24"/>
              </w:rPr>
            </w:pPr>
            <w:r>
              <w:rPr>
                <w:b/>
                <w:szCs w:val="24"/>
              </w:rPr>
              <w:t>Nhóm các chức năng thường dùng của Phòng Ban</w:t>
            </w:r>
          </w:p>
        </w:tc>
      </w:tr>
      <w:tr w:rsidR="00995B8C" w:rsidRPr="00FF37CC" w14:paraId="52CAD582" w14:textId="77777777" w:rsidTr="00E3272A">
        <w:trPr>
          <w:cantSplit/>
          <w:trHeight w:val="827"/>
        </w:trPr>
        <w:tc>
          <w:tcPr>
            <w:tcW w:w="1800" w:type="dxa"/>
          </w:tcPr>
          <w:p w14:paraId="1381F2FA" w14:textId="2F7D4B3A" w:rsidR="00995B8C" w:rsidRPr="00FF37CC" w:rsidRDefault="00995B8C" w:rsidP="00EA3129">
            <w:pPr>
              <w:ind w:left="0"/>
            </w:pPr>
            <w:r>
              <w:t>Tờ trình</w:t>
            </w:r>
          </w:p>
        </w:tc>
        <w:tc>
          <w:tcPr>
            <w:tcW w:w="1980" w:type="dxa"/>
          </w:tcPr>
          <w:p w14:paraId="7B531903" w14:textId="2ADE194B" w:rsidR="00995B8C" w:rsidRPr="00FF37CC" w:rsidRDefault="00995B8C" w:rsidP="00EA3129">
            <w:pPr>
              <w:ind w:left="0"/>
            </w:pPr>
          </w:p>
        </w:tc>
        <w:tc>
          <w:tcPr>
            <w:tcW w:w="1417" w:type="dxa"/>
          </w:tcPr>
          <w:p w14:paraId="4413A7BC" w14:textId="6157F72C" w:rsidR="00995B8C" w:rsidRPr="00606D95" w:rsidRDefault="00995B8C" w:rsidP="00EA3129">
            <w:pPr>
              <w:ind w:left="0"/>
            </w:pPr>
            <w:r>
              <w:t>Button</w:t>
            </w:r>
          </w:p>
        </w:tc>
        <w:tc>
          <w:tcPr>
            <w:tcW w:w="630" w:type="dxa"/>
          </w:tcPr>
          <w:p w14:paraId="41169DBB" w14:textId="771D985D" w:rsidR="00995B8C" w:rsidRPr="00FF37CC" w:rsidRDefault="00995B8C" w:rsidP="00EA3129">
            <w:pPr>
              <w:pStyle w:val="Sothutu-1so"/>
              <w:spacing w:before="120" w:after="120" w:line="276" w:lineRule="auto"/>
              <w:jc w:val="left"/>
              <w:rPr>
                <w:szCs w:val="24"/>
              </w:rPr>
            </w:pPr>
          </w:p>
        </w:tc>
        <w:tc>
          <w:tcPr>
            <w:tcW w:w="540" w:type="dxa"/>
          </w:tcPr>
          <w:p w14:paraId="1BADDEE2" w14:textId="03A54A3C" w:rsidR="00995B8C" w:rsidRPr="00FF37CC" w:rsidRDefault="00995B8C" w:rsidP="00EA3129">
            <w:pPr>
              <w:pStyle w:val="Sothutu-1so"/>
              <w:spacing w:before="120" w:after="120" w:line="276" w:lineRule="auto"/>
              <w:jc w:val="left"/>
              <w:rPr>
                <w:szCs w:val="24"/>
              </w:rPr>
            </w:pPr>
          </w:p>
        </w:tc>
        <w:tc>
          <w:tcPr>
            <w:tcW w:w="450" w:type="dxa"/>
          </w:tcPr>
          <w:p w14:paraId="784C56AB" w14:textId="67DCA5C5" w:rsidR="00995B8C" w:rsidRPr="00FF37CC" w:rsidRDefault="00995B8C" w:rsidP="00EA3129">
            <w:pPr>
              <w:pStyle w:val="Sothutu-1so"/>
              <w:spacing w:before="120" w:after="120" w:line="276" w:lineRule="auto"/>
              <w:jc w:val="left"/>
              <w:rPr>
                <w:szCs w:val="24"/>
              </w:rPr>
            </w:pPr>
          </w:p>
        </w:tc>
        <w:tc>
          <w:tcPr>
            <w:tcW w:w="540" w:type="dxa"/>
          </w:tcPr>
          <w:p w14:paraId="23A5E4C5" w14:textId="5B47AD9F" w:rsidR="00995B8C" w:rsidRPr="00FF37CC" w:rsidRDefault="00995B8C" w:rsidP="00EA3129">
            <w:pPr>
              <w:pStyle w:val="Sothutu-1so"/>
              <w:spacing w:before="120" w:after="120" w:line="276" w:lineRule="auto"/>
              <w:jc w:val="center"/>
              <w:rPr>
                <w:szCs w:val="24"/>
              </w:rPr>
            </w:pPr>
          </w:p>
        </w:tc>
        <w:tc>
          <w:tcPr>
            <w:tcW w:w="7380" w:type="dxa"/>
          </w:tcPr>
          <w:p w14:paraId="2E461CC7" w14:textId="7D4322C0" w:rsidR="00995B8C" w:rsidRPr="00FF37CC" w:rsidRDefault="00995B8C" w:rsidP="00EA3129">
            <w:pPr>
              <w:pStyle w:val="Sothutu-1so"/>
              <w:spacing w:before="120" w:after="120" w:line="360" w:lineRule="auto"/>
              <w:jc w:val="left"/>
              <w:rPr>
                <w:szCs w:val="24"/>
              </w:rPr>
            </w:pPr>
            <w:r>
              <w:rPr>
                <w:szCs w:val="24"/>
              </w:rPr>
              <w:t>Khi ấn chọn vào icon Tờ trình sẽ link sang màn hình Danh sách tờ trình</w:t>
            </w:r>
          </w:p>
        </w:tc>
      </w:tr>
      <w:tr w:rsidR="00995B8C" w:rsidRPr="00FF37CC" w14:paraId="165E0D9D" w14:textId="77777777" w:rsidTr="00E3272A">
        <w:trPr>
          <w:cantSplit/>
          <w:trHeight w:val="827"/>
        </w:trPr>
        <w:tc>
          <w:tcPr>
            <w:tcW w:w="1800" w:type="dxa"/>
          </w:tcPr>
          <w:p w14:paraId="0ECA1C58" w14:textId="7F781333" w:rsidR="00995B8C" w:rsidRDefault="00995B8C" w:rsidP="00EA3129">
            <w:pPr>
              <w:ind w:left="0"/>
            </w:pPr>
            <w:r>
              <w:t>Đề nghị thanh toán</w:t>
            </w:r>
          </w:p>
        </w:tc>
        <w:tc>
          <w:tcPr>
            <w:tcW w:w="1980" w:type="dxa"/>
          </w:tcPr>
          <w:p w14:paraId="7AAE19B5" w14:textId="77777777" w:rsidR="00995B8C" w:rsidRPr="00FF37CC" w:rsidRDefault="00995B8C" w:rsidP="00EA3129">
            <w:pPr>
              <w:ind w:left="0"/>
            </w:pPr>
          </w:p>
        </w:tc>
        <w:tc>
          <w:tcPr>
            <w:tcW w:w="1417" w:type="dxa"/>
          </w:tcPr>
          <w:p w14:paraId="041D285F" w14:textId="3C85763A" w:rsidR="00995B8C" w:rsidRDefault="00995B8C" w:rsidP="00EA3129">
            <w:pPr>
              <w:ind w:left="0"/>
            </w:pPr>
            <w:r>
              <w:t>Button</w:t>
            </w:r>
          </w:p>
        </w:tc>
        <w:tc>
          <w:tcPr>
            <w:tcW w:w="630" w:type="dxa"/>
          </w:tcPr>
          <w:p w14:paraId="6DA2827A" w14:textId="77777777" w:rsidR="00995B8C" w:rsidRPr="00FF37CC" w:rsidRDefault="00995B8C" w:rsidP="00EA3129">
            <w:pPr>
              <w:pStyle w:val="Sothutu-1so"/>
              <w:spacing w:before="120" w:after="120" w:line="276" w:lineRule="auto"/>
              <w:jc w:val="left"/>
              <w:rPr>
                <w:szCs w:val="24"/>
              </w:rPr>
            </w:pPr>
          </w:p>
        </w:tc>
        <w:tc>
          <w:tcPr>
            <w:tcW w:w="540" w:type="dxa"/>
          </w:tcPr>
          <w:p w14:paraId="0E74647B" w14:textId="77777777" w:rsidR="00995B8C" w:rsidRPr="00FF37CC" w:rsidRDefault="00995B8C" w:rsidP="00EA3129">
            <w:pPr>
              <w:pStyle w:val="Sothutu-1so"/>
              <w:spacing w:before="120" w:after="120" w:line="276" w:lineRule="auto"/>
              <w:jc w:val="left"/>
              <w:rPr>
                <w:szCs w:val="24"/>
              </w:rPr>
            </w:pPr>
          </w:p>
        </w:tc>
        <w:tc>
          <w:tcPr>
            <w:tcW w:w="450" w:type="dxa"/>
          </w:tcPr>
          <w:p w14:paraId="223F745D" w14:textId="77777777" w:rsidR="00995B8C" w:rsidRPr="00FF37CC" w:rsidRDefault="00995B8C" w:rsidP="00EA3129">
            <w:pPr>
              <w:pStyle w:val="Sothutu-1so"/>
              <w:spacing w:before="120" w:after="120" w:line="276" w:lineRule="auto"/>
              <w:jc w:val="left"/>
              <w:rPr>
                <w:szCs w:val="24"/>
              </w:rPr>
            </w:pPr>
          </w:p>
        </w:tc>
        <w:tc>
          <w:tcPr>
            <w:tcW w:w="540" w:type="dxa"/>
          </w:tcPr>
          <w:p w14:paraId="775FD7AB" w14:textId="77777777" w:rsidR="00995B8C" w:rsidRPr="00FF37CC" w:rsidRDefault="00995B8C" w:rsidP="00EA3129">
            <w:pPr>
              <w:pStyle w:val="Sothutu-1so"/>
              <w:spacing w:before="120" w:after="120" w:line="276" w:lineRule="auto"/>
              <w:jc w:val="center"/>
              <w:rPr>
                <w:szCs w:val="24"/>
              </w:rPr>
            </w:pPr>
          </w:p>
        </w:tc>
        <w:tc>
          <w:tcPr>
            <w:tcW w:w="7380" w:type="dxa"/>
          </w:tcPr>
          <w:p w14:paraId="32E1AAB1" w14:textId="67155BB8" w:rsidR="00995B8C" w:rsidRDefault="00995B8C" w:rsidP="00EA3129">
            <w:pPr>
              <w:pStyle w:val="Sothutu-1so"/>
              <w:spacing w:before="120" w:after="120" w:line="360" w:lineRule="auto"/>
              <w:jc w:val="left"/>
              <w:rPr>
                <w:szCs w:val="24"/>
              </w:rPr>
            </w:pPr>
            <w:r>
              <w:rPr>
                <w:szCs w:val="24"/>
              </w:rPr>
              <w:t>Khi ấn chọn vào icon Đề nghị thanh toán sẽ link sang màn hình Danh sách Đề nghị thanh toán</w:t>
            </w:r>
          </w:p>
        </w:tc>
      </w:tr>
      <w:tr w:rsidR="00995B8C" w:rsidRPr="00FF37CC" w14:paraId="4EA8CD37" w14:textId="77777777" w:rsidTr="00E3272A">
        <w:trPr>
          <w:cantSplit/>
          <w:trHeight w:val="827"/>
        </w:trPr>
        <w:tc>
          <w:tcPr>
            <w:tcW w:w="1800" w:type="dxa"/>
          </w:tcPr>
          <w:p w14:paraId="7AAEBD27" w14:textId="35CB4293" w:rsidR="00995B8C" w:rsidRDefault="00995B8C" w:rsidP="00EA3129">
            <w:pPr>
              <w:ind w:left="0"/>
            </w:pPr>
            <w:r>
              <w:t>Bảng tổng hợp thanh toán (THTT)</w:t>
            </w:r>
          </w:p>
        </w:tc>
        <w:tc>
          <w:tcPr>
            <w:tcW w:w="1980" w:type="dxa"/>
          </w:tcPr>
          <w:p w14:paraId="1C9B7B25" w14:textId="77777777" w:rsidR="00995B8C" w:rsidRPr="00FF37CC" w:rsidRDefault="00995B8C" w:rsidP="00EA3129">
            <w:pPr>
              <w:ind w:left="0"/>
            </w:pPr>
          </w:p>
        </w:tc>
        <w:tc>
          <w:tcPr>
            <w:tcW w:w="1417" w:type="dxa"/>
          </w:tcPr>
          <w:p w14:paraId="13CFFA0F" w14:textId="2465F795" w:rsidR="00995B8C" w:rsidRDefault="00995B8C" w:rsidP="00EA3129">
            <w:pPr>
              <w:ind w:left="0"/>
            </w:pPr>
            <w:r>
              <w:t>Button</w:t>
            </w:r>
          </w:p>
        </w:tc>
        <w:tc>
          <w:tcPr>
            <w:tcW w:w="630" w:type="dxa"/>
          </w:tcPr>
          <w:p w14:paraId="2CB8CD18" w14:textId="77777777" w:rsidR="00995B8C" w:rsidRPr="00FF37CC" w:rsidRDefault="00995B8C" w:rsidP="00EA3129">
            <w:pPr>
              <w:pStyle w:val="Sothutu-1so"/>
              <w:spacing w:before="120" w:after="120" w:line="276" w:lineRule="auto"/>
              <w:jc w:val="left"/>
              <w:rPr>
                <w:szCs w:val="24"/>
              </w:rPr>
            </w:pPr>
          </w:p>
        </w:tc>
        <w:tc>
          <w:tcPr>
            <w:tcW w:w="540" w:type="dxa"/>
          </w:tcPr>
          <w:p w14:paraId="48A0DBAC" w14:textId="77777777" w:rsidR="00995B8C" w:rsidRPr="00FF37CC" w:rsidRDefault="00995B8C" w:rsidP="00EA3129">
            <w:pPr>
              <w:pStyle w:val="Sothutu-1so"/>
              <w:spacing w:before="120" w:after="120" w:line="276" w:lineRule="auto"/>
              <w:jc w:val="left"/>
              <w:rPr>
                <w:szCs w:val="24"/>
              </w:rPr>
            </w:pPr>
          </w:p>
        </w:tc>
        <w:tc>
          <w:tcPr>
            <w:tcW w:w="450" w:type="dxa"/>
          </w:tcPr>
          <w:p w14:paraId="5E183A09" w14:textId="77777777" w:rsidR="00995B8C" w:rsidRPr="00FF37CC" w:rsidRDefault="00995B8C" w:rsidP="00EA3129">
            <w:pPr>
              <w:pStyle w:val="Sothutu-1so"/>
              <w:spacing w:before="120" w:after="120" w:line="276" w:lineRule="auto"/>
              <w:jc w:val="left"/>
              <w:rPr>
                <w:szCs w:val="24"/>
              </w:rPr>
            </w:pPr>
          </w:p>
        </w:tc>
        <w:tc>
          <w:tcPr>
            <w:tcW w:w="540" w:type="dxa"/>
          </w:tcPr>
          <w:p w14:paraId="62776254" w14:textId="77777777" w:rsidR="00995B8C" w:rsidRPr="00FF37CC" w:rsidRDefault="00995B8C" w:rsidP="00EA3129">
            <w:pPr>
              <w:pStyle w:val="Sothutu-1so"/>
              <w:spacing w:before="120" w:after="120" w:line="276" w:lineRule="auto"/>
              <w:jc w:val="center"/>
              <w:rPr>
                <w:szCs w:val="24"/>
              </w:rPr>
            </w:pPr>
          </w:p>
        </w:tc>
        <w:tc>
          <w:tcPr>
            <w:tcW w:w="7380" w:type="dxa"/>
          </w:tcPr>
          <w:p w14:paraId="19042269" w14:textId="64B2C948" w:rsidR="00995B8C" w:rsidRDefault="00995B8C" w:rsidP="00EA3129">
            <w:pPr>
              <w:pStyle w:val="Sothutu-1so"/>
              <w:spacing w:before="120" w:after="120" w:line="360" w:lineRule="auto"/>
              <w:jc w:val="left"/>
              <w:rPr>
                <w:szCs w:val="24"/>
              </w:rPr>
            </w:pPr>
            <w:r>
              <w:rPr>
                <w:szCs w:val="24"/>
              </w:rPr>
              <w:t>Khi ấn chọn vào icon BTHTT sẽ link sang màn hình Danh sách Bảng THTT</w:t>
            </w:r>
          </w:p>
        </w:tc>
      </w:tr>
      <w:tr w:rsidR="00995B8C" w:rsidRPr="00FF37CC" w14:paraId="1514A8F1" w14:textId="77777777" w:rsidTr="00E3272A">
        <w:trPr>
          <w:cantSplit/>
          <w:trHeight w:val="827"/>
        </w:trPr>
        <w:tc>
          <w:tcPr>
            <w:tcW w:w="1800" w:type="dxa"/>
          </w:tcPr>
          <w:p w14:paraId="1F6276D1" w14:textId="0D72778D" w:rsidR="00995B8C" w:rsidRDefault="00995B8C" w:rsidP="00EA3129">
            <w:pPr>
              <w:ind w:left="0"/>
            </w:pPr>
            <w:r>
              <w:t>Hóa đơn</w:t>
            </w:r>
          </w:p>
        </w:tc>
        <w:tc>
          <w:tcPr>
            <w:tcW w:w="1980" w:type="dxa"/>
          </w:tcPr>
          <w:p w14:paraId="1F74F1F1" w14:textId="77777777" w:rsidR="00995B8C" w:rsidRPr="00FF37CC" w:rsidRDefault="00995B8C" w:rsidP="00EA3129">
            <w:pPr>
              <w:ind w:left="0"/>
            </w:pPr>
          </w:p>
        </w:tc>
        <w:tc>
          <w:tcPr>
            <w:tcW w:w="1417" w:type="dxa"/>
          </w:tcPr>
          <w:p w14:paraId="64725F00" w14:textId="6EA9B15C" w:rsidR="00995B8C" w:rsidRDefault="00995B8C" w:rsidP="00EA3129">
            <w:pPr>
              <w:ind w:left="0"/>
            </w:pPr>
            <w:r>
              <w:t>Button</w:t>
            </w:r>
          </w:p>
        </w:tc>
        <w:tc>
          <w:tcPr>
            <w:tcW w:w="630" w:type="dxa"/>
          </w:tcPr>
          <w:p w14:paraId="12B36289" w14:textId="77777777" w:rsidR="00995B8C" w:rsidRPr="00FF37CC" w:rsidRDefault="00995B8C" w:rsidP="00EA3129">
            <w:pPr>
              <w:pStyle w:val="Sothutu-1so"/>
              <w:spacing w:before="120" w:after="120" w:line="276" w:lineRule="auto"/>
              <w:jc w:val="left"/>
              <w:rPr>
                <w:szCs w:val="24"/>
              </w:rPr>
            </w:pPr>
          </w:p>
        </w:tc>
        <w:tc>
          <w:tcPr>
            <w:tcW w:w="540" w:type="dxa"/>
          </w:tcPr>
          <w:p w14:paraId="06D7EBF4" w14:textId="77777777" w:rsidR="00995B8C" w:rsidRPr="00FF37CC" w:rsidRDefault="00995B8C" w:rsidP="00EA3129">
            <w:pPr>
              <w:pStyle w:val="Sothutu-1so"/>
              <w:spacing w:before="120" w:after="120" w:line="276" w:lineRule="auto"/>
              <w:jc w:val="left"/>
              <w:rPr>
                <w:szCs w:val="24"/>
              </w:rPr>
            </w:pPr>
          </w:p>
        </w:tc>
        <w:tc>
          <w:tcPr>
            <w:tcW w:w="450" w:type="dxa"/>
          </w:tcPr>
          <w:p w14:paraId="24839C60" w14:textId="77777777" w:rsidR="00995B8C" w:rsidRPr="00FF37CC" w:rsidRDefault="00995B8C" w:rsidP="00EA3129">
            <w:pPr>
              <w:pStyle w:val="Sothutu-1so"/>
              <w:spacing w:before="120" w:after="120" w:line="276" w:lineRule="auto"/>
              <w:jc w:val="left"/>
              <w:rPr>
                <w:szCs w:val="24"/>
              </w:rPr>
            </w:pPr>
          </w:p>
        </w:tc>
        <w:tc>
          <w:tcPr>
            <w:tcW w:w="540" w:type="dxa"/>
          </w:tcPr>
          <w:p w14:paraId="6812D335" w14:textId="77777777" w:rsidR="00995B8C" w:rsidRPr="00FF37CC" w:rsidRDefault="00995B8C" w:rsidP="00EA3129">
            <w:pPr>
              <w:pStyle w:val="Sothutu-1so"/>
              <w:spacing w:before="120" w:after="120" w:line="276" w:lineRule="auto"/>
              <w:jc w:val="center"/>
              <w:rPr>
                <w:szCs w:val="24"/>
              </w:rPr>
            </w:pPr>
          </w:p>
        </w:tc>
        <w:tc>
          <w:tcPr>
            <w:tcW w:w="7380" w:type="dxa"/>
          </w:tcPr>
          <w:p w14:paraId="353D8B45" w14:textId="62CA71DD" w:rsidR="00995B8C" w:rsidRDefault="00995B8C" w:rsidP="00EA3129">
            <w:pPr>
              <w:pStyle w:val="Sothutu-1so"/>
              <w:spacing w:before="120" w:after="120" w:line="360" w:lineRule="auto"/>
              <w:jc w:val="left"/>
              <w:rPr>
                <w:szCs w:val="24"/>
              </w:rPr>
            </w:pPr>
            <w:r>
              <w:rPr>
                <w:szCs w:val="24"/>
              </w:rPr>
              <w:t>Khi ấn chọn vào icon hóa đơn sẽ link sang màn hình Danh sách Hóa đơn</w:t>
            </w:r>
          </w:p>
        </w:tc>
      </w:tr>
      <w:tr w:rsidR="00995B8C" w:rsidRPr="00FF37CC" w14:paraId="6709FF78" w14:textId="77777777" w:rsidTr="00E3272A">
        <w:trPr>
          <w:cantSplit/>
          <w:trHeight w:val="827"/>
        </w:trPr>
        <w:tc>
          <w:tcPr>
            <w:tcW w:w="14737" w:type="dxa"/>
            <w:gridSpan w:val="8"/>
          </w:tcPr>
          <w:p w14:paraId="6787FD36" w14:textId="7452A7B1" w:rsidR="00995B8C" w:rsidRDefault="00995B8C" w:rsidP="00EA3129">
            <w:pPr>
              <w:pStyle w:val="Sothutu-1so"/>
              <w:spacing w:before="120" w:after="120" w:line="360" w:lineRule="auto"/>
              <w:jc w:val="left"/>
              <w:rPr>
                <w:szCs w:val="24"/>
              </w:rPr>
            </w:pPr>
            <w:r>
              <w:rPr>
                <w:b/>
                <w:szCs w:val="24"/>
              </w:rPr>
              <w:lastRenderedPageBreak/>
              <w:t>Dashboard</w:t>
            </w:r>
          </w:p>
        </w:tc>
      </w:tr>
      <w:tr w:rsidR="00995B8C" w:rsidRPr="00FF37CC" w14:paraId="5575D4D4" w14:textId="77777777" w:rsidTr="00E3272A">
        <w:trPr>
          <w:cantSplit/>
          <w:trHeight w:val="827"/>
        </w:trPr>
        <w:tc>
          <w:tcPr>
            <w:tcW w:w="1800" w:type="dxa"/>
          </w:tcPr>
          <w:p w14:paraId="37466D18" w14:textId="63EFB1C5" w:rsidR="00995B8C" w:rsidRDefault="00995B8C" w:rsidP="00EA3129">
            <w:pPr>
              <w:ind w:left="0"/>
            </w:pPr>
            <w:r>
              <w:t>Tờ trình</w:t>
            </w:r>
          </w:p>
        </w:tc>
        <w:tc>
          <w:tcPr>
            <w:tcW w:w="1980" w:type="dxa"/>
          </w:tcPr>
          <w:p w14:paraId="23D407F7" w14:textId="77777777" w:rsidR="00995B8C" w:rsidRPr="00FF37CC" w:rsidRDefault="00995B8C" w:rsidP="00EA3129">
            <w:pPr>
              <w:ind w:left="0"/>
            </w:pPr>
          </w:p>
        </w:tc>
        <w:tc>
          <w:tcPr>
            <w:tcW w:w="1417" w:type="dxa"/>
          </w:tcPr>
          <w:p w14:paraId="184244D5" w14:textId="635362CF" w:rsidR="00995B8C" w:rsidRDefault="00995B8C" w:rsidP="00EA3129">
            <w:pPr>
              <w:ind w:left="0"/>
            </w:pPr>
            <w:r>
              <w:t>Pie chart</w:t>
            </w:r>
          </w:p>
        </w:tc>
        <w:tc>
          <w:tcPr>
            <w:tcW w:w="630" w:type="dxa"/>
          </w:tcPr>
          <w:p w14:paraId="41575866" w14:textId="77777777" w:rsidR="00995B8C" w:rsidRPr="00FF37CC" w:rsidRDefault="00995B8C" w:rsidP="00EA3129">
            <w:pPr>
              <w:pStyle w:val="Sothutu-1so"/>
              <w:spacing w:before="120" w:after="120" w:line="276" w:lineRule="auto"/>
              <w:jc w:val="left"/>
              <w:rPr>
                <w:szCs w:val="24"/>
              </w:rPr>
            </w:pPr>
          </w:p>
        </w:tc>
        <w:tc>
          <w:tcPr>
            <w:tcW w:w="540" w:type="dxa"/>
          </w:tcPr>
          <w:p w14:paraId="4EE723A9" w14:textId="77777777" w:rsidR="00995B8C" w:rsidRPr="00FF37CC" w:rsidRDefault="00995B8C" w:rsidP="00EA3129">
            <w:pPr>
              <w:pStyle w:val="Sothutu-1so"/>
              <w:spacing w:before="120" w:after="120" w:line="276" w:lineRule="auto"/>
              <w:jc w:val="left"/>
              <w:rPr>
                <w:szCs w:val="24"/>
              </w:rPr>
            </w:pPr>
          </w:p>
        </w:tc>
        <w:tc>
          <w:tcPr>
            <w:tcW w:w="450" w:type="dxa"/>
          </w:tcPr>
          <w:p w14:paraId="144FE5BC" w14:textId="77777777" w:rsidR="00995B8C" w:rsidRPr="00FF37CC" w:rsidRDefault="00995B8C" w:rsidP="00EA3129">
            <w:pPr>
              <w:pStyle w:val="Sothutu-1so"/>
              <w:spacing w:before="120" w:after="120" w:line="276" w:lineRule="auto"/>
              <w:jc w:val="left"/>
              <w:rPr>
                <w:szCs w:val="24"/>
              </w:rPr>
            </w:pPr>
          </w:p>
        </w:tc>
        <w:tc>
          <w:tcPr>
            <w:tcW w:w="540" w:type="dxa"/>
          </w:tcPr>
          <w:p w14:paraId="582D20E2" w14:textId="77777777" w:rsidR="00995B8C" w:rsidRPr="00FF37CC" w:rsidRDefault="00995B8C" w:rsidP="00EA3129">
            <w:pPr>
              <w:pStyle w:val="Sothutu-1so"/>
              <w:spacing w:before="120" w:after="120" w:line="276" w:lineRule="auto"/>
              <w:jc w:val="center"/>
              <w:rPr>
                <w:szCs w:val="24"/>
              </w:rPr>
            </w:pPr>
          </w:p>
        </w:tc>
        <w:tc>
          <w:tcPr>
            <w:tcW w:w="7380" w:type="dxa"/>
          </w:tcPr>
          <w:p w14:paraId="565351CC" w14:textId="4B992689" w:rsidR="00995B8C" w:rsidRDefault="00995B8C" w:rsidP="00EA3129">
            <w:pPr>
              <w:pStyle w:val="Sothutu-1so"/>
              <w:spacing w:before="120" w:after="120" w:line="360" w:lineRule="auto"/>
              <w:jc w:val="left"/>
              <w:rPr>
                <w:szCs w:val="24"/>
              </w:rPr>
            </w:pPr>
            <w:r>
              <w:rPr>
                <w:szCs w:val="24"/>
              </w:rPr>
              <w:t>Theo dõi trạng thái duyệt của tờ trình theo số lượng và số tiền</w:t>
            </w:r>
          </w:p>
        </w:tc>
      </w:tr>
      <w:tr w:rsidR="00995B8C" w:rsidRPr="00FF37CC" w14:paraId="5E5E0BBD" w14:textId="77777777" w:rsidTr="00E3272A">
        <w:trPr>
          <w:cantSplit/>
          <w:trHeight w:val="827"/>
        </w:trPr>
        <w:tc>
          <w:tcPr>
            <w:tcW w:w="1800" w:type="dxa"/>
          </w:tcPr>
          <w:p w14:paraId="1D8E6F21" w14:textId="74B56AEA" w:rsidR="00995B8C" w:rsidRDefault="00995B8C" w:rsidP="00002034">
            <w:pPr>
              <w:ind w:left="0"/>
            </w:pPr>
            <w:r>
              <w:t>Đề nghị</w:t>
            </w:r>
            <w:r w:rsidR="00002034">
              <w:t xml:space="preserve"> chuyển tiền</w:t>
            </w:r>
          </w:p>
        </w:tc>
        <w:tc>
          <w:tcPr>
            <w:tcW w:w="1980" w:type="dxa"/>
          </w:tcPr>
          <w:p w14:paraId="7C4A0A38" w14:textId="77777777" w:rsidR="00995B8C" w:rsidRPr="00FF37CC" w:rsidRDefault="00995B8C" w:rsidP="00EA3129">
            <w:pPr>
              <w:ind w:left="0"/>
            </w:pPr>
          </w:p>
        </w:tc>
        <w:tc>
          <w:tcPr>
            <w:tcW w:w="1417" w:type="dxa"/>
          </w:tcPr>
          <w:p w14:paraId="3F770041" w14:textId="5405C09E" w:rsidR="00995B8C" w:rsidRDefault="00995B8C" w:rsidP="00EA3129">
            <w:pPr>
              <w:ind w:left="0"/>
            </w:pPr>
            <w:r>
              <w:t>Pie chart</w:t>
            </w:r>
          </w:p>
        </w:tc>
        <w:tc>
          <w:tcPr>
            <w:tcW w:w="630" w:type="dxa"/>
          </w:tcPr>
          <w:p w14:paraId="53518578" w14:textId="77777777" w:rsidR="00995B8C" w:rsidRPr="00FF37CC" w:rsidRDefault="00995B8C" w:rsidP="00EA3129">
            <w:pPr>
              <w:pStyle w:val="Sothutu-1so"/>
              <w:spacing w:before="120" w:after="120" w:line="276" w:lineRule="auto"/>
              <w:jc w:val="left"/>
              <w:rPr>
                <w:szCs w:val="24"/>
              </w:rPr>
            </w:pPr>
          </w:p>
        </w:tc>
        <w:tc>
          <w:tcPr>
            <w:tcW w:w="540" w:type="dxa"/>
          </w:tcPr>
          <w:p w14:paraId="797A2DD9" w14:textId="77777777" w:rsidR="00995B8C" w:rsidRPr="00FF37CC" w:rsidRDefault="00995B8C" w:rsidP="00EA3129">
            <w:pPr>
              <w:pStyle w:val="Sothutu-1so"/>
              <w:spacing w:before="120" w:after="120" w:line="276" w:lineRule="auto"/>
              <w:jc w:val="left"/>
              <w:rPr>
                <w:szCs w:val="24"/>
              </w:rPr>
            </w:pPr>
          </w:p>
        </w:tc>
        <w:tc>
          <w:tcPr>
            <w:tcW w:w="450" w:type="dxa"/>
          </w:tcPr>
          <w:p w14:paraId="5F3DD531" w14:textId="77777777" w:rsidR="00995B8C" w:rsidRPr="00FF37CC" w:rsidRDefault="00995B8C" w:rsidP="00EA3129">
            <w:pPr>
              <w:pStyle w:val="Sothutu-1so"/>
              <w:spacing w:before="120" w:after="120" w:line="276" w:lineRule="auto"/>
              <w:jc w:val="left"/>
              <w:rPr>
                <w:szCs w:val="24"/>
              </w:rPr>
            </w:pPr>
          </w:p>
        </w:tc>
        <w:tc>
          <w:tcPr>
            <w:tcW w:w="540" w:type="dxa"/>
          </w:tcPr>
          <w:p w14:paraId="6228A046" w14:textId="77777777" w:rsidR="00995B8C" w:rsidRPr="00FF37CC" w:rsidRDefault="00995B8C" w:rsidP="00EA3129">
            <w:pPr>
              <w:pStyle w:val="Sothutu-1so"/>
              <w:spacing w:before="120" w:after="120" w:line="276" w:lineRule="auto"/>
              <w:jc w:val="center"/>
              <w:rPr>
                <w:szCs w:val="24"/>
              </w:rPr>
            </w:pPr>
          </w:p>
        </w:tc>
        <w:tc>
          <w:tcPr>
            <w:tcW w:w="7380" w:type="dxa"/>
          </w:tcPr>
          <w:p w14:paraId="4B9997B6" w14:textId="51F73EE5" w:rsidR="00995B8C" w:rsidRDefault="00995B8C" w:rsidP="00EA3129">
            <w:pPr>
              <w:pStyle w:val="Sothutu-1so"/>
              <w:spacing w:before="120" w:after="120" w:line="360" w:lineRule="auto"/>
              <w:jc w:val="left"/>
              <w:rPr>
                <w:szCs w:val="24"/>
              </w:rPr>
            </w:pPr>
            <w:r>
              <w:rPr>
                <w:szCs w:val="24"/>
              </w:rPr>
              <w:t>Theo dõi trạng thái duyệt  và trạng thái hạch toán của đề nghị thanh toán theo số lượng và số tiền</w:t>
            </w:r>
          </w:p>
        </w:tc>
      </w:tr>
      <w:tr w:rsidR="00995B8C" w:rsidRPr="00FF37CC" w14:paraId="1493CEC7" w14:textId="77777777" w:rsidTr="00E3272A">
        <w:trPr>
          <w:cantSplit/>
          <w:trHeight w:val="827"/>
        </w:trPr>
        <w:tc>
          <w:tcPr>
            <w:tcW w:w="1800" w:type="dxa"/>
          </w:tcPr>
          <w:p w14:paraId="247EE603" w14:textId="21EE1BC1" w:rsidR="00995B8C" w:rsidRDefault="00995B8C" w:rsidP="00EA3129">
            <w:pPr>
              <w:ind w:left="0"/>
            </w:pPr>
            <w:r>
              <w:t>Bảng THTT</w:t>
            </w:r>
          </w:p>
        </w:tc>
        <w:tc>
          <w:tcPr>
            <w:tcW w:w="1980" w:type="dxa"/>
          </w:tcPr>
          <w:p w14:paraId="334AD72F" w14:textId="77777777" w:rsidR="00995B8C" w:rsidRPr="00FF37CC" w:rsidRDefault="00995B8C" w:rsidP="00EA3129">
            <w:pPr>
              <w:ind w:left="0"/>
            </w:pPr>
          </w:p>
        </w:tc>
        <w:tc>
          <w:tcPr>
            <w:tcW w:w="1417" w:type="dxa"/>
          </w:tcPr>
          <w:p w14:paraId="592DF499" w14:textId="022C2C3A" w:rsidR="00995B8C" w:rsidRDefault="00995B8C" w:rsidP="00EA3129">
            <w:pPr>
              <w:ind w:left="0"/>
            </w:pPr>
            <w:r>
              <w:t>Pie chart</w:t>
            </w:r>
          </w:p>
        </w:tc>
        <w:tc>
          <w:tcPr>
            <w:tcW w:w="630" w:type="dxa"/>
          </w:tcPr>
          <w:p w14:paraId="530D7935" w14:textId="77777777" w:rsidR="00995B8C" w:rsidRPr="00FF37CC" w:rsidRDefault="00995B8C" w:rsidP="00EA3129">
            <w:pPr>
              <w:pStyle w:val="Sothutu-1so"/>
              <w:spacing w:before="120" w:after="120" w:line="276" w:lineRule="auto"/>
              <w:jc w:val="left"/>
              <w:rPr>
                <w:szCs w:val="24"/>
              </w:rPr>
            </w:pPr>
          </w:p>
        </w:tc>
        <w:tc>
          <w:tcPr>
            <w:tcW w:w="540" w:type="dxa"/>
          </w:tcPr>
          <w:p w14:paraId="46EFC81C" w14:textId="77777777" w:rsidR="00995B8C" w:rsidRPr="00FF37CC" w:rsidRDefault="00995B8C" w:rsidP="00EA3129">
            <w:pPr>
              <w:pStyle w:val="Sothutu-1so"/>
              <w:spacing w:before="120" w:after="120" w:line="276" w:lineRule="auto"/>
              <w:jc w:val="left"/>
              <w:rPr>
                <w:szCs w:val="24"/>
              </w:rPr>
            </w:pPr>
          </w:p>
        </w:tc>
        <w:tc>
          <w:tcPr>
            <w:tcW w:w="450" w:type="dxa"/>
          </w:tcPr>
          <w:p w14:paraId="77DCBC8D" w14:textId="77777777" w:rsidR="00995B8C" w:rsidRPr="00FF37CC" w:rsidRDefault="00995B8C" w:rsidP="00EA3129">
            <w:pPr>
              <w:pStyle w:val="Sothutu-1so"/>
              <w:spacing w:before="120" w:after="120" w:line="276" w:lineRule="auto"/>
              <w:jc w:val="left"/>
              <w:rPr>
                <w:szCs w:val="24"/>
              </w:rPr>
            </w:pPr>
          </w:p>
        </w:tc>
        <w:tc>
          <w:tcPr>
            <w:tcW w:w="540" w:type="dxa"/>
          </w:tcPr>
          <w:p w14:paraId="6A3A5A04" w14:textId="77777777" w:rsidR="00995B8C" w:rsidRPr="00FF37CC" w:rsidRDefault="00995B8C" w:rsidP="00EA3129">
            <w:pPr>
              <w:pStyle w:val="Sothutu-1so"/>
              <w:spacing w:before="120" w:after="120" w:line="276" w:lineRule="auto"/>
              <w:jc w:val="center"/>
              <w:rPr>
                <w:szCs w:val="24"/>
              </w:rPr>
            </w:pPr>
          </w:p>
        </w:tc>
        <w:tc>
          <w:tcPr>
            <w:tcW w:w="7380" w:type="dxa"/>
          </w:tcPr>
          <w:p w14:paraId="5B9C41C3" w14:textId="1A494E96" w:rsidR="00995B8C" w:rsidRDefault="00995B8C" w:rsidP="00EA3129">
            <w:pPr>
              <w:pStyle w:val="Sothutu-1so"/>
              <w:spacing w:before="120" w:after="120" w:line="360" w:lineRule="auto"/>
              <w:jc w:val="left"/>
              <w:rPr>
                <w:szCs w:val="24"/>
              </w:rPr>
            </w:pPr>
            <w:r>
              <w:rPr>
                <w:szCs w:val="24"/>
              </w:rPr>
              <w:t>Theo dõi trạng thái duyệt và trạng thái hạch toán của bảng tổng hợp TT theo số lượng và số tiền</w:t>
            </w:r>
          </w:p>
        </w:tc>
      </w:tr>
      <w:tr w:rsidR="00995B8C" w:rsidRPr="00FF37CC" w14:paraId="522448D8" w14:textId="77777777" w:rsidTr="00E3272A">
        <w:trPr>
          <w:cantSplit/>
          <w:trHeight w:val="827"/>
        </w:trPr>
        <w:tc>
          <w:tcPr>
            <w:tcW w:w="14737" w:type="dxa"/>
            <w:gridSpan w:val="8"/>
          </w:tcPr>
          <w:p w14:paraId="5B61CDE2" w14:textId="5212FE68" w:rsidR="00995B8C" w:rsidRPr="00511291" w:rsidRDefault="00995B8C" w:rsidP="00EA3129">
            <w:pPr>
              <w:pStyle w:val="Sothutu-1so"/>
              <w:spacing w:before="120" w:after="120" w:line="360" w:lineRule="auto"/>
              <w:jc w:val="left"/>
              <w:rPr>
                <w:b/>
                <w:szCs w:val="24"/>
              </w:rPr>
            </w:pPr>
            <w:r w:rsidRPr="00511291">
              <w:rPr>
                <w:b/>
                <w:szCs w:val="24"/>
              </w:rPr>
              <w:t>Footer</w:t>
            </w:r>
          </w:p>
        </w:tc>
      </w:tr>
      <w:tr w:rsidR="00995B8C" w:rsidRPr="00FF37CC" w14:paraId="03826962" w14:textId="77777777" w:rsidTr="00E3272A">
        <w:trPr>
          <w:cantSplit/>
          <w:trHeight w:val="827"/>
        </w:trPr>
        <w:tc>
          <w:tcPr>
            <w:tcW w:w="1800" w:type="dxa"/>
          </w:tcPr>
          <w:p w14:paraId="37F046EC" w14:textId="478CD66B" w:rsidR="00995B8C" w:rsidRDefault="00995B8C" w:rsidP="00EA3129">
            <w:pPr>
              <w:ind w:left="0"/>
            </w:pPr>
            <w:r>
              <w:t>Trang chủ</w:t>
            </w:r>
          </w:p>
        </w:tc>
        <w:tc>
          <w:tcPr>
            <w:tcW w:w="1980" w:type="dxa"/>
          </w:tcPr>
          <w:p w14:paraId="17DD9431" w14:textId="77777777" w:rsidR="00995B8C" w:rsidRPr="00FF37CC" w:rsidRDefault="00995B8C" w:rsidP="00EA3129">
            <w:pPr>
              <w:ind w:left="0"/>
            </w:pPr>
          </w:p>
        </w:tc>
        <w:tc>
          <w:tcPr>
            <w:tcW w:w="1417" w:type="dxa"/>
          </w:tcPr>
          <w:p w14:paraId="2A8AE814" w14:textId="21733AC9" w:rsidR="00995B8C" w:rsidRDefault="00995B8C" w:rsidP="00EA3129">
            <w:pPr>
              <w:ind w:left="0"/>
            </w:pPr>
            <w:r>
              <w:t>Button</w:t>
            </w:r>
          </w:p>
        </w:tc>
        <w:tc>
          <w:tcPr>
            <w:tcW w:w="630" w:type="dxa"/>
          </w:tcPr>
          <w:p w14:paraId="2DF61DA9" w14:textId="77777777" w:rsidR="00995B8C" w:rsidRPr="00FF37CC" w:rsidRDefault="00995B8C" w:rsidP="00EA3129">
            <w:pPr>
              <w:pStyle w:val="Sothutu-1so"/>
              <w:spacing w:before="120" w:after="120" w:line="276" w:lineRule="auto"/>
              <w:jc w:val="left"/>
              <w:rPr>
                <w:szCs w:val="24"/>
              </w:rPr>
            </w:pPr>
          </w:p>
        </w:tc>
        <w:tc>
          <w:tcPr>
            <w:tcW w:w="540" w:type="dxa"/>
          </w:tcPr>
          <w:p w14:paraId="55DCA06E" w14:textId="77777777" w:rsidR="00995B8C" w:rsidRPr="00FF37CC" w:rsidRDefault="00995B8C" w:rsidP="00EA3129">
            <w:pPr>
              <w:pStyle w:val="Sothutu-1so"/>
              <w:spacing w:before="120" w:after="120" w:line="276" w:lineRule="auto"/>
              <w:jc w:val="left"/>
              <w:rPr>
                <w:szCs w:val="24"/>
              </w:rPr>
            </w:pPr>
          </w:p>
        </w:tc>
        <w:tc>
          <w:tcPr>
            <w:tcW w:w="450" w:type="dxa"/>
          </w:tcPr>
          <w:p w14:paraId="0C03731B" w14:textId="77777777" w:rsidR="00995B8C" w:rsidRPr="00FF37CC" w:rsidRDefault="00995B8C" w:rsidP="00EA3129">
            <w:pPr>
              <w:pStyle w:val="Sothutu-1so"/>
              <w:spacing w:before="120" w:after="120" w:line="276" w:lineRule="auto"/>
              <w:jc w:val="left"/>
              <w:rPr>
                <w:szCs w:val="24"/>
              </w:rPr>
            </w:pPr>
          </w:p>
        </w:tc>
        <w:tc>
          <w:tcPr>
            <w:tcW w:w="540" w:type="dxa"/>
          </w:tcPr>
          <w:p w14:paraId="7B638FCC" w14:textId="77777777" w:rsidR="00995B8C" w:rsidRPr="00FF37CC" w:rsidRDefault="00995B8C" w:rsidP="00EA3129">
            <w:pPr>
              <w:pStyle w:val="Sothutu-1so"/>
              <w:spacing w:before="120" w:after="120" w:line="276" w:lineRule="auto"/>
              <w:jc w:val="center"/>
              <w:rPr>
                <w:szCs w:val="24"/>
              </w:rPr>
            </w:pPr>
          </w:p>
        </w:tc>
        <w:tc>
          <w:tcPr>
            <w:tcW w:w="7380" w:type="dxa"/>
          </w:tcPr>
          <w:p w14:paraId="35907FC5" w14:textId="382A6328" w:rsidR="00995B8C" w:rsidRDefault="00995B8C" w:rsidP="00EA3129">
            <w:pPr>
              <w:pStyle w:val="Sothutu-1so"/>
              <w:spacing w:before="120" w:after="120" w:line="360" w:lineRule="auto"/>
              <w:jc w:val="left"/>
              <w:rPr>
                <w:szCs w:val="24"/>
              </w:rPr>
            </w:pPr>
            <w:r>
              <w:rPr>
                <w:szCs w:val="24"/>
              </w:rPr>
              <w:t>Khi ấn chọn sẽ chuyển đến màn hinh trang chủ</w:t>
            </w:r>
          </w:p>
        </w:tc>
      </w:tr>
      <w:tr w:rsidR="00995B8C" w:rsidRPr="00FF37CC" w14:paraId="01C2873F" w14:textId="77777777" w:rsidTr="00E3272A">
        <w:trPr>
          <w:cantSplit/>
          <w:trHeight w:val="827"/>
        </w:trPr>
        <w:tc>
          <w:tcPr>
            <w:tcW w:w="1800" w:type="dxa"/>
          </w:tcPr>
          <w:p w14:paraId="7B6C5CB4" w14:textId="02A95B1E" w:rsidR="00995B8C" w:rsidRDefault="00995B8C" w:rsidP="00EA3129">
            <w:pPr>
              <w:ind w:left="0"/>
            </w:pPr>
            <w:r>
              <w:t>Tìm kiếm</w:t>
            </w:r>
          </w:p>
        </w:tc>
        <w:tc>
          <w:tcPr>
            <w:tcW w:w="1980" w:type="dxa"/>
          </w:tcPr>
          <w:p w14:paraId="072D61A0" w14:textId="77777777" w:rsidR="00995B8C" w:rsidRPr="00FF37CC" w:rsidRDefault="00995B8C" w:rsidP="00EA3129">
            <w:pPr>
              <w:ind w:left="0"/>
            </w:pPr>
          </w:p>
        </w:tc>
        <w:tc>
          <w:tcPr>
            <w:tcW w:w="1417" w:type="dxa"/>
          </w:tcPr>
          <w:p w14:paraId="7306F0E4" w14:textId="51AB2B5F" w:rsidR="00995B8C" w:rsidRDefault="00995B8C" w:rsidP="00EA3129">
            <w:pPr>
              <w:ind w:left="0"/>
            </w:pPr>
            <w:r>
              <w:t>Button</w:t>
            </w:r>
          </w:p>
        </w:tc>
        <w:tc>
          <w:tcPr>
            <w:tcW w:w="630" w:type="dxa"/>
          </w:tcPr>
          <w:p w14:paraId="6C545CC0" w14:textId="77777777" w:rsidR="00995B8C" w:rsidRPr="00FF37CC" w:rsidRDefault="00995B8C" w:rsidP="00EA3129">
            <w:pPr>
              <w:pStyle w:val="Sothutu-1so"/>
              <w:spacing w:before="120" w:after="120" w:line="276" w:lineRule="auto"/>
              <w:jc w:val="left"/>
              <w:rPr>
                <w:szCs w:val="24"/>
              </w:rPr>
            </w:pPr>
          </w:p>
        </w:tc>
        <w:tc>
          <w:tcPr>
            <w:tcW w:w="540" w:type="dxa"/>
          </w:tcPr>
          <w:p w14:paraId="7B7730C0" w14:textId="77777777" w:rsidR="00995B8C" w:rsidRPr="00FF37CC" w:rsidRDefault="00995B8C" w:rsidP="00EA3129">
            <w:pPr>
              <w:pStyle w:val="Sothutu-1so"/>
              <w:spacing w:before="120" w:after="120" w:line="276" w:lineRule="auto"/>
              <w:jc w:val="left"/>
              <w:rPr>
                <w:szCs w:val="24"/>
              </w:rPr>
            </w:pPr>
          </w:p>
        </w:tc>
        <w:tc>
          <w:tcPr>
            <w:tcW w:w="450" w:type="dxa"/>
          </w:tcPr>
          <w:p w14:paraId="26963175" w14:textId="77777777" w:rsidR="00995B8C" w:rsidRPr="00FF37CC" w:rsidRDefault="00995B8C" w:rsidP="00EA3129">
            <w:pPr>
              <w:pStyle w:val="Sothutu-1so"/>
              <w:spacing w:before="120" w:after="120" w:line="276" w:lineRule="auto"/>
              <w:jc w:val="left"/>
              <w:rPr>
                <w:szCs w:val="24"/>
              </w:rPr>
            </w:pPr>
          </w:p>
        </w:tc>
        <w:tc>
          <w:tcPr>
            <w:tcW w:w="540" w:type="dxa"/>
          </w:tcPr>
          <w:p w14:paraId="6AF42B25" w14:textId="77777777" w:rsidR="00995B8C" w:rsidRPr="00FF37CC" w:rsidRDefault="00995B8C" w:rsidP="00EA3129">
            <w:pPr>
              <w:pStyle w:val="Sothutu-1so"/>
              <w:spacing w:before="120" w:after="120" w:line="276" w:lineRule="auto"/>
              <w:jc w:val="center"/>
              <w:rPr>
                <w:szCs w:val="24"/>
              </w:rPr>
            </w:pPr>
          </w:p>
        </w:tc>
        <w:tc>
          <w:tcPr>
            <w:tcW w:w="7380" w:type="dxa"/>
          </w:tcPr>
          <w:p w14:paraId="34281BE2" w14:textId="56675E9D" w:rsidR="00995B8C" w:rsidRDefault="00995B8C" w:rsidP="00EA3129">
            <w:pPr>
              <w:pStyle w:val="Sothutu-1so"/>
              <w:spacing w:before="120" w:after="120" w:line="360" w:lineRule="auto"/>
              <w:jc w:val="left"/>
              <w:rPr>
                <w:szCs w:val="24"/>
              </w:rPr>
            </w:pPr>
            <w:r>
              <w:rPr>
                <w:szCs w:val="24"/>
              </w:rPr>
              <w:t>Khi ấn chọn sẽ thực hiện tìm kiếm theo tên các chức năng từ bảng danh mục (menu)</w:t>
            </w:r>
          </w:p>
        </w:tc>
      </w:tr>
      <w:tr w:rsidR="00995B8C" w:rsidRPr="00FF37CC" w14:paraId="0F1A5F2E" w14:textId="77777777" w:rsidTr="00E3272A">
        <w:trPr>
          <w:cantSplit/>
          <w:trHeight w:val="827"/>
        </w:trPr>
        <w:tc>
          <w:tcPr>
            <w:tcW w:w="1800" w:type="dxa"/>
          </w:tcPr>
          <w:p w14:paraId="00DF9403" w14:textId="0A3CB59C" w:rsidR="00995B8C" w:rsidRDefault="00995B8C" w:rsidP="00EA3129">
            <w:pPr>
              <w:ind w:left="0"/>
            </w:pPr>
            <w:r>
              <w:t>Cộng</w:t>
            </w:r>
          </w:p>
        </w:tc>
        <w:tc>
          <w:tcPr>
            <w:tcW w:w="1980" w:type="dxa"/>
          </w:tcPr>
          <w:p w14:paraId="1C3DE7CC" w14:textId="77777777" w:rsidR="00995B8C" w:rsidRPr="00FF37CC" w:rsidRDefault="00995B8C" w:rsidP="00EA3129">
            <w:pPr>
              <w:ind w:left="0"/>
            </w:pPr>
          </w:p>
        </w:tc>
        <w:tc>
          <w:tcPr>
            <w:tcW w:w="1417" w:type="dxa"/>
          </w:tcPr>
          <w:p w14:paraId="0DF23323" w14:textId="41993D56" w:rsidR="00995B8C" w:rsidRDefault="00995B8C" w:rsidP="00EA3129">
            <w:pPr>
              <w:ind w:left="0"/>
            </w:pPr>
            <w:r>
              <w:t>Button</w:t>
            </w:r>
          </w:p>
        </w:tc>
        <w:tc>
          <w:tcPr>
            <w:tcW w:w="630" w:type="dxa"/>
          </w:tcPr>
          <w:p w14:paraId="1FA08345" w14:textId="77777777" w:rsidR="00995B8C" w:rsidRPr="00FF37CC" w:rsidRDefault="00995B8C" w:rsidP="00EA3129">
            <w:pPr>
              <w:pStyle w:val="Sothutu-1so"/>
              <w:spacing w:before="120" w:after="120" w:line="276" w:lineRule="auto"/>
              <w:jc w:val="left"/>
              <w:rPr>
                <w:szCs w:val="24"/>
              </w:rPr>
            </w:pPr>
          </w:p>
        </w:tc>
        <w:tc>
          <w:tcPr>
            <w:tcW w:w="540" w:type="dxa"/>
          </w:tcPr>
          <w:p w14:paraId="6BD8BD13" w14:textId="77777777" w:rsidR="00995B8C" w:rsidRPr="00FF37CC" w:rsidRDefault="00995B8C" w:rsidP="00EA3129">
            <w:pPr>
              <w:pStyle w:val="Sothutu-1so"/>
              <w:spacing w:before="120" w:after="120" w:line="276" w:lineRule="auto"/>
              <w:jc w:val="left"/>
              <w:rPr>
                <w:szCs w:val="24"/>
              </w:rPr>
            </w:pPr>
          </w:p>
        </w:tc>
        <w:tc>
          <w:tcPr>
            <w:tcW w:w="450" w:type="dxa"/>
          </w:tcPr>
          <w:p w14:paraId="74DA83A3" w14:textId="77777777" w:rsidR="00995B8C" w:rsidRPr="00FF37CC" w:rsidRDefault="00995B8C" w:rsidP="00EA3129">
            <w:pPr>
              <w:pStyle w:val="Sothutu-1so"/>
              <w:spacing w:before="120" w:after="120" w:line="276" w:lineRule="auto"/>
              <w:jc w:val="left"/>
              <w:rPr>
                <w:szCs w:val="24"/>
              </w:rPr>
            </w:pPr>
          </w:p>
        </w:tc>
        <w:tc>
          <w:tcPr>
            <w:tcW w:w="540" w:type="dxa"/>
          </w:tcPr>
          <w:p w14:paraId="7DF904DD" w14:textId="77777777" w:rsidR="00995B8C" w:rsidRPr="00FF37CC" w:rsidRDefault="00995B8C" w:rsidP="00EA3129">
            <w:pPr>
              <w:pStyle w:val="Sothutu-1so"/>
              <w:spacing w:before="120" w:after="120" w:line="276" w:lineRule="auto"/>
              <w:jc w:val="center"/>
              <w:rPr>
                <w:szCs w:val="24"/>
              </w:rPr>
            </w:pPr>
          </w:p>
        </w:tc>
        <w:tc>
          <w:tcPr>
            <w:tcW w:w="7380" w:type="dxa"/>
          </w:tcPr>
          <w:p w14:paraId="553C8DD7" w14:textId="17641B65" w:rsidR="00995B8C" w:rsidRDefault="00995B8C" w:rsidP="00EA3129">
            <w:pPr>
              <w:pStyle w:val="Sothutu-1so"/>
              <w:spacing w:before="120" w:after="120" w:line="360" w:lineRule="auto"/>
              <w:jc w:val="left"/>
              <w:rPr>
                <w:szCs w:val="24"/>
              </w:rPr>
            </w:pPr>
            <w:r>
              <w:rPr>
                <w:szCs w:val="24"/>
              </w:rPr>
              <w:t>Khi ấn chọn sẽ popup ra các chức năng: Tờ trình, Đề nghị TT, Bảng THTT và Hóa đơn</w:t>
            </w:r>
          </w:p>
        </w:tc>
      </w:tr>
      <w:tr w:rsidR="00995B8C" w:rsidRPr="00FF37CC" w14:paraId="5F4AB179" w14:textId="77777777" w:rsidTr="00E3272A">
        <w:trPr>
          <w:cantSplit/>
          <w:trHeight w:val="827"/>
        </w:trPr>
        <w:tc>
          <w:tcPr>
            <w:tcW w:w="1800" w:type="dxa"/>
          </w:tcPr>
          <w:p w14:paraId="6C59DE86" w14:textId="68B37641" w:rsidR="00995B8C" w:rsidRDefault="00995B8C" w:rsidP="00EA3129">
            <w:pPr>
              <w:ind w:left="0"/>
            </w:pPr>
            <w:r>
              <w:t>Thông báo</w:t>
            </w:r>
          </w:p>
        </w:tc>
        <w:tc>
          <w:tcPr>
            <w:tcW w:w="1980" w:type="dxa"/>
          </w:tcPr>
          <w:p w14:paraId="4EBAAA19" w14:textId="77777777" w:rsidR="00995B8C" w:rsidRPr="00FF37CC" w:rsidRDefault="00995B8C" w:rsidP="00EA3129">
            <w:pPr>
              <w:ind w:left="0"/>
            </w:pPr>
          </w:p>
        </w:tc>
        <w:tc>
          <w:tcPr>
            <w:tcW w:w="1417" w:type="dxa"/>
          </w:tcPr>
          <w:p w14:paraId="6A1C5ED1" w14:textId="474B3F43" w:rsidR="00995B8C" w:rsidRDefault="00995B8C" w:rsidP="00EA3129">
            <w:pPr>
              <w:ind w:left="0"/>
            </w:pPr>
            <w:r>
              <w:t>Button</w:t>
            </w:r>
          </w:p>
        </w:tc>
        <w:tc>
          <w:tcPr>
            <w:tcW w:w="630" w:type="dxa"/>
          </w:tcPr>
          <w:p w14:paraId="5D6E5AAE" w14:textId="77777777" w:rsidR="00995B8C" w:rsidRPr="00FF37CC" w:rsidRDefault="00995B8C" w:rsidP="00EA3129">
            <w:pPr>
              <w:pStyle w:val="Sothutu-1so"/>
              <w:spacing w:before="120" w:after="120" w:line="276" w:lineRule="auto"/>
              <w:jc w:val="left"/>
              <w:rPr>
                <w:szCs w:val="24"/>
              </w:rPr>
            </w:pPr>
          </w:p>
        </w:tc>
        <w:tc>
          <w:tcPr>
            <w:tcW w:w="540" w:type="dxa"/>
          </w:tcPr>
          <w:p w14:paraId="6D99AE7C" w14:textId="77777777" w:rsidR="00995B8C" w:rsidRPr="00FF37CC" w:rsidRDefault="00995B8C" w:rsidP="00EA3129">
            <w:pPr>
              <w:pStyle w:val="Sothutu-1so"/>
              <w:spacing w:before="120" w:after="120" w:line="276" w:lineRule="auto"/>
              <w:jc w:val="left"/>
              <w:rPr>
                <w:szCs w:val="24"/>
              </w:rPr>
            </w:pPr>
          </w:p>
        </w:tc>
        <w:tc>
          <w:tcPr>
            <w:tcW w:w="450" w:type="dxa"/>
          </w:tcPr>
          <w:p w14:paraId="3BC7ACC1" w14:textId="77777777" w:rsidR="00995B8C" w:rsidRPr="00FF37CC" w:rsidRDefault="00995B8C" w:rsidP="00EA3129">
            <w:pPr>
              <w:pStyle w:val="Sothutu-1so"/>
              <w:spacing w:before="120" w:after="120" w:line="276" w:lineRule="auto"/>
              <w:jc w:val="left"/>
              <w:rPr>
                <w:szCs w:val="24"/>
              </w:rPr>
            </w:pPr>
          </w:p>
        </w:tc>
        <w:tc>
          <w:tcPr>
            <w:tcW w:w="540" w:type="dxa"/>
          </w:tcPr>
          <w:p w14:paraId="763B3C8E" w14:textId="77777777" w:rsidR="00995B8C" w:rsidRPr="00FF37CC" w:rsidRDefault="00995B8C" w:rsidP="00EA3129">
            <w:pPr>
              <w:pStyle w:val="Sothutu-1so"/>
              <w:spacing w:before="120" w:after="120" w:line="276" w:lineRule="auto"/>
              <w:jc w:val="center"/>
              <w:rPr>
                <w:szCs w:val="24"/>
              </w:rPr>
            </w:pPr>
          </w:p>
        </w:tc>
        <w:tc>
          <w:tcPr>
            <w:tcW w:w="7380" w:type="dxa"/>
          </w:tcPr>
          <w:p w14:paraId="598F089F" w14:textId="1C891DD6" w:rsidR="00995B8C" w:rsidRDefault="00995B8C" w:rsidP="00EA3129">
            <w:pPr>
              <w:pStyle w:val="Sothutu-1so"/>
              <w:spacing w:before="120" w:after="120" w:line="360" w:lineRule="auto"/>
              <w:jc w:val="left"/>
              <w:rPr>
                <w:szCs w:val="24"/>
              </w:rPr>
            </w:pPr>
            <w:r>
              <w:rPr>
                <w:szCs w:val="24"/>
              </w:rPr>
              <w:t>Khi ấn chọn sẽ chuyển sang màn hình danh sách Thông báo</w:t>
            </w:r>
          </w:p>
        </w:tc>
      </w:tr>
      <w:tr w:rsidR="00995B8C" w:rsidRPr="00FF37CC" w14:paraId="2C7860EA" w14:textId="77777777" w:rsidTr="00E3272A">
        <w:trPr>
          <w:cantSplit/>
          <w:trHeight w:val="827"/>
        </w:trPr>
        <w:tc>
          <w:tcPr>
            <w:tcW w:w="1800" w:type="dxa"/>
          </w:tcPr>
          <w:p w14:paraId="5EB9BEA1" w14:textId="07DBE9A0" w:rsidR="00995B8C" w:rsidRDefault="00995B8C" w:rsidP="00EA3129">
            <w:pPr>
              <w:ind w:left="0"/>
            </w:pPr>
            <w:r>
              <w:lastRenderedPageBreak/>
              <w:t>Danh mục</w:t>
            </w:r>
          </w:p>
        </w:tc>
        <w:tc>
          <w:tcPr>
            <w:tcW w:w="1980" w:type="dxa"/>
          </w:tcPr>
          <w:p w14:paraId="16D2FCCF" w14:textId="77777777" w:rsidR="00995B8C" w:rsidRPr="00FF37CC" w:rsidRDefault="00995B8C" w:rsidP="00EA3129">
            <w:pPr>
              <w:ind w:left="0"/>
            </w:pPr>
          </w:p>
        </w:tc>
        <w:tc>
          <w:tcPr>
            <w:tcW w:w="1417" w:type="dxa"/>
          </w:tcPr>
          <w:p w14:paraId="37394E44" w14:textId="14AE9A69" w:rsidR="00995B8C" w:rsidRDefault="00995B8C" w:rsidP="00EA3129">
            <w:pPr>
              <w:ind w:left="0"/>
            </w:pPr>
            <w:r>
              <w:t>Button</w:t>
            </w:r>
          </w:p>
        </w:tc>
        <w:tc>
          <w:tcPr>
            <w:tcW w:w="630" w:type="dxa"/>
          </w:tcPr>
          <w:p w14:paraId="2C7C61F8" w14:textId="77777777" w:rsidR="00995B8C" w:rsidRPr="00FF37CC" w:rsidRDefault="00995B8C" w:rsidP="00EA3129">
            <w:pPr>
              <w:pStyle w:val="Sothutu-1so"/>
              <w:spacing w:before="120" w:after="120" w:line="276" w:lineRule="auto"/>
              <w:jc w:val="left"/>
              <w:rPr>
                <w:szCs w:val="24"/>
              </w:rPr>
            </w:pPr>
          </w:p>
        </w:tc>
        <w:tc>
          <w:tcPr>
            <w:tcW w:w="540" w:type="dxa"/>
          </w:tcPr>
          <w:p w14:paraId="3AC723B6" w14:textId="77777777" w:rsidR="00995B8C" w:rsidRPr="00FF37CC" w:rsidRDefault="00995B8C" w:rsidP="00EA3129">
            <w:pPr>
              <w:pStyle w:val="Sothutu-1so"/>
              <w:spacing w:before="120" w:after="120" w:line="276" w:lineRule="auto"/>
              <w:jc w:val="left"/>
              <w:rPr>
                <w:szCs w:val="24"/>
              </w:rPr>
            </w:pPr>
          </w:p>
        </w:tc>
        <w:tc>
          <w:tcPr>
            <w:tcW w:w="450" w:type="dxa"/>
          </w:tcPr>
          <w:p w14:paraId="04B1D4F0" w14:textId="77777777" w:rsidR="00995B8C" w:rsidRPr="00FF37CC" w:rsidRDefault="00995B8C" w:rsidP="00EA3129">
            <w:pPr>
              <w:pStyle w:val="Sothutu-1so"/>
              <w:spacing w:before="120" w:after="120" w:line="276" w:lineRule="auto"/>
              <w:jc w:val="left"/>
              <w:rPr>
                <w:szCs w:val="24"/>
              </w:rPr>
            </w:pPr>
          </w:p>
        </w:tc>
        <w:tc>
          <w:tcPr>
            <w:tcW w:w="540" w:type="dxa"/>
          </w:tcPr>
          <w:p w14:paraId="3542AA2B" w14:textId="77777777" w:rsidR="00995B8C" w:rsidRPr="00FF37CC" w:rsidRDefault="00995B8C" w:rsidP="00EA3129">
            <w:pPr>
              <w:pStyle w:val="Sothutu-1so"/>
              <w:spacing w:before="120" w:after="120" w:line="276" w:lineRule="auto"/>
              <w:jc w:val="center"/>
              <w:rPr>
                <w:szCs w:val="24"/>
              </w:rPr>
            </w:pPr>
          </w:p>
        </w:tc>
        <w:tc>
          <w:tcPr>
            <w:tcW w:w="7380" w:type="dxa"/>
          </w:tcPr>
          <w:p w14:paraId="59870930" w14:textId="4B0D9AB5" w:rsidR="00995B8C" w:rsidRDefault="00995B8C" w:rsidP="00EA3129">
            <w:pPr>
              <w:pStyle w:val="Sothutu-1so"/>
              <w:spacing w:before="120" w:after="120" w:line="360" w:lineRule="auto"/>
              <w:jc w:val="left"/>
              <w:rPr>
                <w:szCs w:val="24"/>
              </w:rPr>
            </w:pPr>
            <w:r>
              <w:rPr>
                <w:szCs w:val="24"/>
              </w:rPr>
              <w:t>Khi ấn chọn sẽ chuyển sang màn hình Danh mục</w:t>
            </w:r>
          </w:p>
        </w:tc>
      </w:tr>
    </w:tbl>
    <w:p w14:paraId="7DC7FE55" w14:textId="77777777" w:rsidR="004739D3" w:rsidRPr="004739D3" w:rsidRDefault="004739D3" w:rsidP="00EA3129">
      <w:pPr>
        <w:ind w:left="0"/>
      </w:pPr>
    </w:p>
    <w:p w14:paraId="0FB62A1A" w14:textId="77777777" w:rsidR="004739D3" w:rsidRPr="004739D3" w:rsidRDefault="004739D3" w:rsidP="00EA3129">
      <w:pPr>
        <w:ind w:left="0"/>
      </w:pPr>
    </w:p>
    <w:p w14:paraId="4D8EBF53" w14:textId="60158F2D" w:rsidR="00782B65" w:rsidRPr="00A47511" w:rsidRDefault="00E5371A" w:rsidP="00A97673">
      <w:pPr>
        <w:pStyle w:val="Heading5"/>
      </w:pPr>
      <w:r>
        <w:t>Tìm kiếm</w:t>
      </w:r>
    </w:p>
    <w:p w14:paraId="7AE00774" w14:textId="77777777" w:rsidR="005B0DFC" w:rsidRPr="005B0DFC" w:rsidRDefault="005B0DFC" w:rsidP="00EA3129">
      <w:pPr>
        <w:ind w:left="0"/>
      </w:pPr>
    </w:p>
    <w:p w14:paraId="6D6E3C65" w14:textId="77777777" w:rsidR="00677AEC" w:rsidRDefault="00677AEC" w:rsidP="00EA3129">
      <w:pPr>
        <w:pStyle w:val="Heading6"/>
      </w:pPr>
      <w:r>
        <w:t>Danh sách thao tác</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1137"/>
      </w:tblGrid>
      <w:tr w:rsidR="00677AEC" w:rsidRPr="00FF37CC" w14:paraId="15C6484E" w14:textId="77777777" w:rsidTr="00E3272A">
        <w:trPr>
          <w:trHeight w:val="530"/>
          <w:tblHeader/>
        </w:trPr>
        <w:tc>
          <w:tcPr>
            <w:tcW w:w="2424" w:type="dxa"/>
            <w:shd w:val="clear" w:color="auto" w:fill="D9D9D9"/>
          </w:tcPr>
          <w:p w14:paraId="390FCF33" w14:textId="77777777" w:rsidR="00677AEC" w:rsidRPr="00FF37CC" w:rsidRDefault="00677AEC" w:rsidP="00EA3129">
            <w:pPr>
              <w:ind w:left="0"/>
              <w:rPr>
                <w:b/>
              </w:rPr>
            </w:pPr>
            <w:r w:rsidRPr="00FF37CC">
              <w:rPr>
                <w:b/>
              </w:rPr>
              <w:t>Thao tác</w:t>
            </w:r>
          </w:p>
        </w:tc>
        <w:tc>
          <w:tcPr>
            <w:tcW w:w="1176" w:type="dxa"/>
            <w:shd w:val="clear" w:color="auto" w:fill="D9D9D9"/>
          </w:tcPr>
          <w:p w14:paraId="2E8CAF92" w14:textId="77777777" w:rsidR="00677AEC" w:rsidRPr="00FF37CC" w:rsidRDefault="00677AEC" w:rsidP="00EA3129">
            <w:pPr>
              <w:ind w:left="0"/>
              <w:rPr>
                <w:b/>
                <w:color w:val="000000"/>
              </w:rPr>
            </w:pPr>
            <w:r w:rsidRPr="00FF37CC">
              <w:rPr>
                <w:b/>
                <w:color w:val="000000"/>
              </w:rPr>
              <w:t>Hiển thị</w:t>
            </w:r>
          </w:p>
        </w:tc>
        <w:tc>
          <w:tcPr>
            <w:tcW w:w="11137" w:type="dxa"/>
            <w:shd w:val="clear" w:color="auto" w:fill="D9D9D9"/>
          </w:tcPr>
          <w:p w14:paraId="663837EC" w14:textId="77777777" w:rsidR="00677AEC" w:rsidRPr="00FF37CC" w:rsidRDefault="00677AEC" w:rsidP="00EA3129">
            <w:pPr>
              <w:ind w:left="0"/>
              <w:rPr>
                <w:b/>
              </w:rPr>
            </w:pPr>
            <w:r w:rsidRPr="00FF37CC">
              <w:rPr>
                <w:b/>
              </w:rPr>
              <w:t>Mô tả</w:t>
            </w:r>
          </w:p>
        </w:tc>
      </w:tr>
      <w:tr w:rsidR="00677AEC" w:rsidRPr="00FF37CC" w14:paraId="3804EFDB" w14:textId="77777777" w:rsidTr="00E3272A">
        <w:tc>
          <w:tcPr>
            <w:tcW w:w="2424" w:type="dxa"/>
          </w:tcPr>
          <w:p w14:paraId="72D09D91" w14:textId="1C27C2B8" w:rsidR="00677AEC" w:rsidRPr="00FF37CC" w:rsidRDefault="00E5371A" w:rsidP="00EA3129">
            <w:pPr>
              <w:pStyle w:val="Sothutu-1so"/>
              <w:spacing w:before="120" w:line="276" w:lineRule="auto"/>
              <w:jc w:val="left"/>
              <w:rPr>
                <w:szCs w:val="24"/>
              </w:rPr>
            </w:pPr>
            <w:r>
              <w:rPr>
                <w:szCs w:val="24"/>
              </w:rPr>
              <w:t>Tìm kiếm</w:t>
            </w:r>
          </w:p>
        </w:tc>
        <w:tc>
          <w:tcPr>
            <w:tcW w:w="1176" w:type="dxa"/>
          </w:tcPr>
          <w:p w14:paraId="4839BD95" w14:textId="77777777" w:rsidR="00677AEC" w:rsidRPr="00FF37CC" w:rsidRDefault="00677AEC" w:rsidP="00EA3129">
            <w:pPr>
              <w:pStyle w:val="Sothutu-1so"/>
              <w:spacing w:before="120" w:line="276" w:lineRule="auto"/>
              <w:jc w:val="left"/>
              <w:rPr>
                <w:szCs w:val="24"/>
              </w:rPr>
            </w:pPr>
            <w:r w:rsidRPr="00FF37CC">
              <w:rPr>
                <w:szCs w:val="24"/>
              </w:rPr>
              <w:t>Có</w:t>
            </w:r>
          </w:p>
        </w:tc>
        <w:tc>
          <w:tcPr>
            <w:tcW w:w="11137" w:type="dxa"/>
          </w:tcPr>
          <w:p w14:paraId="0B939698" w14:textId="0EC90A96" w:rsidR="00677AEC" w:rsidRPr="00FF37CC" w:rsidRDefault="006649EB" w:rsidP="00EA3129">
            <w:pPr>
              <w:pStyle w:val="Sothutu-1so"/>
              <w:spacing w:before="120" w:line="276" w:lineRule="auto"/>
              <w:rPr>
                <w:szCs w:val="24"/>
              </w:rPr>
            </w:pPr>
            <w:r>
              <w:rPr>
                <w:szCs w:val="24"/>
              </w:rPr>
              <w:t>Cho phép tìm kiếm tên danh mục</w:t>
            </w:r>
          </w:p>
        </w:tc>
      </w:tr>
    </w:tbl>
    <w:p w14:paraId="25596040" w14:textId="77777777" w:rsidR="00677AEC" w:rsidRPr="00782B65" w:rsidRDefault="00677AEC" w:rsidP="00EA3129"/>
    <w:p w14:paraId="79C57381" w14:textId="15E6E844" w:rsidR="00CD3D8F" w:rsidRPr="00A47511" w:rsidRDefault="00CD3D8F" w:rsidP="00A97673">
      <w:pPr>
        <w:pStyle w:val="Heading5"/>
      </w:pPr>
      <w:r w:rsidRPr="00A47511">
        <w:lastRenderedPageBreak/>
        <w:t>Thông báo</w:t>
      </w:r>
    </w:p>
    <w:p w14:paraId="26ED19A2" w14:textId="77777777" w:rsidR="00CD3D8F" w:rsidRPr="00FF37CC" w:rsidRDefault="00CD3D8F" w:rsidP="00EA3129">
      <w:pPr>
        <w:pStyle w:val="Heading6"/>
      </w:pPr>
      <w:r w:rsidRPr="00FF37CC">
        <w:t>Prototype màn hình nhập liệu</w:t>
      </w:r>
    </w:p>
    <w:p w14:paraId="617FFE90" w14:textId="0C686091" w:rsidR="00782B65" w:rsidRDefault="00D50251" w:rsidP="00EA3129">
      <w:pPr>
        <w:ind w:left="0"/>
        <w:rPr>
          <w:lang w:eastAsia="ar-SA"/>
        </w:rPr>
      </w:pPr>
      <w:r>
        <w:rPr>
          <w:noProof/>
          <w:snapToGrid/>
        </w:rPr>
        <w:drawing>
          <wp:inline distT="0" distB="0" distL="0" distR="0" wp14:anchorId="1B4D4F0E" wp14:editId="7FDE9547">
            <wp:extent cx="2219048" cy="4714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9048" cy="4714286"/>
                    </a:xfrm>
                    <a:prstGeom prst="rect">
                      <a:avLst/>
                    </a:prstGeom>
                  </pic:spPr>
                </pic:pic>
              </a:graphicData>
            </a:graphic>
          </wp:inline>
        </w:drawing>
      </w:r>
    </w:p>
    <w:p w14:paraId="7F8C10F6" w14:textId="7AF6D8A4" w:rsidR="00245EAC" w:rsidRDefault="00245EAC" w:rsidP="00EA3129">
      <w:pPr>
        <w:ind w:left="0"/>
        <w:rPr>
          <w:lang w:eastAsia="ar-SA"/>
        </w:rPr>
      </w:pPr>
    </w:p>
    <w:p w14:paraId="6AE210B9" w14:textId="745862BF" w:rsidR="007C4226" w:rsidRDefault="007C4226" w:rsidP="00EA3129">
      <w:pPr>
        <w:ind w:left="0"/>
        <w:rPr>
          <w:lang w:eastAsia="ar-SA"/>
        </w:rPr>
      </w:pPr>
    </w:p>
    <w:p w14:paraId="5E8021AB" w14:textId="77777777" w:rsidR="00C9604C" w:rsidRDefault="00C9604C" w:rsidP="00EA3129">
      <w:pPr>
        <w:pStyle w:val="Heading6"/>
      </w:pPr>
      <w:r>
        <w:lastRenderedPageBreak/>
        <w:t>Danh sách trường dữ liệu</w:t>
      </w:r>
    </w:p>
    <w:p w14:paraId="74988B1D" w14:textId="77777777" w:rsidR="00C9604C" w:rsidRDefault="00C9604C" w:rsidP="004E37AB">
      <w:pPr>
        <w:numPr>
          <w:ilvl w:val="0"/>
          <w:numId w:val="11"/>
        </w:numPr>
      </w:pPr>
      <w:r w:rsidRPr="00FF37CC">
        <w:t xml:space="preserve">Bảng </w:t>
      </w:r>
      <w:r>
        <w:rPr>
          <w:lang w:eastAsia="ar-SA"/>
        </w:rPr>
        <w:t>C_Statement</w:t>
      </w:r>
    </w:p>
    <w:p w14:paraId="1B1DCA41" w14:textId="77777777" w:rsidR="00C9604C" w:rsidRPr="00FF37CC" w:rsidRDefault="00C9604C" w:rsidP="004E37AB">
      <w:pPr>
        <w:numPr>
          <w:ilvl w:val="0"/>
          <w:numId w:val="11"/>
        </w:numPr>
      </w:pPr>
      <w:r>
        <w:rPr>
          <w:lang w:eastAsia="ar-SA"/>
        </w:rPr>
        <w:t>S: Hiển thị trên màn hình nhập liệu</w:t>
      </w:r>
    </w:p>
    <w:p w14:paraId="60E4D6AF" w14:textId="77777777" w:rsidR="00C9604C" w:rsidRPr="00FF37CC" w:rsidRDefault="00C9604C"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9604C" w:rsidRPr="00FF37CC" w14:paraId="18AD8E31" w14:textId="77777777" w:rsidTr="006F0AB6">
        <w:trPr>
          <w:cantSplit/>
          <w:trHeight w:val="422"/>
          <w:tblHeader/>
        </w:trPr>
        <w:tc>
          <w:tcPr>
            <w:tcW w:w="1800" w:type="dxa"/>
            <w:shd w:val="clear" w:color="auto" w:fill="D9D9D9"/>
            <w:vAlign w:val="center"/>
          </w:tcPr>
          <w:p w14:paraId="460CE4D2" w14:textId="77777777" w:rsidR="00C9604C" w:rsidRPr="00FF37CC" w:rsidRDefault="00C9604C" w:rsidP="00EA3129">
            <w:pPr>
              <w:spacing w:after="120"/>
              <w:ind w:left="0"/>
              <w:jc w:val="center"/>
              <w:rPr>
                <w:b/>
              </w:rPr>
            </w:pPr>
            <w:r w:rsidRPr="00FF37CC">
              <w:rPr>
                <w:b/>
              </w:rPr>
              <w:t>Tên trường</w:t>
            </w:r>
          </w:p>
        </w:tc>
        <w:tc>
          <w:tcPr>
            <w:tcW w:w="1980" w:type="dxa"/>
            <w:shd w:val="clear" w:color="auto" w:fill="D9D9D9"/>
            <w:vAlign w:val="center"/>
          </w:tcPr>
          <w:p w14:paraId="77B31FAE" w14:textId="77777777" w:rsidR="00C9604C" w:rsidRPr="00FF37CC" w:rsidRDefault="00C9604C" w:rsidP="00EA3129">
            <w:pPr>
              <w:spacing w:after="120"/>
              <w:ind w:left="0"/>
              <w:jc w:val="center"/>
              <w:rPr>
                <w:b/>
              </w:rPr>
            </w:pPr>
            <w:r w:rsidRPr="00FF37CC">
              <w:rPr>
                <w:b/>
              </w:rPr>
              <w:t>Tên dữ liệu</w:t>
            </w:r>
          </w:p>
        </w:tc>
        <w:tc>
          <w:tcPr>
            <w:tcW w:w="1417" w:type="dxa"/>
            <w:shd w:val="clear" w:color="auto" w:fill="D9D9D9"/>
            <w:vAlign w:val="center"/>
          </w:tcPr>
          <w:p w14:paraId="2DD35CC9" w14:textId="77777777" w:rsidR="00C9604C" w:rsidRPr="00FF37CC" w:rsidRDefault="00C9604C" w:rsidP="00EA3129">
            <w:pPr>
              <w:spacing w:after="120"/>
              <w:ind w:left="0"/>
              <w:jc w:val="center"/>
              <w:rPr>
                <w:b/>
              </w:rPr>
            </w:pPr>
            <w:r w:rsidRPr="00FF37CC">
              <w:rPr>
                <w:b/>
              </w:rPr>
              <w:t>Loại DL</w:t>
            </w:r>
          </w:p>
        </w:tc>
        <w:tc>
          <w:tcPr>
            <w:tcW w:w="630" w:type="dxa"/>
            <w:shd w:val="clear" w:color="auto" w:fill="D9D9D9"/>
            <w:vAlign w:val="center"/>
          </w:tcPr>
          <w:p w14:paraId="209B4730" w14:textId="77777777" w:rsidR="00C9604C" w:rsidRPr="00FF37CC" w:rsidRDefault="00C9604C" w:rsidP="00EA3129">
            <w:pPr>
              <w:spacing w:after="120"/>
              <w:ind w:left="0"/>
              <w:jc w:val="center"/>
              <w:rPr>
                <w:b/>
              </w:rPr>
            </w:pPr>
            <w:r w:rsidRPr="00FF37CC">
              <w:rPr>
                <w:b/>
              </w:rPr>
              <w:t>L</w:t>
            </w:r>
          </w:p>
        </w:tc>
        <w:tc>
          <w:tcPr>
            <w:tcW w:w="540" w:type="dxa"/>
            <w:shd w:val="clear" w:color="auto" w:fill="D9D9D9"/>
            <w:vAlign w:val="center"/>
          </w:tcPr>
          <w:p w14:paraId="0006D0D0" w14:textId="77777777" w:rsidR="00C9604C" w:rsidRPr="00FF37CC" w:rsidRDefault="00C9604C" w:rsidP="00EA3129">
            <w:pPr>
              <w:spacing w:after="120"/>
              <w:ind w:left="0"/>
              <w:jc w:val="center"/>
              <w:rPr>
                <w:b/>
              </w:rPr>
            </w:pPr>
            <w:r w:rsidRPr="00FF37CC">
              <w:rPr>
                <w:b/>
              </w:rPr>
              <w:t>R</w:t>
            </w:r>
          </w:p>
        </w:tc>
        <w:tc>
          <w:tcPr>
            <w:tcW w:w="450" w:type="dxa"/>
            <w:shd w:val="clear" w:color="auto" w:fill="D9D9D9"/>
            <w:vAlign w:val="center"/>
          </w:tcPr>
          <w:p w14:paraId="20855CE8" w14:textId="77777777" w:rsidR="00C9604C" w:rsidRPr="00FF37CC" w:rsidRDefault="00C9604C" w:rsidP="00EA3129">
            <w:pPr>
              <w:spacing w:after="120"/>
              <w:ind w:left="0"/>
              <w:jc w:val="center"/>
              <w:rPr>
                <w:b/>
              </w:rPr>
            </w:pPr>
            <w:r w:rsidRPr="00FF37CC">
              <w:rPr>
                <w:b/>
              </w:rPr>
              <w:t>M</w:t>
            </w:r>
          </w:p>
        </w:tc>
        <w:tc>
          <w:tcPr>
            <w:tcW w:w="540" w:type="dxa"/>
            <w:shd w:val="clear" w:color="auto" w:fill="D9D9D9"/>
          </w:tcPr>
          <w:p w14:paraId="374A039B" w14:textId="77777777" w:rsidR="00C9604C" w:rsidRPr="00926A39" w:rsidRDefault="00C9604C" w:rsidP="00EA3129">
            <w:pPr>
              <w:spacing w:after="120"/>
              <w:ind w:left="0"/>
              <w:jc w:val="center"/>
              <w:rPr>
                <w:b/>
                <w:sz w:val="22"/>
              </w:rPr>
            </w:pPr>
            <w:r>
              <w:rPr>
                <w:b/>
              </w:rPr>
              <w:t>S</w:t>
            </w:r>
          </w:p>
        </w:tc>
        <w:tc>
          <w:tcPr>
            <w:tcW w:w="7380" w:type="dxa"/>
            <w:shd w:val="clear" w:color="auto" w:fill="D9D9D9"/>
            <w:vAlign w:val="center"/>
          </w:tcPr>
          <w:p w14:paraId="2D7911D3" w14:textId="77777777" w:rsidR="00C9604C" w:rsidRPr="00FF37CC" w:rsidRDefault="00C9604C" w:rsidP="00EA3129">
            <w:pPr>
              <w:spacing w:after="120"/>
              <w:ind w:left="0"/>
              <w:jc w:val="center"/>
              <w:rPr>
                <w:b/>
              </w:rPr>
            </w:pPr>
            <w:r w:rsidRPr="00FF37CC">
              <w:rPr>
                <w:b/>
              </w:rPr>
              <w:t>Mô tả</w:t>
            </w:r>
          </w:p>
        </w:tc>
      </w:tr>
      <w:tr w:rsidR="00D50251" w:rsidRPr="00FF37CC" w14:paraId="0DF4AEE5" w14:textId="77777777" w:rsidTr="006F0AB6">
        <w:trPr>
          <w:cantSplit/>
          <w:trHeight w:val="827"/>
        </w:trPr>
        <w:tc>
          <w:tcPr>
            <w:tcW w:w="14737" w:type="dxa"/>
            <w:gridSpan w:val="8"/>
            <w:vAlign w:val="center"/>
          </w:tcPr>
          <w:p w14:paraId="0561A49C" w14:textId="3F8D185A" w:rsidR="00D50251" w:rsidRPr="00D50251" w:rsidRDefault="00D50251" w:rsidP="00EA3129">
            <w:pPr>
              <w:pStyle w:val="Sothutu-1so"/>
              <w:spacing w:before="120" w:after="120" w:line="276" w:lineRule="auto"/>
              <w:jc w:val="left"/>
              <w:rPr>
                <w:b/>
                <w:szCs w:val="24"/>
              </w:rPr>
            </w:pPr>
            <w:r w:rsidRPr="00D50251">
              <w:rPr>
                <w:b/>
                <w:szCs w:val="24"/>
              </w:rPr>
              <w:t>Header</w:t>
            </w:r>
          </w:p>
        </w:tc>
      </w:tr>
      <w:tr w:rsidR="00D50251" w:rsidRPr="00FF37CC" w14:paraId="5AE07179" w14:textId="77777777" w:rsidTr="006F0AB6">
        <w:trPr>
          <w:cantSplit/>
          <w:trHeight w:val="827"/>
        </w:trPr>
        <w:tc>
          <w:tcPr>
            <w:tcW w:w="1800" w:type="dxa"/>
            <w:vAlign w:val="center"/>
          </w:tcPr>
          <w:p w14:paraId="2306261B" w14:textId="6D54E2A8" w:rsidR="00D50251" w:rsidRDefault="00932CF0" w:rsidP="00EA3129">
            <w:pPr>
              <w:ind w:left="0"/>
            </w:pPr>
            <w:r>
              <w:t>Thông tin cá nhân</w:t>
            </w:r>
          </w:p>
        </w:tc>
        <w:tc>
          <w:tcPr>
            <w:tcW w:w="1980" w:type="dxa"/>
            <w:vAlign w:val="center"/>
          </w:tcPr>
          <w:p w14:paraId="3DF0AE1A" w14:textId="77777777" w:rsidR="00D50251" w:rsidRPr="00FF37CC" w:rsidRDefault="00D50251" w:rsidP="00EA3129">
            <w:pPr>
              <w:ind w:left="0"/>
            </w:pPr>
          </w:p>
        </w:tc>
        <w:tc>
          <w:tcPr>
            <w:tcW w:w="1417" w:type="dxa"/>
            <w:vAlign w:val="center"/>
          </w:tcPr>
          <w:p w14:paraId="5554028C" w14:textId="77777777" w:rsidR="00D50251" w:rsidRDefault="00D50251" w:rsidP="00EA3129">
            <w:pPr>
              <w:ind w:left="0"/>
            </w:pPr>
          </w:p>
        </w:tc>
        <w:tc>
          <w:tcPr>
            <w:tcW w:w="630" w:type="dxa"/>
            <w:vAlign w:val="center"/>
          </w:tcPr>
          <w:p w14:paraId="12F28C4E" w14:textId="77777777" w:rsidR="00D50251" w:rsidRPr="00FF37CC" w:rsidRDefault="00D50251" w:rsidP="00EA3129">
            <w:pPr>
              <w:pStyle w:val="Sothutu-1so"/>
              <w:spacing w:before="120" w:after="120" w:line="276" w:lineRule="auto"/>
              <w:jc w:val="left"/>
              <w:rPr>
                <w:szCs w:val="24"/>
              </w:rPr>
            </w:pPr>
          </w:p>
        </w:tc>
        <w:tc>
          <w:tcPr>
            <w:tcW w:w="540" w:type="dxa"/>
            <w:vAlign w:val="center"/>
          </w:tcPr>
          <w:p w14:paraId="7DFD3ED6" w14:textId="77777777" w:rsidR="00D50251" w:rsidRPr="00FF37CC" w:rsidRDefault="00D50251" w:rsidP="00EA3129">
            <w:pPr>
              <w:pStyle w:val="Sothutu-1so"/>
              <w:spacing w:before="120" w:after="120" w:line="276" w:lineRule="auto"/>
              <w:jc w:val="left"/>
              <w:rPr>
                <w:szCs w:val="24"/>
              </w:rPr>
            </w:pPr>
          </w:p>
        </w:tc>
        <w:tc>
          <w:tcPr>
            <w:tcW w:w="450" w:type="dxa"/>
            <w:vAlign w:val="center"/>
          </w:tcPr>
          <w:p w14:paraId="776081EA" w14:textId="77777777" w:rsidR="00D50251" w:rsidRPr="00FF37CC" w:rsidRDefault="00D50251" w:rsidP="00EA3129">
            <w:pPr>
              <w:pStyle w:val="Sothutu-1so"/>
              <w:spacing w:before="120" w:after="120" w:line="276" w:lineRule="auto"/>
              <w:jc w:val="left"/>
              <w:rPr>
                <w:szCs w:val="24"/>
              </w:rPr>
            </w:pPr>
          </w:p>
        </w:tc>
        <w:tc>
          <w:tcPr>
            <w:tcW w:w="540" w:type="dxa"/>
          </w:tcPr>
          <w:p w14:paraId="4C64D6AF" w14:textId="77777777" w:rsidR="00D50251" w:rsidRPr="00FF37CC" w:rsidRDefault="00D50251" w:rsidP="00EA3129">
            <w:pPr>
              <w:pStyle w:val="Sothutu-1so"/>
              <w:spacing w:before="120" w:after="120" w:line="276" w:lineRule="auto"/>
              <w:jc w:val="center"/>
              <w:rPr>
                <w:szCs w:val="24"/>
              </w:rPr>
            </w:pPr>
          </w:p>
        </w:tc>
        <w:tc>
          <w:tcPr>
            <w:tcW w:w="7380" w:type="dxa"/>
            <w:vAlign w:val="center"/>
          </w:tcPr>
          <w:p w14:paraId="538CC7F9" w14:textId="453AAF24" w:rsidR="00D50251" w:rsidRDefault="00932CF0" w:rsidP="00EA3129">
            <w:pPr>
              <w:pStyle w:val="Sothutu-1so"/>
              <w:spacing w:before="120" w:after="120" w:line="276" w:lineRule="auto"/>
              <w:jc w:val="left"/>
            </w:pPr>
            <w:r>
              <w:t xml:space="preserve">Khi ấn vào icon Avatar sẽ chuyển sang </w:t>
            </w:r>
            <w:r w:rsidR="007361C0">
              <w:t>màn hình thông tin tài khoản</w:t>
            </w:r>
          </w:p>
        </w:tc>
      </w:tr>
      <w:tr w:rsidR="007361C0" w:rsidRPr="00FF37CC" w14:paraId="7030CB6E" w14:textId="77777777" w:rsidTr="006F0AB6">
        <w:trPr>
          <w:cantSplit/>
          <w:trHeight w:val="827"/>
        </w:trPr>
        <w:tc>
          <w:tcPr>
            <w:tcW w:w="14737" w:type="dxa"/>
            <w:gridSpan w:val="8"/>
            <w:vAlign w:val="center"/>
          </w:tcPr>
          <w:p w14:paraId="17E2BB1B" w14:textId="549A53EA" w:rsidR="007361C0" w:rsidRPr="007361C0" w:rsidRDefault="007361C0" w:rsidP="00EA3129">
            <w:pPr>
              <w:pStyle w:val="Sothutu-1so"/>
              <w:spacing w:before="120" w:after="120" w:line="276" w:lineRule="auto"/>
              <w:jc w:val="left"/>
              <w:rPr>
                <w:b/>
              </w:rPr>
            </w:pPr>
            <w:r w:rsidRPr="007361C0">
              <w:rPr>
                <w:b/>
              </w:rPr>
              <w:t>Nội dung thông báo</w:t>
            </w:r>
          </w:p>
        </w:tc>
      </w:tr>
      <w:tr w:rsidR="007361C0" w:rsidRPr="00FF37CC" w14:paraId="41AF4405" w14:textId="77777777" w:rsidTr="006F0AB6">
        <w:trPr>
          <w:cantSplit/>
          <w:trHeight w:val="827"/>
        </w:trPr>
        <w:tc>
          <w:tcPr>
            <w:tcW w:w="1800" w:type="dxa"/>
            <w:vAlign w:val="center"/>
          </w:tcPr>
          <w:p w14:paraId="52B3A61A" w14:textId="022222D4" w:rsidR="007361C0" w:rsidRDefault="007361C0" w:rsidP="00EA3129">
            <w:pPr>
              <w:ind w:left="0"/>
            </w:pPr>
            <w:r>
              <w:t>Thông báo</w:t>
            </w:r>
          </w:p>
        </w:tc>
        <w:tc>
          <w:tcPr>
            <w:tcW w:w="1980" w:type="dxa"/>
            <w:vAlign w:val="center"/>
          </w:tcPr>
          <w:p w14:paraId="50F827F5" w14:textId="77777777" w:rsidR="007361C0" w:rsidRPr="00FF37CC" w:rsidRDefault="007361C0" w:rsidP="00EA3129">
            <w:pPr>
              <w:ind w:left="0"/>
            </w:pPr>
          </w:p>
        </w:tc>
        <w:tc>
          <w:tcPr>
            <w:tcW w:w="1417" w:type="dxa"/>
            <w:vAlign w:val="center"/>
          </w:tcPr>
          <w:p w14:paraId="5B21CD26" w14:textId="457817E6" w:rsidR="007361C0" w:rsidRDefault="00AE771C" w:rsidP="00EA3129">
            <w:pPr>
              <w:ind w:left="0"/>
            </w:pPr>
            <w:r>
              <w:t>String</w:t>
            </w:r>
          </w:p>
        </w:tc>
        <w:tc>
          <w:tcPr>
            <w:tcW w:w="630" w:type="dxa"/>
            <w:vAlign w:val="center"/>
          </w:tcPr>
          <w:p w14:paraId="3AC82144" w14:textId="28708681" w:rsidR="007361C0" w:rsidRPr="00FF37CC" w:rsidRDefault="007361C0" w:rsidP="00EA3129">
            <w:pPr>
              <w:pStyle w:val="Sothutu-1so"/>
              <w:spacing w:before="120" w:after="120" w:line="276" w:lineRule="auto"/>
              <w:jc w:val="left"/>
              <w:rPr>
                <w:szCs w:val="24"/>
              </w:rPr>
            </w:pPr>
          </w:p>
        </w:tc>
        <w:tc>
          <w:tcPr>
            <w:tcW w:w="540" w:type="dxa"/>
            <w:vAlign w:val="center"/>
          </w:tcPr>
          <w:p w14:paraId="2AB10E36" w14:textId="77777777" w:rsidR="007361C0" w:rsidRPr="00FF37CC" w:rsidRDefault="007361C0" w:rsidP="00EA3129">
            <w:pPr>
              <w:pStyle w:val="Sothutu-1so"/>
              <w:spacing w:before="120" w:after="120" w:line="276" w:lineRule="auto"/>
              <w:jc w:val="left"/>
              <w:rPr>
                <w:szCs w:val="24"/>
              </w:rPr>
            </w:pPr>
          </w:p>
        </w:tc>
        <w:tc>
          <w:tcPr>
            <w:tcW w:w="450" w:type="dxa"/>
            <w:vAlign w:val="center"/>
          </w:tcPr>
          <w:p w14:paraId="657B05A8" w14:textId="77777777" w:rsidR="007361C0" w:rsidRPr="00FF37CC" w:rsidRDefault="007361C0" w:rsidP="00EA3129">
            <w:pPr>
              <w:pStyle w:val="Sothutu-1so"/>
              <w:spacing w:before="120" w:after="120" w:line="276" w:lineRule="auto"/>
              <w:jc w:val="left"/>
              <w:rPr>
                <w:szCs w:val="24"/>
              </w:rPr>
            </w:pPr>
          </w:p>
        </w:tc>
        <w:tc>
          <w:tcPr>
            <w:tcW w:w="540" w:type="dxa"/>
          </w:tcPr>
          <w:p w14:paraId="3B94E848" w14:textId="77777777" w:rsidR="007361C0" w:rsidRPr="00FF37CC" w:rsidRDefault="007361C0" w:rsidP="00EA3129">
            <w:pPr>
              <w:pStyle w:val="Sothutu-1so"/>
              <w:spacing w:before="120" w:after="120" w:line="276" w:lineRule="auto"/>
              <w:jc w:val="center"/>
              <w:rPr>
                <w:szCs w:val="24"/>
              </w:rPr>
            </w:pPr>
          </w:p>
        </w:tc>
        <w:tc>
          <w:tcPr>
            <w:tcW w:w="7380" w:type="dxa"/>
            <w:vAlign w:val="center"/>
          </w:tcPr>
          <w:p w14:paraId="55377DBB" w14:textId="12879F89" w:rsidR="007361C0" w:rsidRDefault="00AE771C" w:rsidP="00EA3129">
            <w:pPr>
              <w:pStyle w:val="Sothutu-1so"/>
              <w:spacing w:before="120" w:after="120" w:line="276" w:lineRule="auto"/>
              <w:jc w:val="left"/>
            </w:pPr>
            <w:r>
              <w:t>Hiển thị tất cả các thông báo khi tờ trình, đề nghị thanh toán, bảng tổng hợp thanh toán thay đổi trạng thái</w:t>
            </w:r>
            <w:r w:rsidR="00EF45F3">
              <w:t xml:space="preserve"> duyệt, trạng thái chi</w:t>
            </w:r>
            <w:r w:rsidR="006A331D">
              <w:t xml:space="preserve">. Khi ấn vào sẽ chuyển đến </w:t>
            </w:r>
            <w:r w:rsidR="009704B7">
              <w:t xml:space="preserve">chi tiết </w:t>
            </w:r>
            <w:r w:rsidR="006A331D">
              <w:t>chứng từ được thông báo.</w:t>
            </w:r>
          </w:p>
          <w:p w14:paraId="5A9FDB5C" w14:textId="5C884AB9" w:rsidR="00B046B4" w:rsidRDefault="00B046B4" w:rsidP="00EA3129">
            <w:pPr>
              <w:pStyle w:val="Sothutu-1so"/>
              <w:spacing w:before="120" w:after="120" w:line="276" w:lineRule="auto"/>
              <w:jc w:val="left"/>
            </w:pPr>
            <w:r>
              <w:t xml:space="preserve">Thông báo </w:t>
            </w:r>
            <w:r w:rsidR="001D491B">
              <w:t>cho người yêu cầu và người tạo chứng từ.</w:t>
            </w:r>
          </w:p>
        </w:tc>
      </w:tr>
      <w:tr w:rsidR="009737D6" w:rsidRPr="00FF37CC" w14:paraId="20664331" w14:textId="77777777" w:rsidTr="006F0AB6">
        <w:trPr>
          <w:cantSplit/>
          <w:trHeight w:val="827"/>
        </w:trPr>
        <w:tc>
          <w:tcPr>
            <w:tcW w:w="14737" w:type="dxa"/>
            <w:gridSpan w:val="8"/>
            <w:vAlign w:val="center"/>
          </w:tcPr>
          <w:p w14:paraId="2F606743" w14:textId="5B4EFA4A" w:rsidR="009737D6" w:rsidRPr="009737D6" w:rsidRDefault="009737D6" w:rsidP="00EA3129">
            <w:pPr>
              <w:pStyle w:val="Sothutu-1so"/>
              <w:spacing w:before="120" w:after="120" w:line="276" w:lineRule="auto"/>
              <w:jc w:val="left"/>
            </w:pPr>
            <w:r w:rsidRPr="009737D6">
              <w:rPr>
                <w:b/>
              </w:rPr>
              <w:t>Footer</w:t>
            </w:r>
            <w:r>
              <w:rPr>
                <w:b/>
              </w:rPr>
              <w:t xml:space="preserve"> </w:t>
            </w:r>
            <w:r>
              <w:t>(Giống với trang chủ)</w:t>
            </w:r>
          </w:p>
        </w:tc>
      </w:tr>
    </w:tbl>
    <w:p w14:paraId="2E6DC420" w14:textId="7D075075" w:rsidR="00245EAC" w:rsidRDefault="00245EAC" w:rsidP="00EA3129">
      <w:pPr>
        <w:ind w:left="0"/>
        <w:rPr>
          <w:lang w:eastAsia="ar-SA"/>
        </w:rPr>
      </w:pPr>
    </w:p>
    <w:p w14:paraId="1479250F" w14:textId="1FD83B76" w:rsidR="00EA44EB" w:rsidRPr="00A47511" w:rsidRDefault="00EA44EB" w:rsidP="00A97673">
      <w:pPr>
        <w:pStyle w:val="Heading5"/>
      </w:pPr>
      <w:r>
        <w:lastRenderedPageBreak/>
        <w:t>Menu</w:t>
      </w:r>
    </w:p>
    <w:p w14:paraId="068F6E45" w14:textId="77777777" w:rsidR="00EA44EB" w:rsidRPr="00FF37CC" w:rsidRDefault="00EA44EB" w:rsidP="00EA3129">
      <w:pPr>
        <w:pStyle w:val="Heading6"/>
      </w:pPr>
      <w:r w:rsidRPr="00FF37CC">
        <w:t>Prototype màn hình nhập liệu</w:t>
      </w:r>
    </w:p>
    <w:p w14:paraId="4785FAEC" w14:textId="6289BEB1" w:rsidR="00EA44EB" w:rsidRDefault="00CB70C6" w:rsidP="00EA3129">
      <w:pPr>
        <w:ind w:left="0"/>
        <w:rPr>
          <w:lang w:eastAsia="ar-SA"/>
        </w:rPr>
      </w:pPr>
      <w:r>
        <w:rPr>
          <w:noProof/>
          <w:snapToGrid/>
        </w:rPr>
        <w:drawing>
          <wp:inline distT="0" distB="0" distL="0" distR="0" wp14:anchorId="59657C3E" wp14:editId="0885B972">
            <wp:extent cx="2559391" cy="53226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2182" cy="5328432"/>
                    </a:xfrm>
                    <a:prstGeom prst="rect">
                      <a:avLst/>
                    </a:prstGeom>
                  </pic:spPr>
                </pic:pic>
              </a:graphicData>
            </a:graphic>
          </wp:inline>
        </w:drawing>
      </w:r>
    </w:p>
    <w:p w14:paraId="5CB9543E" w14:textId="1EAA1728" w:rsidR="00EA44EB" w:rsidRPr="00FD436B" w:rsidRDefault="00EA44EB" w:rsidP="00EA3129">
      <w:pPr>
        <w:pStyle w:val="Heading6"/>
      </w:pPr>
      <w:r>
        <w:lastRenderedPageBreak/>
        <w:t>Danh sách trường dữ liệu</w:t>
      </w:r>
    </w:p>
    <w:p w14:paraId="4CE1C3A3" w14:textId="77777777" w:rsidR="00EA44EB" w:rsidRPr="00FF37CC" w:rsidRDefault="00EA44EB" w:rsidP="004E37AB">
      <w:pPr>
        <w:numPr>
          <w:ilvl w:val="0"/>
          <w:numId w:val="11"/>
        </w:numPr>
      </w:pPr>
      <w:r>
        <w:rPr>
          <w:lang w:eastAsia="ar-SA"/>
        </w:rPr>
        <w:t>S: Hiển thị trên màn hình nhập liệu</w:t>
      </w:r>
    </w:p>
    <w:p w14:paraId="0C1B1A63" w14:textId="77777777" w:rsidR="00EA44EB" w:rsidRPr="00FF37CC" w:rsidRDefault="00EA44EB"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A44EB" w:rsidRPr="00FF37CC" w14:paraId="0FA27120" w14:textId="77777777" w:rsidTr="006F0AB6">
        <w:trPr>
          <w:cantSplit/>
          <w:trHeight w:val="422"/>
          <w:tblHeader/>
        </w:trPr>
        <w:tc>
          <w:tcPr>
            <w:tcW w:w="1800" w:type="dxa"/>
            <w:shd w:val="clear" w:color="auto" w:fill="D9D9D9"/>
            <w:vAlign w:val="center"/>
          </w:tcPr>
          <w:p w14:paraId="06CFF719" w14:textId="77777777" w:rsidR="00EA44EB" w:rsidRPr="00FF37CC" w:rsidRDefault="00EA44EB" w:rsidP="00EA3129">
            <w:pPr>
              <w:spacing w:after="120"/>
              <w:ind w:left="0"/>
              <w:jc w:val="center"/>
              <w:rPr>
                <w:b/>
              </w:rPr>
            </w:pPr>
            <w:r w:rsidRPr="00FF37CC">
              <w:rPr>
                <w:b/>
              </w:rPr>
              <w:t>Tên trường</w:t>
            </w:r>
          </w:p>
        </w:tc>
        <w:tc>
          <w:tcPr>
            <w:tcW w:w="1980" w:type="dxa"/>
            <w:shd w:val="clear" w:color="auto" w:fill="D9D9D9"/>
            <w:vAlign w:val="center"/>
          </w:tcPr>
          <w:p w14:paraId="73473739" w14:textId="77777777" w:rsidR="00EA44EB" w:rsidRPr="00FF37CC" w:rsidRDefault="00EA44EB" w:rsidP="00EA3129">
            <w:pPr>
              <w:spacing w:after="120"/>
              <w:ind w:left="0"/>
              <w:jc w:val="center"/>
              <w:rPr>
                <w:b/>
              </w:rPr>
            </w:pPr>
            <w:r w:rsidRPr="00FF37CC">
              <w:rPr>
                <w:b/>
              </w:rPr>
              <w:t>Tên dữ liệu</w:t>
            </w:r>
          </w:p>
        </w:tc>
        <w:tc>
          <w:tcPr>
            <w:tcW w:w="1417" w:type="dxa"/>
            <w:shd w:val="clear" w:color="auto" w:fill="D9D9D9"/>
            <w:vAlign w:val="center"/>
          </w:tcPr>
          <w:p w14:paraId="0E1E67F1" w14:textId="77777777" w:rsidR="00EA44EB" w:rsidRPr="00FF37CC" w:rsidRDefault="00EA44EB" w:rsidP="00EA3129">
            <w:pPr>
              <w:spacing w:after="120"/>
              <w:ind w:left="0"/>
              <w:jc w:val="center"/>
              <w:rPr>
                <w:b/>
              </w:rPr>
            </w:pPr>
            <w:r w:rsidRPr="00FF37CC">
              <w:rPr>
                <w:b/>
              </w:rPr>
              <w:t>Loại DL</w:t>
            </w:r>
          </w:p>
        </w:tc>
        <w:tc>
          <w:tcPr>
            <w:tcW w:w="630" w:type="dxa"/>
            <w:shd w:val="clear" w:color="auto" w:fill="D9D9D9"/>
            <w:vAlign w:val="center"/>
          </w:tcPr>
          <w:p w14:paraId="3F86411F" w14:textId="77777777" w:rsidR="00EA44EB" w:rsidRPr="00FF37CC" w:rsidRDefault="00EA44EB" w:rsidP="00EA3129">
            <w:pPr>
              <w:spacing w:after="120"/>
              <w:ind w:left="0"/>
              <w:jc w:val="center"/>
              <w:rPr>
                <w:b/>
              </w:rPr>
            </w:pPr>
            <w:r w:rsidRPr="00FF37CC">
              <w:rPr>
                <w:b/>
              </w:rPr>
              <w:t>L</w:t>
            </w:r>
          </w:p>
        </w:tc>
        <w:tc>
          <w:tcPr>
            <w:tcW w:w="540" w:type="dxa"/>
            <w:shd w:val="clear" w:color="auto" w:fill="D9D9D9"/>
            <w:vAlign w:val="center"/>
          </w:tcPr>
          <w:p w14:paraId="1C7D216C" w14:textId="77777777" w:rsidR="00EA44EB" w:rsidRPr="00FF37CC" w:rsidRDefault="00EA44EB" w:rsidP="00EA3129">
            <w:pPr>
              <w:spacing w:after="120"/>
              <w:ind w:left="0"/>
              <w:jc w:val="center"/>
              <w:rPr>
                <w:b/>
              </w:rPr>
            </w:pPr>
            <w:r w:rsidRPr="00FF37CC">
              <w:rPr>
                <w:b/>
              </w:rPr>
              <w:t>R</w:t>
            </w:r>
          </w:p>
        </w:tc>
        <w:tc>
          <w:tcPr>
            <w:tcW w:w="450" w:type="dxa"/>
            <w:shd w:val="clear" w:color="auto" w:fill="D9D9D9"/>
            <w:vAlign w:val="center"/>
          </w:tcPr>
          <w:p w14:paraId="0777F9F0" w14:textId="77777777" w:rsidR="00EA44EB" w:rsidRPr="00FF37CC" w:rsidRDefault="00EA44EB" w:rsidP="00EA3129">
            <w:pPr>
              <w:spacing w:after="120"/>
              <w:ind w:left="0"/>
              <w:jc w:val="center"/>
              <w:rPr>
                <w:b/>
              </w:rPr>
            </w:pPr>
            <w:r w:rsidRPr="00FF37CC">
              <w:rPr>
                <w:b/>
              </w:rPr>
              <w:t>M</w:t>
            </w:r>
          </w:p>
        </w:tc>
        <w:tc>
          <w:tcPr>
            <w:tcW w:w="540" w:type="dxa"/>
            <w:shd w:val="clear" w:color="auto" w:fill="D9D9D9"/>
          </w:tcPr>
          <w:p w14:paraId="20BC2D87" w14:textId="77777777" w:rsidR="00EA44EB" w:rsidRPr="00926A39" w:rsidRDefault="00EA44EB" w:rsidP="00EA3129">
            <w:pPr>
              <w:spacing w:after="120"/>
              <w:ind w:left="0"/>
              <w:jc w:val="center"/>
              <w:rPr>
                <w:b/>
                <w:sz w:val="22"/>
              </w:rPr>
            </w:pPr>
            <w:r>
              <w:rPr>
                <w:b/>
              </w:rPr>
              <w:t>S</w:t>
            </w:r>
          </w:p>
        </w:tc>
        <w:tc>
          <w:tcPr>
            <w:tcW w:w="7380" w:type="dxa"/>
            <w:shd w:val="clear" w:color="auto" w:fill="D9D9D9"/>
            <w:vAlign w:val="center"/>
          </w:tcPr>
          <w:p w14:paraId="6E2B5680" w14:textId="77777777" w:rsidR="00EA44EB" w:rsidRPr="00FF37CC" w:rsidRDefault="00EA44EB" w:rsidP="00EA3129">
            <w:pPr>
              <w:spacing w:after="120"/>
              <w:ind w:left="0"/>
              <w:jc w:val="center"/>
              <w:rPr>
                <w:b/>
              </w:rPr>
            </w:pPr>
            <w:r w:rsidRPr="00FF37CC">
              <w:rPr>
                <w:b/>
              </w:rPr>
              <w:t>Mô tả</w:t>
            </w:r>
          </w:p>
        </w:tc>
      </w:tr>
      <w:tr w:rsidR="00EA44EB" w:rsidRPr="00FF37CC" w14:paraId="0F28F17F" w14:textId="77777777" w:rsidTr="006F0AB6">
        <w:trPr>
          <w:cantSplit/>
          <w:trHeight w:val="827"/>
        </w:trPr>
        <w:tc>
          <w:tcPr>
            <w:tcW w:w="14737" w:type="dxa"/>
            <w:gridSpan w:val="8"/>
            <w:vAlign w:val="center"/>
          </w:tcPr>
          <w:p w14:paraId="65DA9F95" w14:textId="77777777" w:rsidR="00EA44EB" w:rsidRPr="00D50251" w:rsidRDefault="00EA44EB" w:rsidP="00EA3129">
            <w:pPr>
              <w:pStyle w:val="Sothutu-1so"/>
              <w:spacing w:before="120" w:after="120" w:line="276" w:lineRule="auto"/>
              <w:jc w:val="left"/>
              <w:rPr>
                <w:b/>
                <w:szCs w:val="24"/>
              </w:rPr>
            </w:pPr>
            <w:r w:rsidRPr="00D50251">
              <w:rPr>
                <w:b/>
                <w:szCs w:val="24"/>
              </w:rPr>
              <w:t>Header</w:t>
            </w:r>
          </w:p>
        </w:tc>
      </w:tr>
      <w:tr w:rsidR="00EA44EB" w:rsidRPr="00FF37CC" w14:paraId="778C8044" w14:textId="77777777" w:rsidTr="006F0AB6">
        <w:trPr>
          <w:cantSplit/>
          <w:trHeight w:val="827"/>
        </w:trPr>
        <w:tc>
          <w:tcPr>
            <w:tcW w:w="1800" w:type="dxa"/>
            <w:vAlign w:val="center"/>
          </w:tcPr>
          <w:p w14:paraId="30C54ADD" w14:textId="77777777" w:rsidR="00EA44EB" w:rsidRDefault="00EA44EB" w:rsidP="00EA3129">
            <w:pPr>
              <w:ind w:left="0"/>
            </w:pPr>
            <w:r>
              <w:t>Thông tin cá nhân</w:t>
            </w:r>
          </w:p>
        </w:tc>
        <w:tc>
          <w:tcPr>
            <w:tcW w:w="1980" w:type="dxa"/>
            <w:vAlign w:val="center"/>
          </w:tcPr>
          <w:p w14:paraId="1BD5BCD4" w14:textId="77777777" w:rsidR="00EA44EB" w:rsidRPr="00FF37CC" w:rsidRDefault="00EA44EB" w:rsidP="00EA3129">
            <w:pPr>
              <w:ind w:left="0"/>
            </w:pPr>
          </w:p>
        </w:tc>
        <w:tc>
          <w:tcPr>
            <w:tcW w:w="1417" w:type="dxa"/>
            <w:vAlign w:val="center"/>
          </w:tcPr>
          <w:p w14:paraId="71B9E1DC" w14:textId="77777777" w:rsidR="00EA44EB" w:rsidRDefault="00EA44EB" w:rsidP="00EA3129">
            <w:pPr>
              <w:ind w:left="0"/>
            </w:pPr>
          </w:p>
        </w:tc>
        <w:tc>
          <w:tcPr>
            <w:tcW w:w="630" w:type="dxa"/>
            <w:vAlign w:val="center"/>
          </w:tcPr>
          <w:p w14:paraId="031AB4C1" w14:textId="77777777" w:rsidR="00EA44EB" w:rsidRPr="00FF37CC" w:rsidRDefault="00EA44EB" w:rsidP="00EA3129">
            <w:pPr>
              <w:pStyle w:val="Sothutu-1so"/>
              <w:spacing w:before="120" w:after="120" w:line="276" w:lineRule="auto"/>
              <w:jc w:val="left"/>
              <w:rPr>
                <w:szCs w:val="24"/>
              </w:rPr>
            </w:pPr>
          </w:p>
        </w:tc>
        <w:tc>
          <w:tcPr>
            <w:tcW w:w="540" w:type="dxa"/>
            <w:vAlign w:val="center"/>
          </w:tcPr>
          <w:p w14:paraId="3294FF18" w14:textId="77777777" w:rsidR="00EA44EB" w:rsidRPr="00FF37CC" w:rsidRDefault="00EA44EB" w:rsidP="00EA3129">
            <w:pPr>
              <w:pStyle w:val="Sothutu-1so"/>
              <w:spacing w:before="120" w:after="120" w:line="276" w:lineRule="auto"/>
              <w:jc w:val="left"/>
              <w:rPr>
                <w:szCs w:val="24"/>
              </w:rPr>
            </w:pPr>
          </w:p>
        </w:tc>
        <w:tc>
          <w:tcPr>
            <w:tcW w:w="450" w:type="dxa"/>
            <w:vAlign w:val="center"/>
          </w:tcPr>
          <w:p w14:paraId="190B114B" w14:textId="77777777" w:rsidR="00EA44EB" w:rsidRPr="00FF37CC" w:rsidRDefault="00EA44EB" w:rsidP="00EA3129">
            <w:pPr>
              <w:pStyle w:val="Sothutu-1so"/>
              <w:spacing w:before="120" w:after="120" w:line="276" w:lineRule="auto"/>
              <w:jc w:val="left"/>
              <w:rPr>
                <w:szCs w:val="24"/>
              </w:rPr>
            </w:pPr>
          </w:p>
        </w:tc>
        <w:tc>
          <w:tcPr>
            <w:tcW w:w="540" w:type="dxa"/>
          </w:tcPr>
          <w:p w14:paraId="58A31EFF" w14:textId="77777777" w:rsidR="00EA44EB" w:rsidRPr="00FF37CC" w:rsidRDefault="00EA44EB" w:rsidP="00EA3129">
            <w:pPr>
              <w:pStyle w:val="Sothutu-1so"/>
              <w:spacing w:before="120" w:after="120" w:line="276" w:lineRule="auto"/>
              <w:jc w:val="center"/>
              <w:rPr>
                <w:szCs w:val="24"/>
              </w:rPr>
            </w:pPr>
          </w:p>
        </w:tc>
        <w:tc>
          <w:tcPr>
            <w:tcW w:w="7380" w:type="dxa"/>
            <w:vAlign w:val="center"/>
          </w:tcPr>
          <w:p w14:paraId="04E8F1AF" w14:textId="77777777" w:rsidR="00EA44EB" w:rsidRDefault="00EA44EB" w:rsidP="00EA3129">
            <w:pPr>
              <w:pStyle w:val="Sothutu-1so"/>
              <w:spacing w:before="120" w:after="120" w:line="276" w:lineRule="auto"/>
              <w:jc w:val="left"/>
            </w:pPr>
            <w:r>
              <w:t>Khi ấn vào icon Avatar sẽ chuyển sang màn hình thông tin tài khoản</w:t>
            </w:r>
          </w:p>
        </w:tc>
      </w:tr>
      <w:tr w:rsidR="00EA44EB" w:rsidRPr="00FF37CC" w14:paraId="7AC34F14" w14:textId="77777777" w:rsidTr="006F0AB6">
        <w:trPr>
          <w:cantSplit/>
          <w:trHeight w:val="827"/>
        </w:trPr>
        <w:tc>
          <w:tcPr>
            <w:tcW w:w="14737" w:type="dxa"/>
            <w:gridSpan w:val="8"/>
            <w:vAlign w:val="center"/>
          </w:tcPr>
          <w:p w14:paraId="6421ABA9" w14:textId="7E16865F" w:rsidR="00EA44EB" w:rsidRPr="007361C0" w:rsidRDefault="00FD436B" w:rsidP="00EA3129">
            <w:pPr>
              <w:pStyle w:val="Sothutu-1so"/>
              <w:spacing w:before="120" w:after="120" w:line="276" w:lineRule="auto"/>
              <w:jc w:val="left"/>
              <w:rPr>
                <w:b/>
              </w:rPr>
            </w:pPr>
            <w:r>
              <w:rPr>
                <w:b/>
              </w:rPr>
              <w:t>Group: Kế toán phải trả</w:t>
            </w:r>
          </w:p>
        </w:tc>
      </w:tr>
      <w:tr w:rsidR="00EA44EB" w:rsidRPr="00FF37CC" w14:paraId="3D935F8F" w14:textId="77777777" w:rsidTr="006F0AB6">
        <w:trPr>
          <w:cantSplit/>
          <w:trHeight w:val="827"/>
        </w:trPr>
        <w:tc>
          <w:tcPr>
            <w:tcW w:w="1800" w:type="dxa"/>
            <w:vAlign w:val="center"/>
          </w:tcPr>
          <w:p w14:paraId="31BDA68E" w14:textId="1751741A" w:rsidR="00EA44EB" w:rsidRDefault="00FD436B" w:rsidP="00EA3129">
            <w:pPr>
              <w:ind w:left="0"/>
            </w:pPr>
            <w:r>
              <w:t>Tờ trình</w:t>
            </w:r>
          </w:p>
        </w:tc>
        <w:tc>
          <w:tcPr>
            <w:tcW w:w="1980" w:type="dxa"/>
            <w:vAlign w:val="center"/>
          </w:tcPr>
          <w:p w14:paraId="53AB6BD4" w14:textId="77777777" w:rsidR="00EA44EB" w:rsidRPr="00FF37CC" w:rsidRDefault="00EA44EB" w:rsidP="00EA3129">
            <w:pPr>
              <w:ind w:left="0"/>
            </w:pPr>
          </w:p>
        </w:tc>
        <w:tc>
          <w:tcPr>
            <w:tcW w:w="1417" w:type="dxa"/>
            <w:vAlign w:val="center"/>
          </w:tcPr>
          <w:p w14:paraId="72548079" w14:textId="53F79E92" w:rsidR="00EA44EB" w:rsidRDefault="00EA44EB" w:rsidP="00EA3129">
            <w:pPr>
              <w:ind w:left="0"/>
            </w:pPr>
          </w:p>
        </w:tc>
        <w:tc>
          <w:tcPr>
            <w:tcW w:w="630" w:type="dxa"/>
            <w:vAlign w:val="center"/>
          </w:tcPr>
          <w:p w14:paraId="2ED1A7B5" w14:textId="77777777" w:rsidR="00EA44EB" w:rsidRPr="00FF37CC" w:rsidRDefault="00EA44EB" w:rsidP="00EA3129">
            <w:pPr>
              <w:pStyle w:val="Sothutu-1so"/>
              <w:spacing w:before="120" w:after="120" w:line="276" w:lineRule="auto"/>
              <w:jc w:val="left"/>
              <w:rPr>
                <w:szCs w:val="24"/>
              </w:rPr>
            </w:pPr>
          </w:p>
        </w:tc>
        <w:tc>
          <w:tcPr>
            <w:tcW w:w="540" w:type="dxa"/>
            <w:vAlign w:val="center"/>
          </w:tcPr>
          <w:p w14:paraId="3C1B8712" w14:textId="77777777" w:rsidR="00EA44EB" w:rsidRPr="00FF37CC" w:rsidRDefault="00EA44EB" w:rsidP="00EA3129">
            <w:pPr>
              <w:pStyle w:val="Sothutu-1so"/>
              <w:spacing w:before="120" w:after="120" w:line="276" w:lineRule="auto"/>
              <w:jc w:val="left"/>
              <w:rPr>
                <w:szCs w:val="24"/>
              </w:rPr>
            </w:pPr>
          </w:p>
        </w:tc>
        <w:tc>
          <w:tcPr>
            <w:tcW w:w="450" w:type="dxa"/>
            <w:vAlign w:val="center"/>
          </w:tcPr>
          <w:p w14:paraId="07199FD9" w14:textId="77777777" w:rsidR="00EA44EB" w:rsidRPr="00FF37CC" w:rsidRDefault="00EA44EB" w:rsidP="00EA3129">
            <w:pPr>
              <w:pStyle w:val="Sothutu-1so"/>
              <w:spacing w:before="120" w:after="120" w:line="276" w:lineRule="auto"/>
              <w:jc w:val="left"/>
              <w:rPr>
                <w:szCs w:val="24"/>
              </w:rPr>
            </w:pPr>
          </w:p>
        </w:tc>
        <w:tc>
          <w:tcPr>
            <w:tcW w:w="540" w:type="dxa"/>
          </w:tcPr>
          <w:p w14:paraId="7D16074B" w14:textId="77777777" w:rsidR="00EA44EB" w:rsidRPr="00FF37CC" w:rsidRDefault="00EA44EB" w:rsidP="00EA3129">
            <w:pPr>
              <w:pStyle w:val="Sothutu-1so"/>
              <w:spacing w:before="120" w:after="120" w:line="276" w:lineRule="auto"/>
              <w:jc w:val="center"/>
              <w:rPr>
                <w:szCs w:val="24"/>
              </w:rPr>
            </w:pPr>
          </w:p>
        </w:tc>
        <w:tc>
          <w:tcPr>
            <w:tcW w:w="7380" w:type="dxa"/>
            <w:vAlign w:val="center"/>
          </w:tcPr>
          <w:p w14:paraId="5122C2AE" w14:textId="7D3A0849" w:rsidR="00EA44EB" w:rsidRDefault="00F25486" w:rsidP="00EA3129">
            <w:pPr>
              <w:pStyle w:val="Sothutu-1so"/>
              <w:spacing w:before="120" w:after="120" w:line="276" w:lineRule="auto"/>
              <w:jc w:val="left"/>
            </w:pPr>
            <w:r>
              <w:t xml:space="preserve">Khi ấn chọn sẽ chuyển sang </w:t>
            </w:r>
            <w:r w:rsidR="00506C0C">
              <w:t>Danh sách Tờ trình</w:t>
            </w:r>
          </w:p>
        </w:tc>
      </w:tr>
      <w:tr w:rsidR="00406DC1" w:rsidRPr="00FF37CC" w14:paraId="5628B819" w14:textId="77777777" w:rsidTr="006F0AB6">
        <w:trPr>
          <w:cantSplit/>
          <w:trHeight w:val="827"/>
        </w:trPr>
        <w:tc>
          <w:tcPr>
            <w:tcW w:w="1800" w:type="dxa"/>
            <w:vAlign w:val="center"/>
          </w:tcPr>
          <w:p w14:paraId="6D46D442" w14:textId="58BD2BA6" w:rsidR="00406DC1" w:rsidRDefault="00F25486" w:rsidP="00EA3129">
            <w:pPr>
              <w:ind w:left="0"/>
            </w:pPr>
            <w:r>
              <w:t>Đề nghị thanh toán</w:t>
            </w:r>
          </w:p>
        </w:tc>
        <w:tc>
          <w:tcPr>
            <w:tcW w:w="1980" w:type="dxa"/>
            <w:vAlign w:val="center"/>
          </w:tcPr>
          <w:p w14:paraId="5149DC90" w14:textId="77777777" w:rsidR="00406DC1" w:rsidRPr="00FF37CC" w:rsidRDefault="00406DC1" w:rsidP="00EA3129">
            <w:pPr>
              <w:ind w:left="0"/>
            </w:pPr>
          </w:p>
        </w:tc>
        <w:tc>
          <w:tcPr>
            <w:tcW w:w="1417" w:type="dxa"/>
            <w:vAlign w:val="center"/>
          </w:tcPr>
          <w:p w14:paraId="199F726E" w14:textId="77777777" w:rsidR="00406DC1" w:rsidRDefault="00406DC1" w:rsidP="00EA3129">
            <w:pPr>
              <w:ind w:left="0"/>
            </w:pPr>
          </w:p>
        </w:tc>
        <w:tc>
          <w:tcPr>
            <w:tcW w:w="630" w:type="dxa"/>
            <w:vAlign w:val="center"/>
          </w:tcPr>
          <w:p w14:paraId="14F5B1F1" w14:textId="77777777" w:rsidR="00406DC1" w:rsidRPr="00FF37CC" w:rsidRDefault="00406DC1" w:rsidP="00EA3129">
            <w:pPr>
              <w:pStyle w:val="Sothutu-1so"/>
              <w:spacing w:before="120" w:after="120" w:line="276" w:lineRule="auto"/>
              <w:jc w:val="left"/>
              <w:rPr>
                <w:szCs w:val="24"/>
              </w:rPr>
            </w:pPr>
          </w:p>
        </w:tc>
        <w:tc>
          <w:tcPr>
            <w:tcW w:w="540" w:type="dxa"/>
            <w:vAlign w:val="center"/>
          </w:tcPr>
          <w:p w14:paraId="30B82512" w14:textId="77777777" w:rsidR="00406DC1" w:rsidRPr="00FF37CC" w:rsidRDefault="00406DC1" w:rsidP="00EA3129">
            <w:pPr>
              <w:pStyle w:val="Sothutu-1so"/>
              <w:spacing w:before="120" w:after="120" w:line="276" w:lineRule="auto"/>
              <w:jc w:val="left"/>
              <w:rPr>
                <w:szCs w:val="24"/>
              </w:rPr>
            </w:pPr>
          </w:p>
        </w:tc>
        <w:tc>
          <w:tcPr>
            <w:tcW w:w="450" w:type="dxa"/>
            <w:vAlign w:val="center"/>
          </w:tcPr>
          <w:p w14:paraId="2372F80F" w14:textId="77777777" w:rsidR="00406DC1" w:rsidRPr="00FF37CC" w:rsidRDefault="00406DC1" w:rsidP="00EA3129">
            <w:pPr>
              <w:pStyle w:val="Sothutu-1so"/>
              <w:spacing w:before="120" w:after="120" w:line="276" w:lineRule="auto"/>
              <w:jc w:val="left"/>
              <w:rPr>
                <w:szCs w:val="24"/>
              </w:rPr>
            </w:pPr>
          </w:p>
        </w:tc>
        <w:tc>
          <w:tcPr>
            <w:tcW w:w="540" w:type="dxa"/>
          </w:tcPr>
          <w:p w14:paraId="0CA32D19" w14:textId="77777777" w:rsidR="00406DC1" w:rsidRPr="00FF37CC" w:rsidRDefault="00406DC1" w:rsidP="00EA3129">
            <w:pPr>
              <w:pStyle w:val="Sothutu-1so"/>
              <w:spacing w:before="120" w:after="120" w:line="276" w:lineRule="auto"/>
              <w:jc w:val="center"/>
              <w:rPr>
                <w:szCs w:val="24"/>
              </w:rPr>
            </w:pPr>
          </w:p>
        </w:tc>
        <w:tc>
          <w:tcPr>
            <w:tcW w:w="7380" w:type="dxa"/>
            <w:vAlign w:val="center"/>
          </w:tcPr>
          <w:p w14:paraId="6B05BCCB" w14:textId="6324EFC9" w:rsidR="00406DC1" w:rsidRDefault="00506C0C" w:rsidP="00EA3129">
            <w:pPr>
              <w:pStyle w:val="Sothutu-1so"/>
              <w:spacing w:before="120" w:after="120" w:line="276" w:lineRule="auto"/>
              <w:jc w:val="left"/>
            </w:pPr>
            <w:r>
              <w:t>Khi ấn chọn sẽ chuyển sang Danh sách Đề nghị thanh toán</w:t>
            </w:r>
          </w:p>
        </w:tc>
      </w:tr>
      <w:tr w:rsidR="00F25486" w:rsidRPr="00FF37CC" w14:paraId="3F141F71" w14:textId="77777777" w:rsidTr="006F0AB6">
        <w:trPr>
          <w:cantSplit/>
          <w:trHeight w:val="827"/>
        </w:trPr>
        <w:tc>
          <w:tcPr>
            <w:tcW w:w="1800" w:type="dxa"/>
            <w:vAlign w:val="center"/>
          </w:tcPr>
          <w:p w14:paraId="0BD25BE7" w14:textId="44B55369" w:rsidR="00F25486" w:rsidRDefault="00F25486" w:rsidP="00EA3129">
            <w:pPr>
              <w:ind w:left="0"/>
            </w:pPr>
            <w:r>
              <w:t>Bảng THTT</w:t>
            </w:r>
          </w:p>
        </w:tc>
        <w:tc>
          <w:tcPr>
            <w:tcW w:w="1980" w:type="dxa"/>
            <w:vAlign w:val="center"/>
          </w:tcPr>
          <w:p w14:paraId="201C554E" w14:textId="77777777" w:rsidR="00F25486" w:rsidRPr="00FF37CC" w:rsidRDefault="00F25486" w:rsidP="00EA3129">
            <w:pPr>
              <w:ind w:left="0"/>
            </w:pPr>
          </w:p>
        </w:tc>
        <w:tc>
          <w:tcPr>
            <w:tcW w:w="1417" w:type="dxa"/>
            <w:vAlign w:val="center"/>
          </w:tcPr>
          <w:p w14:paraId="7A016780" w14:textId="77777777" w:rsidR="00F25486" w:rsidRDefault="00F25486" w:rsidP="00EA3129">
            <w:pPr>
              <w:ind w:left="0"/>
            </w:pPr>
          </w:p>
        </w:tc>
        <w:tc>
          <w:tcPr>
            <w:tcW w:w="630" w:type="dxa"/>
            <w:vAlign w:val="center"/>
          </w:tcPr>
          <w:p w14:paraId="22EC955C" w14:textId="77777777" w:rsidR="00F25486" w:rsidRPr="00FF37CC" w:rsidRDefault="00F25486" w:rsidP="00EA3129">
            <w:pPr>
              <w:pStyle w:val="Sothutu-1so"/>
              <w:spacing w:before="120" w:after="120" w:line="276" w:lineRule="auto"/>
              <w:jc w:val="left"/>
              <w:rPr>
                <w:szCs w:val="24"/>
              </w:rPr>
            </w:pPr>
          </w:p>
        </w:tc>
        <w:tc>
          <w:tcPr>
            <w:tcW w:w="540" w:type="dxa"/>
            <w:vAlign w:val="center"/>
          </w:tcPr>
          <w:p w14:paraId="692AA7A3" w14:textId="77777777" w:rsidR="00F25486" w:rsidRPr="00FF37CC" w:rsidRDefault="00F25486" w:rsidP="00EA3129">
            <w:pPr>
              <w:pStyle w:val="Sothutu-1so"/>
              <w:spacing w:before="120" w:after="120" w:line="276" w:lineRule="auto"/>
              <w:jc w:val="left"/>
              <w:rPr>
                <w:szCs w:val="24"/>
              </w:rPr>
            </w:pPr>
          </w:p>
        </w:tc>
        <w:tc>
          <w:tcPr>
            <w:tcW w:w="450" w:type="dxa"/>
            <w:vAlign w:val="center"/>
          </w:tcPr>
          <w:p w14:paraId="246E016B" w14:textId="77777777" w:rsidR="00F25486" w:rsidRPr="00FF37CC" w:rsidRDefault="00F25486" w:rsidP="00EA3129">
            <w:pPr>
              <w:pStyle w:val="Sothutu-1so"/>
              <w:spacing w:before="120" w:after="120" w:line="276" w:lineRule="auto"/>
              <w:jc w:val="left"/>
              <w:rPr>
                <w:szCs w:val="24"/>
              </w:rPr>
            </w:pPr>
          </w:p>
        </w:tc>
        <w:tc>
          <w:tcPr>
            <w:tcW w:w="540" w:type="dxa"/>
          </w:tcPr>
          <w:p w14:paraId="2B391A3F" w14:textId="77777777" w:rsidR="00F25486" w:rsidRPr="00FF37CC" w:rsidRDefault="00F25486" w:rsidP="00EA3129">
            <w:pPr>
              <w:pStyle w:val="Sothutu-1so"/>
              <w:spacing w:before="120" w:after="120" w:line="276" w:lineRule="auto"/>
              <w:jc w:val="center"/>
              <w:rPr>
                <w:szCs w:val="24"/>
              </w:rPr>
            </w:pPr>
          </w:p>
        </w:tc>
        <w:tc>
          <w:tcPr>
            <w:tcW w:w="7380" w:type="dxa"/>
            <w:vAlign w:val="center"/>
          </w:tcPr>
          <w:p w14:paraId="48B0BB74" w14:textId="2A329CCA" w:rsidR="00F25486" w:rsidRDefault="00506C0C" w:rsidP="00EA3129">
            <w:pPr>
              <w:pStyle w:val="Sothutu-1so"/>
              <w:spacing w:before="120" w:after="120" w:line="276" w:lineRule="auto"/>
              <w:jc w:val="left"/>
            </w:pPr>
            <w:r>
              <w:t>Khi ấn chọn sẽ chuyển sang Danh sách Bảng THTT</w:t>
            </w:r>
          </w:p>
        </w:tc>
      </w:tr>
      <w:tr w:rsidR="00F25486" w:rsidRPr="00FF37CC" w14:paraId="3C094D46" w14:textId="77777777" w:rsidTr="006F0AB6">
        <w:trPr>
          <w:cantSplit/>
          <w:trHeight w:val="827"/>
        </w:trPr>
        <w:tc>
          <w:tcPr>
            <w:tcW w:w="1800" w:type="dxa"/>
            <w:vAlign w:val="center"/>
          </w:tcPr>
          <w:p w14:paraId="7B59E63E" w14:textId="461FBFAE" w:rsidR="00F25486" w:rsidRDefault="00F25486" w:rsidP="00EA3129">
            <w:pPr>
              <w:ind w:left="0"/>
            </w:pPr>
            <w:r>
              <w:t>Hóa đơn</w:t>
            </w:r>
          </w:p>
        </w:tc>
        <w:tc>
          <w:tcPr>
            <w:tcW w:w="1980" w:type="dxa"/>
            <w:vAlign w:val="center"/>
          </w:tcPr>
          <w:p w14:paraId="42E2C0E6" w14:textId="77777777" w:rsidR="00F25486" w:rsidRPr="00FF37CC" w:rsidRDefault="00F25486" w:rsidP="00EA3129">
            <w:pPr>
              <w:ind w:left="0"/>
            </w:pPr>
          </w:p>
        </w:tc>
        <w:tc>
          <w:tcPr>
            <w:tcW w:w="1417" w:type="dxa"/>
            <w:vAlign w:val="center"/>
          </w:tcPr>
          <w:p w14:paraId="100F1272" w14:textId="77777777" w:rsidR="00F25486" w:rsidRDefault="00F25486" w:rsidP="00EA3129">
            <w:pPr>
              <w:ind w:left="0"/>
            </w:pPr>
          </w:p>
        </w:tc>
        <w:tc>
          <w:tcPr>
            <w:tcW w:w="630" w:type="dxa"/>
            <w:vAlign w:val="center"/>
          </w:tcPr>
          <w:p w14:paraId="2D435F8E" w14:textId="77777777" w:rsidR="00F25486" w:rsidRPr="00FF37CC" w:rsidRDefault="00F25486" w:rsidP="00EA3129">
            <w:pPr>
              <w:pStyle w:val="Sothutu-1so"/>
              <w:spacing w:before="120" w:after="120" w:line="276" w:lineRule="auto"/>
              <w:jc w:val="left"/>
              <w:rPr>
                <w:szCs w:val="24"/>
              </w:rPr>
            </w:pPr>
          </w:p>
        </w:tc>
        <w:tc>
          <w:tcPr>
            <w:tcW w:w="540" w:type="dxa"/>
            <w:vAlign w:val="center"/>
          </w:tcPr>
          <w:p w14:paraId="0CB590A6" w14:textId="77777777" w:rsidR="00F25486" w:rsidRPr="00FF37CC" w:rsidRDefault="00F25486" w:rsidP="00EA3129">
            <w:pPr>
              <w:pStyle w:val="Sothutu-1so"/>
              <w:spacing w:before="120" w:after="120" w:line="276" w:lineRule="auto"/>
              <w:jc w:val="left"/>
              <w:rPr>
                <w:szCs w:val="24"/>
              </w:rPr>
            </w:pPr>
          </w:p>
        </w:tc>
        <w:tc>
          <w:tcPr>
            <w:tcW w:w="450" w:type="dxa"/>
            <w:vAlign w:val="center"/>
          </w:tcPr>
          <w:p w14:paraId="2C7ADD6A" w14:textId="77777777" w:rsidR="00F25486" w:rsidRPr="00FF37CC" w:rsidRDefault="00F25486" w:rsidP="00EA3129">
            <w:pPr>
              <w:pStyle w:val="Sothutu-1so"/>
              <w:spacing w:before="120" w:after="120" w:line="276" w:lineRule="auto"/>
              <w:jc w:val="left"/>
              <w:rPr>
                <w:szCs w:val="24"/>
              </w:rPr>
            </w:pPr>
          </w:p>
        </w:tc>
        <w:tc>
          <w:tcPr>
            <w:tcW w:w="540" w:type="dxa"/>
          </w:tcPr>
          <w:p w14:paraId="008CEC53" w14:textId="77777777" w:rsidR="00F25486" w:rsidRPr="00FF37CC" w:rsidRDefault="00F25486" w:rsidP="00EA3129">
            <w:pPr>
              <w:pStyle w:val="Sothutu-1so"/>
              <w:spacing w:before="120" w:after="120" w:line="276" w:lineRule="auto"/>
              <w:jc w:val="center"/>
              <w:rPr>
                <w:szCs w:val="24"/>
              </w:rPr>
            </w:pPr>
          </w:p>
        </w:tc>
        <w:tc>
          <w:tcPr>
            <w:tcW w:w="7380" w:type="dxa"/>
            <w:vAlign w:val="center"/>
          </w:tcPr>
          <w:p w14:paraId="3952E433" w14:textId="5E67E552" w:rsidR="00F25486" w:rsidRDefault="00506C0C" w:rsidP="00EA3129">
            <w:pPr>
              <w:pStyle w:val="Sothutu-1so"/>
              <w:spacing w:before="120" w:after="120" w:line="276" w:lineRule="auto"/>
              <w:jc w:val="left"/>
            </w:pPr>
            <w:r>
              <w:t>Khi ấn chọn sẽ chuyển sang Danh sách Hóa đơn</w:t>
            </w:r>
          </w:p>
        </w:tc>
      </w:tr>
      <w:tr w:rsidR="00F25486" w:rsidRPr="00FF37CC" w14:paraId="333C84FA" w14:textId="77777777" w:rsidTr="006F0AB6">
        <w:trPr>
          <w:cantSplit/>
          <w:trHeight w:val="827"/>
        </w:trPr>
        <w:tc>
          <w:tcPr>
            <w:tcW w:w="1800" w:type="dxa"/>
            <w:vAlign w:val="center"/>
          </w:tcPr>
          <w:p w14:paraId="34546412" w14:textId="43713F8A" w:rsidR="00F25486" w:rsidRDefault="00F25486" w:rsidP="00EA3129">
            <w:pPr>
              <w:ind w:left="0"/>
            </w:pPr>
            <w:r>
              <w:t>Trình ký VOffice</w:t>
            </w:r>
          </w:p>
        </w:tc>
        <w:tc>
          <w:tcPr>
            <w:tcW w:w="1980" w:type="dxa"/>
            <w:vAlign w:val="center"/>
          </w:tcPr>
          <w:p w14:paraId="248FD511" w14:textId="77777777" w:rsidR="00F25486" w:rsidRPr="00FF37CC" w:rsidRDefault="00F25486" w:rsidP="00EA3129">
            <w:pPr>
              <w:ind w:left="0"/>
            </w:pPr>
          </w:p>
        </w:tc>
        <w:tc>
          <w:tcPr>
            <w:tcW w:w="1417" w:type="dxa"/>
            <w:vAlign w:val="center"/>
          </w:tcPr>
          <w:p w14:paraId="3CEDAE70" w14:textId="77777777" w:rsidR="00F25486" w:rsidRDefault="00F25486" w:rsidP="00EA3129">
            <w:pPr>
              <w:ind w:left="0"/>
            </w:pPr>
          </w:p>
        </w:tc>
        <w:tc>
          <w:tcPr>
            <w:tcW w:w="630" w:type="dxa"/>
            <w:vAlign w:val="center"/>
          </w:tcPr>
          <w:p w14:paraId="0549E08C" w14:textId="77777777" w:rsidR="00F25486" w:rsidRPr="00FF37CC" w:rsidRDefault="00F25486" w:rsidP="00EA3129">
            <w:pPr>
              <w:pStyle w:val="Sothutu-1so"/>
              <w:spacing w:before="120" w:after="120" w:line="276" w:lineRule="auto"/>
              <w:jc w:val="left"/>
              <w:rPr>
                <w:szCs w:val="24"/>
              </w:rPr>
            </w:pPr>
          </w:p>
        </w:tc>
        <w:tc>
          <w:tcPr>
            <w:tcW w:w="540" w:type="dxa"/>
            <w:vAlign w:val="center"/>
          </w:tcPr>
          <w:p w14:paraId="7E3816E0" w14:textId="77777777" w:rsidR="00F25486" w:rsidRPr="00FF37CC" w:rsidRDefault="00F25486" w:rsidP="00EA3129">
            <w:pPr>
              <w:pStyle w:val="Sothutu-1so"/>
              <w:spacing w:before="120" w:after="120" w:line="276" w:lineRule="auto"/>
              <w:jc w:val="left"/>
              <w:rPr>
                <w:szCs w:val="24"/>
              </w:rPr>
            </w:pPr>
          </w:p>
        </w:tc>
        <w:tc>
          <w:tcPr>
            <w:tcW w:w="450" w:type="dxa"/>
            <w:vAlign w:val="center"/>
          </w:tcPr>
          <w:p w14:paraId="48D27C2C" w14:textId="77777777" w:rsidR="00F25486" w:rsidRPr="00FF37CC" w:rsidRDefault="00F25486" w:rsidP="00EA3129">
            <w:pPr>
              <w:pStyle w:val="Sothutu-1so"/>
              <w:spacing w:before="120" w:after="120" w:line="276" w:lineRule="auto"/>
              <w:jc w:val="left"/>
              <w:rPr>
                <w:szCs w:val="24"/>
              </w:rPr>
            </w:pPr>
          </w:p>
        </w:tc>
        <w:tc>
          <w:tcPr>
            <w:tcW w:w="540" w:type="dxa"/>
          </w:tcPr>
          <w:p w14:paraId="4DF273EF" w14:textId="77777777" w:rsidR="00F25486" w:rsidRPr="00FF37CC" w:rsidRDefault="00F25486" w:rsidP="00EA3129">
            <w:pPr>
              <w:pStyle w:val="Sothutu-1so"/>
              <w:spacing w:before="120" w:after="120" w:line="276" w:lineRule="auto"/>
              <w:jc w:val="center"/>
              <w:rPr>
                <w:szCs w:val="24"/>
              </w:rPr>
            </w:pPr>
          </w:p>
        </w:tc>
        <w:tc>
          <w:tcPr>
            <w:tcW w:w="7380" w:type="dxa"/>
            <w:vAlign w:val="center"/>
          </w:tcPr>
          <w:p w14:paraId="69566A65" w14:textId="16AA7D32" w:rsidR="00F25486" w:rsidRDefault="00506C0C" w:rsidP="00EA3129">
            <w:pPr>
              <w:pStyle w:val="Sothutu-1so"/>
              <w:spacing w:before="120" w:after="120" w:line="276" w:lineRule="auto"/>
              <w:jc w:val="left"/>
            </w:pPr>
            <w:r>
              <w:t>Khi ấn chọn sẽ chuyển sang Danh sách trình ký Voffice</w:t>
            </w:r>
          </w:p>
        </w:tc>
      </w:tr>
      <w:tr w:rsidR="00CC5BA8" w:rsidRPr="00FF37CC" w14:paraId="27B186ED" w14:textId="77777777" w:rsidTr="006F0AB6">
        <w:trPr>
          <w:cantSplit/>
          <w:trHeight w:val="827"/>
        </w:trPr>
        <w:tc>
          <w:tcPr>
            <w:tcW w:w="14737" w:type="dxa"/>
            <w:gridSpan w:val="8"/>
            <w:vAlign w:val="center"/>
          </w:tcPr>
          <w:p w14:paraId="6ADFD314" w14:textId="4AC3BBDF" w:rsidR="00CC5BA8" w:rsidRDefault="00CC5BA8" w:rsidP="00EA3129">
            <w:pPr>
              <w:pStyle w:val="Sothutu-1so"/>
              <w:spacing w:before="120" w:after="120" w:line="276" w:lineRule="auto"/>
              <w:jc w:val="left"/>
            </w:pPr>
            <w:r>
              <w:rPr>
                <w:b/>
              </w:rPr>
              <w:lastRenderedPageBreak/>
              <w:t>Group: Đối tượng công nợ</w:t>
            </w:r>
          </w:p>
        </w:tc>
      </w:tr>
      <w:tr w:rsidR="00CC5BA8" w:rsidRPr="00FF37CC" w14:paraId="664630D1" w14:textId="77777777" w:rsidTr="006F0AB6">
        <w:trPr>
          <w:cantSplit/>
          <w:trHeight w:val="827"/>
        </w:trPr>
        <w:tc>
          <w:tcPr>
            <w:tcW w:w="1800" w:type="dxa"/>
            <w:vAlign w:val="center"/>
          </w:tcPr>
          <w:p w14:paraId="68713E93" w14:textId="366F62CC" w:rsidR="00CC5BA8" w:rsidRDefault="00CC5BA8" w:rsidP="00EA3129">
            <w:pPr>
              <w:ind w:left="0"/>
            </w:pPr>
            <w:r>
              <w:t>Danh sách đối tượng</w:t>
            </w:r>
          </w:p>
        </w:tc>
        <w:tc>
          <w:tcPr>
            <w:tcW w:w="1980" w:type="dxa"/>
            <w:vAlign w:val="center"/>
          </w:tcPr>
          <w:p w14:paraId="5B7A6C09" w14:textId="77777777" w:rsidR="00CC5BA8" w:rsidRPr="00FF37CC" w:rsidRDefault="00CC5BA8" w:rsidP="00EA3129">
            <w:pPr>
              <w:ind w:left="0"/>
            </w:pPr>
          </w:p>
        </w:tc>
        <w:tc>
          <w:tcPr>
            <w:tcW w:w="1417" w:type="dxa"/>
            <w:vAlign w:val="center"/>
          </w:tcPr>
          <w:p w14:paraId="028F7EEC" w14:textId="77777777" w:rsidR="00CC5BA8" w:rsidRDefault="00CC5BA8" w:rsidP="00EA3129">
            <w:pPr>
              <w:ind w:left="0"/>
            </w:pPr>
          </w:p>
        </w:tc>
        <w:tc>
          <w:tcPr>
            <w:tcW w:w="630" w:type="dxa"/>
            <w:vAlign w:val="center"/>
          </w:tcPr>
          <w:p w14:paraId="5604DB8E" w14:textId="77777777" w:rsidR="00CC5BA8" w:rsidRPr="00FF37CC" w:rsidRDefault="00CC5BA8" w:rsidP="00EA3129">
            <w:pPr>
              <w:pStyle w:val="Sothutu-1so"/>
              <w:spacing w:before="120" w:after="120" w:line="276" w:lineRule="auto"/>
              <w:jc w:val="left"/>
              <w:rPr>
                <w:szCs w:val="24"/>
              </w:rPr>
            </w:pPr>
          </w:p>
        </w:tc>
        <w:tc>
          <w:tcPr>
            <w:tcW w:w="540" w:type="dxa"/>
            <w:vAlign w:val="center"/>
          </w:tcPr>
          <w:p w14:paraId="1367BCCB" w14:textId="77777777" w:rsidR="00CC5BA8" w:rsidRPr="00FF37CC" w:rsidRDefault="00CC5BA8" w:rsidP="00EA3129">
            <w:pPr>
              <w:pStyle w:val="Sothutu-1so"/>
              <w:spacing w:before="120" w:after="120" w:line="276" w:lineRule="auto"/>
              <w:jc w:val="left"/>
              <w:rPr>
                <w:szCs w:val="24"/>
              </w:rPr>
            </w:pPr>
          </w:p>
        </w:tc>
        <w:tc>
          <w:tcPr>
            <w:tcW w:w="450" w:type="dxa"/>
            <w:vAlign w:val="center"/>
          </w:tcPr>
          <w:p w14:paraId="0DC278F0" w14:textId="77777777" w:rsidR="00CC5BA8" w:rsidRPr="00FF37CC" w:rsidRDefault="00CC5BA8" w:rsidP="00EA3129">
            <w:pPr>
              <w:pStyle w:val="Sothutu-1so"/>
              <w:spacing w:before="120" w:after="120" w:line="276" w:lineRule="auto"/>
              <w:jc w:val="left"/>
              <w:rPr>
                <w:szCs w:val="24"/>
              </w:rPr>
            </w:pPr>
          </w:p>
        </w:tc>
        <w:tc>
          <w:tcPr>
            <w:tcW w:w="540" w:type="dxa"/>
          </w:tcPr>
          <w:p w14:paraId="78A643B6" w14:textId="77777777" w:rsidR="00CC5BA8" w:rsidRPr="00FF37CC" w:rsidRDefault="00CC5BA8" w:rsidP="00EA3129">
            <w:pPr>
              <w:pStyle w:val="Sothutu-1so"/>
              <w:spacing w:before="120" w:after="120" w:line="276" w:lineRule="auto"/>
              <w:jc w:val="center"/>
              <w:rPr>
                <w:szCs w:val="24"/>
              </w:rPr>
            </w:pPr>
          </w:p>
        </w:tc>
        <w:tc>
          <w:tcPr>
            <w:tcW w:w="7380" w:type="dxa"/>
            <w:vAlign w:val="center"/>
          </w:tcPr>
          <w:p w14:paraId="1D80839F" w14:textId="2DEA88CD" w:rsidR="00CC5BA8" w:rsidRDefault="004A5781" w:rsidP="00EA3129">
            <w:pPr>
              <w:pStyle w:val="Sothutu-1so"/>
              <w:spacing w:before="120" w:after="120" w:line="276" w:lineRule="auto"/>
              <w:jc w:val="left"/>
            </w:pPr>
            <w:r>
              <w:t>Khi ấn chọn sẽ chuyển sang Danh sách đối tượng</w:t>
            </w:r>
          </w:p>
        </w:tc>
      </w:tr>
      <w:tr w:rsidR="00CC5BA8" w:rsidRPr="00FF37CC" w14:paraId="462291BD" w14:textId="77777777" w:rsidTr="006F0AB6">
        <w:trPr>
          <w:cantSplit/>
          <w:trHeight w:val="827"/>
        </w:trPr>
        <w:tc>
          <w:tcPr>
            <w:tcW w:w="1800" w:type="dxa"/>
            <w:vAlign w:val="center"/>
          </w:tcPr>
          <w:p w14:paraId="28453B65" w14:textId="0529FCB5" w:rsidR="00CC5BA8" w:rsidRDefault="00CC5BA8" w:rsidP="00EA3129">
            <w:pPr>
              <w:ind w:left="0"/>
            </w:pPr>
            <w:r>
              <w:t>Danh sách đề xuất đối tượng</w:t>
            </w:r>
          </w:p>
        </w:tc>
        <w:tc>
          <w:tcPr>
            <w:tcW w:w="1980" w:type="dxa"/>
            <w:vAlign w:val="center"/>
          </w:tcPr>
          <w:p w14:paraId="030465FD" w14:textId="77777777" w:rsidR="00CC5BA8" w:rsidRPr="00FF37CC" w:rsidRDefault="00CC5BA8" w:rsidP="00EA3129">
            <w:pPr>
              <w:ind w:left="0"/>
            </w:pPr>
          </w:p>
        </w:tc>
        <w:tc>
          <w:tcPr>
            <w:tcW w:w="1417" w:type="dxa"/>
            <w:vAlign w:val="center"/>
          </w:tcPr>
          <w:p w14:paraId="5AC95BA6" w14:textId="77777777" w:rsidR="00CC5BA8" w:rsidRDefault="00CC5BA8" w:rsidP="00EA3129">
            <w:pPr>
              <w:ind w:left="0"/>
            </w:pPr>
          </w:p>
        </w:tc>
        <w:tc>
          <w:tcPr>
            <w:tcW w:w="630" w:type="dxa"/>
            <w:vAlign w:val="center"/>
          </w:tcPr>
          <w:p w14:paraId="79CDC6BF" w14:textId="77777777" w:rsidR="00CC5BA8" w:rsidRPr="00FF37CC" w:rsidRDefault="00CC5BA8" w:rsidP="00EA3129">
            <w:pPr>
              <w:pStyle w:val="Sothutu-1so"/>
              <w:spacing w:before="120" w:after="120" w:line="276" w:lineRule="auto"/>
              <w:jc w:val="left"/>
              <w:rPr>
                <w:szCs w:val="24"/>
              </w:rPr>
            </w:pPr>
          </w:p>
        </w:tc>
        <w:tc>
          <w:tcPr>
            <w:tcW w:w="540" w:type="dxa"/>
            <w:vAlign w:val="center"/>
          </w:tcPr>
          <w:p w14:paraId="664E7D41" w14:textId="77777777" w:rsidR="00CC5BA8" w:rsidRPr="00FF37CC" w:rsidRDefault="00CC5BA8" w:rsidP="00EA3129">
            <w:pPr>
              <w:pStyle w:val="Sothutu-1so"/>
              <w:spacing w:before="120" w:after="120" w:line="276" w:lineRule="auto"/>
              <w:jc w:val="left"/>
              <w:rPr>
                <w:szCs w:val="24"/>
              </w:rPr>
            </w:pPr>
          </w:p>
        </w:tc>
        <w:tc>
          <w:tcPr>
            <w:tcW w:w="450" w:type="dxa"/>
            <w:vAlign w:val="center"/>
          </w:tcPr>
          <w:p w14:paraId="6C2807CB" w14:textId="77777777" w:rsidR="00CC5BA8" w:rsidRPr="00FF37CC" w:rsidRDefault="00CC5BA8" w:rsidP="00EA3129">
            <w:pPr>
              <w:pStyle w:val="Sothutu-1so"/>
              <w:spacing w:before="120" w:after="120" w:line="276" w:lineRule="auto"/>
              <w:jc w:val="left"/>
              <w:rPr>
                <w:szCs w:val="24"/>
              </w:rPr>
            </w:pPr>
          </w:p>
        </w:tc>
        <w:tc>
          <w:tcPr>
            <w:tcW w:w="540" w:type="dxa"/>
          </w:tcPr>
          <w:p w14:paraId="56BFE723" w14:textId="77777777" w:rsidR="00CC5BA8" w:rsidRPr="00FF37CC" w:rsidRDefault="00CC5BA8" w:rsidP="00EA3129">
            <w:pPr>
              <w:pStyle w:val="Sothutu-1so"/>
              <w:spacing w:before="120" w:after="120" w:line="276" w:lineRule="auto"/>
              <w:jc w:val="center"/>
              <w:rPr>
                <w:szCs w:val="24"/>
              </w:rPr>
            </w:pPr>
          </w:p>
        </w:tc>
        <w:tc>
          <w:tcPr>
            <w:tcW w:w="7380" w:type="dxa"/>
            <w:vAlign w:val="center"/>
          </w:tcPr>
          <w:p w14:paraId="1B13153D" w14:textId="4E7549F2" w:rsidR="00CC5BA8" w:rsidRDefault="004A5781" w:rsidP="00EA3129">
            <w:pPr>
              <w:pStyle w:val="Sothutu-1so"/>
              <w:spacing w:before="120" w:after="120" w:line="276" w:lineRule="auto"/>
              <w:jc w:val="left"/>
            </w:pPr>
            <w:r>
              <w:t>Khi ấn chọn sẽ chuyển sang Danh sách đề xuất đối tượng</w:t>
            </w:r>
          </w:p>
        </w:tc>
      </w:tr>
      <w:tr w:rsidR="004A5781" w:rsidRPr="00FF37CC" w14:paraId="6FB96A97" w14:textId="77777777" w:rsidTr="006F0AB6">
        <w:trPr>
          <w:cantSplit/>
          <w:trHeight w:val="827"/>
        </w:trPr>
        <w:tc>
          <w:tcPr>
            <w:tcW w:w="14737" w:type="dxa"/>
            <w:gridSpan w:val="8"/>
            <w:vAlign w:val="center"/>
          </w:tcPr>
          <w:p w14:paraId="7D0624A9" w14:textId="1F3DDC04" w:rsidR="004A5781" w:rsidRDefault="004A5781" w:rsidP="00EA3129">
            <w:pPr>
              <w:pStyle w:val="Sothutu-1so"/>
              <w:spacing w:before="120" w:after="120" w:line="276" w:lineRule="auto"/>
              <w:jc w:val="left"/>
            </w:pPr>
            <w:r>
              <w:rPr>
                <w:b/>
              </w:rPr>
              <w:t>Group: Báo cáo</w:t>
            </w:r>
          </w:p>
        </w:tc>
      </w:tr>
      <w:tr w:rsidR="004A5781" w:rsidRPr="00FF37CC" w14:paraId="08548252" w14:textId="77777777" w:rsidTr="006F0AB6">
        <w:trPr>
          <w:cantSplit/>
          <w:trHeight w:val="827"/>
        </w:trPr>
        <w:tc>
          <w:tcPr>
            <w:tcW w:w="1800" w:type="dxa"/>
            <w:vAlign w:val="center"/>
          </w:tcPr>
          <w:p w14:paraId="0A26E948" w14:textId="2F8B1542" w:rsidR="004A5781" w:rsidRDefault="004A5781" w:rsidP="00EA3129">
            <w:pPr>
              <w:ind w:left="0"/>
            </w:pPr>
            <w:r>
              <w:t>Báo cáo</w:t>
            </w:r>
          </w:p>
        </w:tc>
        <w:tc>
          <w:tcPr>
            <w:tcW w:w="1980" w:type="dxa"/>
            <w:vAlign w:val="center"/>
          </w:tcPr>
          <w:p w14:paraId="11D01A2B" w14:textId="77777777" w:rsidR="004A5781" w:rsidRPr="00FF37CC" w:rsidRDefault="004A5781" w:rsidP="00EA3129">
            <w:pPr>
              <w:ind w:left="0"/>
            </w:pPr>
          </w:p>
        </w:tc>
        <w:tc>
          <w:tcPr>
            <w:tcW w:w="1417" w:type="dxa"/>
            <w:vAlign w:val="center"/>
          </w:tcPr>
          <w:p w14:paraId="7788A122" w14:textId="77777777" w:rsidR="004A5781" w:rsidRDefault="004A5781" w:rsidP="00EA3129">
            <w:pPr>
              <w:ind w:left="0"/>
            </w:pPr>
          </w:p>
        </w:tc>
        <w:tc>
          <w:tcPr>
            <w:tcW w:w="630" w:type="dxa"/>
            <w:vAlign w:val="center"/>
          </w:tcPr>
          <w:p w14:paraId="4F9A9A6C" w14:textId="77777777" w:rsidR="004A5781" w:rsidRPr="00FF37CC" w:rsidRDefault="004A5781" w:rsidP="00EA3129">
            <w:pPr>
              <w:pStyle w:val="Sothutu-1so"/>
              <w:spacing w:before="120" w:after="120" w:line="276" w:lineRule="auto"/>
              <w:jc w:val="left"/>
              <w:rPr>
                <w:szCs w:val="24"/>
              </w:rPr>
            </w:pPr>
          </w:p>
        </w:tc>
        <w:tc>
          <w:tcPr>
            <w:tcW w:w="540" w:type="dxa"/>
            <w:vAlign w:val="center"/>
          </w:tcPr>
          <w:p w14:paraId="792311D9" w14:textId="77777777" w:rsidR="004A5781" w:rsidRPr="00FF37CC" w:rsidRDefault="004A5781" w:rsidP="00EA3129">
            <w:pPr>
              <w:pStyle w:val="Sothutu-1so"/>
              <w:spacing w:before="120" w:after="120" w:line="276" w:lineRule="auto"/>
              <w:jc w:val="left"/>
              <w:rPr>
                <w:szCs w:val="24"/>
              </w:rPr>
            </w:pPr>
          </w:p>
        </w:tc>
        <w:tc>
          <w:tcPr>
            <w:tcW w:w="450" w:type="dxa"/>
            <w:vAlign w:val="center"/>
          </w:tcPr>
          <w:p w14:paraId="5170B242" w14:textId="77777777" w:rsidR="004A5781" w:rsidRPr="00FF37CC" w:rsidRDefault="004A5781" w:rsidP="00EA3129">
            <w:pPr>
              <w:pStyle w:val="Sothutu-1so"/>
              <w:spacing w:before="120" w:after="120" w:line="276" w:lineRule="auto"/>
              <w:jc w:val="left"/>
              <w:rPr>
                <w:szCs w:val="24"/>
              </w:rPr>
            </w:pPr>
          </w:p>
        </w:tc>
        <w:tc>
          <w:tcPr>
            <w:tcW w:w="540" w:type="dxa"/>
          </w:tcPr>
          <w:p w14:paraId="6B7374B3" w14:textId="77777777" w:rsidR="004A5781" w:rsidRPr="00FF37CC" w:rsidRDefault="004A5781" w:rsidP="00EA3129">
            <w:pPr>
              <w:pStyle w:val="Sothutu-1so"/>
              <w:spacing w:before="120" w:after="120" w:line="276" w:lineRule="auto"/>
              <w:jc w:val="center"/>
              <w:rPr>
                <w:szCs w:val="24"/>
              </w:rPr>
            </w:pPr>
          </w:p>
        </w:tc>
        <w:tc>
          <w:tcPr>
            <w:tcW w:w="7380" w:type="dxa"/>
            <w:vAlign w:val="center"/>
          </w:tcPr>
          <w:p w14:paraId="4750F85A" w14:textId="39FA1F7D" w:rsidR="004A5781" w:rsidRDefault="004A5781" w:rsidP="00EA3129">
            <w:pPr>
              <w:pStyle w:val="Sothutu-1so"/>
              <w:spacing w:before="120" w:after="120" w:line="276" w:lineRule="auto"/>
              <w:jc w:val="left"/>
            </w:pPr>
            <w:r>
              <w:t>Khi ấn chọn sẽ chuyển sang Danh sách báo cáo</w:t>
            </w:r>
          </w:p>
        </w:tc>
      </w:tr>
      <w:tr w:rsidR="004A5781" w:rsidRPr="00FF37CC" w14:paraId="13C5035C" w14:textId="77777777" w:rsidTr="006F0AB6">
        <w:trPr>
          <w:cantSplit/>
          <w:trHeight w:val="827"/>
        </w:trPr>
        <w:tc>
          <w:tcPr>
            <w:tcW w:w="14737" w:type="dxa"/>
            <w:gridSpan w:val="8"/>
            <w:vAlign w:val="center"/>
          </w:tcPr>
          <w:p w14:paraId="72CBE960" w14:textId="02501D2A" w:rsidR="004A5781" w:rsidRDefault="004A5781" w:rsidP="00EA3129">
            <w:pPr>
              <w:pStyle w:val="Sothutu-1so"/>
              <w:spacing w:before="120" w:after="120" w:line="276" w:lineRule="auto"/>
              <w:jc w:val="left"/>
            </w:pPr>
            <w:r>
              <w:rPr>
                <w:b/>
              </w:rPr>
              <w:t>Cài đặt</w:t>
            </w:r>
          </w:p>
        </w:tc>
      </w:tr>
      <w:tr w:rsidR="004A5781" w:rsidRPr="00FF37CC" w14:paraId="2BE07DEA" w14:textId="77777777" w:rsidTr="006F0AB6">
        <w:trPr>
          <w:cantSplit/>
          <w:trHeight w:val="827"/>
        </w:trPr>
        <w:tc>
          <w:tcPr>
            <w:tcW w:w="1800" w:type="dxa"/>
            <w:vAlign w:val="center"/>
          </w:tcPr>
          <w:p w14:paraId="25500B38" w14:textId="2CFF0CB8" w:rsidR="004A5781" w:rsidRDefault="004A5781" w:rsidP="00EA3129">
            <w:pPr>
              <w:ind w:left="0"/>
            </w:pPr>
            <w:r>
              <w:t>Cài đặt</w:t>
            </w:r>
          </w:p>
        </w:tc>
        <w:tc>
          <w:tcPr>
            <w:tcW w:w="1980" w:type="dxa"/>
            <w:vAlign w:val="center"/>
          </w:tcPr>
          <w:p w14:paraId="0ACB16C0" w14:textId="77777777" w:rsidR="004A5781" w:rsidRPr="00FF37CC" w:rsidRDefault="004A5781" w:rsidP="00EA3129">
            <w:pPr>
              <w:ind w:left="0"/>
            </w:pPr>
          </w:p>
        </w:tc>
        <w:tc>
          <w:tcPr>
            <w:tcW w:w="1417" w:type="dxa"/>
            <w:vAlign w:val="center"/>
          </w:tcPr>
          <w:p w14:paraId="2C346817" w14:textId="77777777" w:rsidR="004A5781" w:rsidRDefault="004A5781" w:rsidP="00EA3129">
            <w:pPr>
              <w:ind w:left="0"/>
            </w:pPr>
          </w:p>
        </w:tc>
        <w:tc>
          <w:tcPr>
            <w:tcW w:w="630" w:type="dxa"/>
            <w:vAlign w:val="center"/>
          </w:tcPr>
          <w:p w14:paraId="718A17DD" w14:textId="77777777" w:rsidR="004A5781" w:rsidRPr="00FF37CC" w:rsidRDefault="004A5781" w:rsidP="00EA3129">
            <w:pPr>
              <w:pStyle w:val="Sothutu-1so"/>
              <w:spacing w:before="120" w:after="120" w:line="276" w:lineRule="auto"/>
              <w:jc w:val="left"/>
              <w:rPr>
                <w:szCs w:val="24"/>
              </w:rPr>
            </w:pPr>
          </w:p>
        </w:tc>
        <w:tc>
          <w:tcPr>
            <w:tcW w:w="540" w:type="dxa"/>
            <w:vAlign w:val="center"/>
          </w:tcPr>
          <w:p w14:paraId="59C26D7F" w14:textId="77777777" w:rsidR="004A5781" w:rsidRPr="00FF37CC" w:rsidRDefault="004A5781" w:rsidP="00EA3129">
            <w:pPr>
              <w:pStyle w:val="Sothutu-1so"/>
              <w:spacing w:before="120" w:after="120" w:line="276" w:lineRule="auto"/>
              <w:jc w:val="left"/>
              <w:rPr>
                <w:szCs w:val="24"/>
              </w:rPr>
            </w:pPr>
          </w:p>
        </w:tc>
        <w:tc>
          <w:tcPr>
            <w:tcW w:w="450" w:type="dxa"/>
            <w:vAlign w:val="center"/>
          </w:tcPr>
          <w:p w14:paraId="12EF96DA" w14:textId="77777777" w:rsidR="004A5781" w:rsidRPr="00FF37CC" w:rsidRDefault="004A5781" w:rsidP="00EA3129">
            <w:pPr>
              <w:pStyle w:val="Sothutu-1so"/>
              <w:spacing w:before="120" w:after="120" w:line="276" w:lineRule="auto"/>
              <w:jc w:val="left"/>
              <w:rPr>
                <w:szCs w:val="24"/>
              </w:rPr>
            </w:pPr>
          </w:p>
        </w:tc>
        <w:tc>
          <w:tcPr>
            <w:tcW w:w="540" w:type="dxa"/>
          </w:tcPr>
          <w:p w14:paraId="0C7AEA63" w14:textId="77777777" w:rsidR="004A5781" w:rsidRPr="00FF37CC" w:rsidRDefault="004A5781" w:rsidP="00EA3129">
            <w:pPr>
              <w:pStyle w:val="Sothutu-1so"/>
              <w:spacing w:before="120" w:after="120" w:line="276" w:lineRule="auto"/>
              <w:jc w:val="center"/>
              <w:rPr>
                <w:szCs w:val="24"/>
              </w:rPr>
            </w:pPr>
          </w:p>
        </w:tc>
        <w:tc>
          <w:tcPr>
            <w:tcW w:w="7380" w:type="dxa"/>
            <w:vAlign w:val="center"/>
          </w:tcPr>
          <w:p w14:paraId="627E8C7D" w14:textId="212E017E" w:rsidR="004A5781" w:rsidRDefault="004A5781" w:rsidP="00EA3129">
            <w:pPr>
              <w:pStyle w:val="Sothutu-1so"/>
              <w:spacing w:before="120" w:after="120" w:line="276" w:lineRule="auto"/>
              <w:jc w:val="left"/>
            </w:pPr>
            <w:r>
              <w:t>Khi ấn chọn sẽ chuyển sang màn hình cài đặt</w:t>
            </w:r>
          </w:p>
        </w:tc>
      </w:tr>
      <w:tr w:rsidR="00CC4FBB" w:rsidRPr="00FF37CC" w14:paraId="444CAC79" w14:textId="77777777" w:rsidTr="006F0AB6">
        <w:trPr>
          <w:cantSplit/>
          <w:trHeight w:val="827"/>
        </w:trPr>
        <w:tc>
          <w:tcPr>
            <w:tcW w:w="14737" w:type="dxa"/>
            <w:gridSpan w:val="8"/>
            <w:vAlign w:val="center"/>
          </w:tcPr>
          <w:p w14:paraId="2CA4AB4E" w14:textId="0CB022B9" w:rsidR="00CC4FBB" w:rsidRPr="00CC4FBB" w:rsidRDefault="00CC4FBB" w:rsidP="00EA3129">
            <w:pPr>
              <w:pStyle w:val="Sothutu-1so"/>
              <w:spacing w:before="120" w:after="120" w:line="276" w:lineRule="auto"/>
              <w:jc w:val="left"/>
              <w:rPr>
                <w:b/>
              </w:rPr>
            </w:pPr>
            <w:r w:rsidRPr="00CC4FBB">
              <w:rPr>
                <w:b/>
              </w:rPr>
              <w:t>Đăng xuất</w:t>
            </w:r>
          </w:p>
        </w:tc>
      </w:tr>
      <w:tr w:rsidR="00CC4FBB" w:rsidRPr="00FF37CC" w14:paraId="4C9309C8" w14:textId="77777777" w:rsidTr="006F0AB6">
        <w:trPr>
          <w:cantSplit/>
          <w:trHeight w:val="827"/>
        </w:trPr>
        <w:tc>
          <w:tcPr>
            <w:tcW w:w="1800" w:type="dxa"/>
            <w:vAlign w:val="center"/>
          </w:tcPr>
          <w:p w14:paraId="367F6FC5" w14:textId="0FCEC11E" w:rsidR="00CC4FBB" w:rsidRDefault="00CC4FBB" w:rsidP="00EA3129">
            <w:pPr>
              <w:ind w:left="0"/>
            </w:pPr>
            <w:r>
              <w:t>Thay đổi vai trò</w:t>
            </w:r>
          </w:p>
        </w:tc>
        <w:tc>
          <w:tcPr>
            <w:tcW w:w="1980" w:type="dxa"/>
            <w:vAlign w:val="center"/>
          </w:tcPr>
          <w:p w14:paraId="51EFB387" w14:textId="77777777" w:rsidR="00CC4FBB" w:rsidRPr="00FF37CC" w:rsidRDefault="00CC4FBB" w:rsidP="00EA3129">
            <w:pPr>
              <w:ind w:left="0"/>
            </w:pPr>
          </w:p>
        </w:tc>
        <w:tc>
          <w:tcPr>
            <w:tcW w:w="1417" w:type="dxa"/>
            <w:vAlign w:val="center"/>
          </w:tcPr>
          <w:p w14:paraId="73C72F83" w14:textId="77777777" w:rsidR="00CC4FBB" w:rsidRDefault="00CC4FBB" w:rsidP="00EA3129">
            <w:pPr>
              <w:ind w:left="0"/>
            </w:pPr>
          </w:p>
        </w:tc>
        <w:tc>
          <w:tcPr>
            <w:tcW w:w="630" w:type="dxa"/>
            <w:vAlign w:val="center"/>
          </w:tcPr>
          <w:p w14:paraId="3B769CE4" w14:textId="77777777" w:rsidR="00CC4FBB" w:rsidRPr="00FF37CC" w:rsidRDefault="00CC4FBB" w:rsidP="00EA3129">
            <w:pPr>
              <w:pStyle w:val="Sothutu-1so"/>
              <w:spacing w:before="120" w:after="120" w:line="276" w:lineRule="auto"/>
              <w:jc w:val="left"/>
              <w:rPr>
                <w:szCs w:val="24"/>
              </w:rPr>
            </w:pPr>
          </w:p>
        </w:tc>
        <w:tc>
          <w:tcPr>
            <w:tcW w:w="540" w:type="dxa"/>
            <w:vAlign w:val="center"/>
          </w:tcPr>
          <w:p w14:paraId="506DAAAC" w14:textId="77777777" w:rsidR="00CC4FBB" w:rsidRPr="00FF37CC" w:rsidRDefault="00CC4FBB" w:rsidP="00EA3129">
            <w:pPr>
              <w:pStyle w:val="Sothutu-1so"/>
              <w:spacing w:before="120" w:after="120" w:line="276" w:lineRule="auto"/>
              <w:jc w:val="left"/>
              <w:rPr>
                <w:szCs w:val="24"/>
              </w:rPr>
            </w:pPr>
          </w:p>
        </w:tc>
        <w:tc>
          <w:tcPr>
            <w:tcW w:w="450" w:type="dxa"/>
            <w:vAlign w:val="center"/>
          </w:tcPr>
          <w:p w14:paraId="1A396C24" w14:textId="77777777" w:rsidR="00CC4FBB" w:rsidRPr="00FF37CC" w:rsidRDefault="00CC4FBB" w:rsidP="00EA3129">
            <w:pPr>
              <w:pStyle w:val="Sothutu-1so"/>
              <w:spacing w:before="120" w:after="120" w:line="276" w:lineRule="auto"/>
              <w:jc w:val="left"/>
              <w:rPr>
                <w:szCs w:val="24"/>
              </w:rPr>
            </w:pPr>
          </w:p>
        </w:tc>
        <w:tc>
          <w:tcPr>
            <w:tcW w:w="540" w:type="dxa"/>
          </w:tcPr>
          <w:p w14:paraId="27F66AE2" w14:textId="77777777" w:rsidR="00CC4FBB" w:rsidRPr="00FF37CC" w:rsidRDefault="00CC4FBB" w:rsidP="00EA3129">
            <w:pPr>
              <w:pStyle w:val="Sothutu-1so"/>
              <w:spacing w:before="120" w:after="120" w:line="276" w:lineRule="auto"/>
              <w:jc w:val="center"/>
              <w:rPr>
                <w:szCs w:val="24"/>
              </w:rPr>
            </w:pPr>
          </w:p>
        </w:tc>
        <w:tc>
          <w:tcPr>
            <w:tcW w:w="7380" w:type="dxa"/>
            <w:vAlign w:val="center"/>
          </w:tcPr>
          <w:p w14:paraId="336F36B8" w14:textId="6E01E9F8" w:rsidR="00CC4FBB" w:rsidRDefault="00CC4FBB" w:rsidP="00EA3129">
            <w:pPr>
              <w:pStyle w:val="Sothutu-1so"/>
              <w:spacing w:before="120" w:after="120" w:line="276" w:lineRule="auto"/>
              <w:jc w:val="left"/>
            </w:pPr>
            <w:r>
              <w:t>Khi ấn chọn chuyển ra màn hình Đăng nhập Chọn vai trò</w:t>
            </w:r>
          </w:p>
        </w:tc>
      </w:tr>
      <w:tr w:rsidR="00CC4FBB" w:rsidRPr="00FF37CC" w14:paraId="249B83B5" w14:textId="77777777" w:rsidTr="006F0AB6">
        <w:trPr>
          <w:cantSplit/>
          <w:trHeight w:val="827"/>
        </w:trPr>
        <w:tc>
          <w:tcPr>
            <w:tcW w:w="1800" w:type="dxa"/>
            <w:vAlign w:val="center"/>
          </w:tcPr>
          <w:p w14:paraId="6F1F1B99" w14:textId="7DC8DA5A" w:rsidR="00CC4FBB" w:rsidRDefault="00CC4FBB" w:rsidP="00EA3129">
            <w:pPr>
              <w:ind w:left="0"/>
            </w:pPr>
            <w:r>
              <w:t>Đăng xuất</w:t>
            </w:r>
          </w:p>
        </w:tc>
        <w:tc>
          <w:tcPr>
            <w:tcW w:w="1980" w:type="dxa"/>
            <w:vAlign w:val="center"/>
          </w:tcPr>
          <w:p w14:paraId="1772A6E8" w14:textId="77777777" w:rsidR="00CC4FBB" w:rsidRPr="00FF37CC" w:rsidRDefault="00CC4FBB" w:rsidP="00EA3129">
            <w:pPr>
              <w:ind w:left="0"/>
            </w:pPr>
          </w:p>
        </w:tc>
        <w:tc>
          <w:tcPr>
            <w:tcW w:w="1417" w:type="dxa"/>
            <w:vAlign w:val="center"/>
          </w:tcPr>
          <w:p w14:paraId="2479E288" w14:textId="77777777" w:rsidR="00CC4FBB" w:rsidRDefault="00CC4FBB" w:rsidP="00EA3129">
            <w:pPr>
              <w:ind w:left="0"/>
            </w:pPr>
          </w:p>
        </w:tc>
        <w:tc>
          <w:tcPr>
            <w:tcW w:w="630" w:type="dxa"/>
            <w:vAlign w:val="center"/>
          </w:tcPr>
          <w:p w14:paraId="72F4437C" w14:textId="77777777" w:rsidR="00CC4FBB" w:rsidRPr="00FF37CC" w:rsidRDefault="00CC4FBB" w:rsidP="00EA3129">
            <w:pPr>
              <w:pStyle w:val="Sothutu-1so"/>
              <w:spacing w:before="120" w:after="120" w:line="276" w:lineRule="auto"/>
              <w:jc w:val="left"/>
              <w:rPr>
                <w:szCs w:val="24"/>
              </w:rPr>
            </w:pPr>
          </w:p>
        </w:tc>
        <w:tc>
          <w:tcPr>
            <w:tcW w:w="540" w:type="dxa"/>
            <w:vAlign w:val="center"/>
          </w:tcPr>
          <w:p w14:paraId="1FCDE236" w14:textId="77777777" w:rsidR="00CC4FBB" w:rsidRPr="00FF37CC" w:rsidRDefault="00CC4FBB" w:rsidP="00EA3129">
            <w:pPr>
              <w:pStyle w:val="Sothutu-1so"/>
              <w:spacing w:before="120" w:after="120" w:line="276" w:lineRule="auto"/>
              <w:jc w:val="left"/>
              <w:rPr>
                <w:szCs w:val="24"/>
              </w:rPr>
            </w:pPr>
          </w:p>
        </w:tc>
        <w:tc>
          <w:tcPr>
            <w:tcW w:w="450" w:type="dxa"/>
            <w:vAlign w:val="center"/>
          </w:tcPr>
          <w:p w14:paraId="386BF654" w14:textId="77777777" w:rsidR="00CC4FBB" w:rsidRPr="00A7027D" w:rsidRDefault="00CC4FBB" w:rsidP="00EA3129">
            <w:pPr>
              <w:pStyle w:val="Sothutu-1so"/>
              <w:spacing w:before="120" w:after="120" w:line="276" w:lineRule="auto"/>
              <w:jc w:val="left"/>
              <w:rPr>
                <w:szCs w:val="24"/>
                <w:highlight w:val="yellow"/>
              </w:rPr>
            </w:pPr>
          </w:p>
        </w:tc>
        <w:tc>
          <w:tcPr>
            <w:tcW w:w="540" w:type="dxa"/>
          </w:tcPr>
          <w:p w14:paraId="20D5BDA6" w14:textId="77777777" w:rsidR="00CC4FBB" w:rsidRPr="00A7027D" w:rsidRDefault="00CC4FBB" w:rsidP="00EA3129">
            <w:pPr>
              <w:pStyle w:val="Sothutu-1so"/>
              <w:spacing w:before="120" w:after="120" w:line="276" w:lineRule="auto"/>
              <w:jc w:val="center"/>
              <w:rPr>
                <w:szCs w:val="24"/>
                <w:highlight w:val="yellow"/>
              </w:rPr>
            </w:pPr>
          </w:p>
        </w:tc>
        <w:tc>
          <w:tcPr>
            <w:tcW w:w="7380" w:type="dxa"/>
            <w:vAlign w:val="center"/>
          </w:tcPr>
          <w:p w14:paraId="42D94792" w14:textId="21379477" w:rsidR="00CC4FBB" w:rsidRPr="00A7027D" w:rsidRDefault="00CC4FBB" w:rsidP="00EA3129">
            <w:pPr>
              <w:pStyle w:val="Sothutu-1so"/>
              <w:spacing w:before="120" w:after="120" w:line="276" w:lineRule="auto"/>
              <w:jc w:val="left"/>
            </w:pPr>
            <w:r w:rsidRPr="00A7027D">
              <w:t xml:space="preserve">Khi ấn chọn </w:t>
            </w:r>
            <w:r w:rsidR="00083CB9" w:rsidRPr="00A7027D">
              <w:t>chuyển ra màn hình Viettel Connection</w:t>
            </w:r>
          </w:p>
        </w:tc>
      </w:tr>
      <w:tr w:rsidR="00CC4FBB" w:rsidRPr="00FF37CC" w14:paraId="11D6B205" w14:textId="77777777" w:rsidTr="006F0AB6">
        <w:trPr>
          <w:cantSplit/>
          <w:trHeight w:val="827"/>
        </w:trPr>
        <w:tc>
          <w:tcPr>
            <w:tcW w:w="14737" w:type="dxa"/>
            <w:gridSpan w:val="8"/>
            <w:vAlign w:val="center"/>
          </w:tcPr>
          <w:p w14:paraId="59C5BC53" w14:textId="77777777" w:rsidR="00CC4FBB" w:rsidRPr="009737D6" w:rsidRDefault="00CC4FBB" w:rsidP="00EA3129">
            <w:pPr>
              <w:pStyle w:val="Sothutu-1so"/>
              <w:spacing w:before="120" w:after="120" w:line="276" w:lineRule="auto"/>
              <w:jc w:val="left"/>
            </w:pPr>
            <w:r w:rsidRPr="009737D6">
              <w:rPr>
                <w:b/>
              </w:rPr>
              <w:lastRenderedPageBreak/>
              <w:t>Footer</w:t>
            </w:r>
            <w:r>
              <w:rPr>
                <w:b/>
              </w:rPr>
              <w:t xml:space="preserve"> </w:t>
            </w:r>
            <w:r>
              <w:t>(Giống với trang chủ)</w:t>
            </w:r>
          </w:p>
        </w:tc>
      </w:tr>
    </w:tbl>
    <w:p w14:paraId="1CA69629" w14:textId="7ED3E9D0" w:rsidR="00A464BB" w:rsidRDefault="00A464BB" w:rsidP="00EA3129">
      <w:pPr>
        <w:ind w:left="0"/>
        <w:rPr>
          <w:lang w:eastAsia="ar-SA"/>
        </w:rPr>
      </w:pPr>
    </w:p>
    <w:p w14:paraId="22BDC202" w14:textId="2AEC5C9D" w:rsidR="00A464BB" w:rsidRDefault="00A464BB" w:rsidP="00EA3129">
      <w:pPr>
        <w:ind w:left="0"/>
        <w:rPr>
          <w:lang w:eastAsia="ar-SA"/>
        </w:rPr>
      </w:pPr>
    </w:p>
    <w:p w14:paraId="2A50351A" w14:textId="45F8E896" w:rsidR="000418F4" w:rsidRDefault="000418F4" w:rsidP="00A97673">
      <w:pPr>
        <w:pStyle w:val="Heading5"/>
      </w:pPr>
      <w:r>
        <w:lastRenderedPageBreak/>
        <w:t xml:space="preserve">Thông tin tài khoản </w:t>
      </w:r>
    </w:p>
    <w:p w14:paraId="28BF9D96" w14:textId="77777777" w:rsidR="00CB70C6" w:rsidRPr="00FF37CC" w:rsidRDefault="00CB70C6" w:rsidP="00EA3129">
      <w:pPr>
        <w:pStyle w:val="Heading6"/>
      </w:pPr>
      <w:r w:rsidRPr="00FF37CC">
        <w:t>Prototype màn hình nhập liệu</w:t>
      </w:r>
    </w:p>
    <w:p w14:paraId="5A0D5670" w14:textId="5AB24384" w:rsidR="00CB70C6" w:rsidRDefault="00662A21" w:rsidP="00EA3129">
      <w:pPr>
        <w:ind w:left="0"/>
        <w:rPr>
          <w:lang w:eastAsia="ar-SA"/>
        </w:rPr>
      </w:pPr>
      <w:r>
        <w:rPr>
          <w:noProof/>
          <w:snapToGrid/>
        </w:rPr>
        <w:drawing>
          <wp:inline distT="0" distB="0" distL="0" distR="0" wp14:anchorId="03D50AC7" wp14:editId="448E3E6B">
            <wp:extent cx="2542486" cy="530897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3983" cy="5312106"/>
                    </a:xfrm>
                    <a:prstGeom prst="rect">
                      <a:avLst/>
                    </a:prstGeom>
                  </pic:spPr>
                </pic:pic>
              </a:graphicData>
            </a:graphic>
          </wp:inline>
        </w:drawing>
      </w:r>
    </w:p>
    <w:p w14:paraId="125787AD" w14:textId="77777777" w:rsidR="00CB70C6" w:rsidRDefault="00CB70C6" w:rsidP="00EA3129">
      <w:pPr>
        <w:ind w:left="0"/>
        <w:rPr>
          <w:lang w:eastAsia="ar-SA"/>
        </w:rPr>
      </w:pPr>
    </w:p>
    <w:p w14:paraId="42FCA39B" w14:textId="77777777" w:rsidR="00CB70C6" w:rsidRPr="00FD436B" w:rsidRDefault="00CB70C6" w:rsidP="00EA3129">
      <w:pPr>
        <w:pStyle w:val="Heading6"/>
      </w:pPr>
      <w:r>
        <w:t>Danh sách trường dữ liệu</w:t>
      </w:r>
    </w:p>
    <w:p w14:paraId="711D4E24" w14:textId="77777777" w:rsidR="00CB70C6" w:rsidRPr="00FF37CC" w:rsidRDefault="00CB70C6" w:rsidP="004E37AB">
      <w:pPr>
        <w:numPr>
          <w:ilvl w:val="0"/>
          <w:numId w:val="11"/>
        </w:numPr>
      </w:pPr>
      <w:r>
        <w:rPr>
          <w:lang w:eastAsia="ar-SA"/>
        </w:rPr>
        <w:t>S: Hiển thị trên màn hình nhập liệu</w:t>
      </w:r>
    </w:p>
    <w:p w14:paraId="0C4BBD4F" w14:textId="77777777" w:rsidR="00CB70C6" w:rsidRPr="00FF37CC" w:rsidRDefault="00CB70C6"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B70C6" w:rsidRPr="00FF37CC" w14:paraId="294BE344" w14:textId="77777777" w:rsidTr="00940807">
        <w:trPr>
          <w:cantSplit/>
          <w:trHeight w:val="422"/>
          <w:tblHeader/>
        </w:trPr>
        <w:tc>
          <w:tcPr>
            <w:tcW w:w="1800" w:type="dxa"/>
            <w:shd w:val="clear" w:color="auto" w:fill="D9D9D9"/>
            <w:vAlign w:val="center"/>
          </w:tcPr>
          <w:p w14:paraId="50AA277C" w14:textId="77777777" w:rsidR="00CB70C6" w:rsidRPr="00FF37CC" w:rsidRDefault="00CB70C6" w:rsidP="00EA3129">
            <w:pPr>
              <w:spacing w:after="120"/>
              <w:ind w:left="0"/>
              <w:jc w:val="center"/>
              <w:rPr>
                <w:b/>
              </w:rPr>
            </w:pPr>
            <w:r w:rsidRPr="00FF37CC">
              <w:rPr>
                <w:b/>
              </w:rPr>
              <w:t>Tên trường</w:t>
            </w:r>
          </w:p>
        </w:tc>
        <w:tc>
          <w:tcPr>
            <w:tcW w:w="1980" w:type="dxa"/>
            <w:shd w:val="clear" w:color="auto" w:fill="D9D9D9"/>
            <w:vAlign w:val="center"/>
          </w:tcPr>
          <w:p w14:paraId="2AB9AB32" w14:textId="77777777" w:rsidR="00CB70C6" w:rsidRPr="00FF37CC" w:rsidRDefault="00CB70C6" w:rsidP="00EA3129">
            <w:pPr>
              <w:spacing w:after="120"/>
              <w:ind w:left="0"/>
              <w:jc w:val="center"/>
              <w:rPr>
                <w:b/>
              </w:rPr>
            </w:pPr>
            <w:r w:rsidRPr="00FF37CC">
              <w:rPr>
                <w:b/>
              </w:rPr>
              <w:t>Tên dữ liệu</w:t>
            </w:r>
          </w:p>
        </w:tc>
        <w:tc>
          <w:tcPr>
            <w:tcW w:w="1417" w:type="dxa"/>
            <w:shd w:val="clear" w:color="auto" w:fill="D9D9D9"/>
            <w:vAlign w:val="center"/>
          </w:tcPr>
          <w:p w14:paraId="2FE96D44" w14:textId="77777777" w:rsidR="00CB70C6" w:rsidRPr="00FF37CC" w:rsidRDefault="00CB70C6" w:rsidP="00EA3129">
            <w:pPr>
              <w:spacing w:after="120"/>
              <w:ind w:left="0"/>
              <w:jc w:val="center"/>
              <w:rPr>
                <w:b/>
              </w:rPr>
            </w:pPr>
            <w:r w:rsidRPr="00FF37CC">
              <w:rPr>
                <w:b/>
              </w:rPr>
              <w:t>Loại DL</w:t>
            </w:r>
          </w:p>
        </w:tc>
        <w:tc>
          <w:tcPr>
            <w:tcW w:w="630" w:type="dxa"/>
            <w:shd w:val="clear" w:color="auto" w:fill="D9D9D9"/>
            <w:vAlign w:val="center"/>
          </w:tcPr>
          <w:p w14:paraId="291183D9" w14:textId="77777777" w:rsidR="00CB70C6" w:rsidRPr="00FF37CC" w:rsidRDefault="00CB70C6" w:rsidP="00EA3129">
            <w:pPr>
              <w:spacing w:after="120"/>
              <w:ind w:left="0"/>
              <w:jc w:val="center"/>
              <w:rPr>
                <w:b/>
              </w:rPr>
            </w:pPr>
            <w:r w:rsidRPr="00FF37CC">
              <w:rPr>
                <w:b/>
              </w:rPr>
              <w:t>L</w:t>
            </w:r>
          </w:p>
        </w:tc>
        <w:tc>
          <w:tcPr>
            <w:tcW w:w="540" w:type="dxa"/>
            <w:shd w:val="clear" w:color="auto" w:fill="D9D9D9"/>
            <w:vAlign w:val="center"/>
          </w:tcPr>
          <w:p w14:paraId="1FFBF3E0" w14:textId="77777777" w:rsidR="00CB70C6" w:rsidRPr="00FF37CC" w:rsidRDefault="00CB70C6" w:rsidP="00EA3129">
            <w:pPr>
              <w:spacing w:after="120"/>
              <w:ind w:left="0"/>
              <w:jc w:val="center"/>
              <w:rPr>
                <w:b/>
              </w:rPr>
            </w:pPr>
            <w:r w:rsidRPr="00FF37CC">
              <w:rPr>
                <w:b/>
              </w:rPr>
              <w:t>R</w:t>
            </w:r>
          </w:p>
        </w:tc>
        <w:tc>
          <w:tcPr>
            <w:tcW w:w="450" w:type="dxa"/>
            <w:shd w:val="clear" w:color="auto" w:fill="D9D9D9"/>
            <w:vAlign w:val="center"/>
          </w:tcPr>
          <w:p w14:paraId="1FC79C43" w14:textId="77777777" w:rsidR="00CB70C6" w:rsidRPr="00FF37CC" w:rsidRDefault="00CB70C6" w:rsidP="00EA3129">
            <w:pPr>
              <w:spacing w:after="120"/>
              <w:ind w:left="0"/>
              <w:jc w:val="center"/>
              <w:rPr>
                <w:b/>
              </w:rPr>
            </w:pPr>
            <w:r w:rsidRPr="00FF37CC">
              <w:rPr>
                <w:b/>
              </w:rPr>
              <w:t>M</w:t>
            </w:r>
          </w:p>
        </w:tc>
        <w:tc>
          <w:tcPr>
            <w:tcW w:w="540" w:type="dxa"/>
            <w:shd w:val="clear" w:color="auto" w:fill="D9D9D9"/>
          </w:tcPr>
          <w:p w14:paraId="47C27F8B" w14:textId="77777777" w:rsidR="00CB70C6" w:rsidRPr="00926A39" w:rsidRDefault="00CB70C6" w:rsidP="00EA3129">
            <w:pPr>
              <w:spacing w:after="120"/>
              <w:ind w:left="0"/>
              <w:jc w:val="center"/>
              <w:rPr>
                <w:b/>
                <w:sz w:val="22"/>
              </w:rPr>
            </w:pPr>
            <w:r>
              <w:rPr>
                <w:b/>
              </w:rPr>
              <w:t>S</w:t>
            </w:r>
          </w:p>
        </w:tc>
        <w:tc>
          <w:tcPr>
            <w:tcW w:w="7380" w:type="dxa"/>
            <w:shd w:val="clear" w:color="auto" w:fill="D9D9D9"/>
            <w:vAlign w:val="center"/>
          </w:tcPr>
          <w:p w14:paraId="0BA3E319" w14:textId="77777777" w:rsidR="00CB70C6" w:rsidRPr="00FF37CC" w:rsidRDefault="00CB70C6" w:rsidP="00EA3129">
            <w:pPr>
              <w:spacing w:after="120"/>
              <w:ind w:left="0"/>
              <w:jc w:val="center"/>
              <w:rPr>
                <w:b/>
              </w:rPr>
            </w:pPr>
            <w:r w:rsidRPr="00FF37CC">
              <w:rPr>
                <w:b/>
              </w:rPr>
              <w:t>Mô tả</w:t>
            </w:r>
          </w:p>
        </w:tc>
      </w:tr>
      <w:tr w:rsidR="00CB70C6" w:rsidRPr="00FF37CC" w14:paraId="2B73C256" w14:textId="77777777" w:rsidTr="00940807">
        <w:trPr>
          <w:cantSplit/>
          <w:trHeight w:val="827"/>
        </w:trPr>
        <w:tc>
          <w:tcPr>
            <w:tcW w:w="14737" w:type="dxa"/>
            <w:gridSpan w:val="8"/>
            <w:vAlign w:val="center"/>
          </w:tcPr>
          <w:p w14:paraId="5F5A6F7C" w14:textId="77777777" w:rsidR="00CB70C6" w:rsidRPr="00D50251" w:rsidRDefault="00CB70C6" w:rsidP="00EA3129">
            <w:pPr>
              <w:pStyle w:val="Sothutu-1so"/>
              <w:spacing w:before="120" w:after="120" w:line="276" w:lineRule="auto"/>
              <w:jc w:val="left"/>
              <w:rPr>
                <w:b/>
                <w:szCs w:val="24"/>
              </w:rPr>
            </w:pPr>
            <w:r w:rsidRPr="00D50251">
              <w:rPr>
                <w:b/>
                <w:szCs w:val="24"/>
              </w:rPr>
              <w:t>Header</w:t>
            </w:r>
          </w:p>
        </w:tc>
      </w:tr>
      <w:tr w:rsidR="00CB70C6" w:rsidRPr="00FF37CC" w14:paraId="41F0531C" w14:textId="77777777" w:rsidTr="00940807">
        <w:trPr>
          <w:cantSplit/>
          <w:trHeight w:val="827"/>
        </w:trPr>
        <w:tc>
          <w:tcPr>
            <w:tcW w:w="1800" w:type="dxa"/>
            <w:vAlign w:val="center"/>
          </w:tcPr>
          <w:p w14:paraId="12F3325D" w14:textId="77777777" w:rsidR="00CB70C6" w:rsidRDefault="00CB70C6" w:rsidP="00EA3129">
            <w:pPr>
              <w:ind w:left="0"/>
            </w:pPr>
            <w:r>
              <w:t>Thông tin cá nhân</w:t>
            </w:r>
          </w:p>
        </w:tc>
        <w:tc>
          <w:tcPr>
            <w:tcW w:w="1980" w:type="dxa"/>
            <w:vAlign w:val="center"/>
          </w:tcPr>
          <w:p w14:paraId="16DFDA73" w14:textId="77777777" w:rsidR="00CB70C6" w:rsidRPr="00FF37CC" w:rsidRDefault="00CB70C6" w:rsidP="00EA3129">
            <w:pPr>
              <w:ind w:left="0"/>
            </w:pPr>
          </w:p>
        </w:tc>
        <w:tc>
          <w:tcPr>
            <w:tcW w:w="1417" w:type="dxa"/>
            <w:vAlign w:val="center"/>
          </w:tcPr>
          <w:p w14:paraId="24CC3E41" w14:textId="77777777" w:rsidR="00CB70C6" w:rsidRDefault="00CB70C6" w:rsidP="00EA3129">
            <w:pPr>
              <w:ind w:left="0"/>
            </w:pPr>
          </w:p>
        </w:tc>
        <w:tc>
          <w:tcPr>
            <w:tcW w:w="630" w:type="dxa"/>
            <w:vAlign w:val="center"/>
          </w:tcPr>
          <w:p w14:paraId="4A7CFA3C" w14:textId="77777777" w:rsidR="00CB70C6" w:rsidRPr="00FF37CC" w:rsidRDefault="00CB70C6" w:rsidP="00EA3129">
            <w:pPr>
              <w:pStyle w:val="Sothutu-1so"/>
              <w:spacing w:before="120" w:after="120" w:line="276" w:lineRule="auto"/>
              <w:jc w:val="left"/>
              <w:rPr>
                <w:szCs w:val="24"/>
              </w:rPr>
            </w:pPr>
          </w:p>
        </w:tc>
        <w:tc>
          <w:tcPr>
            <w:tcW w:w="540" w:type="dxa"/>
            <w:vAlign w:val="center"/>
          </w:tcPr>
          <w:p w14:paraId="3798B999" w14:textId="77777777" w:rsidR="00CB70C6" w:rsidRPr="00FF37CC" w:rsidRDefault="00CB70C6" w:rsidP="00EA3129">
            <w:pPr>
              <w:pStyle w:val="Sothutu-1so"/>
              <w:spacing w:before="120" w:after="120" w:line="276" w:lineRule="auto"/>
              <w:jc w:val="left"/>
              <w:rPr>
                <w:szCs w:val="24"/>
              </w:rPr>
            </w:pPr>
          </w:p>
        </w:tc>
        <w:tc>
          <w:tcPr>
            <w:tcW w:w="450" w:type="dxa"/>
            <w:vAlign w:val="center"/>
          </w:tcPr>
          <w:p w14:paraId="7914E856" w14:textId="77777777" w:rsidR="00CB70C6" w:rsidRPr="00FF37CC" w:rsidRDefault="00CB70C6" w:rsidP="00EA3129">
            <w:pPr>
              <w:pStyle w:val="Sothutu-1so"/>
              <w:spacing w:before="120" w:after="120" w:line="276" w:lineRule="auto"/>
              <w:jc w:val="left"/>
              <w:rPr>
                <w:szCs w:val="24"/>
              </w:rPr>
            </w:pPr>
          </w:p>
        </w:tc>
        <w:tc>
          <w:tcPr>
            <w:tcW w:w="540" w:type="dxa"/>
          </w:tcPr>
          <w:p w14:paraId="32222F91" w14:textId="77777777" w:rsidR="00CB70C6" w:rsidRPr="00FF37CC" w:rsidRDefault="00CB70C6" w:rsidP="00EA3129">
            <w:pPr>
              <w:pStyle w:val="Sothutu-1so"/>
              <w:spacing w:before="120" w:after="120" w:line="276" w:lineRule="auto"/>
              <w:jc w:val="center"/>
              <w:rPr>
                <w:szCs w:val="24"/>
              </w:rPr>
            </w:pPr>
          </w:p>
        </w:tc>
        <w:tc>
          <w:tcPr>
            <w:tcW w:w="7380" w:type="dxa"/>
            <w:vAlign w:val="center"/>
          </w:tcPr>
          <w:p w14:paraId="64879F1F" w14:textId="77777777" w:rsidR="00CB70C6" w:rsidRDefault="00CB70C6" w:rsidP="00EA3129">
            <w:pPr>
              <w:pStyle w:val="Sothutu-1so"/>
              <w:spacing w:before="120" w:after="120" w:line="276" w:lineRule="auto"/>
              <w:jc w:val="left"/>
            </w:pPr>
            <w:r>
              <w:t>Khi ấn vào icon Avatar sẽ chuyển sang màn hình thông tin tài khoản</w:t>
            </w:r>
          </w:p>
        </w:tc>
      </w:tr>
      <w:tr w:rsidR="00CB70C6" w:rsidRPr="00FF37CC" w14:paraId="181B8A79" w14:textId="77777777" w:rsidTr="00940807">
        <w:trPr>
          <w:cantSplit/>
          <w:trHeight w:val="827"/>
        </w:trPr>
        <w:tc>
          <w:tcPr>
            <w:tcW w:w="14737" w:type="dxa"/>
            <w:gridSpan w:val="8"/>
            <w:vAlign w:val="center"/>
          </w:tcPr>
          <w:p w14:paraId="3BB133C3" w14:textId="73815FAF" w:rsidR="00CB70C6" w:rsidRPr="007361C0" w:rsidRDefault="00005E35" w:rsidP="00EA3129">
            <w:pPr>
              <w:pStyle w:val="Sothutu-1so"/>
              <w:spacing w:before="120" w:after="120" w:line="276" w:lineRule="auto"/>
              <w:jc w:val="left"/>
              <w:rPr>
                <w:b/>
              </w:rPr>
            </w:pPr>
            <w:r>
              <w:rPr>
                <w:b/>
              </w:rPr>
              <w:t>Body</w:t>
            </w:r>
          </w:p>
        </w:tc>
      </w:tr>
      <w:tr w:rsidR="00CB70C6" w:rsidRPr="00FF37CC" w14:paraId="78B00A6F" w14:textId="77777777" w:rsidTr="00940807">
        <w:trPr>
          <w:cantSplit/>
          <w:trHeight w:val="827"/>
        </w:trPr>
        <w:tc>
          <w:tcPr>
            <w:tcW w:w="1800" w:type="dxa"/>
            <w:vAlign w:val="center"/>
          </w:tcPr>
          <w:p w14:paraId="739BF422" w14:textId="2ABC1AE9" w:rsidR="00CB70C6" w:rsidRDefault="00005E35" w:rsidP="00EA3129">
            <w:pPr>
              <w:ind w:left="0"/>
            </w:pPr>
            <w:r>
              <w:t>Mã nhân viên</w:t>
            </w:r>
          </w:p>
        </w:tc>
        <w:tc>
          <w:tcPr>
            <w:tcW w:w="1980" w:type="dxa"/>
            <w:vAlign w:val="center"/>
          </w:tcPr>
          <w:p w14:paraId="40F1B4B0" w14:textId="77777777" w:rsidR="00CB70C6" w:rsidRPr="00FF37CC" w:rsidRDefault="00CB70C6" w:rsidP="00EA3129">
            <w:pPr>
              <w:ind w:left="0"/>
            </w:pPr>
          </w:p>
        </w:tc>
        <w:tc>
          <w:tcPr>
            <w:tcW w:w="1417" w:type="dxa"/>
            <w:vAlign w:val="center"/>
          </w:tcPr>
          <w:p w14:paraId="13AD92FD" w14:textId="77777777" w:rsidR="00CB70C6" w:rsidRDefault="00CB70C6" w:rsidP="00EA3129">
            <w:pPr>
              <w:ind w:left="0"/>
            </w:pPr>
          </w:p>
        </w:tc>
        <w:tc>
          <w:tcPr>
            <w:tcW w:w="630" w:type="dxa"/>
            <w:vAlign w:val="center"/>
          </w:tcPr>
          <w:p w14:paraId="04ECBF97" w14:textId="77777777" w:rsidR="00CB70C6" w:rsidRPr="00FF37CC" w:rsidRDefault="00CB70C6" w:rsidP="00EA3129">
            <w:pPr>
              <w:pStyle w:val="Sothutu-1so"/>
              <w:spacing w:before="120" w:after="120" w:line="276" w:lineRule="auto"/>
              <w:jc w:val="left"/>
              <w:rPr>
                <w:szCs w:val="24"/>
              </w:rPr>
            </w:pPr>
          </w:p>
        </w:tc>
        <w:tc>
          <w:tcPr>
            <w:tcW w:w="540" w:type="dxa"/>
            <w:vAlign w:val="center"/>
          </w:tcPr>
          <w:p w14:paraId="097EC8DE" w14:textId="77777777" w:rsidR="00CB70C6" w:rsidRPr="00FF37CC" w:rsidRDefault="00CB70C6" w:rsidP="00EA3129">
            <w:pPr>
              <w:pStyle w:val="Sothutu-1so"/>
              <w:spacing w:before="120" w:after="120" w:line="276" w:lineRule="auto"/>
              <w:jc w:val="left"/>
              <w:rPr>
                <w:szCs w:val="24"/>
              </w:rPr>
            </w:pPr>
          </w:p>
        </w:tc>
        <w:tc>
          <w:tcPr>
            <w:tcW w:w="450" w:type="dxa"/>
            <w:vAlign w:val="center"/>
          </w:tcPr>
          <w:p w14:paraId="5FECAB49" w14:textId="77777777" w:rsidR="00CB70C6" w:rsidRPr="00FF37CC" w:rsidRDefault="00CB70C6" w:rsidP="00EA3129">
            <w:pPr>
              <w:pStyle w:val="Sothutu-1so"/>
              <w:spacing w:before="120" w:after="120" w:line="276" w:lineRule="auto"/>
              <w:jc w:val="left"/>
              <w:rPr>
                <w:szCs w:val="24"/>
              </w:rPr>
            </w:pPr>
          </w:p>
        </w:tc>
        <w:tc>
          <w:tcPr>
            <w:tcW w:w="540" w:type="dxa"/>
          </w:tcPr>
          <w:p w14:paraId="15740A08" w14:textId="77777777" w:rsidR="00CB70C6" w:rsidRPr="00FF37CC" w:rsidRDefault="00CB70C6" w:rsidP="00EA3129">
            <w:pPr>
              <w:pStyle w:val="Sothutu-1so"/>
              <w:spacing w:before="120" w:after="120" w:line="276" w:lineRule="auto"/>
              <w:jc w:val="center"/>
              <w:rPr>
                <w:szCs w:val="24"/>
              </w:rPr>
            </w:pPr>
          </w:p>
        </w:tc>
        <w:tc>
          <w:tcPr>
            <w:tcW w:w="7380" w:type="dxa"/>
            <w:vAlign w:val="center"/>
          </w:tcPr>
          <w:p w14:paraId="1FB187B6" w14:textId="1E9FE543" w:rsidR="00CB70C6" w:rsidRDefault="00EA66C1" w:rsidP="00EA3129">
            <w:pPr>
              <w:pStyle w:val="Sothutu-1so"/>
              <w:spacing w:before="120" w:after="120" w:line="276" w:lineRule="auto"/>
              <w:jc w:val="left"/>
            </w:pPr>
            <w:r>
              <w:t>Lấy theo tài khoản đăng nhập SSO</w:t>
            </w:r>
          </w:p>
        </w:tc>
      </w:tr>
      <w:tr w:rsidR="00CB70C6" w:rsidRPr="00FF37CC" w14:paraId="0850DFB9" w14:textId="77777777" w:rsidTr="00940807">
        <w:trPr>
          <w:cantSplit/>
          <w:trHeight w:val="827"/>
        </w:trPr>
        <w:tc>
          <w:tcPr>
            <w:tcW w:w="1800" w:type="dxa"/>
            <w:vAlign w:val="center"/>
          </w:tcPr>
          <w:p w14:paraId="148D42CE" w14:textId="77BC0F9D" w:rsidR="00CB70C6" w:rsidRDefault="00005E35" w:rsidP="00EA3129">
            <w:pPr>
              <w:ind w:left="0"/>
            </w:pPr>
            <w:r>
              <w:t>Đơn vị</w:t>
            </w:r>
          </w:p>
        </w:tc>
        <w:tc>
          <w:tcPr>
            <w:tcW w:w="1980" w:type="dxa"/>
            <w:vAlign w:val="center"/>
          </w:tcPr>
          <w:p w14:paraId="0A48A3B1" w14:textId="77777777" w:rsidR="00CB70C6" w:rsidRPr="00FF37CC" w:rsidRDefault="00CB70C6" w:rsidP="00EA3129">
            <w:pPr>
              <w:ind w:left="0"/>
            </w:pPr>
          </w:p>
        </w:tc>
        <w:tc>
          <w:tcPr>
            <w:tcW w:w="1417" w:type="dxa"/>
            <w:vAlign w:val="center"/>
          </w:tcPr>
          <w:p w14:paraId="1FBC8263" w14:textId="77777777" w:rsidR="00CB70C6" w:rsidRDefault="00CB70C6" w:rsidP="00EA3129">
            <w:pPr>
              <w:ind w:left="0"/>
            </w:pPr>
          </w:p>
        </w:tc>
        <w:tc>
          <w:tcPr>
            <w:tcW w:w="630" w:type="dxa"/>
            <w:vAlign w:val="center"/>
          </w:tcPr>
          <w:p w14:paraId="1DE2D593" w14:textId="77777777" w:rsidR="00CB70C6" w:rsidRPr="00FF37CC" w:rsidRDefault="00CB70C6" w:rsidP="00EA3129">
            <w:pPr>
              <w:pStyle w:val="Sothutu-1so"/>
              <w:spacing w:before="120" w:after="120" w:line="276" w:lineRule="auto"/>
              <w:jc w:val="left"/>
              <w:rPr>
                <w:szCs w:val="24"/>
              </w:rPr>
            </w:pPr>
          </w:p>
        </w:tc>
        <w:tc>
          <w:tcPr>
            <w:tcW w:w="540" w:type="dxa"/>
            <w:vAlign w:val="center"/>
          </w:tcPr>
          <w:p w14:paraId="2228386E" w14:textId="77777777" w:rsidR="00CB70C6" w:rsidRPr="00FF37CC" w:rsidRDefault="00CB70C6" w:rsidP="00EA3129">
            <w:pPr>
              <w:pStyle w:val="Sothutu-1so"/>
              <w:spacing w:before="120" w:after="120" w:line="276" w:lineRule="auto"/>
              <w:jc w:val="left"/>
              <w:rPr>
                <w:szCs w:val="24"/>
              </w:rPr>
            </w:pPr>
          </w:p>
        </w:tc>
        <w:tc>
          <w:tcPr>
            <w:tcW w:w="450" w:type="dxa"/>
            <w:vAlign w:val="center"/>
          </w:tcPr>
          <w:p w14:paraId="7C098722" w14:textId="77777777" w:rsidR="00CB70C6" w:rsidRPr="00FF37CC" w:rsidRDefault="00CB70C6" w:rsidP="00EA3129">
            <w:pPr>
              <w:pStyle w:val="Sothutu-1so"/>
              <w:spacing w:before="120" w:after="120" w:line="276" w:lineRule="auto"/>
              <w:jc w:val="left"/>
              <w:rPr>
                <w:szCs w:val="24"/>
              </w:rPr>
            </w:pPr>
          </w:p>
        </w:tc>
        <w:tc>
          <w:tcPr>
            <w:tcW w:w="540" w:type="dxa"/>
          </w:tcPr>
          <w:p w14:paraId="149225E1" w14:textId="77777777" w:rsidR="00CB70C6" w:rsidRPr="00FF37CC" w:rsidRDefault="00CB70C6" w:rsidP="00EA3129">
            <w:pPr>
              <w:pStyle w:val="Sothutu-1so"/>
              <w:spacing w:before="120" w:after="120" w:line="276" w:lineRule="auto"/>
              <w:jc w:val="center"/>
              <w:rPr>
                <w:szCs w:val="24"/>
              </w:rPr>
            </w:pPr>
          </w:p>
        </w:tc>
        <w:tc>
          <w:tcPr>
            <w:tcW w:w="7380" w:type="dxa"/>
            <w:vAlign w:val="center"/>
          </w:tcPr>
          <w:p w14:paraId="45C3EC66" w14:textId="29FF9CA3" w:rsidR="00CB70C6" w:rsidRDefault="00AC228B" w:rsidP="00AE47FC">
            <w:pPr>
              <w:pStyle w:val="Sothutu-1so"/>
              <w:spacing w:before="120" w:after="120" w:line="276" w:lineRule="auto"/>
              <w:jc w:val="left"/>
            </w:pPr>
            <w:r>
              <w:t>Là đơn vị mặc định của user</w:t>
            </w:r>
            <w:r w:rsidR="00A154FB">
              <w:t>. Nếu chọn nhiều đơn vị</w:t>
            </w:r>
            <w:r w:rsidR="002720BD">
              <w:t xml:space="preserve"> </w:t>
            </w:r>
            <w:r w:rsidR="00AE47FC">
              <w:t xml:space="preserve">mà </w:t>
            </w:r>
            <w:r w:rsidR="002720BD">
              <w:t>không</w:t>
            </w:r>
            <w:r w:rsidR="00AE47FC">
              <w:t xml:space="preserve"> gồm đơn vị</w:t>
            </w:r>
            <w:r w:rsidR="00A154FB">
              <w:t xml:space="preserve"> mặc định là bản ghi</w:t>
            </w:r>
            <w:r>
              <w:t xml:space="preserve"> đầu tiên trong danh sách đã chọn.</w:t>
            </w:r>
          </w:p>
        </w:tc>
      </w:tr>
      <w:tr w:rsidR="00A154FB" w:rsidRPr="00FF37CC" w14:paraId="08FBEBBA" w14:textId="77777777" w:rsidTr="00940807">
        <w:trPr>
          <w:cantSplit/>
          <w:trHeight w:val="827"/>
        </w:trPr>
        <w:tc>
          <w:tcPr>
            <w:tcW w:w="1800" w:type="dxa"/>
            <w:vAlign w:val="center"/>
          </w:tcPr>
          <w:p w14:paraId="21A36771" w14:textId="0C2590E6" w:rsidR="00A154FB" w:rsidRDefault="00A154FB" w:rsidP="00EA3129">
            <w:pPr>
              <w:ind w:left="0"/>
            </w:pPr>
            <w:r>
              <w:t>Phòng Ban</w:t>
            </w:r>
          </w:p>
        </w:tc>
        <w:tc>
          <w:tcPr>
            <w:tcW w:w="1980" w:type="dxa"/>
            <w:vAlign w:val="center"/>
          </w:tcPr>
          <w:p w14:paraId="14C42C7A" w14:textId="77777777" w:rsidR="00A154FB" w:rsidRPr="00FF37CC" w:rsidRDefault="00A154FB" w:rsidP="00EA3129">
            <w:pPr>
              <w:ind w:left="0"/>
            </w:pPr>
          </w:p>
        </w:tc>
        <w:tc>
          <w:tcPr>
            <w:tcW w:w="1417" w:type="dxa"/>
            <w:vAlign w:val="center"/>
          </w:tcPr>
          <w:p w14:paraId="44EAF04E" w14:textId="77777777" w:rsidR="00A154FB" w:rsidRDefault="00A154FB" w:rsidP="00EA3129">
            <w:pPr>
              <w:ind w:left="0"/>
            </w:pPr>
          </w:p>
        </w:tc>
        <w:tc>
          <w:tcPr>
            <w:tcW w:w="630" w:type="dxa"/>
            <w:vAlign w:val="center"/>
          </w:tcPr>
          <w:p w14:paraId="0411ABB8" w14:textId="77777777" w:rsidR="00A154FB" w:rsidRPr="00FF37CC" w:rsidRDefault="00A154FB" w:rsidP="00EA3129">
            <w:pPr>
              <w:pStyle w:val="Sothutu-1so"/>
              <w:spacing w:before="120" w:after="120" w:line="276" w:lineRule="auto"/>
              <w:jc w:val="left"/>
              <w:rPr>
                <w:szCs w:val="24"/>
              </w:rPr>
            </w:pPr>
          </w:p>
        </w:tc>
        <w:tc>
          <w:tcPr>
            <w:tcW w:w="540" w:type="dxa"/>
            <w:vAlign w:val="center"/>
          </w:tcPr>
          <w:p w14:paraId="34F55AFB" w14:textId="77777777" w:rsidR="00A154FB" w:rsidRPr="00FF37CC" w:rsidRDefault="00A154FB" w:rsidP="00EA3129">
            <w:pPr>
              <w:pStyle w:val="Sothutu-1so"/>
              <w:spacing w:before="120" w:after="120" w:line="276" w:lineRule="auto"/>
              <w:jc w:val="left"/>
              <w:rPr>
                <w:szCs w:val="24"/>
              </w:rPr>
            </w:pPr>
          </w:p>
        </w:tc>
        <w:tc>
          <w:tcPr>
            <w:tcW w:w="450" w:type="dxa"/>
            <w:vAlign w:val="center"/>
          </w:tcPr>
          <w:p w14:paraId="43B01E4F" w14:textId="77777777" w:rsidR="00A154FB" w:rsidRPr="00FF37CC" w:rsidRDefault="00A154FB" w:rsidP="00EA3129">
            <w:pPr>
              <w:pStyle w:val="Sothutu-1so"/>
              <w:spacing w:before="120" w:after="120" w:line="276" w:lineRule="auto"/>
              <w:jc w:val="left"/>
              <w:rPr>
                <w:szCs w:val="24"/>
              </w:rPr>
            </w:pPr>
          </w:p>
        </w:tc>
        <w:tc>
          <w:tcPr>
            <w:tcW w:w="540" w:type="dxa"/>
          </w:tcPr>
          <w:p w14:paraId="56878F58" w14:textId="77777777" w:rsidR="00A154FB" w:rsidRPr="00FF37CC" w:rsidRDefault="00A154FB" w:rsidP="00EA3129">
            <w:pPr>
              <w:pStyle w:val="Sothutu-1so"/>
              <w:spacing w:before="120" w:after="120" w:line="276" w:lineRule="auto"/>
              <w:jc w:val="center"/>
              <w:rPr>
                <w:szCs w:val="24"/>
              </w:rPr>
            </w:pPr>
          </w:p>
        </w:tc>
        <w:tc>
          <w:tcPr>
            <w:tcW w:w="7380" w:type="dxa"/>
            <w:vAlign w:val="center"/>
          </w:tcPr>
          <w:p w14:paraId="29930A39" w14:textId="1B86D486" w:rsidR="00A154FB" w:rsidRDefault="00AC228B" w:rsidP="00EA3129">
            <w:pPr>
              <w:pStyle w:val="Sothutu-1so"/>
              <w:spacing w:before="120" w:after="120" w:line="276" w:lineRule="auto"/>
              <w:jc w:val="left"/>
            </w:pPr>
            <w:r>
              <w:t>Là phòng ban mặc định của user</w:t>
            </w:r>
            <w:r w:rsidR="00A154FB">
              <w:t>. Nếu chọn nhiều phòng/ban</w:t>
            </w:r>
            <w:r w:rsidR="00AE47FC">
              <w:t xml:space="preserve"> mà không gồm phòng ban</w:t>
            </w:r>
            <w:r w:rsidR="00A154FB">
              <w:t xml:space="preserve"> thì mặc định là bản ghi đầu tiên trong danh sách đã chọn</w:t>
            </w:r>
            <w:r w:rsidR="00AE47FC">
              <w:t>.</w:t>
            </w:r>
          </w:p>
        </w:tc>
      </w:tr>
      <w:tr w:rsidR="00A154FB" w:rsidRPr="00FF37CC" w14:paraId="6CB4B4D6" w14:textId="77777777" w:rsidTr="00940807">
        <w:trPr>
          <w:cantSplit/>
          <w:trHeight w:val="827"/>
        </w:trPr>
        <w:tc>
          <w:tcPr>
            <w:tcW w:w="1800" w:type="dxa"/>
            <w:vAlign w:val="center"/>
          </w:tcPr>
          <w:p w14:paraId="438EE8D4" w14:textId="1AD6BAD6" w:rsidR="00A154FB" w:rsidRDefault="00A154FB" w:rsidP="00EA3129">
            <w:pPr>
              <w:ind w:left="0"/>
            </w:pPr>
            <w:r>
              <w:t>Vai trò</w:t>
            </w:r>
          </w:p>
        </w:tc>
        <w:tc>
          <w:tcPr>
            <w:tcW w:w="1980" w:type="dxa"/>
            <w:vAlign w:val="center"/>
          </w:tcPr>
          <w:p w14:paraId="5C86F7F0" w14:textId="77777777" w:rsidR="00A154FB" w:rsidRPr="00FF37CC" w:rsidRDefault="00A154FB" w:rsidP="00EA3129">
            <w:pPr>
              <w:ind w:left="0"/>
            </w:pPr>
          </w:p>
        </w:tc>
        <w:tc>
          <w:tcPr>
            <w:tcW w:w="1417" w:type="dxa"/>
            <w:vAlign w:val="center"/>
          </w:tcPr>
          <w:p w14:paraId="40E293BF" w14:textId="77777777" w:rsidR="00A154FB" w:rsidRDefault="00A154FB" w:rsidP="00EA3129">
            <w:pPr>
              <w:ind w:left="0"/>
            </w:pPr>
          </w:p>
        </w:tc>
        <w:tc>
          <w:tcPr>
            <w:tcW w:w="630" w:type="dxa"/>
            <w:vAlign w:val="center"/>
          </w:tcPr>
          <w:p w14:paraId="4F4ACCE5" w14:textId="77777777" w:rsidR="00A154FB" w:rsidRPr="00FF37CC" w:rsidRDefault="00A154FB" w:rsidP="00EA3129">
            <w:pPr>
              <w:pStyle w:val="Sothutu-1so"/>
              <w:spacing w:before="120" w:after="120" w:line="276" w:lineRule="auto"/>
              <w:jc w:val="left"/>
              <w:rPr>
                <w:szCs w:val="24"/>
              </w:rPr>
            </w:pPr>
          </w:p>
        </w:tc>
        <w:tc>
          <w:tcPr>
            <w:tcW w:w="540" w:type="dxa"/>
            <w:vAlign w:val="center"/>
          </w:tcPr>
          <w:p w14:paraId="03A3441D" w14:textId="77777777" w:rsidR="00A154FB" w:rsidRPr="00FF37CC" w:rsidRDefault="00A154FB" w:rsidP="00EA3129">
            <w:pPr>
              <w:pStyle w:val="Sothutu-1so"/>
              <w:spacing w:before="120" w:after="120" w:line="276" w:lineRule="auto"/>
              <w:jc w:val="left"/>
              <w:rPr>
                <w:szCs w:val="24"/>
              </w:rPr>
            </w:pPr>
          </w:p>
        </w:tc>
        <w:tc>
          <w:tcPr>
            <w:tcW w:w="450" w:type="dxa"/>
            <w:vAlign w:val="center"/>
          </w:tcPr>
          <w:p w14:paraId="2978B4A0" w14:textId="77777777" w:rsidR="00A154FB" w:rsidRPr="00FF37CC" w:rsidRDefault="00A154FB" w:rsidP="00EA3129">
            <w:pPr>
              <w:pStyle w:val="Sothutu-1so"/>
              <w:spacing w:before="120" w:after="120" w:line="276" w:lineRule="auto"/>
              <w:jc w:val="left"/>
              <w:rPr>
                <w:szCs w:val="24"/>
              </w:rPr>
            </w:pPr>
          </w:p>
        </w:tc>
        <w:tc>
          <w:tcPr>
            <w:tcW w:w="540" w:type="dxa"/>
          </w:tcPr>
          <w:p w14:paraId="16B6186C" w14:textId="77777777" w:rsidR="00A154FB" w:rsidRPr="00FF37CC" w:rsidRDefault="00A154FB" w:rsidP="00EA3129">
            <w:pPr>
              <w:pStyle w:val="Sothutu-1so"/>
              <w:spacing w:before="120" w:after="120" w:line="276" w:lineRule="auto"/>
              <w:jc w:val="center"/>
              <w:rPr>
                <w:szCs w:val="24"/>
              </w:rPr>
            </w:pPr>
          </w:p>
        </w:tc>
        <w:tc>
          <w:tcPr>
            <w:tcW w:w="7380" w:type="dxa"/>
            <w:vAlign w:val="center"/>
          </w:tcPr>
          <w:p w14:paraId="62D3A6D9" w14:textId="4CF7923C" w:rsidR="00A154FB" w:rsidRDefault="00A154FB" w:rsidP="00EA3129">
            <w:pPr>
              <w:pStyle w:val="Sothutu-1so"/>
              <w:spacing w:before="120" w:after="120" w:line="276" w:lineRule="auto"/>
              <w:jc w:val="left"/>
            </w:pPr>
            <w:r>
              <w:t>Theo vai trò đã chọn ở màn hình chọn vai trò đăng nhập</w:t>
            </w:r>
          </w:p>
        </w:tc>
      </w:tr>
      <w:tr w:rsidR="00A154FB" w:rsidRPr="00FF37CC" w14:paraId="171983C3" w14:textId="77777777" w:rsidTr="00940807">
        <w:trPr>
          <w:cantSplit/>
          <w:trHeight w:val="827"/>
        </w:trPr>
        <w:tc>
          <w:tcPr>
            <w:tcW w:w="14737" w:type="dxa"/>
            <w:gridSpan w:val="8"/>
            <w:vAlign w:val="center"/>
          </w:tcPr>
          <w:p w14:paraId="6A609AA4" w14:textId="77777777" w:rsidR="00A154FB" w:rsidRPr="009737D6" w:rsidRDefault="00A154FB" w:rsidP="00EA3129">
            <w:pPr>
              <w:pStyle w:val="Sothutu-1so"/>
              <w:spacing w:before="120" w:after="120" w:line="276" w:lineRule="auto"/>
              <w:jc w:val="left"/>
            </w:pPr>
            <w:r w:rsidRPr="009737D6">
              <w:rPr>
                <w:b/>
              </w:rPr>
              <w:t>Footer</w:t>
            </w:r>
            <w:r>
              <w:rPr>
                <w:b/>
              </w:rPr>
              <w:t xml:space="preserve"> </w:t>
            </w:r>
            <w:r>
              <w:t>(Giống với trang chủ)</w:t>
            </w:r>
          </w:p>
        </w:tc>
      </w:tr>
    </w:tbl>
    <w:p w14:paraId="20297D13" w14:textId="77777777" w:rsidR="00A154FB" w:rsidRDefault="00A154FB" w:rsidP="00EA3129">
      <w:pPr>
        <w:sectPr w:rsidR="00A154FB" w:rsidSect="00005E35">
          <w:pgSz w:w="16834" w:h="11909" w:orient="landscape" w:code="9"/>
          <w:pgMar w:top="1440" w:right="1152" w:bottom="1152" w:left="1238" w:header="432" w:footer="432" w:gutter="0"/>
          <w:cols w:space="709"/>
          <w:titlePg/>
          <w:docGrid w:linePitch="326"/>
        </w:sectPr>
      </w:pPr>
    </w:p>
    <w:p w14:paraId="03C5C03C" w14:textId="562CA31B" w:rsidR="00005E35" w:rsidRDefault="00005E35" w:rsidP="00EA3129">
      <w:pPr>
        <w:ind w:left="0"/>
        <w:sectPr w:rsidR="00005E35" w:rsidSect="00A154FB">
          <w:type w:val="continuous"/>
          <w:pgSz w:w="16834" w:h="11909" w:orient="landscape" w:code="9"/>
          <w:pgMar w:top="1440" w:right="1152" w:bottom="1152" w:left="1238" w:header="432" w:footer="432" w:gutter="0"/>
          <w:cols w:space="709"/>
          <w:titlePg/>
          <w:docGrid w:linePitch="326"/>
        </w:sectPr>
      </w:pPr>
    </w:p>
    <w:p w14:paraId="3C6627DA" w14:textId="6FEDAC91" w:rsidR="0022223B" w:rsidRPr="00FF37CC" w:rsidRDefault="00D22891" w:rsidP="00EA3129">
      <w:pPr>
        <w:pStyle w:val="Heading4"/>
        <w:rPr>
          <w:rFonts w:ascii="Times New Roman" w:hAnsi="Times New Roman"/>
          <w:b/>
          <w:i w:val="0"/>
          <w:lang w:eastAsia="ar-SA"/>
        </w:rPr>
      </w:pPr>
      <w:r>
        <w:rPr>
          <w:rFonts w:ascii="Times New Roman" w:hAnsi="Times New Roman"/>
          <w:b/>
          <w:i w:val="0"/>
          <w:lang w:eastAsia="ar-SA"/>
        </w:rPr>
        <w:lastRenderedPageBreak/>
        <w:t xml:space="preserve"> </w:t>
      </w:r>
      <w:r w:rsidR="00273B1F">
        <w:rPr>
          <w:rFonts w:ascii="Times New Roman" w:hAnsi="Times New Roman"/>
          <w:b/>
          <w:i w:val="0"/>
          <w:lang w:eastAsia="ar-SA"/>
        </w:rPr>
        <w:t>Tờ trình</w:t>
      </w:r>
    </w:p>
    <w:p w14:paraId="3613AB51" w14:textId="6D392D60" w:rsidR="00EE708A" w:rsidRPr="00FF37CC" w:rsidRDefault="00EE708A" w:rsidP="00A97673">
      <w:pPr>
        <w:pStyle w:val="Heading5"/>
      </w:pPr>
      <w:r w:rsidRPr="007050A6">
        <w:t>Thông</w:t>
      </w:r>
      <w:r w:rsidRPr="00FF37CC">
        <w:t xml:space="preserve"> tin chung chức năng</w:t>
      </w:r>
    </w:p>
    <w:p w14:paraId="2BA00317" w14:textId="77777777" w:rsidR="00EE708A" w:rsidRPr="00FF37CC" w:rsidRDefault="00EE708A" w:rsidP="00EA3129">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EE708A" w:rsidRPr="00FF37CC" w14:paraId="6E45A4CC" w14:textId="77777777" w:rsidTr="00950191">
        <w:trPr>
          <w:trHeight w:val="284"/>
          <w:jc w:val="center"/>
        </w:trPr>
        <w:tc>
          <w:tcPr>
            <w:tcW w:w="1590" w:type="pct"/>
            <w:tcBorders>
              <w:top w:val="single" w:sz="18" w:space="0" w:color="808080"/>
              <w:left w:val="single" w:sz="18" w:space="0" w:color="808080"/>
            </w:tcBorders>
            <w:shd w:val="clear" w:color="auto" w:fill="F3F3F3"/>
            <w:vAlign w:val="center"/>
          </w:tcPr>
          <w:p w14:paraId="34A359D4" w14:textId="77777777" w:rsidR="00EE708A" w:rsidRPr="00FF37CC" w:rsidRDefault="00EE708A" w:rsidP="00EA3129">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79B9F700" w14:textId="5D628E2F" w:rsidR="00EE708A" w:rsidRPr="00FF37CC" w:rsidRDefault="00883E3F" w:rsidP="00EA3129">
            <w:pPr>
              <w:pStyle w:val="BodyText"/>
              <w:spacing w:before="120" w:line="276" w:lineRule="auto"/>
              <w:ind w:left="0"/>
              <w:rPr>
                <w:lang w:eastAsia="ar-SA"/>
              </w:rPr>
            </w:pPr>
            <w:r>
              <w:rPr>
                <w:lang w:eastAsia="ar-SA"/>
              </w:rPr>
              <w:t>Tờ trình</w:t>
            </w:r>
          </w:p>
        </w:tc>
      </w:tr>
      <w:tr w:rsidR="00EE708A" w:rsidRPr="00FF37CC" w14:paraId="5987B6DC" w14:textId="77777777" w:rsidTr="00950191">
        <w:trPr>
          <w:trHeight w:val="284"/>
          <w:jc w:val="center"/>
        </w:trPr>
        <w:tc>
          <w:tcPr>
            <w:tcW w:w="1590" w:type="pct"/>
            <w:tcBorders>
              <w:left w:val="single" w:sz="18" w:space="0" w:color="808080"/>
            </w:tcBorders>
            <w:shd w:val="clear" w:color="auto" w:fill="F3F3F3"/>
            <w:vAlign w:val="center"/>
          </w:tcPr>
          <w:p w14:paraId="00D0123C" w14:textId="77777777" w:rsidR="00EE708A" w:rsidRPr="00FF37CC" w:rsidRDefault="00EE708A" w:rsidP="00EA3129">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49583F78" w14:textId="41A54AA6" w:rsidR="00EE708A" w:rsidRPr="00FF37CC" w:rsidRDefault="005F0F54" w:rsidP="00EA3129">
            <w:pPr>
              <w:pStyle w:val="BodyText"/>
              <w:spacing w:before="120" w:line="276" w:lineRule="auto"/>
              <w:ind w:left="0"/>
              <w:rPr>
                <w:lang w:eastAsia="ar-SA"/>
              </w:rPr>
            </w:pPr>
            <w:r>
              <w:rPr>
                <w:lang w:eastAsia="ar-SA"/>
              </w:rPr>
              <w:t>Quản lý</w:t>
            </w:r>
            <w:r w:rsidRPr="004837B2">
              <w:rPr>
                <w:lang w:eastAsia="ar-SA"/>
              </w:rPr>
              <w:t xml:space="preserve"> các tờ trình bản cứng mà được sử dụng trong nội bộ từng đơn vị hạch toán (Chi nhánh/Công ty/Tập đoàn)</w:t>
            </w:r>
          </w:p>
        </w:tc>
      </w:tr>
      <w:tr w:rsidR="00EE708A" w:rsidRPr="00FF37CC" w14:paraId="6E20CE97" w14:textId="77777777" w:rsidTr="00950191">
        <w:trPr>
          <w:trHeight w:val="395"/>
          <w:jc w:val="center"/>
        </w:trPr>
        <w:tc>
          <w:tcPr>
            <w:tcW w:w="1590" w:type="pct"/>
            <w:tcBorders>
              <w:left w:val="single" w:sz="18" w:space="0" w:color="808080"/>
            </w:tcBorders>
            <w:shd w:val="clear" w:color="auto" w:fill="F3F3F3"/>
            <w:vAlign w:val="center"/>
          </w:tcPr>
          <w:p w14:paraId="467EFA2D" w14:textId="77777777" w:rsidR="00EE708A" w:rsidRPr="00FF37CC" w:rsidRDefault="00EE708A" w:rsidP="00EA3129">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783A42C7" w14:textId="32385C2D" w:rsidR="00E85058" w:rsidRPr="00FF37CC" w:rsidRDefault="005F0F54" w:rsidP="00EA3129">
            <w:pPr>
              <w:pStyle w:val="BodyText"/>
              <w:spacing w:before="120" w:line="276" w:lineRule="auto"/>
              <w:ind w:left="0"/>
            </w:pPr>
            <w:r w:rsidRPr="00D162AD">
              <w:rPr>
                <w:lang w:eastAsia="ar-SA"/>
              </w:rPr>
              <w:t>Nhân viên phòng ban các cấp Chi nhánh/Công ty/Tập đoàn và các đơn vị trực thuộc Chi nhánh/Công ty (Cửa hàng/Trung tâm)</w:t>
            </w:r>
          </w:p>
        </w:tc>
      </w:tr>
      <w:tr w:rsidR="00EE708A" w:rsidRPr="00FF37CC" w14:paraId="1DEF83AE" w14:textId="77777777" w:rsidTr="00950191">
        <w:trPr>
          <w:trHeight w:val="378"/>
          <w:jc w:val="center"/>
        </w:trPr>
        <w:tc>
          <w:tcPr>
            <w:tcW w:w="1590" w:type="pct"/>
            <w:tcBorders>
              <w:left w:val="single" w:sz="18" w:space="0" w:color="808080"/>
            </w:tcBorders>
            <w:shd w:val="clear" w:color="auto" w:fill="F3F3F3"/>
            <w:vAlign w:val="center"/>
          </w:tcPr>
          <w:p w14:paraId="7BA27242" w14:textId="77777777" w:rsidR="00EE708A" w:rsidRPr="00FF37CC" w:rsidRDefault="00EE708A" w:rsidP="00EA3129">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67E38198" w14:textId="5A89B652" w:rsidR="0084262F" w:rsidRPr="00FF37CC" w:rsidRDefault="005F0F54" w:rsidP="00EA3129">
            <w:pPr>
              <w:pStyle w:val="BodyText"/>
              <w:spacing w:before="120" w:line="276" w:lineRule="auto"/>
              <w:ind w:left="0"/>
            </w:pPr>
            <w:r w:rsidRPr="004837B2">
              <w:rPr>
                <w:lang w:eastAsia="ar-SA"/>
              </w:rPr>
              <w:t>Người dùng đăng nhập</w:t>
            </w:r>
            <w:r w:rsidR="00310661">
              <w:rPr>
                <w:lang w:eastAsia="ar-SA"/>
              </w:rPr>
              <w:t xml:space="preserve"> thành công vào</w:t>
            </w:r>
            <w:r w:rsidRPr="004837B2">
              <w:rPr>
                <w:lang w:eastAsia="ar-SA"/>
              </w:rPr>
              <w:t xml:space="preserve"> hệ thống</w:t>
            </w:r>
          </w:p>
        </w:tc>
      </w:tr>
      <w:tr w:rsidR="00EE708A" w:rsidRPr="00FF37CC" w14:paraId="180EE91A" w14:textId="77777777" w:rsidTr="00950191">
        <w:trPr>
          <w:trHeight w:val="530"/>
          <w:jc w:val="center"/>
        </w:trPr>
        <w:tc>
          <w:tcPr>
            <w:tcW w:w="1590" w:type="pct"/>
            <w:tcBorders>
              <w:left w:val="single" w:sz="18" w:space="0" w:color="808080"/>
              <w:bottom w:val="single" w:sz="8" w:space="0" w:color="808080"/>
            </w:tcBorders>
            <w:shd w:val="clear" w:color="auto" w:fill="F3F3F3"/>
            <w:vAlign w:val="center"/>
          </w:tcPr>
          <w:p w14:paraId="089B6D6D" w14:textId="77777777" w:rsidR="00EE708A" w:rsidRPr="00FF37CC" w:rsidRDefault="00EE708A" w:rsidP="00EA3129">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DC19F73" w14:textId="1E6BD6F4" w:rsidR="00EE708A" w:rsidRPr="00FF37CC" w:rsidRDefault="00310661" w:rsidP="00EA3129">
            <w:pPr>
              <w:pStyle w:val="BodyText"/>
              <w:spacing w:before="120" w:line="276" w:lineRule="auto"/>
              <w:ind w:left="0"/>
              <w:rPr>
                <w:lang w:eastAsia="ar-SA"/>
              </w:rPr>
            </w:pPr>
            <w:r>
              <w:rPr>
                <w:lang w:eastAsia="ar-SA"/>
              </w:rPr>
              <w:t>Thêm mới tờ trình thành công</w:t>
            </w:r>
          </w:p>
        </w:tc>
      </w:tr>
      <w:tr w:rsidR="00EE708A" w:rsidRPr="00FF37CC" w14:paraId="2F81D34C" w14:textId="77777777" w:rsidTr="00950191">
        <w:trPr>
          <w:trHeight w:val="284"/>
          <w:jc w:val="center"/>
        </w:trPr>
        <w:tc>
          <w:tcPr>
            <w:tcW w:w="1590" w:type="pct"/>
            <w:tcBorders>
              <w:left w:val="single" w:sz="18" w:space="0" w:color="808080"/>
              <w:bottom w:val="single" w:sz="4" w:space="0" w:color="808080"/>
            </w:tcBorders>
            <w:shd w:val="clear" w:color="auto" w:fill="F3F3F3"/>
            <w:vAlign w:val="center"/>
          </w:tcPr>
          <w:p w14:paraId="0F115A9F" w14:textId="77777777" w:rsidR="00EE708A" w:rsidRPr="00FF37CC" w:rsidRDefault="00EE708A" w:rsidP="00EA3129">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27CE46E0" w14:textId="39E810AE" w:rsidR="00EE708A" w:rsidRPr="00FF37CC" w:rsidRDefault="00420A57" w:rsidP="00EA3129">
            <w:pPr>
              <w:pStyle w:val="InfoBlue"/>
              <w:spacing w:before="120" w:line="276" w:lineRule="auto"/>
              <w:ind w:left="0"/>
              <w:rPr>
                <w:rFonts w:ascii="Times New Roman" w:hAnsi="Times New Roman" w:cs="Times New Roman"/>
                <w:color w:val="auto"/>
                <w:sz w:val="24"/>
                <w:szCs w:val="24"/>
              </w:rPr>
            </w:pPr>
            <w:r>
              <w:rPr>
                <w:rFonts w:ascii="Times New Roman" w:hAnsi="Times New Roman" w:cs="Times New Roman"/>
                <w:color w:val="auto"/>
                <w:sz w:val="24"/>
                <w:szCs w:val="24"/>
              </w:rPr>
              <w:t>N/A</w:t>
            </w:r>
          </w:p>
        </w:tc>
      </w:tr>
      <w:tr w:rsidR="00EE708A" w:rsidRPr="00FF37CC" w14:paraId="4D31B1A8" w14:textId="77777777" w:rsidTr="00950191">
        <w:trPr>
          <w:trHeight w:val="284"/>
          <w:jc w:val="center"/>
        </w:trPr>
        <w:tc>
          <w:tcPr>
            <w:tcW w:w="1590" w:type="pct"/>
            <w:tcBorders>
              <w:left w:val="single" w:sz="18" w:space="0" w:color="808080"/>
              <w:bottom w:val="single" w:sz="18" w:space="0" w:color="808080"/>
            </w:tcBorders>
            <w:shd w:val="clear" w:color="auto" w:fill="F3F3F3"/>
            <w:vAlign w:val="center"/>
          </w:tcPr>
          <w:p w14:paraId="2293CEDF" w14:textId="77777777" w:rsidR="00EE708A" w:rsidRPr="00FF37CC" w:rsidRDefault="00EE708A" w:rsidP="00EA3129">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3353799E" w14:textId="77777777" w:rsidR="00EE708A" w:rsidRPr="00314A55" w:rsidRDefault="000F1681" w:rsidP="004E37AB">
            <w:pPr>
              <w:pStyle w:val="BodyText"/>
              <w:numPr>
                <w:ilvl w:val="0"/>
                <w:numId w:val="19"/>
              </w:numPr>
              <w:spacing w:before="120" w:line="276" w:lineRule="auto"/>
            </w:pPr>
            <w:r w:rsidRPr="004837B2">
              <w:rPr>
                <w:iCs/>
                <w:spacing w:val="-1"/>
              </w:rPr>
              <w:t>Khi đăng nhập bằng user khác user tạo Tờ trình thì hiển thị tất cả các trường ở dạng Read Only. Đối với user có vai trò nhân viên kế toán cùng cấp với user tạo Tờ trình thì hiển thị trường Đã kết thúc để chọn/bỏ chọn</w:t>
            </w:r>
          </w:p>
          <w:p w14:paraId="1B7406B3" w14:textId="565D1A6C" w:rsidR="00314A55" w:rsidRPr="00FF37CC" w:rsidRDefault="00314A55" w:rsidP="004E37AB">
            <w:pPr>
              <w:pStyle w:val="BodyText"/>
              <w:numPr>
                <w:ilvl w:val="0"/>
                <w:numId w:val="19"/>
              </w:numPr>
              <w:spacing w:before="120" w:line="276" w:lineRule="auto"/>
            </w:pPr>
            <w:r w:rsidRPr="004837B2">
              <w:rPr>
                <w:iCs/>
                <w:spacing w:val="-1"/>
              </w:rPr>
              <w:t xml:space="preserve">Không </w:t>
            </w:r>
            <w:r w:rsidR="00205C74">
              <w:rPr>
                <w:iCs/>
                <w:spacing w:val="-1"/>
              </w:rPr>
              <w:t xml:space="preserve">enable </w:t>
            </w:r>
            <w:r w:rsidRPr="004837B2">
              <w:rPr>
                <w:iCs/>
                <w:spacing w:val="-1"/>
              </w:rPr>
              <w:t>nút RA trên các Tờ trình khi user đăng nhập khác user tạo Tờ trình.</w:t>
            </w:r>
          </w:p>
        </w:tc>
      </w:tr>
    </w:tbl>
    <w:p w14:paraId="06794F74" w14:textId="77777777" w:rsidR="00EE708A" w:rsidRPr="00FF37CC" w:rsidRDefault="00EE708A" w:rsidP="00EA3129">
      <w:pPr>
        <w:ind w:left="0"/>
      </w:pPr>
    </w:p>
    <w:p w14:paraId="76E9CB50" w14:textId="77777777" w:rsidR="00EE708A" w:rsidRPr="00FF37CC" w:rsidRDefault="00EE708A" w:rsidP="00A97673">
      <w:pPr>
        <w:pStyle w:val="Heading5"/>
      </w:pPr>
      <w:r w:rsidRPr="00FF37CC">
        <w:t>Biểu đồ luồng xử lý chức năng</w:t>
      </w:r>
    </w:p>
    <w:p w14:paraId="77BFFA8B" w14:textId="77777777" w:rsidR="00EC7471" w:rsidRDefault="00EC7471" w:rsidP="00EA3129">
      <w:pPr>
        <w:ind w:left="0"/>
        <w:sectPr w:rsidR="00EC7471" w:rsidSect="00005E35">
          <w:pgSz w:w="11909" w:h="16834" w:code="9"/>
          <w:pgMar w:top="1152" w:right="1152" w:bottom="1238" w:left="1440" w:header="432" w:footer="432" w:gutter="0"/>
          <w:cols w:space="709"/>
          <w:titlePg/>
          <w:docGrid w:linePitch="326"/>
        </w:sectPr>
      </w:pPr>
    </w:p>
    <w:p w14:paraId="12489B25" w14:textId="2B47ACE1" w:rsidR="00BE519E" w:rsidRPr="00FF37CC" w:rsidRDefault="00BE519E" w:rsidP="00EA3129">
      <w:pPr>
        <w:ind w:left="0"/>
        <w:sectPr w:rsidR="00BE519E" w:rsidRPr="00FF37CC" w:rsidSect="00EC7471">
          <w:type w:val="continuous"/>
          <w:pgSz w:w="11909" w:h="16834" w:code="9"/>
          <w:pgMar w:top="1152" w:right="1152" w:bottom="1238" w:left="1440" w:header="432" w:footer="432" w:gutter="0"/>
          <w:cols w:space="709"/>
          <w:titlePg/>
          <w:docGrid w:linePitch="326"/>
        </w:sectPr>
      </w:pPr>
    </w:p>
    <w:p w14:paraId="2A162F2F" w14:textId="54F91EF8" w:rsidR="00074FB5" w:rsidRPr="00FF37CC" w:rsidRDefault="00EC7471" w:rsidP="00EA3129">
      <w:pPr>
        <w:ind w:left="0"/>
        <w:rPr>
          <w:lang w:eastAsia="ar-SA"/>
        </w:rPr>
      </w:pPr>
      <w:r>
        <w:object w:dxaOrig="12211" w:dyaOrig="6076" w14:anchorId="2A6482E6">
          <v:shape id="_x0000_i1037" type="#_x0000_t75" style="width:728.75pt;height:362.9pt" o:ole="">
            <v:imagedata r:id="rId39" o:title=""/>
          </v:shape>
          <o:OLEObject Type="Embed" ProgID="Visio.Drawing.15" ShapeID="_x0000_i1037" DrawAspect="Content" ObjectID="_1646808640" r:id="rId40"/>
        </w:object>
      </w:r>
    </w:p>
    <w:p w14:paraId="715B4FE1" w14:textId="77777777" w:rsidR="00074FB5" w:rsidRPr="00FF37CC" w:rsidRDefault="00074FB5" w:rsidP="00EA3129">
      <w:pPr>
        <w:ind w:left="0"/>
        <w:rPr>
          <w:lang w:eastAsia="ar-SA"/>
        </w:rPr>
      </w:pPr>
    </w:p>
    <w:p w14:paraId="2D509A47" w14:textId="77777777" w:rsidR="00EC7471" w:rsidRDefault="00EC7471" w:rsidP="00EA3129">
      <w:pPr>
        <w:ind w:left="0"/>
        <w:rPr>
          <w:lang w:eastAsia="ar-SA"/>
        </w:rPr>
      </w:pPr>
    </w:p>
    <w:p w14:paraId="33962DCE" w14:textId="77777777" w:rsidR="00EC7471" w:rsidRDefault="00EC7471" w:rsidP="00EA3129">
      <w:pPr>
        <w:ind w:left="0"/>
        <w:rPr>
          <w:lang w:eastAsia="ar-SA"/>
        </w:rPr>
      </w:pPr>
    </w:p>
    <w:p w14:paraId="662AF13E" w14:textId="77777777" w:rsidR="00EC7471" w:rsidRDefault="00EC7471" w:rsidP="00EA3129">
      <w:pPr>
        <w:ind w:left="0"/>
        <w:rPr>
          <w:lang w:eastAsia="ar-SA"/>
        </w:rPr>
      </w:pPr>
    </w:p>
    <w:p w14:paraId="06749DBC" w14:textId="391D55E5" w:rsidR="00EE708A" w:rsidRPr="00FF37CC" w:rsidRDefault="00EE708A" w:rsidP="00EA3129">
      <w:pPr>
        <w:ind w:left="0"/>
        <w:rPr>
          <w:lang w:eastAsia="ar-SA"/>
        </w:rPr>
      </w:pPr>
      <w:r w:rsidRPr="00FF37CC">
        <w:rPr>
          <w:lang w:eastAsia="ar-SA"/>
        </w:rPr>
        <w:lastRenderedPageBreak/>
        <w:t>Phân quyền vai trò</w:t>
      </w:r>
    </w:p>
    <w:p w14:paraId="42D3DDC2" w14:textId="77777777" w:rsidR="00EE708A" w:rsidRPr="00FF37CC" w:rsidRDefault="00EE708A" w:rsidP="00EA3129">
      <w:pPr>
        <w:ind w:left="0"/>
        <w:rPr>
          <w:i/>
        </w:rPr>
      </w:pPr>
      <w:r w:rsidRPr="00FF37CC">
        <w:rPr>
          <w:i/>
        </w:rPr>
        <w:t>C: Create; R: Read; U: Update; D: Delete</w:t>
      </w:r>
    </w:p>
    <w:tbl>
      <w:tblPr>
        <w:tblW w:w="1005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387"/>
      </w:tblGrid>
      <w:tr w:rsidR="002D5B21" w:rsidRPr="00FF37CC" w14:paraId="2AB9CE0C" w14:textId="77777777" w:rsidTr="004A3676">
        <w:trPr>
          <w:cantSplit/>
          <w:trHeight w:val="422"/>
          <w:tblHeader/>
        </w:trPr>
        <w:tc>
          <w:tcPr>
            <w:tcW w:w="3510" w:type="dxa"/>
            <w:shd w:val="clear" w:color="auto" w:fill="D9D9D9"/>
          </w:tcPr>
          <w:p w14:paraId="54EF389D" w14:textId="77777777" w:rsidR="002D5B21" w:rsidRPr="00FF37CC" w:rsidRDefault="002D5B21" w:rsidP="00EA3129">
            <w:pPr>
              <w:spacing w:after="120"/>
              <w:ind w:left="0"/>
              <w:jc w:val="center"/>
              <w:rPr>
                <w:b/>
              </w:rPr>
            </w:pPr>
            <w:r w:rsidRPr="00FF37CC">
              <w:rPr>
                <w:b/>
              </w:rPr>
              <w:t>Vai trò</w:t>
            </w:r>
          </w:p>
        </w:tc>
        <w:tc>
          <w:tcPr>
            <w:tcW w:w="540" w:type="dxa"/>
            <w:shd w:val="clear" w:color="auto" w:fill="D9D9D9"/>
          </w:tcPr>
          <w:p w14:paraId="785BB067" w14:textId="77777777" w:rsidR="002D5B21" w:rsidRPr="00FF37CC" w:rsidRDefault="002D5B21" w:rsidP="00EA3129">
            <w:pPr>
              <w:spacing w:after="120"/>
              <w:ind w:left="0"/>
              <w:jc w:val="center"/>
              <w:rPr>
                <w:b/>
              </w:rPr>
            </w:pPr>
            <w:r w:rsidRPr="00FF37CC">
              <w:rPr>
                <w:b/>
              </w:rPr>
              <w:t>C</w:t>
            </w:r>
          </w:p>
        </w:tc>
        <w:tc>
          <w:tcPr>
            <w:tcW w:w="540" w:type="dxa"/>
            <w:shd w:val="clear" w:color="auto" w:fill="D9D9D9"/>
          </w:tcPr>
          <w:p w14:paraId="708B69A8" w14:textId="77777777" w:rsidR="002D5B21" w:rsidRPr="00FF37CC" w:rsidRDefault="002D5B21" w:rsidP="00EA3129">
            <w:pPr>
              <w:spacing w:after="120"/>
              <w:ind w:left="0"/>
              <w:jc w:val="center"/>
              <w:rPr>
                <w:b/>
              </w:rPr>
            </w:pPr>
            <w:r w:rsidRPr="00FF37CC">
              <w:rPr>
                <w:b/>
              </w:rPr>
              <w:t>R</w:t>
            </w:r>
          </w:p>
        </w:tc>
        <w:tc>
          <w:tcPr>
            <w:tcW w:w="450" w:type="dxa"/>
            <w:shd w:val="clear" w:color="auto" w:fill="D9D9D9"/>
          </w:tcPr>
          <w:p w14:paraId="2F61572E" w14:textId="77777777" w:rsidR="002D5B21" w:rsidRPr="00FF37CC" w:rsidRDefault="002D5B21" w:rsidP="00EA3129">
            <w:pPr>
              <w:spacing w:after="120"/>
              <w:ind w:left="0"/>
              <w:jc w:val="center"/>
              <w:rPr>
                <w:b/>
              </w:rPr>
            </w:pPr>
            <w:r w:rsidRPr="00FF37CC">
              <w:rPr>
                <w:b/>
              </w:rPr>
              <w:t>U</w:t>
            </w:r>
          </w:p>
        </w:tc>
        <w:tc>
          <w:tcPr>
            <w:tcW w:w="630" w:type="dxa"/>
            <w:shd w:val="clear" w:color="auto" w:fill="D9D9D9"/>
          </w:tcPr>
          <w:p w14:paraId="445A5102" w14:textId="77777777" w:rsidR="002D5B21" w:rsidRPr="00FF37CC" w:rsidRDefault="002D5B21" w:rsidP="00EA3129">
            <w:pPr>
              <w:spacing w:after="120"/>
              <w:ind w:left="0"/>
              <w:jc w:val="center"/>
              <w:rPr>
                <w:b/>
              </w:rPr>
            </w:pPr>
            <w:r w:rsidRPr="00FF37CC">
              <w:rPr>
                <w:b/>
              </w:rPr>
              <w:t>D</w:t>
            </w:r>
          </w:p>
        </w:tc>
        <w:tc>
          <w:tcPr>
            <w:tcW w:w="4387" w:type="dxa"/>
            <w:shd w:val="clear" w:color="auto" w:fill="D9D9D9"/>
          </w:tcPr>
          <w:p w14:paraId="57E296A3" w14:textId="77777777" w:rsidR="002D5B21" w:rsidRPr="00FF37CC" w:rsidRDefault="002D5B21" w:rsidP="00EA3129">
            <w:pPr>
              <w:spacing w:after="120"/>
              <w:ind w:left="0"/>
              <w:jc w:val="center"/>
              <w:rPr>
                <w:b/>
              </w:rPr>
            </w:pPr>
            <w:r w:rsidRPr="00FF37CC">
              <w:rPr>
                <w:b/>
              </w:rPr>
              <w:t>Mô tả</w:t>
            </w:r>
          </w:p>
        </w:tc>
      </w:tr>
      <w:tr w:rsidR="002D5B21" w:rsidRPr="00FF37CC" w14:paraId="119C2238" w14:textId="77777777" w:rsidTr="004A3676">
        <w:trPr>
          <w:cantSplit/>
          <w:trHeight w:val="377"/>
        </w:trPr>
        <w:tc>
          <w:tcPr>
            <w:tcW w:w="3510" w:type="dxa"/>
            <w:vAlign w:val="center"/>
          </w:tcPr>
          <w:p w14:paraId="35226C3D" w14:textId="77777777" w:rsidR="002D5B21" w:rsidRPr="00FF37CC" w:rsidRDefault="002D5B21" w:rsidP="00EA3129">
            <w:pPr>
              <w:pStyle w:val="Sothutu-1so"/>
              <w:spacing w:before="0" w:after="120" w:line="276" w:lineRule="auto"/>
              <w:jc w:val="left"/>
              <w:rPr>
                <w:szCs w:val="24"/>
              </w:rPr>
            </w:pPr>
            <w:r w:rsidRPr="00FF37CC">
              <w:rPr>
                <w:szCs w:val="24"/>
              </w:rPr>
              <w:t>Nhân viên phòng ban đơn vị</w:t>
            </w:r>
          </w:p>
        </w:tc>
        <w:tc>
          <w:tcPr>
            <w:tcW w:w="540" w:type="dxa"/>
          </w:tcPr>
          <w:p w14:paraId="049F3DC0"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540" w:type="dxa"/>
          </w:tcPr>
          <w:p w14:paraId="6C109D34"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450" w:type="dxa"/>
          </w:tcPr>
          <w:p w14:paraId="546BC568"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630" w:type="dxa"/>
          </w:tcPr>
          <w:p w14:paraId="458107D0"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4387" w:type="dxa"/>
          </w:tcPr>
          <w:p w14:paraId="02159906" w14:textId="77777777" w:rsidR="002D5B21" w:rsidRPr="00FF37CC" w:rsidRDefault="002D5B21" w:rsidP="00EA3129">
            <w:pPr>
              <w:pStyle w:val="Sothutu-1so"/>
              <w:spacing w:before="120" w:after="120" w:line="276" w:lineRule="auto"/>
              <w:jc w:val="left"/>
              <w:rPr>
                <w:szCs w:val="24"/>
              </w:rPr>
            </w:pPr>
          </w:p>
        </w:tc>
      </w:tr>
    </w:tbl>
    <w:p w14:paraId="2C8DB0B1" w14:textId="77777777" w:rsidR="00EE708A" w:rsidRPr="00FF37CC" w:rsidRDefault="00EE708A" w:rsidP="00A97673">
      <w:pPr>
        <w:pStyle w:val="Heading5"/>
      </w:pPr>
      <w:r w:rsidRPr="00FF37CC">
        <w:t>Menu</w:t>
      </w:r>
    </w:p>
    <w:p w14:paraId="0BB8744A" w14:textId="77777777" w:rsidR="00EC7471" w:rsidRDefault="00E94A73" w:rsidP="004E37AB">
      <w:pPr>
        <w:numPr>
          <w:ilvl w:val="0"/>
          <w:numId w:val="11"/>
        </w:numPr>
        <w:sectPr w:rsidR="00EC7471" w:rsidSect="00EC7471">
          <w:pgSz w:w="16834" w:h="11909" w:orient="landscape" w:code="9"/>
          <w:pgMar w:top="1440" w:right="1152" w:bottom="1152" w:left="1238" w:header="432" w:footer="432" w:gutter="0"/>
          <w:cols w:space="709"/>
          <w:titlePg/>
          <w:docGrid w:linePitch="326"/>
        </w:sectPr>
      </w:pPr>
      <w:r>
        <w:t>Trang chủ\</w:t>
      </w:r>
      <w:r w:rsidR="00A16B6B">
        <w:t>Tờ trình</w:t>
      </w:r>
    </w:p>
    <w:p w14:paraId="4EE41EBC" w14:textId="77777777" w:rsidR="00EC7471" w:rsidRDefault="00EC7471" w:rsidP="00EC7471">
      <w:pPr>
        <w:ind w:left="720"/>
        <w:sectPr w:rsidR="00EC7471" w:rsidSect="00EC7471">
          <w:pgSz w:w="11909" w:h="16834" w:code="9"/>
          <w:pgMar w:top="1152" w:right="1152" w:bottom="1238" w:left="1440" w:header="432" w:footer="432" w:gutter="0"/>
          <w:cols w:space="709"/>
          <w:titlePg/>
          <w:docGrid w:linePitch="326"/>
        </w:sectPr>
      </w:pPr>
    </w:p>
    <w:p w14:paraId="52C035FD" w14:textId="4B106449" w:rsidR="00EE708A" w:rsidRDefault="00EE708A" w:rsidP="00EC7471">
      <w:pPr>
        <w:ind w:left="720"/>
      </w:pPr>
    </w:p>
    <w:p w14:paraId="021445FA" w14:textId="7A227293" w:rsidR="004C4CE0" w:rsidRDefault="004C4CE0" w:rsidP="00A97673">
      <w:pPr>
        <w:pStyle w:val="Heading5"/>
      </w:pPr>
      <w:r>
        <w:t>Danh sách tờ trình</w:t>
      </w:r>
    </w:p>
    <w:p w14:paraId="2AA48B99" w14:textId="77777777" w:rsidR="004C4CE0" w:rsidRPr="00FF37CC" w:rsidRDefault="004C4CE0" w:rsidP="00CF718E">
      <w:pPr>
        <w:pStyle w:val="Heading6"/>
        <w:rPr>
          <w:sz w:val="24"/>
          <w:szCs w:val="24"/>
        </w:rPr>
      </w:pPr>
      <w:r w:rsidRPr="00FF37CC">
        <w:rPr>
          <w:sz w:val="24"/>
          <w:szCs w:val="24"/>
        </w:rPr>
        <w:t>Prototype màn hình nhập liệu</w:t>
      </w:r>
    </w:p>
    <w:p w14:paraId="06EC5056" w14:textId="77777777" w:rsidR="00FF3CDF" w:rsidRDefault="00FF3CDF" w:rsidP="00CF718E">
      <w:pPr>
        <w:ind w:left="0"/>
        <w:rPr>
          <w:lang w:eastAsia="ar-SA"/>
        </w:rPr>
        <w:sectPr w:rsidR="00FF3CDF" w:rsidSect="00EC7471">
          <w:type w:val="continuous"/>
          <w:pgSz w:w="11909" w:h="16834" w:code="9"/>
          <w:pgMar w:top="1152" w:right="1152" w:bottom="1238" w:left="1440" w:header="432" w:footer="432" w:gutter="0"/>
          <w:cols w:space="709"/>
          <w:titlePg/>
          <w:docGrid w:linePitch="326"/>
        </w:sectPr>
      </w:pPr>
      <w:r>
        <w:rPr>
          <w:noProof/>
          <w:snapToGrid/>
        </w:rPr>
        <w:drawing>
          <wp:inline distT="0" distB="0" distL="0" distR="0" wp14:anchorId="62FBEE37" wp14:editId="5AC6FA60">
            <wp:extent cx="2997440" cy="637350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2793" cy="6384888"/>
                    </a:xfrm>
                    <a:prstGeom prst="rect">
                      <a:avLst/>
                    </a:prstGeom>
                  </pic:spPr>
                </pic:pic>
              </a:graphicData>
            </a:graphic>
          </wp:inline>
        </w:drawing>
      </w:r>
    </w:p>
    <w:p w14:paraId="33E3BF82" w14:textId="77777777" w:rsidR="00D6743E" w:rsidRPr="00FF37CC" w:rsidRDefault="00D6743E" w:rsidP="00CF718E">
      <w:pPr>
        <w:pStyle w:val="Heading6"/>
        <w:rPr>
          <w:sz w:val="24"/>
          <w:szCs w:val="24"/>
        </w:rPr>
      </w:pPr>
      <w:r w:rsidRPr="00FF37CC">
        <w:rPr>
          <w:sz w:val="24"/>
          <w:szCs w:val="24"/>
        </w:rPr>
        <w:lastRenderedPageBreak/>
        <w:t>Danh sách trường dữ liệu</w:t>
      </w:r>
    </w:p>
    <w:p w14:paraId="43369F6A" w14:textId="7032DA77" w:rsidR="00D6743E" w:rsidRDefault="00D6743E" w:rsidP="004E37AB">
      <w:pPr>
        <w:numPr>
          <w:ilvl w:val="0"/>
          <w:numId w:val="11"/>
        </w:numPr>
      </w:pPr>
      <w:r w:rsidRPr="00FF37CC">
        <w:t>Bảng</w:t>
      </w:r>
      <w:r w:rsidR="009E0F88">
        <w:t xml:space="preserve"> C_Statement</w:t>
      </w:r>
    </w:p>
    <w:p w14:paraId="5B497352" w14:textId="39D77159" w:rsidR="004920E9" w:rsidRDefault="004920E9" w:rsidP="004E37AB">
      <w:pPr>
        <w:numPr>
          <w:ilvl w:val="0"/>
          <w:numId w:val="11"/>
        </w:numPr>
      </w:pPr>
      <w:r>
        <w:t xml:space="preserve">Hiển thị ở dạng List, </w:t>
      </w:r>
      <w:r w:rsidR="00476E1C">
        <w:t xml:space="preserve">sắp xếp </w:t>
      </w:r>
      <w:r w:rsidR="008E667D">
        <w:t>theo tháng từ lớn xuống bé</w:t>
      </w:r>
    </w:p>
    <w:p w14:paraId="218E8066" w14:textId="77777777" w:rsidR="00D6743E" w:rsidRPr="00FF37CC" w:rsidRDefault="00D6743E" w:rsidP="004E37AB">
      <w:pPr>
        <w:numPr>
          <w:ilvl w:val="0"/>
          <w:numId w:val="11"/>
        </w:numPr>
      </w:pPr>
      <w:r>
        <w:rPr>
          <w:lang w:eastAsia="ar-SA"/>
        </w:rPr>
        <w:t>S: Hiển thị trên màn hình nhập liệu</w:t>
      </w:r>
    </w:p>
    <w:p w14:paraId="72E08931" w14:textId="77777777" w:rsidR="00D6743E" w:rsidRPr="00FF37CC" w:rsidRDefault="00D6743E"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D6743E" w:rsidRPr="00FF37CC" w14:paraId="0EAD8C6E" w14:textId="77777777" w:rsidTr="006F0AB6">
        <w:trPr>
          <w:cantSplit/>
          <w:trHeight w:val="422"/>
          <w:tblHeader/>
        </w:trPr>
        <w:tc>
          <w:tcPr>
            <w:tcW w:w="1800" w:type="dxa"/>
            <w:shd w:val="clear" w:color="auto" w:fill="D9D9D9"/>
            <w:vAlign w:val="center"/>
          </w:tcPr>
          <w:p w14:paraId="2AFC0939" w14:textId="77777777" w:rsidR="00D6743E" w:rsidRPr="00FF37CC" w:rsidRDefault="00D6743E" w:rsidP="00CF718E">
            <w:pPr>
              <w:spacing w:after="120"/>
              <w:ind w:left="0"/>
              <w:jc w:val="center"/>
              <w:rPr>
                <w:b/>
              </w:rPr>
            </w:pPr>
            <w:r w:rsidRPr="00FF37CC">
              <w:rPr>
                <w:b/>
              </w:rPr>
              <w:t>Tên trường</w:t>
            </w:r>
          </w:p>
        </w:tc>
        <w:tc>
          <w:tcPr>
            <w:tcW w:w="1980" w:type="dxa"/>
            <w:shd w:val="clear" w:color="auto" w:fill="D9D9D9"/>
            <w:vAlign w:val="center"/>
          </w:tcPr>
          <w:p w14:paraId="21FAA341" w14:textId="77777777" w:rsidR="00D6743E" w:rsidRPr="00FF37CC" w:rsidRDefault="00D6743E" w:rsidP="00CF718E">
            <w:pPr>
              <w:spacing w:after="120"/>
              <w:ind w:left="0"/>
              <w:jc w:val="center"/>
              <w:rPr>
                <w:b/>
              </w:rPr>
            </w:pPr>
            <w:r w:rsidRPr="00FF37CC">
              <w:rPr>
                <w:b/>
              </w:rPr>
              <w:t>Tên dữ liệu</w:t>
            </w:r>
          </w:p>
        </w:tc>
        <w:tc>
          <w:tcPr>
            <w:tcW w:w="1417" w:type="dxa"/>
            <w:shd w:val="clear" w:color="auto" w:fill="D9D9D9"/>
            <w:vAlign w:val="center"/>
          </w:tcPr>
          <w:p w14:paraId="2755BC65" w14:textId="77777777" w:rsidR="00D6743E" w:rsidRPr="00FF37CC" w:rsidRDefault="00D6743E" w:rsidP="00CF718E">
            <w:pPr>
              <w:spacing w:after="120"/>
              <w:ind w:left="0"/>
              <w:jc w:val="center"/>
              <w:rPr>
                <w:b/>
              </w:rPr>
            </w:pPr>
            <w:r w:rsidRPr="00FF37CC">
              <w:rPr>
                <w:b/>
              </w:rPr>
              <w:t>Loại DL</w:t>
            </w:r>
          </w:p>
        </w:tc>
        <w:tc>
          <w:tcPr>
            <w:tcW w:w="630" w:type="dxa"/>
            <w:shd w:val="clear" w:color="auto" w:fill="D9D9D9"/>
            <w:vAlign w:val="center"/>
          </w:tcPr>
          <w:p w14:paraId="1F2948FB" w14:textId="77777777" w:rsidR="00D6743E" w:rsidRPr="00FF37CC" w:rsidRDefault="00D6743E" w:rsidP="00CF718E">
            <w:pPr>
              <w:spacing w:after="120"/>
              <w:ind w:left="0"/>
              <w:jc w:val="center"/>
              <w:rPr>
                <w:b/>
              </w:rPr>
            </w:pPr>
            <w:r w:rsidRPr="00FF37CC">
              <w:rPr>
                <w:b/>
              </w:rPr>
              <w:t>L</w:t>
            </w:r>
          </w:p>
        </w:tc>
        <w:tc>
          <w:tcPr>
            <w:tcW w:w="540" w:type="dxa"/>
            <w:shd w:val="clear" w:color="auto" w:fill="D9D9D9"/>
            <w:vAlign w:val="center"/>
          </w:tcPr>
          <w:p w14:paraId="0DE19A4E" w14:textId="77777777" w:rsidR="00D6743E" w:rsidRPr="00FF37CC" w:rsidRDefault="00D6743E" w:rsidP="00CF718E">
            <w:pPr>
              <w:spacing w:after="120"/>
              <w:ind w:left="0"/>
              <w:jc w:val="center"/>
              <w:rPr>
                <w:b/>
              </w:rPr>
            </w:pPr>
            <w:r w:rsidRPr="00FF37CC">
              <w:rPr>
                <w:b/>
              </w:rPr>
              <w:t>R</w:t>
            </w:r>
          </w:p>
        </w:tc>
        <w:tc>
          <w:tcPr>
            <w:tcW w:w="450" w:type="dxa"/>
            <w:shd w:val="clear" w:color="auto" w:fill="D9D9D9"/>
            <w:vAlign w:val="center"/>
          </w:tcPr>
          <w:p w14:paraId="22E96300" w14:textId="77777777" w:rsidR="00D6743E" w:rsidRPr="00FF37CC" w:rsidRDefault="00D6743E" w:rsidP="00CF718E">
            <w:pPr>
              <w:spacing w:after="120"/>
              <w:ind w:left="0"/>
              <w:jc w:val="center"/>
              <w:rPr>
                <w:b/>
              </w:rPr>
            </w:pPr>
            <w:r w:rsidRPr="00FF37CC">
              <w:rPr>
                <w:b/>
              </w:rPr>
              <w:t>M</w:t>
            </w:r>
          </w:p>
        </w:tc>
        <w:tc>
          <w:tcPr>
            <w:tcW w:w="540" w:type="dxa"/>
            <w:shd w:val="clear" w:color="auto" w:fill="D9D9D9"/>
          </w:tcPr>
          <w:p w14:paraId="6E87C778" w14:textId="77777777" w:rsidR="00D6743E" w:rsidRPr="00926A39" w:rsidRDefault="00D6743E" w:rsidP="00CF718E">
            <w:pPr>
              <w:spacing w:after="120"/>
              <w:ind w:left="0"/>
              <w:jc w:val="center"/>
              <w:rPr>
                <w:b/>
                <w:sz w:val="22"/>
              </w:rPr>
            </w:pPr>
            <w:r>
              <w:rPr>
                <w:b/>
              </w:rPr>
              <w:t>S</w:t>
            </w:r>
          </w:p>
        </w:tc>
        <w:tc>
          <w:tcPr>
            <w:tcW w:w="7380" w:type="dxa"/>
            <w:shd w:val="clear" w:color="auto" w:fill="D9D9D9"/>
            <w:vAlign w:val="center"/>
          </w:tcPr>
          <w:p w14:paraId="69FC49F1" w14:textId="77777777" w:rsidR="00D6743E" w:rsidRPr="00FF37CC" w:rsidRDefault="00D6743E" w:rsidP="00CF718E">
            <w:pPr>
              <w:spacing w:after="120"/>
              <w:ind w:left="0"/>
              <w:jc w:val="center"/>
              <w:rPr>
                <w:b/>
              </w:rPr>
            </w:pPr>
            <w:r w:rsidRPr="00FF37CC">
              <w:rPr>
                <w:b/>
              </w:rPr>
              <w:t>Mô tả</w:t>
            </w:r>
          </w:p>
        </w:tc>
      </w:tr>
      <w:tr w:rsidR="00D6743E" w:rsidRPr="00FF37CC" w14:paraId="2B2AA32B" w14:textId="77777777" w:rsidTr="006F0AB6">
        <w:trPr>
          <w:cantSplit/>
          <w:trHeight w:val="827"/>
        </w:trPr>
        <w:tc>
          <w:tcPr>
            <w:tcW w:w="1800" w:type="dxa"/>
          </w:tcPr>
          <w:p w14:paraId="32F0FE53" w14:textId="77777777" w:rsidR="00D6743E" w:rsidRPr="00FF37CC" w:rsidRDefault="00D6743E" w:rsidP="00CF718E">
            <w:pPr>
              <w:ind w:left="0"/>
            </w:pPr>
            <w:r>
              <w:t>ID</w:t>
            </w:r>
          </w:p>
        </w:tc>
        <w:tc>
          <w:tcPr>
            <w:tcW w:w="1980" w:type="dxa"/>
          </w:tcPr>
          <w:p w14:paraId="62598FFD" w14:textId="7AE5B58C" w:rsidR="00D6743E" w:rsidRPr="00FF37CC" w:rsidRDefault="009E0F88" w:rsidP="00CF718E">
            <w:pPr>
              <w:ind w:left="0"/>
            </w:pPr>
            <w:r>
              <w:rPr>
                <w:szCs w:val="24"/>
              </w:rPr>
              <w:t>C_Statement</w:t>
            </w:r>
            <w:r w:rsidR="00274435">
              <w:rPr>
                <w:szCs w:val="24"/>
              </w:rPr>
              <w:t>_</w:t>
            </w:r>
            <w:r w:rsidR="00D6743E" w:rsidRPr="00AB2F64">
              <w:rPr>
                <w:szCs w:val="24"/>
              </w:rPr>
              <w:t>ID</w:t>
            </w:r>
          </w:p>
        </w:tc>
        <w:tc>
          <w:tcPr>
            <w:tcW w:w="1417" w:type="dxa"/>
          </w:tcPr>
          <w:p w14:paraId="20F5D4F3" w14:textId="77777777" w:rsidR="00D6743E" w:rsidRPr="00FF37CC" w:rsidRDefault="00D6743E" w:rsidP="00CF718E">
            <w:pPr>
              <w:ind w:left="0"/>
            </w:pPr>
            <w:r>
              <w:t>Number</w:t>
            </w:r>
          </w:p>
          <w:p w14:paraId="11F7214F" w14:textId="77777777" w:rsidR="00D6743E" w:rsidRPr="00FF37CC" w:rsidRDefault="00D6743E" w:rsidP="00CF718E">
            <w:pPr>
              <w:ind w:left="0"/>
            </w:pPr>
          </w:p>
        </w:tc>
        <w:tc>
          <w:tcPr>
            <w:tcW w:w="630" w:type="dxa"/>
          </w:tcPr>
          <w:p w14:paraId="50C57B8F" w14:textId="77777777" w:rsidR="00D6743E" w:rsidRPr="00FF37CC" w:rsidRDefault="00D6743E" w:rsidP="00CF718E">
            <w:pPr>
              <w:pStyle w:val="Sothutu-1so"/>
              <w:spacing w:before="120" w:after="120" w:line="276" w:lineRule="auto"/>
              <w:jc w:val="left"/>
              <w:rPr>
                <w:szCs w:val="24"/>
              </w:rPr>
            </w:pPr>
            <w:r w:rsidRPr="00FF37CC">
              <w:rPr>
                <w:szCs w:val="24"/>
              </w:rPr>
              <w:t>50</w:t>
            </w:r>
          </w:p>
        </w:tc>
        <w:tc>
          <w:tcPr>
            <w:tcW w:w="540" w:type="dxa"/>
          </w:tcPr>
          <w:p w14:paraId="43220F11" w14:textId="77777777" w:rsidR="00D6743E" w:rsidRPr="00FF37CC" w:rsidRDefault="00D6743E" w:rsidP="00CF718E">
            <w:pPr>
              <w:pStyle w:val="Sothutu-1so"/>
              <w:spacing w:before="120" w:after="120" w:line="276" w:lineRule="auto"/>
              <w:jc w:val="left"/>
              <w:rPr>
                <w:szCs w:val="24"/>
              </w:rPr>
            </w:pPr>
            <w:r>
              <w:rPr>
                <w:szCs w:val="24"/>
              </w:rPr>
              <w:t>Y</w:t>
            </w:r>
          </w:p>
        </w:tc>
        <w:tc>
          <w:tcPr>
            <w:tcW w:w="450" w:type="dxa"/>
          </w:tcPr>
          <w:p w14:paraId="0CA8CB28" w14:textId="77777777" w:rsidR="00D6743E" w:rsidRPr="00FF37CC" w:rsidRDefault="00D6743E" w:rsidP="00CF718E">
            <w:pPr>
              <w:pStyle w:val="Sothutu-1so"/>
              <w:spacing w:before="120" w:after="120" w:line="276" w:lineRule="auto"/>
              <w:jc w:val="left"/>
              <w:rPr>
                <w:szCs w:val="24"/>
              </w:rPr>
            </w:pPr>
            <w:r>
              <w:rPr>
                <w:szCs w:val="24"/>
              </w:rPr>
              <w:t>N</w:t>
            </w:r>
          </w:p>
        </w:tc>
        <w:tc>
          <w:tcPr>
            <w:tcW w:w="540" w:type="dxa"/>
          </w:tcPr>
          <w:p w14:paraId="4286780D" w14:textId="77777777" w:rsidR="00D6743E" w:rsidRDefault="00D6743E" w:rsidP="00CF718E">
            <w:pPr>
              <w:pStyle w:val="Sothutu-1so"/>
              <w:spacing w:before="120" w:after="120" w:line="276" w:lineRule="auto"/>
              <w:ind w:left="360" w:hanging="360"/>
              <w:jc w:val="center"/>
              <w:rPr>
                <w:szCs w:val="24"/>
              </w:rPr>
            </w:pPr>
            <w:r>
              <w:rPr>
                <w:szCs w:val="24"/>
              </w:rPr>
              <w:t>N</w:t>
            </w:r>
          </w:p>
        </w:tc>
        <w:tc>
          <w:tcPr>
            <w:tcW w:w="7380" w:type="dxa"/>
          </w:tcPr>
          <w:p w14:paraId="3BB85F3E" w14:textId="4295E8B6" w:rsidR="00D6743E" w:rsidRPr="00FF37CC" w:rsidRDefault="00D6743E" w:rsidP="00CF718E">
            <w:pPr>
              <w:pStyle w:val="Sothutu-1so"/>
              <w:spacing w:before="120" w:after="120" w:line="276" w:lineRule="auto"/>
              <w:ind w:left="360" w:hanging="360"/>
              <w:jc w:val="left"/>
              <w:rPr>
                <w:szCs w:val="24"/>
              </w:rPr>
            </w:pPr>
            <w:r>
              <w:rPr>
                <w:szCs w:val="24"/>
              </w:rPr>
              <w:t>Key, tự sinh</w:t>
            </w:r>
          </w:p>
        </w:tc>
      </w:tr>
      <w:tr w:rsidR="00D6743E" w:rsidRPr="00FF37CC" w14:paraId="47DD7404" w14:textId="77777777" w:rsidTr="006F0AB6">
        <w:trPr>
          <w:cantSplit/>
          <w:trHeight w:val="827"/>
        </w:trPr>
        <w:tc>
          <w:tcPr>
            <w:tcW w:w="14737" w:type="dxa"/>
            <w:gridSpan w:val="8"/>
          </w:tcPr>
          <w:p w14:paraId="1DC273B4" w14:textId="6125B0FA" w:rsidR="00D6743E" w:rsidRPr="001E5A81" w:rsidRDefault="0016398D" w:rsidP="00CF718E">
            <w:pPr>
              <w:pStyle w:val="Sothutu-1so"/>
              <w:spacing w:before="120" w:after="120" w:line="276" w:lineRule="auto"/>
              <w:ind w:left="360" w:hanging="360"/>
              <w:jc w:val="left"/>
              <w:rPr>
                <w:b/>
                <w:szCs w:val="24"/>
              </w:rPr>
            </w:pPr>
            <w:r>
              <w:rPr>
                <w:b/>
                <w:szCs w:val="24"/>
              </w:rPr>
              <w:t>Group theo tháng</w:t>
            </w:r>
            <w:r w:rsidR="00B56D74">
              <w:rPr>
                <w:b/>
                <w:szCs w:val="24"/>
              </w:rPr>
              <w:t xml:space="preserve"> của ngày lập. Nội dung hiển thị bao gồm</w:t>
            </w:r>
          </w:p>
        </w:tc>
      </w:tr>
      <w:tr w:rsidR="000F10A3" w:rsidRPr="00FF37CC" w14:paraId="57AA3CE7" w14:textId="77777777" w:rsidTr="006F0AB6">
        <w:trPr>
          <w:cantSplit/>
          <w:trHeight w:val="827"/>
        </w:trPr>
        <w:tc>
          <w:tcPr>
            <w:tcW w:w="1800" w:type="dxa"/>
          </w:tcPr>
          <w:p w14:paraId="15B89D11" w14:textId="45E5B9B4" w:rsidR="000F10A3" w:rsidRPr="00FF37CC" w:rsidRDefault="000F10A3" w:rsidP="00CF718E">
            <w:pPr>
              <w:ind w:left="0"/>
            </w:pPr>
            <w:r>
              <w:rPr>
                <w:szCs w:val="24"/>
              </w:rPr>
              <w:t>Ngày lập</w:t>
            </w:r>
          </w:p>
        </w:tc>
        <w:tc>
          <w:tcPr>
            <w:tcW w:w="1980" w:type="dxa"/>
          </w:tcPr>
          <w:p w14:paraId="666E3FF5" w14:textId="6650B465" w:rsidR="000F10A3" w:rsidRPr="00FF37CC" w:rsidRDefault="000F10A3" w:rsidP="00CF718E">
            <w:pPr>
              <w:ind w:left="0"/>
            </w:pPr>
            <w:r>
              <w:rPr>
                <w:szCs w:val="24"/>
              </w:rPr>
              <w:t>Trans_Date</w:t>
            </w:r>
          </w:p>
        </w:tc>
        <w:tc>
          <w:tcPr>
            <w:tcW w:w="1417" w:type="dxa"/>
          </w:tcPr>
          <w:p w14:paraId="2DBFE7AE" w14:textId="68D23BAD" w:rsidR="000F10A3" w:rsidRPr="00FF37CC" w:rsidRDefault="000F10A3" w:rsidP="00CF718E">
            <w:pPr>
              <w:ind w:left="0"/>
            </w:pPr>
            <w:r>
              <w:t>Date</w:t>
            </w:r>
          </w:p>
        </w:tc>
        <w:tc>
          <w:tcPr>
            <w:tcW w:w="630" w:type="dxa"/>
          </w:tcPr>
          <w:p w14:paraId="3627C758" w14:textId="2CE0ECDB" w:rsidR="000F10A3" w:rsidRPr="00FF37CC" w:rsidRDefault="000F10A3" w:rsidP="00CF718E">
            <w:pPr>
              <w:pStyle w:val="Sothutu-1so"/>
              <w:spacing w:before="120" w:after="120" w:line="276" w:lineRule="auto"/>
              <w:jc w:val="left"/>
              <w:rPr>
                <w:szCs w:val="24"/>
              </w:rPr>
            </w:pPr>
          </w:p>
        </w:tc>
        <w:tc>
          <w:tcPr>
            <w:tcW w:w="540" w:type="dxa"/>
          </w:tcPr>
          <w:p w14:paraId="2F17393C" w14:textId="56243037" w:rsidR="000F10A3" w:rsidRPr="00FF37CC" w:rsidRDefault="00B77D29" w:rsidP="00CF718E">
            <w:pPr>
              <w:pStyle w:val="Sothutu-1so"/>
              <w:spacing w:before="120" w:after="120" w:line="276" w:lineRule="auto"/>
              <w:jc w:val="left"/>
              <w:rPr>
                <w:szCs w:val="24"/>
              </w:rPr>
            </w:pPr>
            <w:r>
              <w:rPr>
                <w:szCs w:val="24"/>
              </w:rPr>
              <w:t>Y</w:t>
            </w:r>
          </w:p>
        </w:tc>
        <w:tc>
          <w:tcPr>
            <w:tcW w:w="450" w:type="dxa"/>
          </w:tcPr>
          <w:p w14:paraId="28FB8A77" w14:textId="6333B306" w:rsidR="000F10A3" w:rsidRPr="00FF37CC" w:rsidRDefault="000F10A3" w:rsidP="00CF718E">
            <w:pPr>
              <w:pStyle w:val="Sothutu-1so"/>
              <w:spacing w:before="120" w:after="120" w:line="276" w:lineRule="auto"/>
              <w:jc w:val="left"/>
              <w:rPr>
                <w:szCs w:val="24"/>
              </w:rPr>
            </w:pPr>
            <w:r>
              <w:rPr>
                <w:szCs w:val="24"/>
              </w:rPr>
              <w:t>Y</w:t>
            </w:r>
          </w:p>
        </w:tc>
        <w:tc>
          <w:tcPr>
            <w:tcW w:w="540" w:type="dxa"/>
          </w:tcPr>
          <w:p w14:paraId="54FBBEA3" w14:textId="1858B950" w:rsidR="000F10A3" w:rsidRPr="00FF37CC" w:rsidRDefault="000F10A3" w:rsidP="00CF718E">
            <w:pPr>
              <w:pStyle w:val="Sothutu-1so"/>
              <w:spacing w:before="120" w:after="120" w:line="276" w:lineRule="auto"/>
              <w:jc w:val="center"/>
              <w:rPr>
                <w:szCs w:val="24"/>
              </w:rPr>
            </w:pPr>
            <w:r>
              <w:rPr>
                <w:szCs w:val="24"/>
              </w:rPr>
              <w:t>Y</w:t>
            </w:r>
          </w:p>
        </w:tc>
        <w:tc>
          <w:tcPr>
            <w:tcW w:w="7380" w:type="dxa"/>
          </w:tcPr>
          <w:p w14:paraId="58CD5106" w14:textId="6D81646A" w:rsidR="000F10A3" w:rsidRPr="00FF37CC" w:rsidRDefault="000F10A3" w:rsidP="00CF718E">
            <w:pPr>
              <w:pStyle w:val="Sothutu-1so"/>
              <w:spacing w:before="120" w:after="120" w:line="276" w:lineRule="auto"/>
              <w:jc w:val="left"/>
              <w:rPr>
                <w:szCs w:val="24"/>
              </w:rPr>
            </w:pPr>
            <w:r>
              <w:rPr>
                <w:szCs w:val="24"/>
              </w:rPr>
              <w:t>Lấy theo Tab Thông tin chung</w:t>
            </w:r>
          </w:p>
        </w:tc>
      </w:tr>
      <w:tr w:rsidR="000F10A3" w:rsidRPr="00FF37CC" w14:paraId="1EA93631" w14:textId="77777777" w:rsidTr="006F0AB6">
        <w:trPr>
          <w:cantSplit/>
          <w:trHeight w:val="827"/>
        </w:trPr>
        <w:tc>
          <w:tcPr>
            <w:tcW w:w="1800" w:type="dxa"/>
          </w:tcPr>
          <w:p w14:paraId="38EF4F12" w14:textId="2B9D78E3" w:rsidR="000F10A3" w:rsidRPr="00FF37CC" w:rsidRDefault="000F10A3" w:rsidP="00CF718E">
            <w:pPr>
              <w:ind w:left="0"/>
            </w:pPr>
            <w:r>
              <w:rPr>
                <w:szCs w:val="24"/>
              </w:rPr>
              <w:t>Số chứng từ</w:t>
            </w:r>
          </w:p>
        </w:tc>
        <w:tc>
          <w:tcPr>
            <w:tcW w:w="1980" w:type="dxa"/>
          </w:tcPr>
          <w:p w14:paraId="4FB9479F" w14:textId="76FB2F44" w:rsidR="000F10A3" w:rsidRPr="00FF37CC" w:rsidRDefault="000F10A3" w:rsidP="00CF718E">
            <w:pPr>
              <w:ind w:left="0"/>
            </w:pPr>
            <w:r>
              <w:rPr>
                <w:szCs w:val="24"/>
              </w:rPr>
              <w:t>Document_No</w:t>
            </w:r>
          </w:p>
        </w:tc>
        <w:tc>
          <w:tcPr>
            <w:tcW w:w="1417" w:type="dxa"/>
          </w:tcPr>
          <w:p w14:paraId="42B26D02" w14:textId="4FB88345" w:rsidR="000F10A3" w:rsidRPr="00606D95" w:rsidRDefault="000F10A3" w:rsidP="00CF718E">
            <w:pPr>
              <w:ind w:left="0"/>
            </w:pPr>
            <w:r>
              <w:t>String</w:t>
            </w:r>
          </w:p>
        </w:tc>
        <w:tc>
          <w:tcPr>
            <w:tcW w:w="630" w:type="dxa"/>
          </w:tcPr>
          <w:p w14:paraId="520CB6CC" w14:textId="75095625" w:rsidR="000F10A3" w:rsidRPr="00FF37CC" w:rsidRDefault="000F10A3" w:rsidP="00CF718E">
            <w:pPr>
              <w:pStyle w:val="Sothutu-1so"/>
              <w:spacing w:before="120" w:after="120" w:line="276" w:lineRule="auto"/>
              <w:jc w:val="left"/>
              <w:rPr>
                <w:szCs w:val="24"/>
              </w:rPr>
            </w:pPr>
            <w:r>
              <w:rPr>
                <w:szCs w:val="24"/>
              </w:rPr>
              <w:t>20</w:t>
            </w:r>
          </w:p>
        </w:tc>
        <w:tc>
          <w:tcPr>
            <w:tcW w:w="540" w:type="dxa"/>
          </w:tcPr>
          <w:p w14:paraId="4CCD9E7A" w14:textId="5F07B505" w:rsidR="000F10A3" w:rsidRPr="00FF37CC" w:rsidRDefault="00B77D29" w:rsidP="00CF718E">
            <w:pPr>
              <w:pStyle w:val="Sothutu-1so"/>
              <w:spacing w:before="120" w:after="120" w:line="276" w:lineRule="auto"/>
              <w:jc w:val="left"/>
              <w:rPr>
                <w:szCs w:val="24"/>
              </w:rPr>
            </w:pPr>
            <w:r>
              <w:rPr>
                <w:szCs w:val="24"/>
              </w:rPr>
              <w:t>Y</w:t>
            </w:r>
          </w:p>
        </w:tc>
        <w:tc>
          <w:tcPr>
            <w:tcW w:w="450" w:type="dxa"/>
          </w:tcPr>
          <w:p w14:paraId="07459D85" w14:textId="4F65F0CC" w:rsidR="000F10A3" w:rsidRPr="00FF37CC" w:rsidRDefault="00B77D29" w:rsidP="00CF718E">
            <w:pPr>
              <w:pStyle w:val="Sothutu-1so"/>
              <w:spacing w:before="120" w:after="120" w:line="276" w:lineRule="auto"/>
              <w:jc w:val="left"/>
              <w:rPr>
                <w:szCs w:val="24"/>
              </w:rPr>
            </w:pPr>
            <w:r>
              <w:rPr>
                <w:szCs w:val="24"/>
              </w:rPr>
              <w:t>Y</w:t>
            </w:r>
          </w:p>
        </w:tc>
        <w:tc>
          <w:tcPr>
            <w:tcW w:w="540" w:type="dxa"/>
          </w:tcPr>
          <w:p w14:paraId="14B899B6" w14:textId="4E3DD7C5" w:rsidR="000F10A3" w:rsidRPr="00FF37CC" w:rsidRDefault="000F10A3" w:rsidP="00CF718E">
            <w:pPr>
              <w:pStyle w:val="Sothutu-1so"/>
              <w:spacing w:before="120" w:after="120" w:line="276" w:lineRule="auto"/>
              <w:jc w:val="center"/>
              <w:rPr>
                <w:szCs w:val="24"/>
              </w:rPr>
            </w:pPr>
            <w:r>
              <w:rPr>
                <w:szCs w:val="24"/>
              </w:rPr>
              <w:t>Y</w:t>
            </w:r>
          </w:p>
        </w:tc>
        <w:tc>
          <w:tcPr>
            <w:tcW w:w="7380" w:type="dxa"/>
          </w:tcPr>
          <w:p w14:paraId="08ED9CE8" w14:textId="40F82F91" w:rsidR="000F10A3" w:rsidRPr="00FF37CC" w:rsidRDefault="000F10A3" w:rsidP="00CF718E">
            <w:pPr>
              <w:pStyle w:val="Sothutu-1so"/>
              <w:spacing w:before="120" w:after="120" w:line="360" w:lineRule="auto"/>
              <w:jc w:val="left"/>
              <w:rPr>
                <w:szCs w:val="24"/>
              </w:rPr>
            </w:pPr>
            <w:r>
              <w:rPr>
                <w:szCs w:val="24"/>
              </w:rPr>
              <w:t>Lấy theo Tab Thông tin chung</w:t>
            </w:r>
          </w:p>
        </w:tc>
      </w:tr>
      <w:tr w:rsidR="000F10A3" w:rsidRPr="00FF37CC" w14:paraId="2156C09B" w14:textId="77777777" w:rsidTr="006F0AB6">
        <w:trPr>
          <w:cantSplit/>
          <w:trHeight w:val="827"/>
        </w:trPr>
        <w:tc>
          <w:tcPr>
            <w:tcW w:w="1800" w:type="dxa"/>
          </w:tcPr>
          <w:p w14:paraId="593BBBBB" w14:textId="0C45B53B" w:rsidR="000F10A3" w:rsidRDefault="000F10A3" w:rsidP="00CF718E">
            <w:pPr>
              <w:ind w:left="0"/>
              <w:rPr>
                <w:szCs w:val="24"/>
              </w:rPr>
            </w:pPr>
            <w:r>
              <w:rPr>
                <w:szCs w:val="24"/>
              </w:rPr>
              <w:t>Nội dung</w:t>
            </w:r>
          </w:p>
        </w:tc>
        <w:tc>
          <w:tcPr>
            <w:tcW w:w="1980" w:type="dxa"/>
          </w:tcPr>
          <w:p w14:paraId="639DE806" w14:textId="69464CF5" w:rsidR="000F10A3" w:rsidRDefault="000F10A3" w:rsidP="00CF718E">
            <w:pPr>
              <w:ind w:left="0"/>
              <w:rPr>
                <w:szCs w:val="24"/>
              </w:rPr>
            </w:pPr>
            <w:r>
              <w:rPr>
                <w:szCs w:val="24"/>
              </w:rPr>
              <w:t>Description</w:t>
            </w:r>
          </w:p>
        </w:tc>
        <w:tc>
          <w:tcPr>
            <w:tcW w:w="1417" w:type="dxa"/>
          </w:tcPr>
          <w:p w14:paraId="3BDB0805" w14:textId="49033981" w:rsidR="000F10A3" w:rsidRDefault="000F10A3" w:rsidP="00CF718E">
            <w:pPr>
              <w:ind w:left="0"/>
            </w:pPr>
            <w:r>
              <w:t>String</w:t>
            </w:r>
          </w:p>
        </w:tc>
        <w:tc>
          <w:tcPr>
            <w:tcW w:w="630" w:type="dxa"/>
          </w:tcPr>
          <w:p w14:paraId="5CCF797D" w14:textId="1BC1F649" w:rsidR="000F10A3" w:rsidRDefault="000F10A3" w:rsidP="00CF718E">
            <w:pPr>
              <w:pStyle w:val="Sothutu-1so"/>
              <w:spacing w:before="120" w:after="120" w:line="276" w:lineRule="auto"/>
              <w:jc w:val="left"/>
              <w:rPr>
                <w:szCs w:val="24"/>
              </w:rPr>
            </w:pPr>
            <w:r>
              <w:rPr>
                <w:szCs w:val="24"/>
              </w:rPr>
              <w:t>250</w:t>
            </w:r>
          </w:p>
        </w:tc>
        <w:tc>
          <w:tcPr>
            <w:tcW w:w="540" w:type="dxa"/>
          </w:tcPr>
          <w:p w14:paraId="1E7489CD" w14:textId="681551EC" w:rsidR="000F10A3" w:rsidRDefault="00B77D29" w:rsidP="00CF718E">
            <w:pPr>
              <w:pStyle w:val="Sothutu-1so"/>
              <w:spacing w:before="120" w:after="120" w:line="276" w:lineRule="auto"/>
              <w:jc w:val="left"/>
              <w:rPr>
                <w:szCs w:val="24"/>
              </w:rPr>
            </w:pPr>
            <w:r>
              <w:rPr>
                <w:szCs w:val="24"/>
              </w:rPr>
              <w:t>Y</w:t>
            </w:r>
          </w:p>
        </w:tc>
        <w:tc>
          <w:tcPr>
            <w:tcW w:w="450" w:type="dxa"/>
          </w:tcPr>
          <w:p w14:paraId="77D74BB2" w14:textId="675486C2" w:rsidR="000F10A3" w:rsidRDefault="00B77D29" w:rsidP="00CF718E">
            <w:pPr>
              <w:pStyle w:val="Sothutu-1so"/>
              <w:spacing w:before="120" w:after="120" w:line="276" w:lineRule="auto"/>
              <w:jc w:val="left"/>
              <w:rPr>
                <w:szCs w:val="24"/>
              </w:rPr>
            </w:pPr>
            <w:r>
              <w:rPr>
                <w:szCs w:val="24"/>
              </w:rPr>
              <w:t>Y</w:t>
            </w:r>
          </w:p>
        </w:tc>
        <w:tc>
          <w:tcPr>
            <w:tcW w:w="540" w:type="dxa"/>
          </w:tcPr>
          <w:p w14:paraId="197FDDC8" w14:textId="2A25007A" w:rsidR="000F10A3" w:rsidRDefault="000F10A3" w:rsidP="00CF718E">
            <w:pPr>
              <w:pStyle w:val="Sothutu-1so"/>
              <w:spacing w:before="120" w:after="120" w:line="276" w:lineRule="auto"/>
              <w:jc w:val="center"/>
              <w:rPr>
                <w:szCs w:val="24"/>
              </w:rPr>
            </w:pPr>
            <w:r>
              <w:rPr>
                <w:szCs w:val="24"/>
              </w:rPr>
              <w:t>Y</w:t>
            </w:r>
          </w:p>
        </w:tc>
        <w:tc>
          <w:tcPr>
            <w:tcW w:w="7380" w:type="dxa"/>
          </w:tcPr>
          <w:p w14:paraId="596C0DB5" w14:textId="68902408" w:rsidR="000F10A3" w:rsidRDefault="000F10A3" w:rsidP="00CF718E">
            <w:pPr>
              <w:pStyle w:val="Sothutu-1so"/>
              <w:spacing w:before="120" w:after="120" w:line="360" w:lineRule="auto"/>
              <w:jc w:val="left"/>
              <w:rPr>
                <w:szCs w:val="24"/>
              </w:rPr>
            </w:pPr>
            <w:r>
              <w:rPr>
                <w:szCs w:val="24"/>
              </w:rPr>
              <w:t>Lấy theo Tab Thông tin chung</w:t>
            </w:r>
          </w:p>
        </w:tc>
      </w:tr>
      <w:tr w:rsidR="00A37E06" w:rsidRPr="00FF37CC" w14:paraId="2E98570F" w14:textId="77777777" w:rsidTr="006F0AB6">
        <w:trPr>
          <w:cantSplit/>
          <w:trHeight w:val="827"/>
        </w:trPr>
        <w:tc>
          <w:tcPr>
            <w:tcW w:w="1800" w:type="dxa"/>
          </w:tcPr>
          <w:p w14:paraId="2373F92A" w14:textId="10D45750" w:rsidR="00A37E06" w:rsidRDefault="00A37E06" w:rsidP="00CF718E">
            <w:pPr>
              <w:ind w:left="0"/>
              <w:rPr>
                <w:szCs w:val="24"/>
              </w:rPr>
            </w:pPr>
            <w:r>
              <w:rPr>
                <w:szCs w:val="24"/>
              </w:rPr>
              <w:lastRenderedPageBreak/>
              <w:t xml:space="preserve">Trạng thái </w:t>
            </w:r>
            <w:r w:rsidR="005C3B86">
              <w:rPr>
                <w:szCs w:val="24"/>
              </w:rPr>
              <w:t>+ Date</w:t>
            </w:r>
          </w:p>
        </w:tc>
        <w:tc>
          <w:tcPr>
            <w:tcW w:w="1980" w:type="dxa"/>
          </w:tcPr>
          <w:p w14:paraId="332A8AE3" w14:textId="77777777" w:rsidR="00A37E06" w:rsidRDefault="00A37E06" w:rsidP="00CF718E">
            <w:pPr>
              <w:ind w:left="0"/>
              <w:rPr>
                <w:szCs w:val="24"/>
              </w:rPr>
            </w:pPr>
          </w:p>
        </w:tc>
        <w:tc>
          <w:tcPr>
            <w:tcW w:w="1417" w:type="dxa"/>
          </w:tcPr>
          <w:p w14:paraId="61F05BE6" w14:textId="77777777" w:rsidR="00A37E06" w:rsidRDefault="00A37E06" w:rsidP="00CF718E">
            <w:pPr>
              <w:ind w:left="0"/>
            </w:pPr>
            <w:r>
              <w:t>String</w:t>
            </w:r>
          </w:p>
          <w:p w14:paraId="021EFD03" w14:textId="3F018E82" w:rsidR="00A37E06" w:rsidRDefault="00A37E06" w:rsidP="00CF718E">
            <w:pPr>
              <w:ind w:left="0"/>
            </w:pPr>
          </w:p>
        </w:tc>
        <w:tc>
          <w:tcPr>
            <w:tcW w:w="630" w:type="dxa"/>
          </w:tcPr>
          <w:p w14:paraId="79DD07B2" w14:textId="42329218" w:rsidR="00A37E06" w:rsidRDefault="00A37E06" w:rsidP="00CF718E">
            <w:pPr>
              <w:pStyle w:val="Sothutu-1so"/>
              <w:spacing w:before="120" w:after="120" w:line="276" w:lineRule="auto"/>
              <w:jc w:val="left"/>
              <w:rPr>
                <w:szCs w:val="24"/>
              </w:rPr>
            </w:pPr>
            <w:r>
              <w:rPr>
                <w:szCs w:val="24"/>
              </w:rPr>
              <w:t>20</w:t>
            </w:r>
          </w:p>
        </w:tc>
        <w:tc>
          <w:tcPr>
            <w:tcW w:w="540" w:type="dxa"/>
          </w:tcPr>
          <w:p w14:paraId="2F7D2CEE" w14:textId="291B6A34" w:rsidR="00A37E06" w:rsidRDefault="00A37E06" w:rsidP="00CF718E">
            <w:pPr>
              <w:pStyle w:val="Sothutu-1so"/>
              <w:spacing w:before="120" w:after="120" w:line="276" w:lineRule="auto"/>
              <w:jc w:val="left"/>
              <w:rPr>
                <w:szCs w:val="24"/>
              </w:rPr>
            </w:pPr>
            <w:r>
              <w:rPr>
                <w:szCs w:val="24"/>
              </w:rPr>
              <w:t>Y</w:t>
            </w:r>
          </w:p>
        </w:tc>
        <w:tc>
          <w:tcPr>
            <w:tcW w:w="450" w:type="dxa"/>
          </w:tcPr>
          <w:p w14:paraId="70317B34" w14:textId="746CAC00" w:rsidR="00A37E06" w:rsidRDefault="00B77D29" w:rsidP="00CF718E">
            <w:pPr>
              <w:pStyle w:val="Sothutu-1so"/>
              <w:spacing w:before="120" w:after="120" w:line="276" w:lineRule="auto"/>
              <w:jc w:val="left"/>
              <w:rPr>
                <w:szCs w:val="24"/>
              </w:rPr>
            </w:pPr>
            <w:r>
              <w:rPr>
                <w:szCs w:val="24"/>
              </w:rPr>
              <w:t>Y</w:t>
            </w:r>
          </w:p>
        </w:tc>
        <w:tc>
          <w:tcPr>
            <w:tcW w:w="540" w:type="dxa"/>
          </w:tcPr>
          <w:p w14:paraId="35506471" w14:textId="17AC94F1" w:rsidR="00A37E06" w:rsidRDefault="00A37E06" w:rsidP="00CF718E">
            <w:pPr>
              <w:pStyle w:val="Sothutu-1so"/>
              <w:spacing w:before="120" w:after="120" w:line="276" w:lineRule="auto"/>
              <w:jc w:val="center"/>
              <w:rPr>
                <w:szCs w:val="24"/>
              </w:rPr>
            </w:pPr>
            <w:r>
              <w:rPr>
                <w:szCs w:val="24"/>
              </w:rPr>
              <w:t>Y</w:t>
            </w:r>
          </w:p>
        </w:tc>
        <w:tc>
          <w:tcPr>
            <w:tcW w:w="7380" w:type="dxa"/>
          </w:tcPr>
          <w:p w14:paraId="18018960" w14:textId="0E1A0437" w:rsidR="00A37E06" w:rsidRDefault="00A37E06" w:rsidP="00CF718E">
            <w:pPr>
              <w:pStyle w:val="Sothutu-1so"/>
              <w:spacing w:before="120" w:after="120" w:line="360" w:lineRule="auto"/>
              <w:jc w:val="left"/>
              <w:rPr>
                <w:szCs w:val="24"/>
              </w:rPr>
            </w:pPr>
            <w:r>
              <w:rPr>
                <w:szCs w:val="24"/>
              </w:rPr>
              <w:t xml:space="preserve">Hiển </w:t>
            </w:r>
            <w:r w:rsidR="001D75B9">
              <w:rPr>
                <w:szCs w:val="24"/>
              </w:rPr>
              <w:t xml:space="preserve">thị </w:t>
            </w:r>
            <w:r w:rsidR="00AF3EA7">
              <w:rPr>
                <w:szCs w:val="24"/>
              </w:rPr>
              <w:t>trạng thá</w:t>
            </w:r>
            <w:r w:rsidR="00A11588">
              <w:rPr>
                <w:szCs w:val="24"/>
              </w:rPr>
              <w:t>i lần lượt theo</w:t>
            </w:r>
            <w:r w:rsidR="00AF3EA7">
              <w:rPr>
                <w:szCs w:val="24"/>
              </w:rPr>
              <w:t xml:space="preserve"> thứ tự</w:t>
            </w:r>
            <w:r w:rsidR="0083640E">
              <w:rPr>
                <w:szCs w:val="24"/>
              </w:rPr>
              <w:t xml:space="preserve"> thỏa mãn điều kiện</w:t>
            </w:r>
            <w:r w:rsidR="00AF3EA7">
              <w:rPr>
                <w:szCs w:val="24"/>
              </w:rPr>
              <w:t>:</w:t>
            </w:r>
          </w:p>
          <w:p w14:paraId="7CEF50B7" w14:textId="05F32A39" w:rsidR="00AA1851" w:rsidRPr="008870C6" w:rsidRDefault="00AF3EA7" w:rsidP="008870C6">
            <w:pPr>
              <w:pStyle w:val="ListParagraph"/>
              <w:numPr>
                <w:ilvl w:val="0"/>
                <w:numId w:val="60"/>
              </w:numPr>
              <w:rPr>
                <w:szCs w:val="20"/>
                <w:highlight w:val="yellow"/>
              </w:rPr>
            </w:pPr>
            <w:r w:rsidRPr="008870C6">
              <w:t>Trạng thái tài liệu</w:t>
            </w:r>
            <w:r w:rsidR="008870C6" w:rsidRPr="008870C6">
              <w:t>[</w:t>
            </w:r>
            <w:r w:rsidR="008870C6" w:rsidRPr="008870C6">
              <w:rPr>
                <w:highlight w:val="yellow"/>
              </w:rPr>
              <w:t>DOCSTATUS</w:t>
            </w:r>
            <w:r w:rsidR="008870C6">
              <w:t>]</w:t>
            </w:r>
            <w:r w:rsidR="003B7C20" w:rsidRPr="008870C6">
              <w:t xml:space="preserve"> </w:t>
            </w:r>
            <w:r w:rsidR="005C3B86" w:rsidRPr="008870C6">
              <w:t>+ Ngày cập nhật</w:t>
            </w:r>
            <w:r w:rsidR="00105DEB" w:rsidRPr="008870C6">
              <w:t xml:space="preserve">: </w:t>
            </w:r>
          </w:p>
          <w:p w14:paraId="307B41B8" w14:textId="5640DD7D" w:rsidR="00AA1517" w:rsidRPr="00AA1517" w:rsidRDefault="00105DEB" w:rsidP="004E37AB">
            <w:pPr>
              <w:pStyle w:val="Sothutu-1so"/>
              <w:numPr>
                <w:ilvl w:val="0"/>
                <w:numId w:val="22"/>
              </w:numPr>
              <w:spacing w:before="120" w:after="120" w:line="360" w:lineRule="auto"/>
              <w:jc w:val="left"/>
              <w:rPr>
                <w:szCs w:val="24"/>
              </w:rPr>
            </w:pPr>
            <w:r>
              <w:rPr>
                <w:szCs w:val="24"/>
              </w:rPr>
              <w:t xml:space="preserve">Khi tạo mới </w:t>
            </w:r>
            <w:r w:rsidR="00F85B79">
              <w:rPr>
                <w:szCs w:val="24"/>
              </w:rPr>
              <w:t>hoặc sau khi CO chứng từ</w:t>
            </w:r>
            <w:r>
              <w:rPr>
                <w:szCs w:val="24"/>
              </w:rPr>
              <w:t xml:space="preserve"> </w:t>
            </w:r>
          </w:p>
          <w:p w14:paraId="27D6BE44" w14:textId="30C21920" w:rsidR="00AA1851" w:rsidRPr="008870C6" w:rsidRDefault="00AF3EA7" w:rsidP="008870C6">
            <w:pPr>
              <w:pStyle w:val="ListParagraph"/>
              <w:numPr>
                <w:ilvl w:val="0"/>
                <w:numId w:val="60"/>
              </w:numPr>
              <w:rPr>
                <w:szCs w:val="20"/>
                <w:highlight w:val="yellow"/>
              </w:rPr>
            </w:pPr>
            <w:r w:rsidRPr="008870C6">
              <w:t>Trạng thái duyệt</w:t>
            </w:r>
            <w:r w:rsidR="008870C6" w:rsidRPr="008870C6">
              <w:t>[</w:t>
            </w:r>
            <w:r w:rsidR="008870C6" w:rsidRPr="008870C6">
              <w:rPr>
                <w:highlight w:val="yellow"/>
              </w:rPr>
              <w:t>APPROVE_STATUS</w:t>
            </w:r>
            <w:r w:rsidR="008870C6" w:rsidRPr="008870C6">
              <w:t>]</w:t>
            </w:r>
            <w:r w:rsidR="003B7C20" w:rsidRPr="008870C6">
              <w:t xml:space="preserve"> + Ngày cập nhật</w:t>
            </w:r>
            <w:r w:rsidR="00F85B79" w:rsidRPr="008870C6">
              <w:t xml:space="preserve">: </w:t>
            </w:r>
          </w:p>
          <w:p w14:paraId="3BC4C57F" w14:textId="4C684C43" w:rsidR="006A6D56" w:rsidRDefault="00AA1851" w:rsidP="004E37AB">
            <w:pPr>
              <w:pStyle w:val="Sothutu-1so"/>
              <w:numPr>
                <w:ilvl w:val="0"/>
                <w:numId w:val="11"/>
              </w:numPr>
              <w:spacing w:before="120" w:after="120" w:line="360" w:lineRule="auto"/>
              <w:ind w:left="1427"/>
              <w:jc w:val="left"/>
              <w:rPr>
                <w:szCs w:val="24"/>
              </w:rPr>
            </w:pPr>
            <w:r>
              <w:rPr>
                <w:szCs w:val="24"/>
              </w:rPr>
              <w:t xml:space="preserve">Trạng thái tài liệu = “Hoàn thành” </w:t>
            </w:r>
          </w:p>
          <w:p w14:paraId="472DBC57" w14:textId="2B2FC49C" w:rsidR="00AF3EA7" w:rsidRDefault="006A6D56" w:rsidP="004E37AB">
            <w:pPr>
              <w:pStyle w:val="Sothutu-1so"/>
              <w:numPr>
                <w:ilvl w:val="0"/>
                <w:numId w:val="11"/>
              </w:numPr>
              <w:spacing w:before="120" w:after="120" w:line="360" w:lineRule="auto"/>
              <w:ind w:left="1427"/>
              <w:jc w:val="left"/>
              <w:rPr>
                <w:szCs w:val="24"/>
              </w:rPr>
            </w:pPr>
            <w:r>
              <w:rPr>
                <w:szCs w:val="24"/>
              </w:rPr>
              <w:t>Trạng thái duyệt = “</w:t>
            </w:r>
            <w:r w:rsidR="006D0F56">
              <w:rPr>
                <w:szCs w:val="24"/>
              </w:rPr>
              <w:t>Đã duyệt” hoặc “Từ chối”</w:t>
            </w:r>
          </w:p>
          <w:p w14:paraId="2CB4D4D3" w14:textId="4AC9950E" w:rsidR="00AF3EA7" w:rsidRPr="008870C6" w:rsidRDefault="00AF3EA7" w:rsidP="008870C6">
            <w:pPr>
              <w:pStyle w:val="ListParagraph"/>
              <w:numPr>
                <w:ilvl w:val="0"/>
                <w:numId w:val="60"/>
              </w:numPr>
              <w:rPr>
                <w:szCs w:val="20"/>
              </w:rPr>
            </w:pPr>
            <w:r w:rsidRPr="008870C6">
              <w:t xml:space="preserve">Trạng thái </w:t>
            </w:r>
            <w:r w:rsidR="005C3B86" w:rsidRPr="008870C6">
              <w:t>ký</w:t>
            </w:r>
            <w:r w:rsidR="008870C6">
              <w:t xml:space="preserve"> </w:t>
            </w:r>
            <w:r w:rsidR="008870C6" w:rsidRPr="008870C6">
              <w:rPr>
                <w:highlight w:val="yellow"/>
              </w:rPr>
              <w:t>[SignerStatus]</w:t>
            </w:r>
            <w:r w:rsidR="00AA1517" w:rsidRPr="008870C6">
              <w:t xml:space="preserve"> + Ngày duyệt VOffice</w:t>
            </w:r>
            <w:r w:rsidR="006D0F56" w:rsidRPr="008870C6">
              <w:t>:</w:t>
            </w:r>
          </w:p>
          <w:p w14:paraId="61862704" w14:textId="77777777" w:rsidR="006D0F56" w:rsidRDefault="006D0F56" w:rsidP="004E37AB">
            <w:pPr>
              <w:pStyle w:val="Sothutu-1so"/>
              <w:numPr>
                <w:ilvl w:val="0"/>
                <w:numId w:val="23"/>
              </w:numPr>
              <w:spacing w:before="120" w:after="120" w:line="360" w:lineRule="auto"/>
              <w:jc w:val="left"/>
              <w:rPr>
                <w:szCs w:val="24"/>
              </w:rPr>
            </w:pPr>
            <w:r>
              <w:rPr>
                <w:szCs w:val="24"/>
              </w:rPr>
              <w:t>Trạng thái tài liệu = “Đã duyệt”</w:t>
            </w:r>
          </w:p>
          <w:p w14:paraId="682A01EA" w14:textId="0027877D" w:rsidR="006D0F56" w:rsidRDefault="006D0F56" w:rsidP="004E37AB">
            <w:pPr>
              <w:pStyle w:val="Sothutu-1so"/>
              <w:numPr>
                <w:ilvl w:val="0"/>
                <w:numId w:val="23"/>
              </w:numPr>
              <w:spacing w:before="120" w:after="120" w:line="360" w:lineRule="auto"/>
              <w:jc w:val="left"/>
              <w:rPr>
                <w:szCs w:val="24"/>
              </w:rPr>
            </w:pPr>
            <w:r>
              <w:rPr>
                <w:szCs w:val="24"/>
              </w:rPr>
              <w:t>Trạng thái ký</w:t>
            </w:r>
            <w:r w:rsidR="004F5610">
              <w:rPr>
                <w:szCs w:val="24"/>
              </w:rPr>
              <w:t xml:space="preserve"> khác</w:t>
            </w:r>
            <w:r w:rsidR="0083640E">
              <w:rPr>
                <w:szCs w:val="24"/>
              </w:rPr>
              <w:t xml:space="preserve"> “Chưa ký”</w:t>
            </w:r>
          </w:p>
        </w:tc>
      </w:tr>
      <w:tr w:rsidR="001E47C8" w:rsidRPr="00FF37CC" w14:paraId="1D01641C" w14:textId="77777777" w:rsidTr="006F0AB6">
        <w:trPr>
          <w:cantSplit/>
          <w:trHeight w:val="827"/>
        </w:trPr>
        <w:tc>
          <w:tcPr>
            <w:tcW w:w="1800" w:type="dxa"/>
          </w:tcPr>
          <w:p w14:paraId="40190751" w14:textId="4B763C3A" w:rsidR="001E47C8" w:rsidRDefault="001E47C8" w:rsidP="00CF718E">
            <w:pPr>
              <w:ind w:left="0"/>
              <w:rPr>
                <w:szCs w:val="24"/>
              </w:rPr>
            </w:pPr>
            <w:r>
              <w:rPr>
                <w:szCs w:val="24"/>
              </w:rPr>
              <w:t xml:space="preserve">Số tiền </w:t>
            </w:r>
          </w:p>
        </w:tc>
        <w:tc>
          <w:tcPr>
            <w:tcW w:w="1980" w:type="dxa"/>
          </w:tcPr>
          <w:p w14:paraId="1B3A7AB5" w14:textId="77777777" w:rsidR="001E47C8" w:rsidRDefault="001E47C8" w:rsidP="00CF718E">
            <w:pPr>
              <w:ind w:left="0"/>
              <w:rPr>
                <w:szCs w:val="24"/>
              </w:rPr>
            </w:pPr>
          </w:p>
        </w:tc>
        <w:tc>
          <w:tcPr>
            <w:tcW w:w="1417" w:type="dxa"/>
          </w:tcPr>
          <w:p w14:paraId="2D8221C9" w14:textId="337B005E" w:rsidR="001E47C8" w:rsidRDefault="001E47C8" w:rsidP="00CF718E">
            <w:pPr>
              <w:ind w:left="0"/>
            </w:pPr>
            <w:r>
              <w:t>Number</w:t>
            </w:r>
          </w:p>
        </w:tc>
        <w:tc>
          <w:tcPr>
            <w:tcW w:w="630" w:type="dxa"/>
          </w:tcPr>
          <w:p w14:paraId="7456E00D" w14:textId="23FF6CDE" w:rsidR="001E47C8" w:rsidRDefault="001E47C8" w:rsidP="00CF718E">
            <w:pPr>
              <w:pStyle w:val="Sothutu-1so"/>
              <w:spacing w:before="120" w:after="120" w:line="276" w:lineRule="auto"/>
              <w:jc w:val="left"/>
              <w:rPr>
                <w:szCs w:val="24"/>
              </w:rPr>
            </w:pPr>
            <w:r>
              <w:rPr>
                <w:szCs w:val="24"/>
              </w:rPr>
              <w:t>20</w:t>
            </w:r>
          </w:p>
        </w:tc>
        <w:tc>
          <w:tcPr>
            <w:tcW w:w="540" w:type="dxa"/>
          </w:tcPr>
          <w:p w14:paraId="43DE503A" w14:textId="19003F24" w:rsidR="001E47C8" w:rsidRDefault="001E47C8" w:rsidP="00CF718E">
            <w:pPr>
              <w:pStyle w:val="Sothutu-1so"/>
              <w:spacing w:before="120" w:after="120" w:line="276" w:lineRule="auto"/>
              <w:jc w:val="left"/>
              <w:rPr>
                <w:szCs w:val="24"/>
              </w:rPr>
            </w:pPr>
            <w:r>
              <w:rPr>
                <w:szCs w:val="24"/>
              </w:rPr>
              <w:t>Y</w:t>
            </w:r>
          </w:p>
        </w:tc>
        <w:tc>
          <w:tcPr>
            <w:tcW w:w="450" w:type="dxa"/>
          </w:tcPr>
          <w:p w14:paraId="42B8A480" w14:textId="6F57D6C8" w:rsidR="001E47C8" w:rsidRDefault="00B77D29" w:rsidP="00CF718E">
            <w:pPr>
              <w:pStyle w:val="Sothutu-1so"/>
              <w:spacing w:before="120" w:after="120" w:line="276" w:lineRule="auto"/>
              <w:jc w:val="left"/>
              <w:rPr>
                <w:szCs w:val="24"/>
              </w:rPr>
            </w:pPr>
            <w:r>
              <w:rPr>
                <w:szCs w:val="24"/>
              </w:rPr>
              <w:t>Y</w:t>
            </w:r>
          </w:p>
        </w:tc>
        <w:tc>
          <w:tcPr>
            <w:tcW w:w="540" w:type="dxa"/>
          </w:tcPr>
          <w:p w14:paraId="408B9DC3" w14:textId="73C7E7EC" w:rsidR="001E47C8" w:rsidRDefault="001E47C8" w:rsidP="00CF718E">
            <w:pPr>
              <w:pStyle w:val="Sothutu-1so"/>
              <w:spacing w:before="120" w:after="120" w:line="276" w:lineRule="auto"/>
              <w:jc w:val="center"/>
              <w:rPr>
                <w:szCs w:val="24"/>
              </w:rPr>
            </w:pPr>
            <w:r>
              <w:rPr>
                <w:szCs w:val="24"/>
              </w:rPr>
              <w:t>Y</w:t>
            </w:r>
          </w:p>
        </w:tc>
        <w:tc>
          <w:tcPr>
            <w:tcW w:w="7380" w:type="dxa"/>
          </w:tcPr>
          <w:p w14:paraId="76CC945B" w14:textId="77777777" w:rsidR="007F1B38" w:rsidRDefault="007F1B38" w:rsidP="007F1B38">
            <w:pPr>
              <w:pStyle w:val="Sothutu-1so"/>
              <w:spacing w:before="120" w:after="120" w:line="276" w:lineRule="auto"/>
              <w:rPr>
                <w:szCs w:val="24"/>
              </w:rPr>
            </w:pPr>
            <w:r>
              <w:rPr>
                <w:szCs w:val="24"/>
              </w:rPr>
              <w:t xml:space="preserve">Mặc định là </w:t>
            </w:r>
            <w:r w:rsidRPr="00311EE8">
              <w:rPr>
                <w:szCs w:val="24"/>
              </w:rPr>
              <w:t>Tổng tiền đề nghị</w:t>
            </w:r>
          </w:p>
          <w:p w14:paraId="21645282" w14:textId="77777777" w:rsidR="007F1B38" w:rsidRDefault="007F1B38" w:rsidP="007F1B38">
            <w:pPr>
              <w:pStyle w:val="Sothutu-1so"/>
              <w:spacing w:before="120" w:after="120" w:line="276" w:lineRule="auto"/>
              <w:rPr>
                <w:szCs w:val="24"/>
              </w:rPr>
            </w:pPr>
            <w:r>
              <w:rPr>
                <w:szCs w:val="24"/>
              </w:rPr>
              <w:t xml:space="preserve">Nếu Trạng thái duyệt = “Được duyệt”   </w:t>
            </w:r>
            <w:r w:rsidRPr="000B3418">
              <w:rPr>
                <w:szCs w:val="24"/>
              </w:rPr>
              <w:sym w:font="Wingdings" w:char="F0E0"/>
            </w:r>
            <w:r>
              <w:rPr>
                <w:szCs w:val="24"/>
              </w:rPr>
              <w:t xml:space="preserve"> Lấy </w:t>
            </w:r>
            <w:r w:rsidRPr="00311EE8">
              <w:rPr>
                <w:szCs w:val="24"/>
              </w:rPr>
              <w:t>Tổng tiền được duyệt</w:t>
            </w:r>
            <w:r>
              <w:rPr>
                <w:szCs w:val="24"/>
              </w:rPr>
              <w:t xml:space="preserve"> </w:t>
            </w:r>
            <w:r w:rsidRPr="00CA4FE9">
              <w:rPr>
                <w:szCs w:val="24"/>
                <w:highlight w:val="yellow"/>
              </w:rPr>
              <w:t>[APPROVED_AMOUNT]</w:t>
            </w:r>
          </w:p>
          <w:p w14:paraId="473024D2" w14:textId="20BE0AFD" w:rsidR="00E31BF7" w:rsidRDefault="007F1B38" w:rsidP="007F1B38">
            <w:pPr>
              <w:pStyle w:val="Sothutu-1so"/>
              <w:spacing w:before="120" w:after="120" w:line="276" w:lineRule="auto"/>
              <w:rPr>
                <w:szCs w:val="24"/>
              </w:rPr>
            </w:pPr>
            <w:r>
              <w:rPr>
                <w:szCs w:val="24"/>
              </w:rPr>
              <w:t xml:space="preserve">Nếu Trạng thái duyệt &lt;&gt; “Được duyệt” </w:t>
            </w:r>
            <w:r w:rsidRPr="000B3418">
              <w:rPr>
                <w:szCs w:val="24"/>
              </w:rPr>
              <w:sym w:font="Wingdings" w:char="F0E0"/>
            </w:r>
            <w:r>
              <w:rPr>
                <w:szCs w:val="24"/>
              </w:rPr>
              <w:t xml:space="preserve"> Lấy </w:t>
            </w:r>
            <w:r w:rsidRPr="00311EE8">
              <w:rPr>
                <w:szCs w:val="24"/>
              </w:rPr>
              <w:t xml:space="preserve">Tổng tiền đề nghị </w:t>
            </w:r>
            <w:r w:rsidRPr="00CA4FE9">
              <w:rPr>
                <w:szCs w:val="24"/>
                <w:highlight w:val="yellow"/>
              </w:rPr>
              <w:t>[REQUEST_AMOUNT]</w:t>
            </w:r>
          </w:p>
        </w:tc>
      </w:tr>
    </w:tbl>
    <w:p w14:paraId="694984F8" w14:textId="12E09A64" w:rsidR="00D6743E" w:rsidRDefault="00D6743E" w:rsidP="00CF718E"/>
    <w:p w14:paraId="1EF46BCF" w14:textId="74A42433" w:rsidR="006E2F8B" w:rsidRDefault="006E2F8B" w:rsidP="00CF718E">
      <w:pPr>
        <w:pStyle w:val="Heading6"/>
        <w:rPr>
          <w:sz w:val="24"/>
          <w:szCs w:val="24"/>
        </w:rPr>
      </w:pPr>
      <w:r w:rsidRPr="006E2F8B">
        <w:rPr>
          <w:sz w:val="24"/>
          <w:szCs w:val="24"/>
        </w:rPr>
        <w:t>Danh sách thao tác</w:t>
      </w:r>
    </w:p>
    <w:p w14:paraId="581EF3C1" w14:textId="553EADF4" w:rsidR="008870C6" w:rsidRPr="00CF1C2B" w:rsidRDefault="008870C6" w:rsidP="008870C6">
      <w:pPr>
        <w:ind w:left="0"/>
        <w:rPr>
          <w:highlight w:val="yellow"/>
        </w:rPr>
      </w:pPr>
    </w:p>
    <w:p w14:paraId="2872F15F" w14:textId="77777777" w:rsidR="008870C6" w:rsidRPr="008870C6" w:rsidRDefault="008870C6" w:rsidP="008870C6"/>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6E2F8B" w:rsidRPr="00FF37CC" w14:paraId="7A0F92CA" w14:textId="77777777" w:rsidTr="006F0AB6">
        <w:trPr>
          <w:trHeight w:val="530"/>
          <w:tblHeader/>
        </w:trPr>
        <w:tc>
          <w:tcPr>
            <w:tcW w:w="2424" w:type="dxa"/>
            <w:shd w:val="clear" w:color="auto" w:fill="D9D9D9"/>
          </w:tcPr>
          <w:p w14:paraId="21D8B87F" w14:textId="77777777" w:rsidR="006E2F8B" w:rsidRPr="00FF37CC" w:rsidRDefault="006E2F8B" w:rsidP="00EA3129">
            <w:pPr>
              <w:ind w:left="0"/>
              <w:rPr>
                <w:b/>
              </w:rPr>
            </w:pPr>
            <w:r w:rsidRPr="00FF37CC">
              <w:rPr>
                <w:b/>
              </w:rPr>
              <w:lastRenderedPageBreak/>
              <w:t>Thao tác</w:t>
            </w:r>
          </w:p>
        </w:tc>
        <w:tc>
          <w:tcPr>
            <w:tcW w:w="1176" w:type="dxa"/>
            <w:shd w:val="clear" w:color="auto" w:fill="D9D9D9"/>
          </w:tcPr>
          <w:p w14:paraId="122AA0E1" w14:textId="77777777" w:rsidR="006E2F8B" w:rsidRPr="00FF37CC" w:rsidRDefault="006E2F8B" w:rsidP="00EA3129">
            <w:pPr>
              <w:ind w:left="0"/>
              <w:rPr>
                <w:b/>
                <w:color w:val="000000"/>
              </w:rPr>
            </w:pPr>
            <w:r w:rsidRPr="00FF37CC">
              <w:rPr>
                <w:b/>
                <w:color w:val="000000"/>
              </w:rPr>
              <w:t>Hiển thị</w:t>
            </w:r>
          </w:p>
        </w:tc>
        <w:tc>
          <w:tcPr>
            <w:tcW w:w="10710" w:type="dxa"/>
            <w:shd w:val="clear" w:color="auto" w:fill="D9D9D9"/>
          </w:tcPr>
          <w:p w14:paraId="086A88D2" w14:textId="77777777" w:rsidR="006E2F8B" w:rsidRPr="00FF37CC" w:rsidRDefault="006E2F8B" w:rsidP="00EA3129">
            <w:pPr>
              <w:ind w:left="0"/>
              <w:rPr>
                <w:b/>
              </w:rPr>
            </w:pPr>
            <w:r w:rsidRPr="00FF37CC">
              <w:rPr>
                <w:b/>
              </w:rPr>
              <w:t>Mô tả</w:t>
            </w:r>
          </w:p>
        </w:tc>
      </w:tr>
      <w:tr w:rsidR="008C58CC" w:rsidRPr="00FF37CC" w14:paraId="0B3A0D45" w14:textId="77777777" w:rsidTr="006F0AB6">
        <w:tc>
          <w:tcPr>
            <w:tcW w:w="2424" w:type="dxa"/>
          </w:tcPr>
          <w:p w14:paraId="68118502" w14:textId="3ABB3708" w:rsidR="008C58CC" w:rsidRPr="00FF37CC" w:rsidRDefault="008C58CC" w:rsidP="00EA3129">
            <w:pPr>
              <w:pStyle w:val="Sothutu-1so"/>
              <w:spacing w:before="120" w:line="276" w:lineRule="auto"/>
              <w:jc w:val="left"/>
              <w:rPr>
                <w:szCs w:val="24"/>
              </w:rPr>
            </w:pPr>
            <w:r>
              <w:rPr>
                <w:szCs w:val="24"/>
              </w:rPr>
              <w:t>Tìm kiếm</w:t>
            </w:r>
          </w:p>
        </w:tc>
        <w:tc>
          <w:tcPr>
            <w:tcW w:w="1176" w:type="dxa"/>
          </w:tcPr>
          <w:p w14:paraId="03288E7F" w14:textId="6D36EC2D" w:rsidR="008C58CC" w:rsidRPr="00FF37CC" w:rsidRDefault="008C58CC" w:rsidP="00EA3129">
            <w:pPr>
              <w:pStyle w:val="Sothutu-1so"/>
              <w:spacing w:before="120" w:line="276" w:lineRule="auto"/>
              <w:jc w:val="left"/>
              <w:rPr>
                <w:szCs w:val="24"/>
              </w:rPr>
            </w:pPr>
            <w:r>
              <w:rPr>
                <w:szCs w:val="24"/>
              </w:rPr>
              <w:t>Có</w:t>
            </w:r>
          </w:p>
        </w:tc>
        <w:tc>
          <w:tcPr>
            <w:tcW w:w="10710" w:type="dxa"/>
          </w:tcPr>
          <w:p w14:paraId="45EF5FC6" w14:textId="1E7D8349" w:rsidR="008C58CC" w:rsidRPr="00FF37CC" w:rsidRDefault="008C58CC" w:rsidP="00EA3129">
            <w:pPr>
              <w:pStyle w:val="Sothutu-1so"/>
              <w:spacing w:before="120" w:line="276" w:lineRule="auto"/>
              <w:rPr>
                <w:szCs w:val="24"/>
              </w:rPr>
            </w:pPr>
            <w:r>
              <w:rPr>
                <w:szCs w:val="24"/>
              </w:rPr>
              <w:t>Cho phép tìm kiếm nhanh</w:t>
            </w:r>
            <w:r w:rsidR="003F228C">
              <w:rPr>
                <w:szCs w:val="24"/>
              </w:rPr>
              <w:t xml:space="preserve"> theo Nội dung, Số chứng từ, S</w:t>
            </w:r>
            <w:r>
              <w:rPr>
                <w:szCs w:val="24"/>
              </w:rPr>
              <w:t>ố tiền</w:t>
            </w:r>
          </w:p>
        </w:tc>
      </w:tr>
      <w:tr w:rsidR="003F228C" w:rsidRPr="00FF37CC" w14:paraId="29C162CC" w14:textId="77777777" w:rsidTr="006F0AB6">
        <w:tc>
          <w:tcPr>
            <w:tcW w:w="2424" w:type="dxa"/>
          </w:tcPr>
          <w:p w14:paraId="4EA30BFF" w14:textId="1B378A17" w:rsidR="003F228C" w:rsidRDefault="003F228C" w:rsidP="00EA3129">
            <w:pPr>
              <w:pStyle w:val="Sothutu-1so"/>
              <w:spacing w:before="120" w:line="276" w:lineRule="auto"/>
              <w:jc w:val="left"/>
              <w:rPr>
                <w:szCs w:val="24"/>
              </w:rPr>
            </w:pPr>
            <w:r>
              <w:rPr>
                <w:szCs w:val="24"/>
              </w:rPr>
              <w:t>Lọc</w:t>
            </w:r>
          </w:p>
        </w:tc>
        <w:tc>
          <w:tcPr>
            <w:tcW w:w="1176" w:type="dxa"/>
          </w:tcPr>
          <w:p w14:paraId="6010025D" w14:textId="2ED33C2E" w:rsidR="003F228C" w:rsidRDefault="003F228C" w:rsidP="00EA3129">
            <w:pPr>
              <w:pStyle w:val="Sothutu-1so"/>
              <w:spacing w:before="120" w:line="276" w:lineRule="auto"/>
              <w:jc w:val="left"/>
              <w:rPr>
                <w:szCs w:val="24"/>
              </w:rPr>
            </w:pPr>
            <w:r>
              <w:rPr>
                <w:szCs w:val="24"/>
              </w:rPr>
              <w:t>Có</w:t>
            </w:r>
          </w:p>
        </w:tc>
        <w:tc>
          <w:tcPr>
            <w:tcW w:w="10710" w:type="dxa"/>
          </w:tcPr>
          <w:p w14:paraId="6137839F" w14:textId="6D6E10C1" w:rsidR="003F228C" w:rsidRDefault="003F228C" w:rsidP="00EA3129">
            <w:pPr>
              <w:pStyle w:val="Sothutu-1so"/>
              <w:spacing w:before="120" w:line="276" w:lineRule="auto"/>
              <w:rPr>
                <w:szCs w:val="24"/>
              </w:rPr>
            </w:pPr>
            <w:r>
              <w:rPr>
                <w:szCs w:val="24"/>
              </w:rPr>
              <w:t>Lọc theo trạng thái tài liệu, trạng thái duyệt và trạng thái ký</w:t>
            </w:r>
          </w:p>
        </w:tc>
      </w:tr>
      <w:tr w:rsidR="005D3DA6" w:rsidRPr="00FF37CC" w14:paraId="50C8261F" w14:textId="77777777" w:rsidTr="006F0AB6">
        <w:tc>
          <w:tcPr>
            <w:tcW w:w="2424" w:type="dxa"/>
          </w:tcPr>
          <w:p w14:paraId="7ACECBBE" w14:textId="77777777" w:rsidR="005D3DA6" w:rsidRPr="00FF37CC" w:rsidRDefault="005D3DA6" w:rsidP="00EA3129">
            <w:pPr>
              <w:pStyle w:val="Sothutu-1so"/>
              <w:spacing w:before="120" w:line="276" w:lineRule="auto"/>
              <w:jc w:val="left"/>
              <w:rPr>
                <w:szCs w:val="24"/>
              </w:rPr>
            </w:pPr>
            <w:r w:rsidRPr="00FF37CC">
              <w:rPr>
                <w:szCs w:val="24"/>
              </w:rPr>
              <w:t>Sao chép</w:t>
            </w:r>
          </w:p>
        </w:tc>
        <w:tc>
          <w:tcPr>
            <w:tcW w:w="1176" w:type="dxa"/>
          </w:tcPr>
          <w:p w14:paraId="6A6B4363" w14:textId="77777777" w:rsidR="005D3DA6" w:rsidRPr="00FF37CC" w:rsidRDefault="005D3DA6" w:rsidP="00EA3129">
            <w:pPr>
              <w:pStyle w:val="Sothutu-1so"/>
              <w:spacing w:before="120" w:line="276" w:lineRule="auto"/>
              <w:jc w:val="left"/>
              <w:rPr>
                <w:szCs w:val="24"/>
              </w:rPr>
            </w:pPr>
            <w:r w:rsidRPr="00FF37CC">
              <w:rPr>
                <w:szCs w:val="24"/>
              </w:rPr>
              <w:t>Có</w:t>
            </w:r>
          </w:p>
        </w:tc>
        <w:tc>
          <w:tcPr>
            <w:tcW w:w="10710" w:type="dxa"/>
          </w:tcPr>
          <w:p w14:paraId="30052779" w14:textId="4EEF0266" w:rsidR="005D3DA6" w:rsidRPr="00FF37CC" w:rsidRDefault="00974A27" w:rsidP="001642DE">
            <w:pPr>
              <w:pStyle w:val="Sothutu-1so"/>
              <w:spacing w:before="120" w:line="276" w:lineRule="auto"/>
              <w:rPr>
                <w:szCs w:val="24"/>
              </w:rPr>
            </w:pPr>
            <w:r>
              <w:rPr>
                <w:szCs w:val="24"/>
              </w:rPr>
              <w:t xml:space="preserve">Tạo 1 bản ghi mới, </w:t>
            </w:r>
            <w:r w:rsidR="001642DE">
              <w:rPr>
                <w:szCs w:val="24"/>
              </w:rPr>
              <w:t>cho copy toàn bộ thông tin ở tab chung và tab chi tiết ngoại trừ các trường readonly và tự sinh từ hệ thống.</w:t>
            </w:r>
          </w:p>
        </w:tc>
      </w:tr>
      <w:tr w:rsidR="005D3DA6" w:rsidRPr="00FF37CC" w14:paraId="0FAE1591" w14:textId="77777777" w:rsidTr="006F0AB6">
        <w:tc>
          <w:tcPr>
            <w:tcW w:w="2424" w:type="dxa"/>
          </w:tcPr>
          <w:p w14:paraId="5AC43036" w14:textId="45518E6C" w:rsidR="005D3DA6" w:rsidRPr="00FF37CC" w:rsidRDefault="00974A27" w:rsidP="00EA3129">
            <w:pPr>
              <w:pStyle w:val="Sothutu-1so"/>
              <w:spacing w:before="120" w:line="276" w:lineRule="auto"/>
              <w:jc w:val="left"/>
              <w:rPr>
                <w:szCs w:val="24"/>
              </w:rPr>
            </w:pPr>
            <w:r>
              <w:rPr>
                <w:szCs w:val="24"/>
              </w:rPr>
              <w:t>Chỉnh sửa</w:t>
            </w:r>
          </w:p>
        </w:tc>
        <w:tc>
          <w:tcPr>
            <w:tcW w:w="1176" w:type="dxa"/>
          </w:tcPr>
          <w:p w14:paraId="337A7AEF" w14:textId="35A4F567" w:rsidR="005D3DA6" w:rsidRPr="00FF37CC" w:rsidRDefault="00974A27" w:rsidP="00EA3129">
            <w:pPr>
              <w:pStyle w:val="Sothutu-1so"/>
              <w:spacing w:before="120" w:line="276" w:lineRule="auto"/>
              <w:jc w:val="left"/>
              <w:rPr>
                <w:szCs w:val="24"/>
              </w:rPr>
            </w:pPr>
            <w:r>
              <w:rPr>
                <w:szCs w:val="24"/>
              </w:rPr>
              <w:t>Có</w:t>
            </w:r>
          </w:p>
        </w:tc>
        <w:tc>
          <w:tcPr>
            <w:tcW w:w="10710" w:type="dxa"/>
          </w:tcPr>
          <w:p w14:paraId="7CCAEB34" w14:textId="10C714CE" w:rsidR="00AA0568" w:rsidRDefault="00514803" w:rsidP="00EA3129">
            <w:pPr>
              <w:pStyle w:val="Sothutu-1so"/>
              <w:spacing w:before="120" w:line="276" w:lineRule="auto"/>
              <w:rPr>
                <w:szCs w:val="24"/>
              </w:rPr>
            </w:pPr>
            <w:r>
              <w:rPr>
                <w:szCs w:val="24"/>
              </w:rPr>
              <w:t xml:space="preserve">Chuyển sang màn hình chi tiết Tờ trình </w:t>
            </w:r>
          </w:p>
        </w:tc>
      </w:tr>
      <w:tr w:rsidR="005D3DA6" w:rsidRPr="00FF37CC" w14:paraId="7BA54836" w14:textId="77777777" w:rsidTr="006F0AB6">
        <w:tc>
          <w:tcPr>
            <w:tcW w:w="2424" w:type="dxa"/>
          </w:tcPr>
          <w:p w14:paraId="237DC31D" w14:textId="5C6C9943" w:rsidR="005D3DA6" w:rsidRPr="00FF37CC" w:rsidRDefault="00514803" w:rsidP="00EA3129">
            <w:pPr>
              <w:pStyle w:val="Sothutu-1so"/>
              <w:spacing w:before="120" w:line="276" w:lineRule="auto"/>
              <w:jc w:val="left"/>
              <w:rPr>
                <w:szCs w:val="24"/>
              </w:rPr>
            </w:pPr>
            <w:r>
              <w:rPr>
                <w:szCs w:val="24"/>
              </w:rPr>
              <w:t>Xóa</w:t>
            </w:r>
          </w:p>
        </w:tc>
        <w:tc>
          <w:tcPr>
            <w:tcW w:w="1176" w:type="dxa"/>
          </w:tcPr>
          <w:p w14:paraId="2AB2E257" w14:textId="314372B3" w:rsidR="005D3DA6" w:rsidRPr="00FF37CC" w:rsidRDefault="00514803" w:rsidP="00EA3129">
            <w:pPr>
              <w:pStyle w:val="Sothutu-1so"/>
              <w:spacing w:before="120" w:line="276" w:lineRule="auto"/>
              <w:jc w:val="left"/>
              <w:rPr>
                <w:szCs w:val="24"/>
              </w:rPr>
            </w:pPr>
            <w:r>
              <w:rPr>
                <w:szCs w:val="24"/>
              </w:rPr>
              <w:t>Có</w:t>
            </w:r>
          </w:p>
        </w:tc>
        <w:tc>
          <w:tcPr>
            <w:tcW w:w="10710" w:type="dxa"/>
          </w:tcPr>
          <w:p w14:paraId="23D912DD" w14:textId="6DB20B89" w:rsidR="002A3A10" w:rsidRDefault="002A3A10" w:rsidP="00EA3129">
            <w:pPr>
              <w:pStyle w:val="Sothutu-1so"/>
              <w:spacing w:before="120" w:line="276" w:lineRule="auto"/>
              <w:rPr>
                <w:szCs w:val="24"/>
              </w:rPr>
            </w:pPr>
            <w:r>
              <w:rPr>
                <w:szCs w:val="24"/>
              </w:rPr>
              <w:t>Chỉ được xóa nếu Trạng thái tài liệu = “Nháp”</w:t>
            </w:r>
            <w:r w:rsidR="006027D0">
              <w:rPr>
                <w:szCs w:val="24"/>
              </w:rPr>
              <w:t xml:space="preserve"> (DR)</w:t>
            </w:r>
          </w:p>
          <w:p w14:paraId="2D088B6A" w14:textId="77777777" w:rsidR="002A3A10" w:rsidRDefault="005740AA" w:rsidP="00EA3129">
            <w:pPr>
              <w:pStyle w:val="Sothutu-1so"/>
              <w:spacing w:before="120" w:line="276" w:lineRule="auto"/>
              <w:rPr>
                <w:szCs w:val="24"/>
              </w:rPr>
            </w:pPr>
            <w:r>
              <w:rPr>
                <w:szCs w:val="24"/>
              </w:rPr>
              <w:t>Xóa chứng từ và dòng chi tiết liên quan</w:t>
            </w:r>
          </w:p>
          <w:p w14:paraId="77E55BE7" w14:textId="77777777" w:rsidR="008C21B3" w:rsidRPr="008C21B3" w:rsidRDefault="008C21B3" w:rsidP="00EA3129">
            <w:pPr>
              <w:pStyle w:val="Sothutu-1so"/>
              <w:spacing w:before="120" w:after="120" w:line="360" w:lineRule="auto"/>
              <w:jc w:val="left"/>
              <w:rPr>
                <w:b/>
                <w:i/>
                <w:szCs w:val="22"/>
              </w:rPr>
            </w:pPr>
            <w:r w:rsidRPr="008C21B3">
              <w:rPr>
                <w:b/>
                <w:i/>
                <w:szCs w:val="22"/>
              </w:rPr>
              <w:t>Cập nhật bảng QT_C_MONTH_CONTRACT_DETAIL:</w:t>
            </w:r>
          </w:p>
          <w:p w14:paraId="3503AB40" w14:textId="77777777" w:rsidR="008C21B3" w:rsidRPr="008C21B3" w:rsidRDefault="008C21B3" w:rsidP="00EA3129">
            <w:pPr>
              <w:pStyle w:val="Sothutu-1so"/>
              <w:spacing w:before="120" w:after="120" w:line="360" w:lineRule="auto"/>
              <w:jc w:val="left"/>
              <w:rPr>
                <w:szCs w:val="22"/>
              </w:rPr>
            </w:pPr>
            <w:r w:rsidRPr="008C21B3">
              <w:rPr>
                <w:szCs w:val="22"/>
              </w:rPr>
              <w:t>Căn cứ QT_PLAN_DETAIL_ID của bản ghi C_STATEMENT_LINE_ID bị xóa:</w:t>
            </w:r>
          </w:p>
          <w:p w14:paraId="68CD7350" w14:textId="77777777" w:rsidR="008C21B3" w:rsidRPr="008C21B3" w:rsidRDefault="008C21B3" w:rsidP="004E37AB">
            <w:pPr>
              <w:pStyle w:val="Sothutu-1so"/>
              <w:numPr>
                <w:ilvl w:val="1"/>
                <w:numId w:val="44"/>
              </w:numPr>
              <w:spacing w:before="120" w:after="120" w:line="360" w:lineRule="auto"/>
              <w:ind w:left="684"/>
              <w:jc w:val="left"/>
              <w:rPr>
                <w:szCs w:val="22"/>
              </w:rPr>
            </w:pPr>
            <w:r w:rsidRPr="008C21B3">
              <w:rPr>
                <w:szCs w:val="22"/>
              </w:rPr>
              <w:t>Cập nhật QT_C_MONTH_CONTRACT_DETAIL.C_Statement_ID = Null</w:t>
            </w:r>
          </w:p>
          <w:p w14:paraId="2BA1DCED" w14:textId="1E01D7ED" w:rsidR="008C21B3" w:rsidRDefault="008C21B3" w:rsidP="004E37AB">
            <w:pPr>
              <w:pStyle w:val="Sothutu-1so"/>
              <w:numPr>
                <w:ilvl w:val="1"/>
                <w:numId w:val="44"/>
              </w:numPr>
              <w:spacing w:before="120" w:after="120" w:line="360" w:lineRule="auto"/>
              <w:ind w:left="684"/>
              <w:jc w:val="left"/>
              <w:rPr>
                <w:szCs w:val="24"/>
              </w:rPr>
            </w:pPr>
            <w:r w:rsidRPr="008C21B3">
              <w:rPr>
                <w:szCs w:val="22"/>
              </w:rPr>
              <w:t>Cập nhật QT_C_MONTH_CONTRACT_DETAIL.C_Statement_Line_ID = Null</w:t>
            </w:r>
          </w:p>
        </w:tc>
      </w:tr>
      <w:tr w:rsidR="005D3DA6" w:rsidRPr="00FF37CC" w14:paraId="4C584B8D" w14:textId="77777777" w:rsidTr="006F0AB6">
        <w:tc>
          <w:tcPr>
            <w:tcW w:w="2424" w:type="dxa"/>
          </w:tcPr>
          <w:p w14:paraId="1E181770" w14:textId="2CDE8D47" w:rsidR="005D3DA6" w:rsidRPr="00FF37CC" w:rsidRDefault="005D3DA6" w:rsidP="00EA3129">
            <w:pPr>
              <w:pStyle w:val="Sothutu-1so"/>
              <w:spacing w:before="120" w:line="276" w:lineRule="auto"/>
              <w:jc w:val="left"/>
              <w:rPr>
                <w:szCs w:val="24"/>
              </w:rPr>
            </w:pPr>
            <w:r w:rsidRPr="00FF37CC">
              <w:rPr>
                <w:szCs w:val="24"/>
              </w:rPr>
              <w:t>Thêm mới</w:t>
            </w:r>
          </w:p>
        </w:tc>
        <w:tc>
          <w:tcPr>
            <w:tcW w:w="1176" w:type="dxa"/>
          </w:tcPr>
          <w:p w14:paraId="1D47F4D6" w14:textId="70DEB4FB" w:rsidR="005D3DA6" w:rsidRPr="00FF37CC" w:rsidRDefault="005D3DA6" w:rsidP="00EA3129">
            <w:pPr>
              <w:pStyle w:val="Sothutu-1so"/>
              <w:spacing w:before="120" w:line="276" w:lineRule="auto"/>
              <w:jc w:val="left"/>
              <w:rPr>
                <w:szCs w:val="24"/>
              </w:rPr>
            </w:pPr>
            <w:r w:rsidRPr="00FF37CC">
              <w:rPr>
                <w:szCs w:val="24"/>
              </w:rPr>
              <w:t>Có</w:t>
            </w:r>
          </w:p>
        </w:tc>
        <w:tc>
          <w:tcPr>
            <w:tcW w:w="10710" w:type="dxa"/>
          </w:tcPr>
          <w:p w14:paraId="6C8884B7" w14:textId="7E3503F1" w:rsidR="00212838" w:rsidRDefault="005D3DA6" w:rsidP="00EA3129">
            <w:pPr>
              <w:pStyle w:val="Sothutu-1so"/>
              <w:spacing w:before="120" w:line="276" w:lineRule="auto"/>
              <w:rPr>
                <w:szCs w:val="24"/>
              </w:rPr>
            </w:pPr>
            <w:r w:rsidRPr="00FF37CC">
              <w:rPr>
                <w:szCs w:val="24"/>
              </w:rPr>
              <w:t xml:space="preserve">Hiển thị màn hình </w:t>
            </w:r>
            <w:r w:rsidR="00184E6B">
              <w:rPr>
                <w:szCs w:val="24"/>
              </w:rPr>
              <w:t xml:space="preserve">thêm mới </w:t>
            </w:r>
            <w:r>
              <w:rPr>
                <w:szCs w:val="24"/>
              </w:rPr>
              <w:t>tờ trình theo mô tả bên dưới</w:t>
            </w:r>
          </w:p>
        </w:tc>
      </w:tr>
    </w:tbl>
    <w:p w14:paraId="72AA999A" w14:textId="76BB6E31" w:rsidR="008B76C9" w:rsidRDefault="008B76C9" w:rsidP="00EA3129">
      <w:pPr>
        <w:pStyle w:val="Sothutu-1so"/>
        <w:spacing w:before="120" w:line="276" w:lineRule="auto"/>
        <w:jc w:val="left"/>
        <w:rPr>
          <w:szCs w:val="24"/>
        </w:rPr>
      </w:pPr>
    </w:p>
    <w:p w14:paraId="709E6895" w14:textId="77777777" w:rsidR="008B76C9" w:rsidRPr="008B76C9" w:rsidRDefault="008B76C9" w:rsidP="00EA3129"/>
    <w:p w14:paraId="29589F9D" w14:textId="77777777" w:rsidR="008B76C9" w:rsidRPr="008B76C9" w:rsidRDefault="008B76C9" w:rsidP="00EA3129"/>
    <w:p w14:paraId="61FF0128" w14:textId="77777777" w:rsidR="008B76C9" w:rsidRPr="008B76C9" w:rsidRDefault="008B76C9" w:rsidP="00EA3129"/>
    <w:p w14:paraId="361FB3D3" w14:textId="77777777" w:rsidR="008B76C9" w:rsidRPr="008B76C9" w:rsidRDefault="008B76C9" w:rsidP="00EA3129"/>
    <w:p w14:paraId="054D4B88" w14:textId="77777777" w:rsidR="008B76C9" w:rsidRPr="008B76C9" w:rsidRDefault="008B76C9" w:rsidP="00EA3129"/>
    <w:p w14:paraId="0F7F3D86" w14:textId="2634E686" w:rsidR="008B76C9" w:rsidRDefault="008B76C9" w:rsidP="00EA3129"/>
    <w:p w14:paraId="731C570C" w14:textId="111E8F7C" w:rsidR="008B76C9" w:rsidRPr="008B76C9" w:rsidRDefault="008B76C9" w:rsidP="00EA3129">
      <w:pPr>
        <w:tabs>
          <w:tab w:val="left" w:pos="1182"/>
        </w:tabs>
        <w:sectPr w:rsidR="008B76C9" w:rsidRPr="008B76C9" w:rsidSect="00CB6D39">
          <w:pgSz w:w="16834" w:h="11909" w:orient="landscape" w:code="9"/>
          <w:pgMar w:top="1440" w:right="1152" w:bottom="1152" w:left="1238" w:header="432" w:footer="432" w:gutter="0"/>
          <w:cols w:space="709"/>
          <w:titlePg/>
          <w:docGrid w:linePitch="326"/>
        </w:sectPr>
      </w:pPr>
    </w:p>
    <w:p w14:paraId="32E413E3" w14:textId="15C9FADB" w:rsidR="00EE708A" w:rsidRPr="00FF37CC" w:rsidRDefault="008B76C9" w:rsidP="00A97673">
      <w:pPr>
        <w:pStyle w:val="Heading5"/>
      </w:pPr>
      <w:r>
        <w:lastRenderedPageBreak/>
        <w:t>T</w:t>
      </w:r>
      <w:r w:rsidR="00EE708A" w:rsidRPr="00FF37CC">
        <w:t>ab Thông tin chung</w:t>
      </w:r>
    </w:p>
    <w:p w14:paraId="72DBB14C" w14:textId="77777777" w:rsidR="00EE708A" w:rsidRPr="00FF37CC" w:rsidRDefault="00EE708A" w:rsidP="00CF718E">
      <w:pPr>
        <w:pStyle w:val="Heading6"/>
        <w:rPr>
          <w:sz w:val="24"/>
          <w:szCs w:val="24"/>
        </w:rPr>
      </w:pPr>
      <w:r w:rsidRPr="00FF37CC">
        <w:rPr>
          <w:sz w:val="24"/>
          <w:szCs w:val="24"/>
        </w:rPr>
        <w:t>Prototype màn hình nhập liệu</w:t>
      </w:r>
    </w:p>
    <w:p w14:paraId="5693B98F" w14:textId="39C9A9BB" w:rsidR="008B76C9" w:rsidRDefault="00A90814" w:rsidP="00CF718E">
      <w:pPr>
        <w:ind w:left="0"/>
        <w:rPr>
          <w:noProof/>
          <w:snapToGrid/>
        </w:rPr>
        <w:sectPr w:rsidR="008B76C9" w:rsidSect="008B76C9">
          <w:pgSz w:w="11909" w:h="16834" w:code="9"/>
          <w:pgMar w:top="1152" w:right="1152" w:bottom="1238" w:left="1440" w:header="432" w:footer="432" w:gutter="0"/>
          <w:cols w:space="709"/>
          <w:titlePg/>
          <w:docGrid w:linePitch="326"/>
        </w:sectPr>
      </w:pPr>
      <w:r w:rsidRPr="00A90814">
        <w:rPr>
          <w:noProof/>
          <w:snapToGrid/>
        </w:rPr>
        <w:t xml:space="preserve"> </w:t>
      </w:r>
      <w:r w:rsidR="00BC4FA6">
        <w:rPr>
          <w:noProof/>
          <w:snapToGrid/>
        </w:rPr>
        <w:drawing>
          <wp:inline distT="0" distB="0" distL="0" distR="0" wp14:anchorId="08813D6F" wp14:editId="611E7E46">
            <wp:extent cx="2971800" cy="742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800" cy="7429500"/>
                    </a:xfrm>
                    <a:prstGeom prst="rect">
                      <a:avLst/>
                    </a:prstGeom>
                  </pic:spPr>
                </pic:pic>
              </a:graphicData>
            </a:graphic>
          </wp:inline>
        </w:drawing>
      </w:r>
    </w:p>
    <w:p w14:paraId="776B6FB0" w14:textId="77777777" w:rsidR="00EE708A" w:rsidRPr="00FF37CC" w:rsidRDefault="00EE708A" w:rsidP="00CF718E">
      <w:pPr>
        <w:pStyle w:val="Heading6"/>
        <w:rPr>
          <w:sz w:val="24"/>
          <w:szCs w:val="24"/>
        </w:rPr>
      </w:pPr>
      <w:r w:rsidRPr="00FF37CC">
        <w:rPr>
          <w:sz w:val="24"/>
          <w:szCs w:val="24"/>
        </w:rPr>
        <w:lastRenderedPageBreak/>
        <w:t>Danh sách trường dữ liệu</w:t>
      </w:r>
    </w:p>
    <w:p w14:paraId="6FA8B828" w14:textId="6BB45B89" w:rsidR="00EE708A" w:rsidRDefault="00EE708A" w:rsidP="004E37AB">
      <w:pPr>
        <w:numPr>
          <w:ilvl w:val="0"/>
          <w:numId w:val="11"/>
        </w:numPr>
      </w:pPr>
      <w:r w:rsidRPr="00FF37CC">
        <w:t xml:space="preserve">Bảng </w:t>
      </w:r>
      <w:r w:rsidR="00FB768C">
        <w:rPr>
          <w:lang w:eastAsia="ar-SA"/>
        </w:rPr>
        <w:t>C_Statement</w:t>
      </w:r>
    </w:p>
    <w:p w14:paraId="01287987" w14:textId="164D361A" w:rsidR="00507990" w:rsidRPr="00FF37CC" w:rsidRDefault="00507990" w:rsidP="004E37AB">
      <w:pPr>
        <w:numPr>
          <w:ilvl w:val="0"/>
          <w:numId w:val="11"/>
        </w:numPr>
      </w:pPr>
      <w:r>
        <w:rPr>
          <w:lang w:eastAsia="ar-SA"/>
        </w:rPr>
        <w:t xml:space="preserve">S: Hiển thị trên </w:t>
      </w:r>
      <w:r w:rsidR="007119ED">
        <w:rPr>
          <w:lang w:eastAsia="ar-SA"/>
        </w:rPr>
        <w:t>giao diện</w:t>
      </w:r>
    </w:p>
    <w:p w14:paraId="36ADD53C" w14:textId="0B384289" w:rsidR="00EE708A" w:rsidRPr="00FF37CC" w:rsidRDefault="00EE708A" w:rsidP="004E37AB">
      <w:pPr>
        <w:numPr>
          <w:ilvl w:val="0"/>
          <w:numId w:val="11"/>
        </w:numPr>
        <w:rPr>
          <w:i/>
        </w:rPr>
      </w:pPr>
      <w:r w:rsidRPr="00FF37CC">
        <w:rPr>
          <w:i/>
        </w:rPr>
        <w:t>L: Length; R: Readonly; M: Mandatory; SL: Search List; CL: Combo List</w:t>
      </w:r>
      <w:r w:rsidR="002714DC">
        <w:rPr>
          <w:i/>
        </w:rPr>
        <w:t>, AC: Auto-Complete</w:t>
      </w:r>
    </w:p>
    <w:tbl>
      <w:tblPr>
        <w:tblW w:w="29474"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gridCol w:w="14737"/>
      </w:tblGrid>
      <w:tr w:rsidR="00BE76B0" w:rsidRPr="00FF37CC" w14:paraId="4DB729A0" w14:textId="77777777" w:rsidTr="00CF1C2B">
        <w:trPr>
          <w:gridAfter w:val="1"/>
          <w:wAfter w:w="14737" w:type="dxa"/>
          <w:cantSplit/>
          <w:trHeight w:val="422"/>
          <w:tblHeader/>
        </w:trPr>
        <w:tc>
          <w:tcPr>
            <w:tcW w:w="1800" w:type="dxa"/>
            <w:shd w:val="clear" w:color="auto" w:fill="D9D9D9"/>
            <w:vAlign w:val="center"/>
          </w:tcPr>
          <w:p w14:paraId="45DA3EA1" w14:textId="77777777" w:rsidR="00BE76B0" w:rsidRPr="00FF37CC" w:rsidRDefault="00BE76B0" w:rsidP="00CF718E">
            <w:pPr>
              <w:spacing w:after="120"/>
              <w:ind w:left="0"/>
              <w:jc w:val="center"/>
              <w:rPr>
                <w:b/>
              </w:rPr>
            </w:pPr>
            <w:r w:rsidRPr="00FF37CC">
              <w:rPr>
                <w:b/>
              </w:rPr>
              <w:t>Tên trường</w:t>
            </w:r>
          </w:p>
        </w:tc>
        <w:tc>
          <w:tcPr>
            <w:tcW w:w="1980" w:type="dxa"/>
            <w:shd w:val="clear" w:color="auto" w:fill="D9D9D9"/>
            <w:vAlign w:val="center"/>
          </w:tcPr>
          <w:p w14:paraId="60A18C8A" w14:textId="77777777" w:rsidR="00BE76B0" w:rsidRPr="00FF37CC" w:rsidRDefault="00BE76B0" w:rsidP="00CF718E">
            <w:pPr>
              <w:spacing w:after="120"/>
              <w:ind w:left="0"/>
              <w:jc w:val="center"/>
              <w:rPr>
                <w:b/>
              </w:rPr>
            </w:pPr>
            <w:r w:rsidRPr="00FF37CC">
              <w:rPr>
                <w:b/>
              </w:rPr>
              <w:t>Tên dữ liệu</w:t>
            </w:r>
          </w:p>
        </w:tc>
        <w:tc>
          <w:tcPr>
            <w:tcW w:w="1417" w:type="dxa"/>
            <w:shd w:val="clear" w:color="auto" w:fill="D9D9D9"/>
            <w:vAlign w:val="center"/>
          </w:tcPr>
          <w:p w14:paraId="3099731C" w14:textId="77777777" w:rsidR="00BE76B0" w:rsidRPr="00FF37CC" w:rsidRDefault="00BE76B0" w:rsidP="00CF718E">
            <w:pPr>
              <w:spacing w:after="120"/>
              <w:ind w:left="0"/>
              <w:jc w:val="center"/>
              <w:rPr>
                <w:b/>
              </w:rPr>
            </w:pPr>
            <w:r w:rsidRPr="00FF37CC">
              <w:rPr>
                <w:b/>
              </w:rPr>
              <w:t>Loại DL</w:t>
            </w:r>
          </w:p>
        </w:tc>
        <w:tc>
          <w:tcPr>
            <w:tcW w:w="630" w:type="dxa"/>
            <w:shd w:val="clear" w:color="auto" w:fill="D9D9D9"/>
            <w:vAlign w:val="center"/>
          </w:tcPr>
          <w:p w14:paraId="09E1BF02" w14:textId="77777777" w:rsidR="00BE76B0" w:rsidRPr="00FF37CC" w:rsidRDefault="00BE76B0" w:rsidP="00CF718E">
            <w:pPr>
              <w:spacing w:after="120"/>
              <w:ind w:left="0"/>
              <w:jc w:val="center"/>
              <w:rPr>
                <w:b/>
              </w:rPr>
            </w:pPr>
            <w:r w:rsidRPr="00FF37CC">
              <w:rPr>
                <w:b/>
              </w:rPr>
              <w:t>L</w:t>
            </w:r>
          </w:p>
        </w:tc>
        <w:tc>
          <w:tcPr>
            <w:tcW w:w="540" w:type="dxa"/>
            <w:shd w:val="clear" w:color="auto" w:fill="D9D9D9"/>
            <w:vAlign w:val="center"/>
          </w:tcPr>
          <w:p w14:paraId="34696E4B" w14:textId="77777777" w:rsidR="00BE76B0" w:rsidRPr="00FF37CC" w:rsidRDefault="00BE76B0" w:rsidP="00CF718E">
            <w:pPr>
              <w:spacing w:after="120"/>
              <w:ind w:left="0"/>
              <w:jc w:val="center"/>
              <w:rPr>
                <w:b/>
              </w:rPr>
            </w:pPr>
            <w:r w:rsidRPr="00FF37CC">
              <w:rPr>
                <w:b/>
              </w:rPr>
              <w:t>R</w:t>
            </w:r>
          </w:p>
        </w:tc>
        <w:tc>
          <w:tcPr>
            <w:tcW w:w="450" w:type="dxa"/>
            <w:shd w:val="clear" w:color="auto" w:fill="D9D9D9"/>
            <w:vAlign w:val="center"/>
          </w:tcPr>
          <w:p w14:paraId="4BB9006C" w14:textId="77777777" w:rsidR="00BE76B0" w:rsidRPr="00FF37CC" w:rsidRDefault="00BE76B0" w:rsidP="00CF718E">
            <w:pPr>
              <w:spacing w:after="120"/>
              <w:ind w:left="0"/>
              <w:jc w:val="center"/>
              <w:rPr>
                <w:b/>
              </w:rPr>
            </w:pPr>
            <w:r w:rsidRPr="00FF37CC">
              <w:rPr>
                <w:b/>
              </w:rPr>
              <w:t>M</w:t>
            </w:r>
          </w:p>
        </w:tc>
        <w:tc>
          <w:tcPr>
            <w:tcW w:w="540" w:type="dxa"/>
            <w:shd w:val="clear" w:color="auto" w:fill="D9D9D9"/>
          </w:tcPr>
          <w:p w14:paraId="5B398300" w14:textId="7AEE4951" w:rsidR="00BE76B0" w:rsidRPr="00926A39" w:rsidRDefault="00BE76B0" w:rsidP="00CF718E">
            <w:pPr>
              <w:spacing w:after="120"/>
              <w:ind w:left="0"/>
              <w:jc w:val="center"/>
              <w:rPr>
                <w:b/>
                <w:sz w:val="22"/>
              </w:rPr>
            </w:pPr>
            <w:r>
              <w:rPr>
                <w:b/>
              </w:rPr>
              <w:t>S</w:t>
            </w:r>
          </w:p>
        </w:tc>
        <w:tc>
          <w:tcPr>
            <w:tcW w:w="7380" w:type="dxa"/>
            <w:shd w:val="clear" w:color="auto" w:fill="D9D9D9"/>
            <w:vAlign w:val="center"/>
          </w:tcPr>
          <w:p w14:paraId="13520C86" w14:textId="7F5B9F45" w:rsidR="00BE76B0" w:rsidRPr="00FF37CC" w:rsidRDefault="00BE76B0" w:rsidP="00CF718E">
            <w:pPr>
              <w:spacing w:after="120"/>
              <w:ind w:left="0"/>
              <w:jc w:val="center"/>
              <w:rPr>
                <w:b/>
              </w:rPr>
            </w:pPr>
            <w:r w:rsidRPr="00FF37CC">
              <w:rPr>
                <w:b/>
              </w:rPr>
              <w:t>Mô tả</w:t>
            </w:r>
          </w:p>
        </w:tc>
      </w:tr>
      <w:tr w:rsidR="00BE76B0" w:rsidRPr="00FF37CC" w14:paraId="2EB45B1E" w14:textId="77777777" w:rsidTr="00CF1C2B">
        <w:trPr>
          <w:gridAfter w:val="1"/>
          <w:wAfter w:w="14737" w:type="dxa"/>
          <w:cantSplit/>
          <w:trHeight w:val="827"/>
        </w:trPr>
        <w:tc>
          <w:tcPr>
            <w:tcW w:w="1800" w:type="dxa"/>
          </w:tcPr>
          <w:p w14:paraId="06C4BAC4" w14:textId="59A313A0" w:rsidR="00BE76B0" w:rsidRPr="00FF37CC" w:rsidRDefault="00BE76B0" w:rsidP="00CF718E">
            <w:pPr>
              <w:ind w:left="0"/>
            </w:pPr>
            <w:r>
              <w:t>ID</w:t>
            </w:r>
          </w:p>
        </w:tc>
        <w:tc>
          <w:tcPr>
            <w:tcW w:w="1980" w:type="dxa"/>
          </w:tcPr>
          <w:p w14:paraId="443DAA4C" w14:textId="3AD3F626" w:rsidR="00BE76B0" w:rsidRPr="00FF37CC" w:rsidRDefault="00BE76B0" w:rsidP="00CF718E">
            <w:pPr>
              <w:ind w:left="0"/>
            </w:pPr>
            <w:r>
              <w:rPr>
                <w:szCs w:val="24"/>
              </w:rPr>
              <w:t>C_Statement_</w:t>
            </w:r>
            <w:r w:rsidRPr="00AB2F64">
              <w:rPr>
                <w:szCs w:val="24"/>
              </w:rPr>
              <w:t>ID</w:t>
            </w:r>
          </w:p>
        </w:tc>
        <w:tc>
          <w:tcPr>
            <w:tcW w:w="1417" w:type="dxa"/>
          </w:tcPr>
          <w:p w14:paraId="0CBB0F30" w14:textId="5D15821E" w:rsidR="00BE76B0" w:rsidRPr="00FF37CC" w:rsidRDefault="00BE76B0" w:rsidP="00CF718E">
            <w:pPr>
              <w:ind w:left="0"/>
            </w:pPr>
            <w:r>
              <w:t>Number</w:t>
            </w:r>
          </w:p>
          <w:p w14:paraId="7F42554A" w14:textId="6304E9DD" w:rsidR="00BE76B0" w:rsidRPr="00FF37CC" w:rsidRDefault="00BE76B0" w:rsidP="00CF718E">
            <w:pPr>
              <w:ind w:left="0"/>
            </w:pPr>
          </w:p>
        </w:tc>
        <w:tc>
          <w:tcPr>
            <w:tcW w:w="630" w:type="dxa"/>
          </w:tcPr>
          <w:p w14:paraId="2ECEE235" w14:textId="77777777" w:rsidR="00BE76B0" w:rsidRPr="00FF37CC" w:rsidRDefault="00BE76B0" w:rsidP="00CF718E">
            <w:pPr>
              <w:pStyle w:val="Sothutu-1so"/>
              <w:spacing w:before="120" w:after="120" w:line="276" w:lineRule="auto"/>
              <w:jc w:val="left"/>
              <w:rPr>
                <w:szCs w:val="24"/>
              </w:rPr>
            </w:pPr>
            <w:r w:rsidRPr="00FF37CC">
              <w:rPr>
                <w:szCs w:val="24"/>
              </w:rPr>
              <w:t>50</w:t>
            </w:r>
          </w:p>
        </w:tc>
        <w:tc>
          <w:tcPr>
            <w:tcW w:w="540" w:type="dxa"/>
          </w:tcPr>
          <w:p w14:paraId="51C8DB80" w14:textId="6E7C7802" w:rsidR="00BE76B0" w:rsidRPr="00FF37CC" w:rsidRDefault="00BE76B0" w:rsidP="00CF718E">
            <w:pPr>
              <w:pStyle w:val="Sothutu-1so"/>
              <w:spacing w:before="120" w:after="120" w:line="276" w:lineRule="auto"/>
              <w:jc w:val="left"/>
              <w:rPr>
                <w:szCs w:val="24"/>
              </w:rPr>
            </w:pPr>
            <w:r>
              <w:rPr>
                <w:szCs w:val="24"/>
              </w:rPr>
              <w:t>Y</w:t>
            </w:r>
          </w:p>
        </w:tc>
        <w:tc>
          <w:tcPr>
            <w:tcW w:w="450" w:type="dxa"/>
          </w:tcPr>
          <w:p w14:paraId="2199ABF2" w14:textId="1093C448" w:rsidR="00BE76B0" w:rsidRPr="00FF37CC" w:rsidRDefault="00BE76B0" w:rsidP="00CF718E">
            <w:pPr>
              <w:pStyle w:val="Sothutu-1so"/>
              <w:spacing w:before="120" w:after="120" w:line="276" w:lineRule="auto"/>
              <w:jc w:val="left"/>
              <w:rPr>
                <w:szCs w:val="24"/>
              </w:rPr>
            </w:pPr>
            <w:r>
              <w:rPr>
                <w:szCs w:val="24"/>
              </w:rPr>
              <w:t>N</w:t>
            </w:r>
          </w:p>
        </w:tc>
        <w:tc>
          <w:tcPr>
            <w:tcW w:w="540" w:type="dxa"/>
          </w:tcPr>
          <w:p w14:paraId="2D25B4AA" w14:textId="4A39204E" w:rsidR="00BE76B0" w:rsidRDefault="00BE76B0" w:rsidP="00CF718E">
            <w:pPr>
              <w:pStyle w:val="Sothutu-1so"/>
              <w:spacing w:before="120" w:after="120" w:line="276" w:lineRule="auto"/>
              <w:ind w:left="360" w:hanging="360"/>
              <w:jc w:val="center"/>
              <w:rPr>
                <w:szCs w:val="24"/>
              </w:rPr>
            </w:pPr>
            <w:r>
              <w:rPr>
                <w:szCs w:val="24"/>
              </w:rPr>
              <w:t>N</w:t>
            </w:r>
          </w:p>
        </w:tc>
        <w:tc>
          <w:tcPr>
            <w:tcW w:w="7380" w:type="dxa"/>
          </w:tcPr>
          <w:p w14:paraId="1F6632B7" w14:textId="652532E7" w:rsidR="00BE76B0" w:rsidRPr="00FF37CC" w:rsidRDefault="003C3AD6" w:rsidP="00CF718E">
            <w:pPr>
              <w:pStyle w:val="Sothutu-1so"/>
              <w:spacing w:before="120" w:after="120" w:line="276" w:lineRule="auto"/>
              <w:ind w:left="360" w:hanging="360"/>
              <w:jc w:val="left"/>
              <w:rPr>
                <w:szCs w:val="24"/>
              </w:rPr>
            </w:pPr>
            <w:r>
              <w:rPr>
                <w:szCs w:val="24"/>
              </w:rPr>
              <w:t>Key, tự sinh</w:t>
            </w:r>
          </w:p>
        </w:tc>
      </w:tr>
      <w:tr w:rsidR="001E5A81" w:rsidRPr="00FF37CC" w14:paraId="704D97BD" w14:textId="77777777" w:rsidTr="00CF1C2B">
        <w:trPr>
          <w:gridAfter w:val="1"/>
          <w:wAfter w:w="14737" w:type="dxa"/>
          <w:cantSplit/>
          <w:trHeight w:val="827"/>
        </w:trPr>
        <w:tc>
          <w:tcPr>
            <w:tcW w:w="14737" w:type="dxa"/>
            <w:gridSpan w:val="8"/>
          </w:tcPr>
          <w:p w14:paraId="15657531" w14:textId="6FFC30CB" w:rsidR="001E5A81" w:rsidRPr="001E5A81" w:rsidRDefault="001E5A81" w:rsidP="00CF718E">
            <w:pPr>
              <w:pStyle w:val="Sothutu-1so"/>
              <w:spacing w:before="120" w:after="120" w:line="276" w:lineRule="auto"/>
              <w:ind w:left="360" w:hanging="360"/>
              <w:jc w:val="left"/>
              <w:rPr>
                <w:b/>
                <w:szCs w:val="24"/>
              </w:rPr>
            </w:pPr>
            <w:r w:rsidRPr="001E5A81">
              <w:rPr>
                <w:b/>
                <w:szCs w:val="24"/>
              </w:rPr>
              <w:t>Group: Thông tin chung</w:t>
            </w:r>
          </w:p>
        </w:tc>
      </w:tr>
      <w:tr w:rsidR="00BE76B0" w:rsidRPr="00FF37CC" w14:paraId="4DF7B20B" w14:textId="77777777" w:rsidTr="00CF1C2B">
        <w:trPr>
          <w:gridAfter w:val="1"/>
          <w:wAfter w:w="14737" w:type="dxa"/>
          <w:cantSplit/>
          <w:trHeight w:val="827"/>
        </w:trPr>
        <w:tc>
          <w:tcPr>
            <w:tcW w:w="1800" w:type="dxa"/>
          </w:tcPr>
          <w:p w14:paraId="5818500F" w14:textId="6A0456EF" w:rsidR="00BE76B0" w:rsidRPr="00FF37CC" w:rsidRDefault="00BE76B0" w:rsidP="00CF718E">
            <w:pPr>
              <w:ind w:left="0"/>
            </w:pPr>
            <w:r w:rsidRPr="00AB2F64">
              <w:rPr>
                <w:szCs w:val="24"/>
              </w:rPr>
              <w:t>Đơn vị</w:t>
            </w:r>
            <w:r>
              <w:rPr>
                <w:szCs w:val="24"/>
              </w:rPr>
              <w:t xml:space="preserve"> </w:t>
            </w:r>
          </w:p>
        </w:tc>
        <w:tc>
          <w:tcPr>
            <w:tcW w:w="1980" w:type="dxa"/>
          </w:tcPr>
          <w:p w14:paraId="37C43833" w14:textId="77777777" w:rsidR="00BE76B0" w:rsidRPr="00FF37CC" w:rsidRDefault="00BE76B0" w:rsidP="00CF718E">
            <w:pPr>
              <w:ind w:left="0"/>
            </w:pPr>
            <w:r w:rsidRPr="00FF37CC">
              <w:t>AD_Org_ID</w:t>
            </w:r>
          </w:p>
        </w:tc>
        <w:tc>
          <w:tcPr>
            <w:tcW w:w="1417" w:type="dxa"/>
          </w:tcPr>
          <w:p w14:paraId="00F98CC0" w14:textId="77777777" w:rsidR="00BE76B0" w:rsidRDefault="00BE76B0" w:rsidP="00CF718E">
            <w:pPr>
              <w:ind w:left="0"/>
            </w:pPr>
            <w:r w:rsidRPr="00FF37CC">
              <w:t>String</w:t>
            </w:r>
          </w:p>
          <w:p w14:paraId="6A46EA37" w14:textId="55A0ED26" w:rsidR="00BE76B0" w:rsidRPr="00FF37CC" w:rsidRDefault="00BE76B0" w:rsidP="00CF718E">
            <w:pPr>
              <w:ind w:left="0"/>
            </w:pPr>
            <w:r>
              <w:t>SL</w:t>
            </w:r>
          </w:p>
        </w:tc>
        <w:tc>
          <w:tcPr>
            <w:tcW w:w="630" w:type="dxa"/>
          </w:tcPr>
          <w:p w14:paraId="3D943265" w14:textId="77777777" w:rsidR="00BE76B0" w:rsidRPr="00FF37CC" w:rsidRDefault="00BE76B0" w:rsidP="00CF718E">
            <w:pPr>
              <w:pStyle w:val="Sothutu-1so"/>
              <w:spacing w:before="120" w:after="120" w:line="276" w:lineRule="auto"/>
              <w:jc w:val="left"/>
              <w:rPr>
                <w:szCs w:val="24"/>
              </w:rPr>
            </w:pPr>
            <w:r w:rsidRPr="00FF37CC">
              <w:rPr>
                <w:szCs w:val="24"/>
              </w:rPr>
              <w:t>50</w:t>
            </w:r>
          </w:p>
        </w:tc>
        <w:tc>
          <w:tcPr>
            <w:tcW w:w="540" w:type="dxa"/>
          </w:tcPr>
          <w:p w14:paraId="795E348A" w14:textId="28AE29E2" w:rsidR="00BE76B0" w:rsidRPr="00FF37CC" w:rsidRDefault="00165004" w:rsidP="00CF718E">
            <w:pPr>
              <w:pStyle w:val="Sothutu-1so"/>
              <w:spacing w:before="120" w:after="120" w:line="276" w:lineRule="auto"/>
              <w:jc w:val="left"/>
              <w:rPr>
                <w:szCs w:val="24"/>
              </w:rPr>
            </w:pPr>
            <w:r>
              <w:rPr>
                <w:szCs w:val="24"/>
              </w:rPr>
              <w:t>N</w:t>
            </w:r>
          </w:p>
        </w:tc>
        <w:tc>
          <w:tcPr>
            <w:tcW w:w="450" w:type="dxa"/>
          </w:tcPr>
          <w:p w14:paraId="2E1288E5" w14:textId="77777777" w:rsidR="00BE76B0" w:rsidRPr="00FF37CC" w:rsidRDefault="00BE76B0" w:rsidP="00CF718E">
            <w:pPr>
              <w:pStyle w:val="Sothutu-1so"/>
              <w:spacing w:before="120" w:after="120" w:line="276" w:lineRule="auto"/>
              <w:jc w:val="left"/>
              <w:rPr>
                <w:szCs w:val="24"/>
              </w:rPr>
            </w:pPr>
            <w:r w:rsidRPr="00FF37CC">
              <w:rPr>
                <w:szCs w:val="24"/>
              </w:rPr>
              <w:t>Y</w:t>
            </w:r>
          </w:p>
        </w:tc>
        <w:tc>
          <w:tcPr>
            <w:tcW w:w="540" w:type="dxa"/>
          </w:tcPr>
          <w:p w14:paraId="380951FE" w14:textId="761B4A21" w:rsidR="00BE76B0" w:rsidRPr="00FF37CC" w:rsidRDefault="00507990" w:rsidP="00CF718E">
            <w:pPr>
              <w:pStyle w:val="Sothutu-1so"/>
              <w:spacing w:before="120" w:after="120" w:line="276" w:lineRule="auto"/>
              <w:jc w:val="center"/>
              <w:rPr>
                <w:szCs w:val="24"/>
              </w:rPr>
            </w:pPr>
            <w:r>
              <w:rPr>
                <w:szCs w:val="24"/>
              </w:rPr>
              <w:t>N</w:t>
            </w:r>
          </w:p>
        </w:tc>
        <w:tc>
          <w:tcPr>
            <w:tcW w:w="7380" w:type="dxa"/>
          </w:tcPr>
          <w:p w14:paraId="181A8F49" w14:textId="6E755A20" w:rsidR="00BE76B0" w:rsidRPr="00597081" w:rsidRDefault="00BE76B0" w:rsidP="00CF718E">
            <w:pPr>
              <w:pStyle w:val="Sothutu-1so"/>
              <w:spacing w:before="120" w:after="120" w:line="276" w:lineRule="auto"/>
              <w:jc w:val="left"/>
              <w:rPr>
                <w:szCs w:val="24"/>
              </w:rPr>
            </w:pPr>
            <w:r w:rsidRPr="00597081">
              <w:rPr>
                <w:szCs w:val="24"/>
              </w:rPr>
              <w:t>Mặc định là đơn vị chọn khi đăng nhập</w:t>
            </w:r>
          </w:p>
        </w:tc>
      </w:tr>
      <w:tr w:rsidR="00BE76B0" w:rsidRPr="00FF37CC" w14:paraId="598DEC58" w14:textId="77777777" w:rsidTr="00CF1C2B">
        <w:trPr>
          <w:gridAfter w:val="1"/>
          <w:wAfter w:w="14737" w:type="dxa"/>
          <w:cantSplit/>
          <w:trHeight w:val="827"/>
        </w:trPr>
        <w:tc>
          <w:tcPr>
            <w:tcW w:w="1800" w:type="dxa"/>
          </w:tcPr>
          <w:p w14:paraId="327637A0" w14:textId="0EB44454" w:rsidR="00BE76B0" w:rsidRPr="00FF37CC" w:rsidRDefault="00BE76B0" w:rsidP="00CF718E">
            <w:pPr>
              <w:ind w:left="0"/>
            </w:pPr>
            <w:r>
              <w:t>Phòng/ban</w:t>
            </w:r>
          </w:p>
        </w:tc>
        <w:tc>
          <w:tcPr>
            <w:tcW w:w="1980" w:type="dxa"/>
          </w:tcPr>
          <w:p w14:paraId="7C40B09D" w14:textId="4C39BFE6" w:rsidR="00BE76B0" w:rsidRPr="00FF37CC" w:rsidRDefault="00BE76B0" w:rsidP="00CF718E">
            <w:pPr>
              <w:ind w:left="0"/>
            </w:pPr>
            <w:r w:rsidRPr="00D5370A">
              <w:t>C_Department_ID</w:t>
            </w:r>
          </w:p>
        </w:tc>
        <w:tc>
          <w:tcPr>
            <w:tcW w:w="1417" w:type="dxa"/>
          </w:tcPr>
          <w:p w14:paraId="50F7B9B2" w14:textId="77777777" w:rsidR="00BE76B0" w:rsidRDefault="00BE76B0" w:rsidP="00CF718E">
            <w:pPr>
              <w:ind w:left="0"/>
            </w:pPr>
            <w:r w:rsidRPr="00FF37CC">
              <w:t>String</w:t>
            </w:r>
          </w:p>
          <w:p w14:paraId="0566E22B" w14:textId="0E49F241" w:rsidR="00BE76B0" w:rsidRPr="00606D95" w:rsidRDefault="00BE76B0" w:rsidP="00CF718E">
            <w:pPr>
              <w:ind w:left="0"/>
            </w:pPr>
            <w:r>
              <w:t>SL</w:t>
            </w:r>
          </w:p>
        </w:tc>
        <w:tc>
          <w:tcPr>
            <w:tcW w:w="630" w:type="dxa"/>
          </w:tcPr>
          <w:p w14:paraId="56FF3C2C" w14:textId="3B26B0AB" w:rsidR="00BE76B0" w:rsidRPr="00FF37CC" w:rsidRDefault="00BE76B0" w:rsidP="00CF718E">
            <w:pPr>
              <w:pStyle w:val="Sothutu-1so"/>
              <w:spacing w:before="120" w:after="120" w:line="276" w:lineRule="auto"/>
              <w:jc w:val="left"/>
              <w:rPr>
                <w:szCs w:val="24"/>
              </w:rPr>
            </w:pPr>
            <w:r>
              <w:rPr>
                <w:szCs w:val="24"/>
              </w:rPr>
              <w:t>5</w:t>
            </w:r>
            <w:r w:rsidRPr="00FF37CC">
              <w:rPr>
                <w:szCs w:val="24"/>
              </w:rPr>
              <w:t>0</w:t>
            </w:r>
          </w:p>
        </w:tc>
        <w:tc>
          <w:tcPr>
            <w:tcW w:w="540" w:type="dxa"/>
          </w:tcPr>
          <w:p w14:paraId="18B458CD" w14:textId="39FA5860" w:rsidR="00BE76B0" w:rsidRPr="00FF37CC" w:rsidRDefault="00165004" w:rsidP="00CF718E">
            <w:pPr>
              <w:pStyle w:val="Sothutu-1so"/>
              <w:spacing w:before="120" w:after="120" w:line="276" w:lineRule="auto"/>
              <w:jc w:val="left"/>
              <w:rPr>
                <w:szCs w:val="24"/>
              </w:rPr>
            </w:pPr>
            <w:r>
              <w:rPr>
                <w:szCs w:val="24"/>
              </w:rPr>
              <w:t>N</w:t>
            </w:r>
          </w:p>
        </w:tc>
        <w:tc>
          <w:tcPr>
            <w:tcW w:w="450" w:type="dxa"/>
          </w:tcPr>
          <w:p w14:paraId="59BF6AC4" w14:textId="77777777" w:rsidR="00BE76B0" w:rsidRPr="00FF37CC" w:rsidRDefault="00BE76B0" w:rsidP="00CF718E">
            <w:pPr>
              <w:pStyle w:val="Sothutu-1so"/>
              <w:spacing w:before="120" w:after="120" w:line="276" w:lineRule="auto"/>
              <w:jc w:val="left"/>
              <w:rPr>
                <w:szCs w:val="24"/>
              </w:rPr>
            </w:pPr>
            <w:r w:rsidRPr="00FF37CC">
              <w:rPr>
                <w:szCs w:val="24"/>
              </w:rPr>
              <w:t>Y</w:t>
            </w:r>
          </w:p>
        </w:tc>
        <w:tc>
          <w:tcPr>
            <w:tcW w:w="540" w:type="dxa"/>
          </w:tcPr>
          <w:p w14:paraId="5C105232" w14:textId="6874950F" w:rsidR="00BE76B0" w:rsidRPr="00FF37CC" w:rsidRDefault="00507990" w:rsidP="00CF718E">
            <w:pPr>
              <w:pStyle w:val="Sothutu-1so"/>
              <w:spacing w:before="120" w:after="120" w:line="276" w:lineRule="auto"/>
              <w:jc w:val="center"/>
              <w:rPr>
                <w:szCs w:val="24"/>
              </w:rPr>
            </w:pPr>
            <w:r>
              <w:rPr>
                <w:szCs w:val="24"/>
              </w:rPr>
              <w:t>N</w:t>
            </w:r>
          </w:p>
        </w:tc>
        <w:tc>
          <w:tcPr>
            <w:tcW w:w="7380" w:type="dxa"/>
          </w:tcPr>
          <w:p w14:paraId="42588909" w14:textId="4D618513" w:rsidR="00BE76B0" w:rsidRPr="00597081" w:rsidRDefault="00D86785" w:rsidP="00CF718E">
            <w:pPr>
              <w:pStyle w:val="Sothutu-1so"/>
              <w:spacing w:before="120" w:after="120" w:line="360" w:lineRule="auto"/>
              <w:jc w:val="left"/>
              <w:rPr>
                <w:szCs w:val="24"/>
              </w:rPr>
            </w:pPr>
            <w:r w:rsidRPr="00597081">
              <w:rPr>
                <w:szCs w:val="24"/>
              </w:rPr>
              <w:t>Mặc định là p</w:t>
            </w:r>
            <w:r w:rsidR="00BE76B0" w:rsidRPr="00597081">
              <w:rPr>
                <w:szCs w:val="24"/>
              </w:rPr>
              <w:t>hòng/ban chọn khi đăng nhập</w:t>
            </w:r>
          </w:p>
        </w:tc>
      </w:tr>
      <w:tr w:rsidR="00572E05" w:rsidRPr="00FF37CC" w14:paraId="14AFD3B6" w14:textId="77777777" w:rsidTr="00CF1C2B">
        <w:trPr>
          <w:gridAfter w:val="1"/>
          <w:wAfter w:w="14737" w:type="dxa"/>
          <w:cantSplit/>
          <w:trHeight w:val="827"/>
        </w:trPr>
        <w:tc>
          <w:tcPr>
            <w:tcW w:w="1800" w:type="dxa"/>
          </w:tcPr>
          <w:p w14:paraId="63FC2D3E" w14:textId="4DE86597" w:rsidR="00572E05" w:rsidRDefault="00572E05" w:rsidP="00CF718E">
            <w:pPr>
              <w:ind w:left="0"/>
            </w:pPr>
            <w:r w:rsidRPr="00AA0869">
              <w:rPr>
                <w:szCs w:val="24"/>
              </w:rPr>
              <w:t>Phòng/ban kiểm soát</w:t>
            </w:r>
          </w:p>
        </w:tc>
        <w:tc>
          <w:tcPr>
            <w:tcW w:w="1980" w:type="dxa"/>
          </w:tcPr>
          <w:p w14:paraId="5C60915E" w14:textId="614E0C59" w:rsidR="00572E05" w:rsidRPr="00D5370A" w:rsidRDefault="00572E05" w:rsidP="00CF718E">
            <w:pPr>
              <w:ind w:left="0"/>
            </w:pPr>
            <w:r w:rsidRPr="00AA0869">
              <w:rPr>
                <w:szCs w:val="24"/>
              </w:rPr>
              <w:t>C_Control_Department_ID</w:t>
            </w:r>
          </w:p>
        </w:tc>
        <w:tc>
          <w:tcPr>
            <w:tcW w:w="1417" w:type="dxa"/>
          </w:tcPr>
          <w:p w14:paraId="150A33DC" w14:textId="77777777" w:rsidR="00572E05" w:rsidRDefault="00572E05" w:rsidP="00CF718E">
            <w:pPr>
              <w:ind w:left="0"/>
            </w:pPr>
            <w:r w:rsidRPr="00FF37CC">
              <w:t>String</w:t>
            </w:r>
          </w:p>
          <w:p w14:paraId="7E0312D9" w14:textId="77777777" w:rsidR="00572E05" w:rsidRDefault="00572E05" w:rsidP="00CF718E">
            <w:pPr>
              <w:ind w:left="0"/>
            </w:pPr>
            <w:r>
              <w:t>SL</w:t>
            </w:r>
          </w:p>
          <w:p w14:paraId="7FB5A7EC" w14:textId="3C5B32F1" w:rsidR="007174D4" w:rsidRPr="00FF37CC" w:rsidRDefault="007174D4" w:rsidP="00CF718E">
            <w:pPr>
              <w:ind w:left="0"/>
            </w:pPr>
            <w:r>
              <w:t>Popup</w:t>
            </w:r>
          </w:p>
        </w:tc>
        <w:tc>
          <w:tcPr>
            <w:tcW w:w="630" w:type="dxa"/>
          </w:tcPr>
          <w:p w14:paraId="76F814B3" w14:textId="31568051" w:rsidR="00572E05" w:rsidRDefault="007174D4" w:rsidP="00CF718E">
            <w:pPr>
              <w:pStyle w:val="Sothutu-1so"/>
              <w:spacing w:before="120" w:after="120" w:line="276" w:lineRule="auto"/>
              <w:jc w:val="left"/>
              <w:rPr>
                <w:szCs w:val="24"/>
              </w:rPr>
            </w:pPr>
            <w:r>
              <w:rPr>
                <w:szCs w:val="24"/>
              </w:rPr>
              <w:t>50</w:t>
            </w:r>
          </w:p>
        </w:tc>
        <w:tc>
          <w:tcPr>
            <w:tcW w:w="540" w:type="dxa"/>
          </w:tcPr>
          <w:p w14:paraId="263EFC8F" w14:textId="4270DBD3" w:rsidR="00572E05" w:rsidRDefault="007174D4" w:rsidP="00CF718E">
            <w:pPr>
              <w:pStyle w:val="Sothutu-1so"/>
              <w:spacing w:before="120" w:after="120" w:line="276" w:lineRule="auto"/>
              <w:jc w:val="left"/>
              <w:rPr>
                <w:szCs w:val="24"/>
              </w:rPr>
            </w:pPr>
            <w:r>
              <w:rPr>
                <w:szCs w:val="24"/>
              </w:rPr>
              <w:t>N</w:t>
            </w:r>
          </w:p>
        </w:tc>
        <w:tc>
          <w:tcPr>
            <w:tcW w:w="450" w:type="dxa"/>
          </w:tcPr>
          <w:p w14:paraId="596BB238" w14:textId="5D8A5DCD" w:rsidR="00572E05" w:rsidRPr="00FF37CC" w:rsidRDefault="007174D4" w:rsidP="00CF718E">
            <w:pPr>
              <w:pStyle w:val="Sothutu-1so"/>
              <w:spacing w:before="120" w:after="120" w:line="276" w:lineRule="auto"/>
              <w:jc w:val="left"/>
              <w:rPr>
                <w:szCs w:val="24"/>
              </w:rPr>
            </w:pPr>
            <w:r>
              <w:rPr>
                <w:szCs w:val="24"/>
              </w:rPr>
              <w:t>Y</w:t>
            </w:r>
          </w:p>
        </w:tc>
        <w:tc>
          <w:tcPr>
            <w:tcW w:w="540" w:type="dxa"/>
          </w:tcPr>
          <w:p w14:paraId="13A0F7FF" w14:textId="2D80709B" w:rsidR="00572E05" w:rsidRDefault="007174D4" w:rsidP="00CF718E">
            <w:pPr>
              <w:pStyle w:val="Sothutu-1so"/>
              <w:spacing w:before="120" w:after="120" w:line="276" w:lineRule="auto"/>
              <w:jc w:val="center"/>
              <w:rPr>
                <w:szCs w:val="24"/>
              </w:rPr>
            </w:pPr>
            <w:r>
              <w:rPr>
                <w:szCs w:val="24"/>
              </w:rPr>
              <w:t>Y</w:t>
            </w:r>
          </w:p>
        </w:tc>
        <w:tc>
          <w:tcPr>
            <w:tcW w:w="7380" w:type="dxa"/>
          </w:tcPr>
          <w:p w14:paraId="222836E8" w14:textId="1F81A676" w:rsidR="007174D4" w:rsidRPr="007174D4" w:rsidRDefault="007174D4" w:rsidP="00CF718E">
            <w:pPr>
              <w:pStyle w:val="Sothutu-1so"/>
              <w:spacing w:before="120" w:after="120"/>
              <w:rPr>
                <w:szCs w:val="24"/>
              </w:rPr>
            </w:pPr>
            <w:r>
              <w:rPr>
                <w:szCs w:val="24"/>
              </w:rPr>
              <w:t>Mặc định = P</w:t>
            </w:r>
            <w:r w:rsidRPr="007174D4">
              <w:rPr>
                <w:szCs w:val="24"/>
              </w:rPr>
              <w:t>hòng/ban</w:t>
            </w:r>
          </w:p>
          <w:p w14:paraId="7BCF226B" w14:textId="77777777" w:rsidR="007174D4" w:rsidRPr="007174D4" w:rsidRDefault="007174D4" w:rsidP="00CF718E">
            <w:pPr>
              <w:pStyle w:val="Sothutu-1so"/>
              <w:spacing w:before="120" w:after="120"/>
              <w:rPr>
                <w:szCs w:val="24"/>
              </w:rPr>
            </w:pPr>
            <w:r w:rsidRPr="007174D4">
              <w:rPr>
                <w:szCs w:val="24"/>
              </w:rPr>
              <w:t>Lọc danh sách phòng/ban thuộc Org chứng từ</w:t>
            </w:r>
          </w:p>
          <w:p w14:paraId="2156A976" w14:textId="54684F4B" w:rsidR="00572E05" w:rsidRDefault="007174D4" w:rsidP="00CF718E">
            <w:pPr>
              <w:pStyle w:val="Sothutu-1so"/>
              <w:spacing w:before="120" w:after="120" w:line="360" w:lineRule="auto"/>
              <w:jc w:val="left"/>
              <w:rPr>
                <w:szCs w:val="24"/>
              </w:rPr>
            </w:pPr>
            <w:r w:rsidRPr="007174D4">
              <w:rPr>
                <w:szCs w:val="24"/>
              </w:rPr>
              <w:t>(Ví dụ sử dụng trong trường hợp chi phí văn phòng phẩm các phòng/ban tự lập tờ trình tuy nhiên Văn phòng tập đoàn phải kiếm soát các khoản này)</w:t>
            </w:r>
          </w:p>
        </w:tc>
      </w:tr>
      <w:tr w:rsidR="00BE76B0" w:rsidRPr="00FF37CC" w14:paraId="219C2B14" w14:textId="77777777" w:rsidTr="00CF1C2B">
        <w:trPr>
          <w:gridAfter w:val="1"/>
          <w:wAfter w:w="14737" w:type="dxa"/>
          <w:cantSplit/>
          <w:trHeight w:val="827"/>
        </w:trPr>
        <w:tc>
          <w:tcPr>
            <w:tcW w:w="1800" w:type="dxa"/>
          </w:tcPr>
          <w:p w14:paraId="34B0D026" w14:textId="414F57B4" w:rsidR="00BE76B0" w:rsidRPr="00FF37CC" w:rsidRDefault="00BE76B0" w:rsidP="00CF718E">
            <w:pPr>
              <w:ind w:left="0"/>
            </w:pPr>
            <w:r>
              <w:t>Loại chứng từ</w:t>
            </w:r>
          </w:p>
        </w:tc>
        <w:tc>
          <w:tcPr>
            <w:tcW w:w="1980" w:type="dxa"/>
          </w:tcPr>
          <w:p w14:paraId="7E2E1605" w14:textId="79AF0CE5" w:rsidR="00BE76B0" w:rsidRPr="00FF37CC" w:rsidRDefault="00BE76B0" w:rsidP="00CF718E">
            <w:pPr>
              <w:ind w:left="0"/>
            </w:pPr>
            <w:r>
              <w:rPr>
                <w:szCs w:val="24"/>
              </w:rPr>
              <w:t>C_Document_Type_ID</w:t>
            </w:r>
          </w:p>
        </w:tc>
        <w:tc>
          <w:tcPr>
            <w:tcW w:w="1417" w:type="dxa"/>
          </w:tcPr>
          <w:p w14:paraId="6A3F22BF" w14:textId="77777777" w:rsidR="00BE76B0" w:rsidRDefault="00BE76B0" w:rsidP="00CF718E">
            <w:pPr>
              <w:ind w:left="0"/>
            </w:pPr>
            <w:r w:rsidRPr="00FF37CC">
              <w:t>String</w:t>
            </w:r>
          </w:p>
          <w:p w14:paraId="490FC450" w14:textId="22BDACC4" w:rsidR="00BE76B0" w:rsidRPr="002714DC" w:rsidRDefault="00BE76B0" w:rsidP="00CF718E">
            <w:pPr>
              <w:ind w:left="0"/>
            </w:pPr>
            <w:r>
              <w:t>CL</w:t>
            </w:r>
          </w:p>
        </w:tc>
        <w:tc>
          <w:tcPr>
            <w:tcW w:w="630" w:type="dxa"/>
          </w:tcPr>
          <w:p w14:paraId="7CEB0CB2" w14:textId="427F901B" w:rsidR="00BE76B0" w:rsidRPr="00FF37CC" w:rsidRDefault="00BE76B0" w:rsidP="00CF718E">
            <w:pPr>
              <w:pStyle w:val="Sothutu-1so"/>
              <w:spacing w:before="120" w:after="120" w:line="276" w:lineRule="auto"/>
              <w:jc w:val="left"/>
              <w:rPr>
                <w:szCs w:val="24"/>
              </w:rPr>
            </w:pPr>
            <w:r>
              <w:rPr>
                <w:szCs w:val="24"/>
              </w:rPr>
              <w:t>20</w:t>
            </w:r>
          </w:p>
        </w:tc>
        <w:tc>
          <w:tcPr>
            <w:tcW w:w="540" w:type="dxa"/>
          </w:tcPr>
          <w:p w14:paraId="60530E7C" w14:textId="6BDBB128" w:rsidR="00BE76B0" w:rsidRPr="00FF37CC" w:rsidRDefault="00BE76B0" w:rsidP="00CF718E">
            <w:pPr>
              <w:pStyle w:val="Sothutu-1so"/>
              <w:spacing w:before="120" w:after="120" w:line="276" w:lineRule="auto"/>
              <w:jc w:val="left"/>
              <w:rPr>
                <w:szCs w:val="24"/>
              </w:rPr>
            </w:pPr>
            <w:r>
              <w:rPr>
                <w:szCs w:val="24"/>
              </w:rPr>
              <w:t>Y</w:t>
            </w:r>
          </w:p>
        </w:tc>
        <w:tc>
          <w:tcPr>
            <w:tcW w:w="450" w:type="dxa"/>
          </w:tcPr>
          <w:p w14:paraId="6D5F94C5" w14:textId="7D6E1A80" w:rsidR="00BE76B0" w:rsidRPr="00FF37CC" w:rsidRDefault="00BE76B0" w:rsidP="00CF718E">
            <w:pPr>
              <w:pStyle w:val="Sothutu-1so"/>
              <w:spacing w:before="120" w:after="120" w:line="276" w:lineRule="auto"/>
              <w:jc w:val="left"/>
              <w:rPr>
                <w:szCs w:val="24"/>
              </w:rPr>
            </w:pPr>
            <w:r>
              <w:rPr>
                <w:szCs w:val="24"/>
              </w:rPr>
              <w:t>Y</w:t>
            </w:r>
          </w:p>
        </w:tc>
        <w:tc>
          <w:tcPr>
            <w:tcW w:w="540" w:type="dxa"/>
          </w:tcPr>
          <w:p w14:paraId="7AFDA4F8" w14:textId="7639F3A2" w:rsidR="00BE76B0" w:rsidRDefault="00507990" w:rsidP="00CF718E">
            <w:pPr>
              <w:pStyle w:val="Sothutu-1so"/>
              <w:spacing w:before="120" w:after="120" w:line="276" w:lineRule="auto"/>
              <w:jc w:val="center"/>
              <w:rPr>
                <w:szCs w:val="24"/>
              </w:rPr>
            </w:pPr>
            <w:r>
              <w:rPr>
                <w:szCs w:val="24"/>
              </w:rPr>
              <w:t>N</w:t>
            </w:r>
          </w:p>
        </w:tc>
        <w:tc>
          <w:tcPr>
            <w:tcW w:w="7380" w:type="dxa"/>
          </w:tcPr>
          <w:p w14:paraId="06DB2EB9" w14:textId="40DBD067" w:rsidR="00BE76B0" w:rsidRPr="000039A0" w:rsidRDefault="00BE76B0" w:rsidP="00CF718E">
            <w:pPr>
              <w:pStyle w:val="Sothutu-1so"/>
              <w:spacing w:before="120" w:after="120" w:line="276" w:lineRule="auto"/>
              <w:jc w:val="left"/>
              <w:rPr>
                <w:szCs w:val="24"/>
              </w:rPr>
            </w:pPr>
            <w:r>
              <w:rPr>
                <w:szCs w:val="24"/>
              </w:rPr>
              <w:t>‘Tờ trình’</w:t>
            </w:r>
          </w:p>
        </w:tc>
      </w:tr>
      <w:tr w:rsidR="00BE76B0" w:rsidRPr="00FF37CC" w14:paraId="6EF66186" w14:textId="77777777" w:rsidTr="00CF1C2B">
        <w:trPr>
          <w:gridAfter w:val="1"/>
          <w:wAfter w:w="14737" w:type="dxa"/>
          <w:cantSplit/>
          <w:trHeight w:val="827"/>
        </w:trPr>
        <w:tc>
          <w:tcPr>
            <w:tcW w:w="1800" w:type="dxa"/>
          </w:tcPr>
          <w:p w14:paraId="7F2D56C2" w14:textId="29C4540D" w:rsidR="00BE76B0" w:rsidRPr="00FF37CC" w:rsidRDefault="00A703CA" w:rsidP="00CF718E">
            <w:pPr>
              <w:ind w:left="0"/>
            </w:pPr>
            <w:r>
              <w:rPr>
                <w:szCs w:val="24"/>
              </w:rPr>
              <w:lastRenderedPageBreak/>
              <w:t>Loại tờ trình</w:t>
            </w:r>
          </w:p>
        </w:tc>
        <w:tc>
          <w:tcPr>
            <w:tcW w:w="1980" w:type="dxa"/>
          </w:tcPr>
          <w:p w14:paraId="09664F09" w14:textId="4E82205F" w:rsidR="00BE76B0" w:rsidRPr="00FF37CC" w:rsidRDefault="00A703CA" w:rsidP="00CF718E">
            <w:pPr>
              <w:ind w:left="0"/>
            </w:pPr>
            <w:r>
              <w:rPr>
                <w:szCs w:val="24"/>
              </w:rPr>
              <w:t>C_Statement_Category_ID</w:t>
            </w:r>
          </w:p>
        </w:tc>
        <w:tc>
          <w:tcPr>
            <w:tcW w:w="1417" w:type="dxa"/>
          </w:tcPr>
          <w:p w14:paraId="610F829E" w14:textId="77777777" w:rsidR="00BE76B0" w:rsidRDefault="00A703CA" w:rsidP="00CF718E">
            <w:pPr>
              <w:ind w:left="0"/>
            </w:pPr>
            <w:r>
              <w:t xml:space="preserve">String </w:t>
            </w:r>
          </w:p>
          <w:p w14:paraId="7BA0AC40" w14:textId="77777777" w:rsidR="00A703CA" w:rsidRDefault="00A703CA" w:rsidP="00CF718E">
            <w:pPr>
              <w:ind w:left="0"/>
            </w:pPr>
            <w:r>
              <w:t>CL</w:t>
            </w:r>
          </w:p>
          <w:p w14:paraId="5E8221C4" w14:textId="19F31AAE" w:rsidR="00A703CA" w:rsidRPr="00FF37CC" w:rsidRDefault="00A703CA" w:rsidP="00CF718E">
            <w:pPr>
              <w:ind w:left="0"/>
            </w:pPr>
            <w:r>
              <w:t>AC</w:t>
            </w:r>
          </w:p>
        </w:tc>
        <w:tc>
          <w:tcPr>
            <w:tcW w:w="630" w:type="dxa"/>
          </w:tcPr>
          <w:p w14:paraId="4156446E" w14:textId="67C19002" w:rsidR="00BE76B0" w:rsidRPr="00FF37CC" w:rsidRDefault="00165004" w:rsidP="00CF718E">
            <w:pPr>
              <w:pStyle w:val="Sothutu-1so"/>
              <w:spacing w:before="120" w:after="120" w:line="276" w:lineRule="auto"/>
              <w:jc w:val="left"/>
              <w:rPr>
                <w:szCs w:val="24"/>
              </w:rPr>
            </w:pPr>
            <w:r>
              <w:rPr>
                <w:szCs w:val="24"/>
              </w:rPr>
              <w:t>20</w:t>
            </w:r>
          </w:p>
        </w:tc>
        <w:tc>
          <w:tcPr>
            <w:tcW w:w="540" w:type="dxa"/>
          </w:tcPr>
          <w:p w14:paraId="258BFCD7" w14:textId="19EEB6CA" w:rsidR="00BE76B0" w:rsidRPr="00FF37CC" w:rsidRDefault="00165004" w:rsidP="00CF718E">
            <w:pPr>
              <w:pStyle w:val="Sothutu-1so"/>
              <w:spacing w:before="120" w:after="120" w:line="276" w:lineRule="auto"/>
              <w:jc w:val="left"/>
              <w:rPr>
                <w:szCs w:val="24"/>
              </w:rPr>
            </w:pPr>
            <w:r>
              <w:rPr>
                <w:szCs w:val="24"/>
              </w:rPr>
              <w:t>N</w:t>
            </w:r>
          </w:p>
        </w:tc>
        <w:tc>
          <w:tcPr>
            <w:tcW w:w="450" w:type="dxa"/>
          </w:tcPr>
          <w:p w14:paraId="066F8586" w14:textId="284FCE24" w:rsidR="00BE76B0" w:rsidRPr="00FF37CC" w:rsidRDefault="00165004" w:rsidP="00CF718E">
            <w:pPr>
              <w:pStyle w:val="Sothutu-1so"/>
              <w:spacing w:before="120" w:after="120" w:line="276" w:lineRule="auto"/>
              <w:jc w:val="left"/>
              <w:rPr>
                <w:szCs w:val="24"/>
              </w:rPr>
            </w:pPr>
            <w:r>
              <w:rPr>
                <w:szCs w:val="24"/>
              </w:rPr>
              <w:t>N</w:t>
            </w:r>
          </w:p>
        </w:tc>
        <w:tc>
          <w:tcPr>
            <w:tcW w:w="540" w:type="dxa"/>
          </w:tcPr>
          <w:p w14:paraId="1E96320C" w14:textId="3FE18ED7" w:rsidR="00BE76B0" w:rsidRPr="00165004" w:rsidRDefault="00606D95" w:rsidP="00CF718E">
            <w:pPr>
              <w:pStyle w:val="Sothutu-1so"/>
              <w:spacing w:before="120" w:after="120" w:line="276" w:lineRule="auto"/>
              <w:jc w:val="center"/>
              <w:rPr>
                <w:szCs w:val="24"/>
              </w:rPr>
            </w:pPr>
            <w:r>
              <w:rPr>
                <w:szCs w:val="24"/>
              </w:rPr>
              <w:t>Y</w:t>
            </w:r>
          </w:p>
        </w:tc>
        <w:tc>
          <w:tcPr>
            <w:tcW w:w="7380" w:type="dxa"/>
          </w:tcPr>
          <w:p w14:paraId="7F6208BE" w14:textId="64EE8AC2" w:rsidR="00BE76B0" w:rsidRPr="000039A0" w:rsidRDefault="00A703CA" w:rsidP="00CF718E">
            <w:pPr>
              <w:pStyle w:val="Sothutu-1so"/>
              <w:spacing w:before="120" w:after="120" w:line="276" w:lineRule="auto"/>
              <w:jc w:val="left"/>
              <w:rPr>
                <w:szCs w:val="24"/>
              </w:rPr>
            </w:pPr>
            <w:r>
              <w:rPr>
                <w:szCs w:val="24"/>
              </w:rPr>
              <w:t>Danh mục</w:t>
            </w:r>
            <w:r w:rsidR="00E41345">
              <w:rPr>
                <w:szCs w:val="24"/>
              </w:rPr>
              <w:t xml:space="preserve"> tờ trình</w:t>
            </w:r>
          </w:p>
        </w:tc>
      </w:tr>
      <w:tr w:rsidR="00BE76B0" w:rsidRPr="00FF37CC" w14:paraId="1714C2C7" w14:textId="77777777" w:rsidTr="00CF1C2B">
        <w:trPr>
          <w:gridAfter w:val="1"/>
          <w:wAfter w:w="14737" w:type="dxa"/>
          <w:cantSplit/>
          <w:trHeight w:val="827"/>
        </w:trPr>
        <w:tc>
          <w:tcPr>
            <w:tcW w:w="1800" w:type="dxa"/>
          </w:tcPr>
          <w:p w14:paraId="7D083F4C" w14:textId="3935DF4E" w:rsidR="00BE76B0" w:rsidRPr="00FF37CC" w:rsidRDefault="00E41345" w:rsidP="00CF718E">
            <w:pPr>
              <w:ind w:left="0"/>
            </w:pPr>
            <w:r>
              <w:t>Người yêu cầu</w:t>
            </w:r>
          </w:p>
        </w:tc>
        <w:tc>
          <w:tcPr>
            <w:tcW w:w="1980" w:type="dxa"/>
          </w:tcPr>
          <w:p w14:paraId="40713CEC" w14:textId="2C8F0F0B" w:rsidR="00BE76B0" w:rsidRPr="00FF37CC" w:rsidRDefault="008C4BCB" w:rsidP="00CF718E">
            <w:pPr>
              <w:ind w:left="0"/>
            </w:pPr>
            <w:r>
              <w:rPr>
                <w:szCs w:val="24"/>
              </w:rPr>
              <w:t>Requester_ID</w:t>
            </w:r>
          </w:p>
        </w:tc>
        <w:tc>
          <w:tcPr>
            <w:tcW w:w="1417" w:type="dxa"/>
          </w:tcPr>
          <w:p w14:paraId="2F9C9F10" w14:textId="77777777" w:rsidR="00BE76B0" w:rsidRDefault="00606D95" w:rsidP="00CF718E">
            <w:pPr>
              <w:ind w:left="0"/>
            </w:pPr>
            <w:r>
              <w:t>String</w:t>
            </w:r>
          </w:p>
          <w:p w14:paraId="18F0FC7E" w14:textId="6992811D" w:rsidR="00606D95" w:rsidRPr="00FF37CC" w:rsidRDefault="00572E05" w:rsidP="00CF718E">
            <w:pPr>
              <w:ind w:left="0"/>
            </w:pPr>
            <w:r>
              <w:t>CL</w:t>
            </w:r>
          </w:p>
        </w:tc>
        <w:tc>
          <w:tcPr>
            <w:tcW w:w="630" w:type="dxa"/>
          </w:tcPr>
          <w:p w14:paraId="70132CC9" w14:textId="1FC19047" w:rsidR="00BE76B0" w:rsidRPr="00FF37CC" w:rsidRDefault="00572E05" w:rsidP="00CF718E">
            <w:pPr>
              <w:pStyle w:val="Sothutu-1so"/>
              <w:spacing w:before="120" w:after="120" w:line="276" w:lineRule="auto"/>
              <w:jc w:val="left"/>
              <w:rPr>
                <w:szCs w:val="24"/>
              </w:rPr>
            </w:pPr>
            <w:r>
              <w:rPr>
                <w:szCs w:val="24"/>
              </w:rPr>
              <w:t>50</w:t>
            </w:r>
          </w:p>
        </w:tc>
        <w:tc>
          <w:tcPr>
            <w:tcW w:w="540" w:type="dxa"/>
          </w:tcPr>
          <w:p w14:paraId="2AAA1202" w14:textId="13B722A4" w:rsidR="00BE76B0" w:rsidRPr="00FF37CC" w:rsidRDefault="00572E05" w:rsidP="00CF718E">
            <w:pPr>
              <w:pStyle w:val="Sothutu-1so"/>
              <w:spacing w:before="120" w:after="120" w:line="276" w:lineRule="auto"/>
              <w:jc w:val="left"/>
              <w:rPr>
                <w:szCs w:val="24"/>
              </w:rPr>
            </w:pPr>
            <w:r>
              <w:rPr>
                <w:szCs w:val="24"/>
              </w:rPr>
              <w:t>N</w:t>
            </w:r>
          </w:p>
        </w:tc>
        <w:tc>
          <w:tcPr>
            <w:tcW w:w="450" w:type="dxa"/>
          </w:tcPr>
          <w:p w14:paraId="59819B49" w14:textId="0EB9B546" w:rsidR="00BE76B0" w:rsidRPr="00FF37CC" w:rsidRDefault="00572E05" w:rsidP="00CF718E">
            <w:pPr>
              <w:pStyle w:val="Sothutu-1so"/>
              <w:spacing w:before="120" w:after="120" w:line="276" w:lineRule="auto"/>
              <w:jc w:val="left"/>
              <w:rPr>
                <w:szCs w:val="24"/>
              </w:rPr>
            </w:pPr>
            <w:r>
              <w:rPr>
                <w:szCs w:val="24"/>
              </w:rPr>
              <w:t>N</w:t>
            </w:r>
          </w:p>
        </w:tc>
        <w:tc>
          <w:tcPr>
            <w:tcW w:w="540" w:type="dxa"/>
          </w:tcPr>
          <w:p w14:paraId="4DA62B72" w14:textId="3AC2DF8E" w:rsidR="00BE76B0" w:rsidRPr="00165004" w:rsidRDefault="00DA75BC" w:rsidP="00CF718E">
            <w:pPr>
              <w:pStyle w:val="Sothutu-1so"/>
              <w:spacing w:before="120" w:after="120" w:line="276" w:lineRule="auto"/>
              <w:jc w:val="center"/>
              <w:rPr>
                <w:szCs w:val="24"/>
              </w:rPr>
            </w:pPr>
            <w:r>
              <w:rPr>
                <w:szCs w:val="24"/>
              </w:rPr>
              <w:t>Y</w:t>
            </w:r>
          </w:p>
        </w:tc>
        <w:tc>
          <w:tcPr>
            <w:tcW w:w="7380" w:type="dxa"/>
          </w:tcPr>
          <w:p w14:paraId="0B47F583" w14:textId="27E52A47" w:rsidR="00AB4C26" w:rsidRPr="002C72A3" w:rsidRDefault="00AB4C26" w:rsidP="00CF718E">
            <w:pPr>
              <w:pStyle w:val="Sothutu-1so"/>
              <w:spacing w:before="120" w:after="120" w:line="276" w:lineRule="auto"/>
              <w:rPr>
                <w:szCs w:val="24"/>
              </w:rPr>
            </w:pPr>
            <w:r w:rsidRPr="002C72A3">
              <w:rPr>
                <w:szCs w:val="24"/>
              </w:rPr>
              <w:t xml:space="preserve">Hiển thị danh sách user thuộc phòng/ban </w:t>
            </w:r>
            <w:r w:rsidR="00E05082" w:rsidRPr="002C72A3">
              <w:rPr>
                <w:szCs w:val="24"/>
              </w:rPr>
              <w:t>ở trên</w:t>
            </w:r>
          </w:p>
          <w:p w14:paraId="62A265E9" w14:textId="77777777" w:rsidR="00AB4C26" w:rsidRPr="002C72A3" w:rsidRDefault="00AB4C26" w:rsidP="00CF718E">
            <w:pPr>
              <w:pStyle w:val="Sothutu-1so"/>
              <w:spacing w:before="120" w:after="120" w:line="276" w:lineRule="auto"/>
              <w:rPr>
                <w:szCs w:val="24"/>
              </w:rPr>
            </w:pPr>
            <w:r w:rsidRPr="002C72A3">
              <w:rPr>
                <w:szCs w:val="24"/>
              </w:rPr>
              <w:t>Nếu user đăng nhập nằm trong danh sách user phòng/ban đã chọn thì mặc định là user đăng nhập</w:t>
            </w:r>
          </w:p>
          <w:p w14:paraId="0B2C9080" w14:textId="77777777" w:rsidR="00AB4C26" w:rsidRPr="002C72A3" w:rsidRDefault="00AB4C26" w:rsidP="00CF718E">
            <w:pPr>
              <w:pStyle w:val="Sothutu-1so"/>
              <w:spacing w:before="120" w:after="120" w:line="276" w:lineRule="auto"/>
              <w:rPr>
                <w:szCs w:val="24"/>
              </w:rPr>
            </w:pPr>
            <w:r w:rsidRPr="002C72A3">
              <w:rPr>
                <w:szCs w:val="24"/>
              </w:rPr>
              <w:t>Mặc định trường c_bpartner_Id theo requester_id bằng việc map username của requester_id với employee_code của bảng bpartner, nếu tìm được nhiều hơn 1 c_bpartner thì ưu tiên lấy theo thứ tự:</w:t>
            </w:r>
          </w:p>
          <w:p w14:paraId="47B0290F" w14:textId="77777777" w:rsidR="00AB4C26" w:rsidRPr="002C72A3" w:rsidRDefault="00AB4C26" w:rsidP="004E37AB">
            <w:pPr>
              <w:pStyle w:val="Sothutu-1so"/>
              <w:numPr>
                <w:ilvl w:val="0"/>
                <w:numId w:val="24"/>
              </w:numPr>
              <w:spacing w:before="120" w:after="120" w:line="276" w:lineRule="auto"/>
              <w:ind w:left="707"/>
              <w:rPr>
                <w:szCs w:val="24"/>
              </w:rPr>
            </w:pPr>
            <w:r w:rsidRPr="002C72A3">
              <w:rPr>
                <w:szCs w:val="24"/>
              </w:rPr>
              <w:t>Trạng thái hiệu lực = ‘Y’</w:t>
            </w:r>
          </w:p>
          <w:p w14:paraId="4C2404E2" w14:textId="77777777" w:rsidR="00AB4C26" w:rsidRPr="002C72A3" w:rsidRDefault="00AB4C26" w:rsidP="004E37AB">
            <w:pPr>
              <w:pStyle w:val="Sothutu-1so"/>
              <w:numPr>
                <w:ilvl w:val="0"/>
                <w:numId w:val="24"/>
              </w:numPr>
              <w:spacing w:before="120" w:after="120" w:line="276" w:lineRule="auto"/>
              <w:ind w:left="707"/>
              <w:rPr>
                <w:szCs w:val="24"/>
              </w:rPr>
            </w:pPr>
            <w:r w:rsidRPr="002C72A3">
              <w:rPr>
                <w:szCs w:val="24"/>
              </w:rPr>
              <w:t>Phòng ban trùng phòng/ban khai báo ở ad_user</w:t>
            </w:r>
          </w:p>
          <w:p w14:paraId="5C2F2113" w14:textId="0FACD8CC" w:rsidR="00AB4C26" w:rsidRPr="002C72A3" w:rsidRDefault="00AB4C26" w:rsidP="004E37AB">
            <w:pPr>
              <w:pStyle w:val="Sothutu-1so"/>
              <w:numPr>
                <w:ilvl w:val="0"/>
                <w:numId w:val="24"/>
              </w:numPr>
              <w:spacing w:before="120" w:after="120" w:line="276" w:lineRule="auto"/>
              <w:ind w:left="707"/>
              <w:jc w:val="left"/>
              <w:rPr>
                <w:szCs w:val="24"/>
              </w:rPr>
            </w:pPr>
            <w:r w:rsidRPr="002C72A3">
              <w:rPr>
                <w:szCs w:val="24"/>
              </w:rPr>
              <w:t>Random</w:t>
            </w:r>
          </w:p>
        </w:tc>
      </w:tr>
      <w:tr w:rsidR="00572E05" w:rsidRPr="00FF37CC" w14:paraId="4931EC21" w14:textId="77777777" w:rsidTr="00CF1C2B">
        <w:trPr>
          <w:gridAfter w:val="1"/>
          <w:wAfter w:w="14737" w:type="dxa"/>
          <w:cantSplit/>
          <w:trHeight w:val="827"/>
        </w:trPr>
        <w:tc>
          <w:tcPr>
            <w:tcW w:w="1800" w:type="dxa"/>
          </w:tcPr>
          <w:p w14:paraId="20746559" w14:textId="29225A24" w:rsidR="00572E05" w:rsidRDefault="008C4BCB" w:rsidP="00CF718E">
            <w:pPr>
              <w:ind w:left="0"/>
            </w:pPr>
            <w:r>
              <w:rPr>
                <w:szCs w:val="24"/>
              </w:rPr>
              <w:t>Số chứng từ</w:t>
            </w:r>
          </w:p>
        </w:tc>
        <w:tc>
          <w:tcPr>
            <w:tcW w:w="1980" w:type="dxa"/>
          </w:tcPr>
          <w:p w14:paraId="2C60C0CE" w14:textId="39487087" w:rsidR="00572E05" w:rsidRDefault="008C4BCB" w:rsidP="00CF718E">
            <w:pPr>
              <w:ind w:left="0"/>
            </w:pPr>
            <w:r>
              <w:rPr>
                <w:szCs w:val="24"/>
              </w:rPr>
              <w:t>Document_No</w:t>
            </w:r>
          </w:p>
        </w:tc>
        <w:tc>
          <w:tcPr>
            <w:tcW w:w="1417" w:type="dxa"/>
          </w:tcPr>
          <w:p w14:paraId="5BDDF659" w14:textId="77777777" w:rsidR="00572E05" w:rsidRDefault="00E44663" w:rsidP="00CF718E">
            <w:pPr>
              <w:ind w:left="0"/>
            </w:pPr>
            <w:r>
              <w:t>String</w:t>
            </w:r>
          </w:p>
          <w:p w14:paraId="16D15E87" w14:textId="01755271" w:rsidR="00E44663" w:rsidRDefault="00E44663" w:rsidP="00CF718E">
            <w:pPr>
              <w:ind w:left="0"/>
            </w:pPr>
            <w:r>
              <w:t>Text Box</w:t>
            </w:r>
          </w:p>
        </w:tc>
        <w:tc>
          <w:tcPr>
            <w:tcW w:w="630" w:type="dxa"/>
          </w:tcPr>
          <w:p w14:paraId="792423A7" w14:textId="0995143D" w:rsidR="00572E05" w:rsidRDefault="00E44663" w:rsidP="00CF718E">
            <w:pPr>
              <w:pStyle w:val="Sothutu-1so"/>
              <w:spacing w:before="120" w:after="120" w:line="276" w:lineRule="auto"/>
              <w:jc w:val="left"/>
              <w:rPr>
                <w:szCs w:val="24"/>
              </w:rPr>
            </w:pPr>
            <w:r>
              <w:rPr>
                <w:szCs w:val="24"/>
              </w:rPr>
              <w:t>20</w:t>
            </w:r>
          </w:p>
        </w:tc>
        <w:tc>
          <w:tcPr>
            <w:tcW w:w="540" w:type="dxa"/>
          </w:tcPr>
          <w:p w14:paraId="7A78A9DC" w14:textId="76E2418E" w:rsidR="00572E05" w:rsidRDefault="00E44663" w:rsidP="00CF718E">
            <w:pPr>
              <w:pStyle w:val="Sothutu-1so"/>
              <w:spacing w:before="120" w:after="120" w:line="276" w:lineRule="auto"/>
              <w:jc w:val="left"/>
              <w:rPr>
                <w:szCs w:val="24"/>
              </w:rPr>
            </w:pPr>
            <w:r>
              <w:rPr>
                <w:szCs w:val="24"/>
              </w:rPr>
              <w:t>N</w:t>
            </w:r>
          </w:p>
        </w:tc>
        <w:tc>
          <w:tcPr>
            <w:tcW w:w="450" w:type="dxa"/>
          </w:tcPr>
          <w:p w14:paraId="02196838" w14:textId="04132E5A" w:rsidR="00572E05" w:rsidRDefault="00E44663" w:rsidP="00CF718E">
            <w:pPr>
              <w:pStyle w:val="Sothutu-1so"/>
              <w:spacing w:before="120" w:after="120" w:line="276" w:lineRule="auto"/>
              <w:jc w:val="left"/>
              <w:rPr>
                <w:szCs w:val="24"/>
              </w:rPr>
            </w:pPr>
            <w:r>
              <w:rPr>
                <w:szCs w:val="24"/>
              </w:rPr>
              <w:t>N</w:t>
            </w:r>
          </w:p>
        </w:tc>
        <w:tc>
          <w:tcPr>
            <w:tcW w:w="540" w:type="dxa"/>
          </w:tcPr>
          <w:p w14:paraId="23BFD33C" w14:textId="175870A1" w:rsidR="00572E05" w:rsidRDefault="00E44663" w:rsidP="00CF718E">
            <w:pPr>
              <w:pStyle w:val="Sothutu-1so"/>
              <w:spacing w:before="120" w:after="120" w:line="276" w:lineRule="auto"/>
              <w:jc w:val="center"/>
              <w:rPr>
                <w:szCs w:val="24"/>
              </w:rPr>
            </w:pPr>
            <w:r>
              <w:rPr>
                <w:szCs w:val="24"/>
              </w:rPr>
              <w:t>Y</w:t>
            </w:r>
          </w:p>
        </w:tc>
        <w:tc>
          <w:tcPr>
            <w:tcW w:w="7380" w:type="dxa"/>
          </w:tcPr>
          <w:p w14:paraId="51A24D59" w14:textId="77777777" w:rsidR="008C4BCB" w:rsidRDefault="008C4BCB" w:rsidP="00CF718E">
            <w:pPr>
              <w:pStyle w:val="Sothutu-1so"/>
              <w:spacing w:before="120" w:after="120" w:line="276" w:lineRule="auto"/>
              <w:rPr>
                <w:szCs w:val="24"/>
              </w:rPr>
            </w:pPr>
            <w:r>
              <w:rPr>
                <w:szCs w:val="24"/>
              </w:rPr>
              <w:t>Tự sinh theo cấu hình</w:t>
            </w:r>
          </w:p>
          <w:p w14:paraId="111762B1" w14:textId="5A7E2C04" w:rsidR="00572E05" w:rsidRDefault="008C4BCB" w:rsidP="00CF718E">
            <w:pPr>
              <w:pStyle w:val="Sothutu-1so"/>
              <w:spacing w:before="120" w:after="120" w:line="276" w:lineRule="auto"/>
              <w:jc w:val="left"/>
              <w:rPr>
                <w:szCs w:val="24"/>
              </w:rPr>
            </w:pPr>
            <w:r>
              <w:rPr>
                <w:szCs w:val="24"/>
              </w:rPr>
              <w:t>Số duy nhất trên toàn hệ thống</w:t>
            </w:r>
          </w:p>
        </w:tc>
      </w:tr>
      <w:tr w:rsidR="00E829EC" w:rsidRPr="00FF37CC" w14:paraId="3B18C631" w14:textId="77777777" w:rsidTr="00CF1C2B">
        <w:trPr>
          <w:gridAfter w:val="1"/>
          <w:wAfter w:w="14737" w:type="dxa"/>
          <w:cantSplit/>
          <w:trHeight w:val="827"/>
        </w:trPr>
        <w:tc>
          <w:tcPr>
            <w:tcW w:w="1800" w:type="dxa"/>
          </w:tcPr>
          <w:p w14:paraId="0D3D0C11" w14:textId="11E912C2" w:rsidR="00E829EC" w:rsidRDefault="00E829EC" w:rsidP="00CF718E">
            <w:pPr>
              <w:ind w:left="0"/>
              <w:rPr>
                <w:szCs w:val="24"/>
              </w:rPr>
            </w:pPr>
            <w:r>
              <w:rPr>
                <w:szCs w:val="24"/>
              </w:rPr>
              <w:t>Ngày lập</w:t>
            </w:r>
          </w:p>
        </w:tc>
        <w:tc>
          <w:tcPr>
            <w:tcW w:w="1980" w:type="dxa"/>
          </w:tcPr>
          <w:p w14:paraId="7A04B1FA" w14:textId="563F07E3" w:rsidR="00E829EC" w:rsidRDefault="00E829EC" w:rsidP="00CF718E">
            <w:pPr>
              <w:ind w:left="0"/>
              <w:rPr>
                <w:szCs w:val="24"/>
              </w:rPr>
            </w:pPr>
            <w:r>
              <w:rPr>
                <w:szCs w:val="24"/>
              </w:rPr>
              <w:t>Trans_Date</w:t>
            </w:r>
          </w:p>
        </w:tc>
        <w:tc>
          <w:tcPr>
            <w:tcW w:w="1417" w:type="dxa"/>
          </w:tcPr>
          <w:p w14:paraId="31C30CB8" w14:textId="77777777" w:rsidR="00E829EC" w:rsidRDefault="00E829EC" w:rsidP="00CF718E">
            <w:pPr>
              <w:ind w:left="0"/>
            </w:pPr>
            <w:r>
              <w:t>Date</w:t>
            </w:r>
          </w:p>
          <w:p w14:paraId="212CC0CE" w14:textId="492643A2" w:rsidR="00E829EC" w:rsidRDefault="00E829EC" w:rsidP="00CF718E">
            <w:pPr>
              <w:ind w:left="0"/>
            </w:pPr>
            <w:r>
              <w:t>Calendar</w:t>
            </w:r>
          </w:p>
        </w:tc>
        <w:tc>
          <w:tcPr>
            <w:tcW w:w="630" w:type="dxa"/>
          </w:tcPr>
          <w:p w14:paraId="4CED5169" w14:textId="77777777" w:rsidR="00E829EC" w:rsidRDefault="00E829EC" w:rsidP="00CF718E">
            <w:pPr>
              <w:pStyle w:val="Sothutu-1so"/>
              <w:spacing w:before="120" w:after="120" w:line="276" w:lineRule="auto"/>
              <w:jc w:val="left"/>
              <w:rPr>
                <w:szCs w:val="24"/>
              </w:rPr>
            </w:pPr>
          </w:p>
        </w:tc>
        <w:tc>
          <w:tcPr>
            <w:tcW w:w="540" w:type="dxa"/>
          </w:tcPr>
          <w:p w14:paraId="47591A49" w14:textId="6D7347C3" w:rsidR="00E829EC" w:rsidRDefault="00E829EC" w:rsidP="00CF718E">
            <w:pPr>
              <w:pStyle w:val="Sothutu-1so"/>
              <w:spacing w:before="120" w:after="120" w:line="276" w:lineRule="auto"/>
              <w:jc w:val="left"/>
              <w:rPr>
                <w:szCs w:val="24"/>
              </w:rPr>
            </w:pPr>
            <w:r>
              <w:rPr>
                <w:szCs w:val="24"/>
              </w:rPr>
              <w:t>N</w:t>
            </w:r>
          </w:p>
        </w:tc>
        <w:tc>
          <w:tcPr>
            <w:tcW w:w="450" w:type="dxa"/>
          </w:tcPr>
          <w:p w14:paraId="40524700" w14:textId="6C79AC1E" w:rsidR="00E829EC" w:rsidRDefault="00E829EC" w:rsidP="00CF718E">
            <w:pPr>
              <w:pStyle w:val="Sothutu-1so"/>
              <w:spacing w:before="120" w:after="120" w:line="276" w:lineRule="auto"/>
              <w:jc w:val="left"/>
              <w:rPr>
                <w:szCs w:val="24"/>
              </w:rPr>
            </w:pPr>
            <w:r>
              <w:rPr>
                <w:szCs w:val="24"/>
              </w:rPr>
              <w:t>Y</w:t>
            </w:r>
          </w:p>
        </w:tc>
        <w:tc>
          <w:tcPr>
            <w:tcW w:w="540" w:type="dxa"/>
          </w:tcPr>
          <w:p w14:paraId="2F7A94BB" w14:textId="0683AA05" w:rsidR="00E829EC" w:rsidRDefault="00E829EC" w:rsidP="00CF718E">
            <w:pPr>
              <w:pStyle w:val="Sothutu-1so"/>
              <w:spacing w:before="120" w:after="120" w:line="276" w:lineRule="auto"/>
              <w:jc w:val="center"/>
              <w:rPr>
                <w:szCs w:val="24"/>
              </w:rPr>
            </w:pPr>
            <w:r>
              <w:rPr>
                <w:szCs w:val="24"/>
              </w:rPr>
              <w:t>Y</w:t>
            </w:r>
          </w:p>
        </w:tc>
        <w:tc>
          <w:tcPr>
            <w:tcW w:w="7380" w:type="dxa"/>
          </w:tcPr>
          <w:p w14:paraId="0CA89996" w14:textId="77777777" w:rsidR="00E829EC" w:rsidRDefault="00E829EC" w:rsidP="00CF718E">
            <w:pPr>
              <w:pStyle w:val="Sothutu-1so"/>
              <w:spacing w:before="120" w:after="120" w:line="276" w:lineRule="auto"/>
              <w:rPr>
                <w:szCs w:val="24"/>
              </w:rPr>
            </w:pPr>
          </w:p>
        </w:tc>
      </w:tr>
      <w:tr w:rsidR="00E829EC" w:rsidRPr="00FF37CC" w14:paraId="5012F24B" w14:textId="77777777" w:rsidTr="00CF1C2B">
        <w:trPr>
          <w:gridAfter w:val="1"/>
          <w:wAfter w:w="14737" w:type="dxa"/>
          <w:cantSplit/>
          <w:trHeight w:val="827"/>
        </w:trPr>
        <w:tc>
          <w:tcPr>
            <w:tcW w:w="1800" w:type="dxa"/>
          </w:tcPr>
          <w:p w14:paraId="33553C2F" w14:textId="4C5AFFF0" w:rsidR="00E829EC" w:rsidRDefault="00537DF9" w:rsidP="00CF718E">
            <w:pPr>
              <w:ind w:left="0"/>
              <w:rPr>
                <w:szCs w:val="24"/>
              </w:rPr>
            </w:pPr>
            <w:r>
              <w:rPr>
                <w:szCs w:val="24"/>
              </w:rPr>
              <w:t>Nội dung</w:t>
            </w:r>
          </w:p>
        </w:tc>
        <w:tc>
          <w:tcPr>
            <w:tcW w:w="1980" w:type="dxa"/>
          </w:tcPr>
          <w:p w14:paraId="67F2B422" w14:textId="06C01BED" w:rsidR="00E829EC" w:rsidRDefault="00537DF9" w:rsidP="00CF718E">
            <w:pPr>
              <w:ind w:left="0"/>
              <w:rPr>
                <w:szCs w:val="24"/>
              </w:rPr>
            </w:pPr>
            <w:r>
              <w:rPr>
                <w:szCs w:val="24"/>
              </w:rPr>
              <w:t>Description</w:t>
            </w:r>
          </w:p>
        </w:tc>
        <w:tc>
          <w:tcPr>
            <w:tcW w:w="1417" w:type="dxa"/>
          </w:tcPr>
          <w:p w14:paraId="56A8E115" w14:textId="77777777" w:rsidR="00E829EC" w:rsidRDefault="00537DF9" w:rsidP="00CF718E">
            <w:pPr>
              <w:ind w:left="0"/>
            </w:pPr>
            <w:r>
              <w:t>String</w:t>
            </w:r>
          </w:p>
          <w:p w14:paraId="64F56D1E" w14:textId="54CABF59" w:rsidR="00537DF9" w:rsidRDefault="00537DF9" w:rsidP="00CF718E">
            <w:pPr>
              <w:ind w:left="0"/>
            </w:pPr>
            <w:r>
              <w:t>Text Box</w:t>
            </w:r>
          </w:p>
        </w:tc>
        <w:tc>
          <w:tcPr>
            <w:tcW w:w="630" w:type="dxa"/>
          </w:tcPr>
          <w:p w14:paraId="3667FFE6" w14:textId="7124BAB8" w:rsidR="00E829EC" w:rsidRDefault="00537DF9" w:rsidP="00CF718E">
            <w:pPr>
              <w:pStyle w:val="Sothutu-1so"/>
              <w:spacing w:before="120" w:after="120" w:line="276" w:lineRule="auto"/>
              <w:jc w:val="left"/>
              <w:rPr>
                <w:szCs w:val="24"/>
              </w:rPr>
            </w:pPr>
            <w:r>
              <w:rPr>
                <w:szCs w:val="24"/>
              </w:rPr>
              <w:t>250</w:t>
            </w:r>
          </w:p>
        </w:tc>
        <w:tc>
          <w:tcPr>
            <w:tcW w:w="540" w:type="dxa"/>
          </w:tcPr>
          <w:p w14:paraId="4ED0F8E4" w14:textId="2E63B21A" w:rsidR="00E829EC" w:rsidRDefault="00537DF9" w:rsidP="00CF718E">
            <w:pPr>
              <w:pStyle w:val="Sothutu-1so"/>
              <w:spacing w:before="120" w:after="120" w:line="276" w:lineRule="auto"/>
              <w:jc w:val="left"/>
              <w:rPr>
                <w:szCs w:val="24"/>
              </w:rPr>
            </w:pPr>
            <w:r>
              <w:rPr>
                <w:szCs w:val="24"/>
              </w:rPr>
              <w:t>N</w:t>
            </w:r>
          </w:p>
        </w:tc>
        <w:tc>
          <w:tcPr>
            <w:tcW w:w="450" w:type="dxa"/>
          </w:tcPr>
          <w:p w14:paraId="41E9109B" w14:textId="0ECCEF24" w:rsidR="00E829EC" w:rsidRDefault="00537DF9" w:rsidP="00CF718E">
            <w:pPr>
              <w:pStyle w:val="Sothutu-1so"/>
              <w:spacing w:before="120" w:after="120" w:line="276" w:lineRule="auto"/>
              <w:jc w:val="left"/>
              <w:rPr>
                <w:szCs w:val="24"/>
              </w:rPr>
            </w:pPr>
            <w:r>
              <w:rPr>
                <w:szCs w:val="24"/>
              </w:rPr>
              <w:t>N</w:t>
            </w:r>
          </w:p>
        </w:tc>
        <w:tc>
          <w:tcPr>
            <w:tcW w:w="540" w:type="dxa"/>
          </w:tcPr>
          <w:p w14:paraId="252ED29E" w14:textId="0B55F760" w:rsidR="00E829EC" w:rsidRDefault="00537DF9" w:rsidP="00CF718E">
            <w:pPr>
              <w:pStyle w:val="Sothutu-1so"/>
              <w:spacing w:before="120" w:after="120" w:line="276" w:lineRule="auto"/>
              <w:jc w:val="center"/>
              <w:rPr>
                <w:szCs w:val="24"/>
              </w:rPr>
            </w:pPr>
            <w:r>
              <w:rPr>
                <w:szCs w:val="24"/>
              </w:rPr>
              <w:t>Y</w:t>
            </w:r>
          </w:p>
        </w:tc>
        <w:tc>
          <w:tcPr>
            <w:tcW w:w="7380" w:type="dxa"/>
          </w:tcPr>
          <w:p w14:paraId="1052B5BE" w14:textId="77777777" w:rsidR="00E829EC" w:rsidRDefault="00E829EC" w:rsidP="00CF718E">
            <w:pPr>
              <w:pStyle w:val="Sothutu-1so"/>
              <w:spacing w:before="120" w:after="120" w:line="276" w:lineRule="auto"/>
              <w:rPr>
                <w:szCs w:val="24"/>
              </w:rPr>
            </w:pPr>
          </w:p>
        </w:tc>
      </w:tr>
      <w:tr w:rsidR="00537DF9" w:rsidRPr="00FF37CC" w14:paraId="68CEC289" w14:textId="77777777" w:rsidTr="00CF1C2B">
        <w:trPr>
          <w:gridAfter w:val="1"/>
          <w:wAfter w:w="14737" w:type="dxa"/>
          <w:cantSplit/>
          <w:trHeight w:val="827"/>
        </w:trPr>
        <w:tc>
          <w:tcPr>
            <w:tcW w:w="1800" w:type="dxa"/>
          </w:tcPr>
          <w:p w14:paraId="5D0DE343" w14:textId="06B603E6" w:rsidR="00537DF9" w:rsidRDefault="00C71915" w:rsidP="00CF718E">
            <w:pPr>
              <w:ind w:left="0"/>
              <w:rPr>
                <w:szCs w:val="24"/>
              </w:rPr>
            </w:pPr>
            <w:r>
              <w:rPr>
                <w:szCs w:val="24"/>
              </w:rPr>
              <w:lastRenderedPageBreak/>
              <w:t>Tờ trình cha</w:t>
            </w:r>
          </w:p>
        </w:tc>
        <w:tc>
          <w:tcPr>
            <w:tcW w:w="1980" w:type="dxa"/>
          </w:tcPr>
          <w:p w14:paraId="78D477F3" w14:textId="60115910" w:rsidR="00537DF9" w:rsidRDefault="00C71915" w:rsidP="00CF718E">
            <w:pPr>
              <w:ind w:left="0"/>
              <w:rPr>
                <w:szCs w:val="24"/>
              </w:rPr>
            </w:pPr>
            <w:r>
              <w:rPr>
                <w:szCs w:val="24"/>
              </w:rPr>
              <w:t>Parent_ID</w:t>
            </w:r>
          </w:p>
        </w:tc>
        <w:tc>
          <w:tcPr>
            <w:tcW w:w="1417" w:type="dxa"/>
          </w:tcPr>
          <w:p w14:paraId="3342C333" w14:textId="77777777" w:rsidR="003D315D" w:rsidRDefault="003D315D" w:rsidP="00CF718E">
            <w:pPr>
              <w:ind w:left="0"/>
            </w:pPr>
            <w:r>
              <w:t>String</w:t>
            </w:r>
          </w:p>
          <w:p w14:paraId="0A0A93BA" w14:textId="2F223A78" w:rsidR="00537DF9" w:rsidRDefault="003D315D" w:rsidP="00CF718E">
            <w:pPr>
              <w:ind w:left="0"/>
            </w:pPr>
            <w:r>
              <w:t>SL</w:t>
            </w:r>
          </w:p>
        </w:tc>
        <w:tc>
          <w:tcPr>
            <w:tcW w:w="630" w:type="dxa"/>
          </w:tcPr>
          <w:p w14:paraId="52D1F028" w14:textId="77777777" w:rsidR="00537DF9" w:rsidRDefault="00537DF9" w:rsidP="00CF718E">
            <w:pPr>
              <w:pStyle w:val="Sothutu-1so"/>
              <w:spacing w:before="120" w:after="120" w:line="276" w:lineRule="auto"/>
              <w:jc w:val="left"/>
              <w:rPr>
                <w:szCs w:val="24"/>
              </w:rPr>
            </w:pPr>
          </w:p>
        </w:tc>
        <w:tc>
          <w:tcPr>
            <w:tcW w:w="540" w:type="dxa"/>
          </w:tcPr>
          <w:p w14:paraId="5AF7011A" w14:textId="7AF6CA43" w:rsidR="00537DF9" w:rsidRDefault="003D315D" w:rsidP="00CF718E">
            <w:pPr>
              <w:pStyle w:val="Sothutu-1so"/>
              <w:spacing w:before="120" w:after="120" w:line="276" w:lineRule="auto"/>
              <w:jc w:val="left"/>
              <w:rPr>
                <w:szCs w:val="24"/>
              </w:rPr>
            </w:pPr>
            <w:r>
              <w:rPr>
                <w:szCs w:val="24"/>
              </w:rPr>
              <w:t>N</w:t>
            </w:r>
          </w:p>
        </w:tc>
        <w:tc>
          <w:tcPr>
            <w:tcW w:w="450" w:type="dxa"/>
          </w:tcPr>
          <w:p w14:paraId="50F222BA" w14:textId="53550577" w:rsidR="00537DF9" w:rsidRDefault="003D315D" w:rsidP="00CF718E">
            <w:pPr>
              <w:pStyle w:val="Sothutu-1so"/>
              <w:spacing w:before="120" w:after="120" w:line="276" w:lineRule="auto"/>
              <w:jc w:val="left"/>
              <w:rPr>
                <w:szCs w:val="24"/>
              </w:rPr>
            </w:pPr>
            <w:r>
              <w:rPr>
                <w:szCs w:val="24"/>
              </w:rPr>
              <w:t>N</w:t>
            </w:r>
          </w:p>
        </w:tc>
        <w:tc>
          <w:tcPr>
            <w:tcW w:w="540" w:type="dxa"/>
          </w:tcPr>
          <w:p w14:paraId="742B2311" w14:textId="3DB4B791" w:rsidR="00537DF9" w:rsidRDefault="00C71915" w:rsidP="00CF718E">
            <w:pPr>
              <w:pStyle w:val="Sothutu-1so"/>
              <w:spacing w:before="120" w:after="120" w:line="276" w:lineRule="auto"/>
              <w:jc w:val="center"/>
              <w:rPr>
                <w:szCs w:val="24"/>
              </w:rPr>
            </w:pPr>
            <w:r>
              <w:rPr>
                <w:szCs w:val="24"/>
              </w:rPr>
              <w:t>N</w:t>
            </w:r>
          </w:p>
        </w:tc>
        <w:tc>
          <w:tcPr>
            <w:tcW w:w="7380" w:type="dxa"/>
          </w:tcPr>
          <w:p w14:paraId="00862AE3" w14:textId="409F53FE" w:rsidR="00834111" w:rsidRDefault="00C71915" w:rsidP="00CF718E">
            <w:pPr>
              <w:pStyle w:val="Sothutu-1so"/>
              <w:spacing w:before="120" w:after="120" w:line="276" w:lineRule="auto"/>
              <w:rPr>
                <w:szCs w:val="24"/>
              </w:rPr>
            </w:pPr>
            <w:r w:rsidRPr="000146A2">
              <w:rPr>
                <w:szCs w:val="24"/>
              </w:rPr>
              <w:t>Chọn từ danh sách tờ trình</w:t>
            </w:r>
            <w:r w:rsidR="00834111">
              <w:rPr>
                <w:szCs w:val="24"/>
              </w:rPr>
              <w:t xml:space="preserve"> thỏa mãn:</w:t>
            </w:r>
          </w:p>
          <w:p w14:paraId="3B66075F" w14:textId="1513F923" w:rsidR="000A6148" w:rsidRDefault="000A6148" w:rsidP="004E37AB">
            <w:pPr>
              <w:pStyle w:val="Sothutu-1so"/>
              <w:numPr>
                <w:ilvl w:val="0"/>
                <w:numId w:val="39"/>
              </w:numPr>
              <w:spacing w:before="120" w:after="120" w:line="276" w:lineRule="auto"/>
              <w:rPr>
                <w:szCs w:val="24"/>
              </w:rPr>
            </w:pPr>
            <w:r w:rsidRPr="000146A2">
              <w:rPr>
                <w:szCs w:val="24"/>
              </w:rPr>
              <w:t xml:space="preserve">Lọc trong danh mục </w:t>
            </w:r>
            <w:r>
              <w:rPr>
                <w:szCs w:val="24"/>
              </w:rPr>
              <w:t>có phòng ban hoặc phòng ban chia sẻ thuộc danh sách phòng ban User</w:t>
            </w:r>
            <w:r w:rsidR="00DA5E5E">
              <w:rPr>
                <w:szCs w:val="24"/>
              </w:rPr>
              <w:t xml:space="preserve"> đã chọn khi</w:t>
            </w:r>
            <w:r>
              <w:rPr>
                <w:szCs w:val="24"/>
              </w:rPr>
              <w:t xml:space="preserve"> đăng nhập</w:t>
            </w:r>
          </w:p>
          <w:p w14:paraId="27C050CC" w14:textId="55A81A4A" w:rsidR="00834111" w:rsidRDefault="00834111" w:rsidP="006027D0">
            <w:pPr>
              <w:pStyle w:val="Sothutu-1so"/>
              <w:numPr>
                <w:ilvl w:val="0"/>
                <w:numId w:val="38"/>
              </w:numPr>
              <w:spacing w:before="120" w:after="120" w:line="276" w:lineRule="auto"/>
              <w:rPr>
                <w:szCs w:val="24"/>
              </w:rPr>
            </w:pPr>
            <w:r>
              <w:rPr>
                <w:szCs w:val="24"/>
              </w:rPr>
              <w:t>Trạng thái tài liệu</w:t>
            </w:r>
            <w:r w:rsidR="006027D0">
              <w:rPr>
                <w:szCs w:val="24"/>
              </w:rPr>
              <w:t>(</w:t>
            </w:r>
            <w:r w:rsidR="006027D0" w:rsidRPr="006027D0">
              <w:rPr>
                <w:szCs w:val="24"/>
              </w:rPr>
              <w:t>DOCSTATUS</w:t>
            </w:r>
            <w:r w:rsidR="006027D0">
              <w:rPr>
                <w:szCs w:val="24"/>
              </w:rPr>
              <w:t>)</w:t>
            </w:r>
            <w:r>
              <w:rPr>
                <w:szCs w:val="24"/>
              </w:rPr>
              <w:t xml:space="preserve"> = “Đ</w:t>
            </w:r>
            <w:r w:rsidR="00C71915" w:rsidRPr="000146A2">
              <w:rPr>
                <w:szCs w:val="24"/>
              </w:rPr>
              <w:t>ã ho</w:t>
            </w:r>
            <w:r w:rsidR="00C71915">
              <w:rPr>
                <w:szCs w:val="24"/>
              </w:rPr>
              <w:t>àn thành</w:t>
            </w:r>
            <w:r>
              <w:rPr>
                <w:szCs w:val="24"/>
              </w:rPr>
              <w:t>”</w:t>
            </w:r>
            <w:r w:rsidR="006027D0">
              <w:rPr>
                <w:szCs w:val="24"/>
              </w:rPr>
              <w:t>(‘CO’)</w:t>
            </w:r>
            <w:r w:rsidR="00C71915">
              <w:rPr>
                <w:szCs w:val="24"/>
              </w:rPr>
              <w:t xml:space="preserve">; </w:t>
            </w:r>
          </w:p>
          <w:p w14:paraId="39429F73" w14:textId="09DCE678" w:rsidR="00CE0F19" w:rsidRDefault="00C71915" w:rsidP="006027D0">
            <w:pPr>
              <w:pStyle w:val="Sothutu-1so"/>
              <w:numPr>
                <w:ilvl w:val="0"/>
                <w:numId w:val="38"/>
              </w:numPr>
              <w:spacing w:before="120" w:after="120" w:line="276" w:lineRule="auto"/>
              <w:rPr>
                <w:szCs w:val="24"/>
              </w:rPr>
            </w:pPr>
            <w:r>
              <w:rPr>
                <w:szCs w:val="24"/>
              </w:rPr>
              <w:t>Đã kết thúc</w:t>
            </w:r>
            <w:r w:rsidR="006027D0">
              <w:rPr>
                <w:szCs w:val="24"/>
              </w:rPr>
              <w:t>(</w:t>
            </w:r>
            <w:r w:rsidR="006027D0" w:rsidRPr="006027D0">
              <w:rPr>
                <w:szCs w:val="24"/>
              </w:rPr>
              <w:t>IS_FINISH</w:t>
            </w:r>
            <w:r w:rsidR="006027D0">
              <w:rPr>
                <w:szCs w:val="24"/>
              </w:rPr>
              <w:t>)</w:t>
            </w:r>
            <w:r>
              <w:rPr>
                <w:szCs w:val="24"/>
              </w:rPr>
              <w:t xml:space="preserve"> = False</w:t>
            </w:r>
            <w:r w:rsidR="006027D0">
              <w:rPr>
                <w:szCs w:val="24"/>
              </w:rPr>
              <w:t>(‘N’)</w:t>
            </w:r>
            <w:r>
              <w:rPr>
                <w:szCs w:val="24"/>
              </w:rPr>
              <w:t xml:space="preserve">; </w:t>
            </w:r>
          </w:p>
          <w:p w14:paraId="1B4BDF4E" w14:textId="356A52CA" w:rsidR="00CE0F19" w:rsidRDefault="00C71915" w:rsidP="006027D0">
            <w:pPr>
              <w:pStyle w:val="Sothutu-1so"/>
              <w:numPr>
                <w:ilvl w:val="0"/>
                <w:numId w:val="38"/>
              </w:numPr>
              <w:spacing w:before="120" w:after="120" w:line="276" w:lineRule="auto"/>
              <w:rPr>
                <w:szCs w:val="24"/>
              </w:rPr>
            </w:pPr>
            <w:r w:rsidRPr="000146A2">
              <w:rPr>
                <w:szCs w:val="24"/>
              </w:rPr>
              <w:t>Trạng thái duyệt</w:t>
            </w:r>
            <w:r w:rsidR="006027D0">
              <w:rPr>
                <w:szCs w:val="24"/>
              </w:rPr>
              <w:t>(</w:t>
            </w:r>
            <w:r w:rsidR="006027D0" w:rsidRPr="006027D0">
              <w:rPr>
                <w:szCs w:val="24"/>
              </w:rPr>
              <w:t>APPROVE_STATUS</w:t>
            </w:r>
            <w:r w:rsidR="006027D0">
              <w:rPr>
                <w:szCs w:val="24"/>
              </w:rPr>
              <w:t>)</w:t>
            </w:r>
            <w:r w:rsidRPr="000146A2">
              <w:rPr>
                <w:szCs w:val="24"/>
              </w:rPr>
              <w:t xml:space="preserve"> = đã duyệt</w:t>
            </w:r>
            <w:r w:rsidR="006027D0">
              <w:rPr>
                <w:szCs w:val="24"/>
              </w:rPr>
              <w:t>(‘1’)</w:t>
            </w:r>
            <w:r w:rsidR="00CE0F19">
              <w:rPr>
                <w:szCs w:val="24"/>
              </w:rPr>
              <w:t>;</w:t>
            </w:r>
            <w:r w:rsidRPr="000146A2">
              <w:rPr>
                <w:szCs w:val="24"/>
              </w:rPr>
              <w:t xml:space="preserve"> </w:t>
            </w:r>
          </w:p>
          <w:p w14:paraId="35ED39CA" w14:textId="6BABB8C5" w:rsidR="00537DF9" w:rsidRPr="000A6148" w:rsidRDefault="00C71915" w:rsidP="006027D0">
            <w:pPr>
              <w:pStyle w:val="Sothutu-1so"/>
              <w:numPr>
                <w:ilvl w:val="0"/>
                <w:numId w:val="38"/>
              </w:numPr>
              <w:spacing w:before="120" w:after="120" w:line="276" w:lineRule="auto"/>
              <w:rPr>
                <w:szCs w:val="24"/>
              </w:rPr>
            </w:pPr>
            <w:r w:rsidRPr="000146A2">
              <w:rPr>
                <w:szCs w:val="24"/>
              </w:rPr>
              <w:t>Ngày lập</w:t>
            </w:r>
            <w:r w:rsidR="006027D0">
              <w:rPr>
                <w:szCs w:val="24"/>
              </w:rPr>
              <w:t>(</w:t>
            </w:r>
            <w:r w:rsidR="006027D0" w:rsidRPr="006027D0">
              <w:rPr>
                <w:szCs w:val="24"/>
              </w:rPr>
              <w:t>TRANS_DATE</w:t>
            </w:r>
            <w:r w:rsidR="006027D0">
              <w:rPr>
                <w:szCs w:val="24"/>
              </w:rPr>
              <w:t>)</w:t>
            </w:r>
            <w:r w:rsidRPr="000146A2">
              <w:rPr>
                <w:szCs w:val="24"/>
              </w:rPr>
              <w:t xml:space="preserve"> &lt;= </w:t>
            </w:r>
            <w:r w:rsidR="00CE0F19">
              <w:rPr>
                <w:szCs w:val="24"/>
              </w:rPr>
              <w:t>N</w:t>
            </w:r>
            <w:r w:rsidRPr="000146A2">
              <w:rPr>
                <w:szCs w:val="24"/>
              </w:rPr>
              <w:t xml:space="preserve">gày lập của tờ trình này. </w:t>
            </w:r>
          </w:p>
        </w:tc>
      </w:tr>
      <w:tr w:rsidR="003D315D" w:rsidRPr="00FF37CC" w14:paraId="2B32D358" w14:textId="77777777" w:rsidTr="00CF1C2B">
        <w:trPr>
          <w:gridAfter w:val="1"/>
          <w:wAfter w:w="14737" w:type="dxa"/>
          <w:cantSplit/>
          <w:trHeight w:val="827"/>
        </w:trPr>
        <w:tc>
          <w:tcPr>
            <w:tcW w:w="1800" w:type="dxa"/>
          </w:tcPr>
          <w:p w14:paraId="50BB4B9A" w14:textId="27468345" w:rsidR="003D315D" w:rsidRDefault="003D315D" w:rsidP="00CF718E">
            <w:pPr>
              <w:ind w:left="0"/>
              <w:rPr>
                <w:szCs w:val="24"/>
              </w:rPr>
            </w:pPr>
            <w:r w:rsidRPr="003D315D">
              <w:rPr>
                <w:szCs w:val="24"/>
              </w:rPr>
              <w:t>Chi các hoạt động tài trợ, quỹ phúc lợi</w:t>
            </w:r>
          </w:p>
        </w:tc>
        <w:tc>
          <w:tcPr>
            <w:tcW w:w="1980" w:type="dxa"/>
          </w:tcPr>
          <w:p w14:paraId="3C502DAF" w14:textId="3BB0AED6" w:rsidR="003D315D" w:rsidRDefault="003D315D" w:rsidP="00CF718E">
            <w:pPr>
              <w:ind w:left="0"/>
              <w:rPr>
                <w:szCs w:val="24"/>
              </w:rPr>
            </w:pPr>
            <w:r>
              <w:rPr>
                <w:szCs w:val="24"/>
              </w:rPr>
              <w:t>IS_SPONSOR</w:t>
            </w:r>
          </w:p>
        </w:tc>
        <w:tc>
          <w:tcPr>
            <w:tcW w:w="1417" w:type="dxa"/>
          </w:tcPr>
          <w:p w14:paraId="6650BA97" w14:textId="77777777" w:rsidR="003D315D" w:rsidRDefault="003D315D" w:rsidP="00CF718E">
            <w:pPr>
              <w:ind w:left="0"/>
            </w:pPr>
            <w:r>
              <w:t>Boolean</w:t>
            </w:r>
          </w:p>
          <w:p w14:paraId="6AF56B23" w14:textId="05ED43B9" w:rsidR="003D315D" w:rsidRDefault="003D315D" w:rsidP="00CF718E">
            <w:pPr>
              <w:ind w:left="0"/>
            </w:pPr>
            <w:r>
              <w:t>Checkbox</w:t>
            </w:r>
          </w:p>
        </w:tc>
        <w:tc>
          <w:tcPr>
            <w:tcW w:w="630" w:type="dxa"/>
          </w:tcPr>
          <w:p w14:paraId="641C1260" w14:textId="77777777" w:rsidR="003D315D" w:rsidRDefault="003D315D" w:rsidP="00CF718E">
            <w:pPr>
              <w:pStyle w:val="Sothutu-1so"/>
              <w:spacing w:before="120" w:after="120" w:line="276" w:lineRule="auto"/>
              <w:jc w:val="left"/>
              <w:rPr>
                <w:szCs w:val="24"/>
              </w:rPr>
            </w:pPr>
          </w:p>
        </w:tc>
        <w:tc>
          <w:tcPr>
            <w:tcW w:w="540" w:type="dxa"/>
          </w:tcPr>
          <w:p w14:paraId="23F9E609" w14:textId="7C3F9BF2" w:rsidR="003D315D" w:rsidRDefault="003D315D" w:rsidP="00CF718E">
            <w:pPr>
              <w:pStyle w:val="Sothutu-1so"/>
              <w:spacing w:before="120" w:after="120" w:line="276" w:lineRule="auto"/>
              <w:jc w:val="left"/>
              <w:rPr>
                <w:szCs w:val="24"/>
              </w:rPr>
            </w:pPr>
            <w:r>
              <w:rPr>
                <w:szCs w:val="24"/>
              </w:rPr>
              <w:t>N</w:t>
            </w:r>
          </w:p>
        </w:tc>
        <w:tc>
          <w:tcPr>
            <w:tcW w:w="450" w:type="dxa"/>
          </w:tcPr>
          <w:p w14:paraId="44FAB618" w14:textId="06BCEA69" w:rsidR="003D315D" w:rsidRDefault="003D315D" w:rsidP="00CF718E">
            <w:pPr>
              <w:pStyle w:val="Sothutu-1so"/>
              <w:spacing w:before="120" w:after="120" w:line="276" w:lineRule="auto"/>
              <w:jc w:val="left"/>
              <w:rPr>
                <w:szCs w:val="24"/>
              </w:rPr>
            </w:pPr>
            <w:r>
              <w:rPr>
                <w:szCs w:val="24"/>
              </w:rPr>
              <w:t>N</w:t>
            </w:r>
          </w:p>
        </w:tc>
        <w:tc>
          <w:tcPr>
            <w:tcW w:w="540" w:type="dxa"/>
          </w:tcPr>
          <w:p w14:paraId="612893DA" w14:textId="1E0031AC" w:rsidR="003D315D" w:rsidRDefault="007059FE" w:rsidP="00CF718E">
            <w:pPr>
              <w:pStyle w:val="Sothutu-1so"/>
              <w:spacing w:before="120" w:after="120" w:line="276" w:lineRule="auto"/>
              <w:jc w:val="center"/>
              <w:rPr>
                <w:szCs w:val="24"/>
              </w:rPr>
            </w:pPr>
            <w:r>
              <w:rPr>
                <w:szCs w:val="24"/>
              </w:rPr>
              <w:t>Y</w:t>
            </w:r>
          </w:p>
        </w:tc>
        <w:tc>
          <w:tcPr>
            <w:tcW w:w="7380" w:type="dxa"/>
          </w:tcPr>
          <w:p w14:paraId="6CBD09EE" w14:textId="77777777" w:rsidR="003D315D" w:rsidRPr="000146A2" w:rsidRDefault="003D315D" w:rsidP="00CF718E">
            <w:pPr>
              <w:pStyle w:val="Sothutu-1so"/>
              <w:spacing w:before="120" w:after="120" w:line="276" w:lineRule="auto"/>
              <w:rPr>
                <w:szCs w:val="24"/>
              </w:rPr>
            </w:pPr>
          </w:p>
        </w:tc>
      </w:tr>
      <w:tr w:rsidR="007059FE" w:rsidRPr="00FF37CC" w14:paraId="1B0EA859" w14:textId="77777777" w:rsidTr="00CF1C2B">
        <w:trPr>
          <w:gridAfter w:val="1"/>
          <w:wAfter w:w="14737" w:type="dxa"/>
          <w:cantSplit/>
          <w:trHeight w:val="827"/>
        </w:trPr>
        <w:tc>
          <w:tcPr>
            <w:tcW w:w="1800" w:type="dxa"/>
          </w:tcPr>
          <w:p w14:paraId="00B41EDC" w14:textId="35B886D0" w:rsidR="007059FE" w:rsidRPr="003D315D" w:rsidRDefault="007059FE" w:rsidP="00CF718E">
            <w:pPr>
              <w:ind w:left="0"/>
              <w:rPr>
                <w:szCs w:val="24"/>
              </w:rPr>
            </w:pPr>
            <w:r>
              <w:rPr>
                <w:szCs w:val="24"/>
              </w:rPr>
              <w:t>Không vượt khi quyết toán</w:t>
            </w:r>
          </w:p>
        </w:tc>
        <w:tc>
          <w:tcPr>
            <w:tcW w:w="1980" w:type="dxa"/>
          </w:tcPr>
          <w:p w14:paraId="19108437" w14:textId="77777777" w:rsidR="007059FE" w:rsidRDefault="007059FE" w:rsidP="00CF718E">
            <w:pPr>
              <w:ind w:left="0"/>
              <w:rPr>
                <w:szCs w:val="24"/>
              </w:rPr>
            </w:pPr>
          </w:p>
        </w:tc>
        <w:tc>
          <w:tcPr>
            <w:tcW w:w="1417" w:type="dxa"/>
          </w:tcPr>
          <w:p w14:paraId="60CD1ECE" w14:textId="77777777" w:rsidR="007059FE" w:rsidRDefault="007059FE" w:rsidP="00CF718E">
            <w:pPr>
              <w:ind w:left="0"/>
            </w:pPr>
            <w:r>
              <w:t>Boolean</w:t>
            </w:r>
          </w:p>
          <w:p w14:paraId="29ACDE7E" w14:textId="3823B4DB" w:rsidR="007059FE" w:rsidRDefault="007059FE" w:rsidP="00CF718E">
            <w:pPr>
              <w:ind w:left="0"/>
            </w:pPr>
            <w:r>
              <w:t>Checkbox</w:t>
            </w:r>
          </w:p>
        </w:tc>
        <w:tc>
          <w:tcPr>
            <w:tcW w:w="630" w:type="dxa"/>
          </w:tcPr>
          <w:p w14:paraId="67E042B4" w14:textId="77777777" w:rsidR="007059FE" w:rsidRDefault="007059FE" w:rsidP="00CF718E">
            <w:pPr>
              <w:pStyle w:val="Sothutu-1so"/>
              <w:spacing w:before="120" w:after="120" w:line="276" w:lineRule="auto"/>
              <w:jc w:val="left"/>
              <w:rPr>
                <w:szCs w:val="24"/>
              </w:rPr>
            </w:pPr>
          </w:p>
        </w:tc>
        <w:tc>
          <w:tcPr>
            <w:tcW w:w="540" w:type="dxa"/>
          </w:tcPr>
          <w:p w14:paraId="216BDB0E" w14:textId="751C79D2" w:rsidR="007059FE" w:rsidRDefault="007059FE" w:rsidP="00CF718E">
            <w:pPr>
              <w:pStyle w:val="Sothutu-1so"/>
              <w:spacing w:before="120" w:after="120" w:line="276" w:lineRule="auto"/>
              <w:jc w:val="left"/>
              <w:rPr>
                <w:szCs w:val="24"/>
              </w:rPr>
            </w:pPr>
            <w:r>
              <w:rPr>
                <w:szCs w:val="24"/>
              </w:rPr>
              <w:t>N</w:t>
            </w:r>
          </w:p>
        </w:tc>
        <w:tc>
          <w:tcPr>
            <w:tcW w:w="450" w:type="dxa"/>
          </w:tcPr>
          <w:p w14:paraId="41BF7A35" w14:textId="607A6566" w:rsidR="007059FE" w:rsidRDefault="007059FE" w:rsidP="00CF718E">
            <w:pPr>
              <w:pStyle w:val="Sothutu-1so"/>
              <w:spacing w:before="120" w:after="120" w:line="276" w:lineRule="auto"/>
              <w:jc w:val="left"/>
              <w:rPr>
                <w:szCs w:val="24"/>
              </w:rPr>
            </w:pPr>
            <w:r>
              <w:rPr>
                <w:szCs w:val="24"/>
              </w:rPr>
              <w:t>N</w:t>
            </w:r>
          </w:p>
        </w:tc>
        <w:tc>
          <w:tcPr>
            <w:tcW w:w="540" w:type="dxa"/>
          </w:tcPr>
          <w:p w14:paraId="69C02016" w14:textId="205E1A22" w:rsidR="007059FE" w:rsidRDefault="00042F2F" w:rsidP="00CF718E">
            <w:pPr>
              <w:pStyle w:val="Sothutu-1so"/>
              <w:spacing w:before="120" w:after="120" w:line="276" w:lineRule="auto"/>
              <w:jc w:val="center"/>
              <w:rPr>
                <w:szCs w:val="24"/>
              </w:rPr>
            </w:pPr>
            <w:r>
              <w:rPr>
                <w:szCs w:val="24"/>
              </w:rPr>
              <w:t>Y</w:t>
            </w:r>
          </w:p>
        </w:tc>
        <w:tc>
          <w:tcPr>
            <w:tcW w:w="7380" w:type="dxa"/>
          </w:tcPr>
          <w:p w14:paraId="0A9BEE39" w14:textId="4E068E15" w:rsidR="007059FE" w:rsidRPr="000146A2" w:rsidRDefault="007059FE" w:rsidP="00CF718E">
            <w:pPr>
              <w:pStyle w:val="Sothutu-1so"/>
              <w:spacing w:before="120" w:after="120" w:line="276" w:lineRule="auto"/>
              <w:rPr>
                <w:szCs w:val="24"/>
              </w:rPr>
            </w:pPr>
            <w:r>
              <w:rPr>
                <w:szCs w:val="24"/>
              </w:rPr>
              <w:t>Mặc định =Y</w:t>
            </w:r>
          </w:p>
        </w:tc>
      </w:tr>
      <w:tr w:rsidR="001E5A81" w:rsidRPr="00FF37CC" w14:paraId="53A17FF3" w14:textId="77777777" w:rsidTr="00CF1C2B">
        <w:trPr>
          <w:gridAfter w:val="1"/>
          <w:wAfter w:w="14737" w:type="dxa"/>
          <w:cantSplit/>
          <w:trHeight w:val="827"/>
        </w:trPr>
        <w:tc>
          <w:tcPr>
            <w:tcW w:w="14737" w:type="dxa"/>
            <w:gridSpan w:val="8"/>
          </w:tcPr>
          <w:p w14:paraId="76EF411A" w14:textId="1F9EC4BF" w:rsidR="001E5A81" w:rsidRPr="001E5A81" w:rsidRDefault="001E5A81" w:rsidP="00CF718E">
            <w:pPr>
              <w:pStyle w:val="Sothutu-1so"/>
              <w:spacing w:before="120" w:after="120" w:line="276" w:lineRule="auto"/>
              <w:rPr>
                <w:b/>
                <w:szCs w:val="24"/>
              </w:rPr>
            </w:pPr>
            <w:r w:rsidRPr="001E5A81">
              <w:rPr>
                <w:b/>
                <w:szCs w:val="24"/>
              </w:rPr>
              <w:t>Group: Thông tin số tiền</w:t>
            </w:r>
          </w:p>
        </w:tc>
      </w:tr>
      <w:tr w:rsidR="004B3B2A" w:rsidRPr="00FF37CC" w14:paraId="4D7EEFDC" w14:textId="77777777" w:rsidTr="00CF1C2B">
        <w:trPr>
          <w:gridAfter w:val="1"/>
          <w:wAfter w:w="14737" w:type="dxa"/>
          <w:cantSplit/>
          <w:trHeight w:val="827"/>
        </w:trPr>
        <w:tc>
          <w:tcPr>
            <w:tcW w:w="1800" w:type="dxa"/>
            <w:vAlign w:val="bottom"/>
          </w:tcPr>
          <w:p w14:paraId="2197964E" w14:textId="6E4354DF" w:rsidR="004B3B2A" w:rsidRDefault="004B3B2A" w:rsidP="004B3B2A">
            <w:pPr>
              <w:ind w:left="0"/>
              <w:rPr>
                <w:szCs w:val="24"/>
              </w:rPr>
            </w:pPr>
            <w:r w:rsidRPr="00311EE8">
              <w:rPr>
                <w:szCs w:val="24"/>
              </w:rPr>
              <w:t xml:space="preserve">Tổng tiền </w:t>
            </w:r>
            <w:r>
              <w:rPr>
                <w:szCs w:val="24"/>
              </w:rPr>
              <w:t>trước thuế đề nghị</w:t>
            </w:r>
          </w:p>
        </w:tc>
        <w:tc>
          <w:tcPr>
            <w:tcW w:w="1980" w:type="dxa"/>
            <w:vAlign w:val="bottom"/>
          </w:tcPr>
          <w:p w14:paraId="4F6DF8E4" w14:textId="33DA5F7D" w:rsidR="004B3B2A" w:rsidRPr="004B3B2A" w:rsidRDefault="004B3B2A" w:rsidP="004B3B2A">
            <w:pPr>
              <w:ind w:left="0"/>
              <w:rPr>
                <w:szCs w:val="24"/>
                <w:highlight w:val="yellow"/>
              </w:rPr>
            </w:pPr>
            <w:r w:rsidRPr="004B3B2A">
              <w:rPr>
                <w:szCs w:val="24"/>
                <w:highlight w:val="yellow"/>
              </w:rPr>
              <w:t>requestBeforeTaxAmount</w:t>
            </w:r>
          </w:p>
        </w:tc>
        <w:tc>
          <w:tcPr>
            <w:tcW w:w="1417" w:type="dxa"/>
          </w:tcPr>
          <w:p w14:paraId="48F21267" w14:textId="0EA9AB26" w:rsidR="004B3B2A" w:rsidRDefault="004B3B2A" w:rsidP="004B3B2A">
            <w:pPr>
              <w:ind w:left="0"/>
            </w:pPr>
            <w:r>
              <w:t>Number</w:t>
            </w:r>
          </w:p>
        </w:tc>
        <w:tc>
          <w:tcPr>
            <w:tcW w:w="630" w:type="dxa"/>
          </w:tcPr>
          <w:p w14:paraId="09B8CF84" w14:textId="6D2DD4EB" w:rsidR="004B3B2A" w:rsidRDefault="004B3B2A" w:rsidP="004B3B2A">
            <w:pPr>
              <w:pStyle w:val="Sothutu-1so"/>
              <w:spacing w:before="120" w:after="120" w:line="276" w:lineRule="auto"/>
              <w:jc w:val="left"/>
              <w:rPr>
                <w:szCs w:val="24"/>
              </w:rPr>
            </w:pPr>
            <w:r>
              <w:rPr>
                <w:szCs w:val="24"/>
              </w:rPr>
              <w:t>20</w:t>
            </w:r>
          </w:p>
        </w:tc>
        <w:tc>
          <w:tcPr>
            <w:tcW w:w="540" w:type="dxa"/>
          </w:tcPr>
          <w:p w14:paraId="11FDA31E" w14:textId="45E47420" w:rsidR="004B3B2A" w:rsidRDefault="004B3B2A" w:rsidP="004B3B2A">
            <w:pPr>
              <w:pStyle w:val="Sothutu-1so"/>
              <w:spacing w:before="120" w:after="120" w:line="276" w:lineRule="auto"/>
              <w:jc w:val="left"/>
              <w:rPr>
                <w:szCs w:val="24"/>
              </w:rPr>
            </w:pPr>
            <w:r>
              <w:rPr>
                <w:szCs w:val="24"/>
              </w:rPr>
              <w:t>Y</w:t>
            </w:r>
          </w:p>
        </w:tc>
        <w:tc>
          <w:tcPr>
            <w:tcW w:w="450" w:type="dxa"/>
          </w:tcPr>
          <w:p w14:paraId="4A677729" w14:textId="1C9D7A78" w:rsidR="004B3B2A" w:rsidRDefault="004B3B2A" w:rsidP="004B3B2A">
            <w:pPr>
              <w:pStyle w:val="Sothutu-1so"/>
              <w:spacing w:before="120" w:after="120" w:line="276" w:lineRule="auto"/>
              <w:jc w:val="left"/>
              <w:rPr>
                <w:szCs w:val="24"/>
              </w:rPr>
            </w:pPr>
            <w:r>
              <w:rPr>
                <w:szCs w:val="24"/>
              </w:rPr>
              <w:t>N</w:t>
            </w:r>
          </w:p>
        </w:tc>
        <w:tc>
          <w:tcPr>
            <w:tcW w:w="540" w:type="dxa"/>
          </w:tcPr>
          <w:p w14:paraId="7E5341BF" w14:textId="578FBA1E" w:rsidR="004B3B2A" w:rsidRDefault="004B3B2A" w:rsidP="004B3B2A">
            <w:pPr>
              <w:pStyle w:val="Sothutu-1so"/>
              <w:spacing w:before="120" w:after="120" w:line="276" w:lineRule="auto"/>
              <w:jc w:val="center"/>
              <w:rPr>
                <w:szCs w:val="24"/>
              </w:rPr>
            </w:pPr>
            <w:r>
              <w:rPr>
                <w:szCs w:val="24"/>
              </w:rPr>
              <w:t>Y</w:t>
            </w:r>
          </w:p>
        </w:tc>
        <w:tc>
          <w:tcPr>
            <w:tcW w:w="7380" w:type="dxa"/>
          </w:tcPr>
          <w:p w14:paraId="5B0E4521" w14:textId="6DC3FBAE" w:rsidR="004B3B2A" w:rsidRPr="004C531E" w:rsidRDefault="004B3B2A" w:rsidP="004B3B2A">
            <w:pPr>
              <w:pStyle w:val="Sothutu-1so"/>
              <w:spacing w:before="120" w:after="120" w:line="276" w:lineRule="auto"/>
              <w:rPr>
                <w:szCs w:val="24"/>
              </w:rPr>
            </w:pPr>
            <w:r w:rsidRPr="004C531E">
              <w:rPr>
                <w:szCs w:val="24"/>
              </w:rPr>
              <w:t xml:space="preserve">Tính tổng </w:t>
            </w:r>
            <w:r>
              <w:rPr>
                <w:szCs w:val="24"/>
              </w:rPr>
              <w:t>(</w:t>
            </w:r>
            <w:r w:rsidRPr="004C531E">
              <w:rPr>
                <w:szCs w:val="24"/>
              </w:rPr>
              <w:t>tiền trước thuế đề nghị * tỉ giá</w:t>
            </w:r>
            <w:r>
              <w:rPr>
                <w:szCs w:val="24"/>
              </w:rPr>
              <w:t>)</w:t>
            </w:r>
            <w:r w:rsidRPr="004C531E">
              <w:rPr>
                <w:szCs w:val="24"/>
              </w:rPr>
              <w:t xml:space="preserve"> của các dòng chi tiết</w:t>
            </w:r>
          </w:p>
        </w:tc>
      </w:tr>
      <w:tr w:rsidR="004B3B2A" w:rsidRPr="00FF37CC" w14:paraId="3A4C6712" w14:textId="77777777" w:rsidTr="00CF1C2B">
        <w:trPr>
          <w:gridAfter w:val="1"/>
          <w:wAfter w:w="14737" w:type="dxa"/>
          <w:cantSplit/>
          <w:trHeight w:val="827"/>
        </w:trPr>
        <w:tc>
          <w:tcPr>
            <w:tcW w:w="1800" w:type="dxa"/>
            <w:vAlign w:val="bottom"/>
          </w:tcPr>
          <w:p w14:paraId="261B5013" w14:textId="201AFF9F" w:rsidR="004B3B2A" w:rsidRPr="00311EE8" w:rsidRDefault="004B3B2A" w:rsidP="004B3B2A">
            <w:pPr>
              <w:ind w:left="0"/>
              <w:rPr>
                <w:szCs w:val="24"/>
              </w:rPr>
            </w:pPr>
            <w:r>
              <w:rPr>
                <w:szCs w:val="24"/>
              </w:rPr>
              <w:t>Tổng tiền thuế đề nghị</w:t>
            </w:r>
          </w:p>
        </w:tc>
        <w:tc>
          <w:tcPr>
            <w:tcW w:w="1980" w:type="dxa"/>
          </w:tcPr>
          <w:p w14:paraId="00DBA047" w14:textId="6700B80C" w:rsidR="004B3B2A" w:rsidRPr="004B3B2A" w:rsidRDefault="004B3B2A" w:rsidP="004B3B2A">
            <w:pPr>
              <w:ind w:left="0"/>
              <w:rPr>
                <w:szCs w:val="24"/>
                <w:highlight w:val="yellow"/>
              </w:rPr>
            </w:pPr>
            <w:r w:rsidRPr="004B3B2A">
              <w:rPr>
                <w:szCs w:val="24"/>
                <w:highlight w:val="yellow"/>
              </w:rPr>
              <w:t>requestTaxAmount</w:t>
            </w:r>
          </w:p>
        </w:tc>
        <w:tc>
          <w:tcPr>
            <w:tcW w:w="1417" w:type="dxa"/>
          </w:tcPr>
          <w:p w14:paraId="04A08030" w14:textId="58B89DD2" w:rsidR="004B3B2A" w:rsidRDefault="004B3B2A" w:rsidP="004B3B2A">
            <w:pPr>
              <w:ind w:left="0"/>
            </w:pPr>
            <w:r>
              <w:t>Number</w:t>
            </w:r>
          </w:p>
        </w:tc>
        <w:tc>
          <w:tcPr>
            <w:tcW w:w="630" w:type="dxa"/>
          </w:tcPr>
          <w:p w14:paraId="1C62745A" w14:textId="3D8B76ED" w:rsidR="004B3B2A" w:rsidRDefault="004B3B2A" w:rsidP="004B3B2A">
            <w:pPr>
              <w:pStyle w:val="Sothutu-1so"/>
              <w:spacing w:before="120" w:after="120" w:line="276" w:lineRule="auto"/>
              <w:jc w:val="left"/>
              <w:rPr>
                <w:szCs w:val="24"/>
              </w:rPr>
            </w:pPr>
            <w:r>
              <w:rPr>
                <w:szCs w:val="24"/>
              </w:rPr>
              <w:t>20</w:t>
            </w:r>
          </w:p>
        </w:tc>
        <w:tc>
          <w:tcPr>
            <w:tcW w:w="540" w:type="dxa"/>
          </w:tcPr>
          <w:p w14:paraId="0816678A" w14:textId="2A5E42AF" w:rsidR="004B3B2A" w:rsidRDefault="004B3B2A" w:rsidP="004B3B2A">
            <w:pPr>
              <w:pStyle w:val="Sothutu-1so"/>
              <w:spacing w:before="120" w:after="120" w:line="276" w:lineRule="auto"/>
              <w:jc w:val="left"/>
              <w:rPr>
                <w:szCs w:val="24"/>
              </w:rPr>
            </w:pPr>
            <w:r>
              <w:rPr>
                <w:szCs w:val="24"/>
              </w:rPr>
              <w:t>Y</w:t>
            </w:r>
          </w:p>
        </w:tc>
        <w:tc>
          <w:tcPr>
            <w:tcW w:w="450" w:type="dxa"/>
          </w:tcPr>
          <w:p w14:paraId="5E8ECE38" w14:textId="7D30EC37" w:rsidR="004B3B2A" w:rsidRDefault="004B3B2A" w:rsidP="004B3B2A">
            <w:pPr>
              <w:pStyle w:val="Sothutu-1so"/>
              <w:spacing w:before="120" w:after="120" w:line="276" w:lineRule="auto"/>
              <w:jc w:val="left"/>
              <w:rPr>
                <w:szCs w:val="24"/>
              </w:rPr>
            </w:pPr>
            <w:r>
              <w:rPr>
                <w:szCs w:val="24"/>
              </w:rPr>
              <w:t>N</w:t>
            </w:r>
          </w:p>
        </w:tc>
        <w:tc>
          <w:tcPr>
            <w:tcW w:w="540" w:type="dxa"/>
          </w:tcPr>
          <w:p w14:paraId="278A1B91" w14:textId="58E30678" w:rsidR="004B3B2A" w:rsidRDefault="004B3B2A" w:rsidP="004B3B2A">
            <w:pPr>
              <w:pStyle w:val="Sothutu-1so"/>
              <w:spacing w:before="120" w:after="120" w:line="276" w:lineRule="auto"/>
              <w:jc w:val="center"/>
              <w:rPr>
                <w:szCs w:val="24"/>
              </w:rPr>
            </w:pPr>
            <w:r>
              <w:rPr>
                <w:szCs w:val="24"/>
              </w:rPr>
              <w:t>Y</w:t>
            </w:r>
          </w:p>
        </w:tc>
        <w:tc>
          <w:tcPr>
            <w:tcW w:w="7380" w:type="dxa"/>
          </w:tcPr>
          <w:p w14:paraId="785043F8" w14:textId="5C8CDF37" w:rsidR="004B3B2A" w:rsidRPr="004C531E" w:rsidRDefault="004B3B2A" w:rsidP="004B3B2A">
            <w:pPr>
              <w:pStyle w:val="Sothutu-1so"/>
              <w:spacing w:before="120" w:after="120" w:line="276" w:lineRule="auto"/>
              <w:rPr>
                <w:szCs w:val="24"/>
              </w:rPr>
            </w:pPr>
            <w:r w:rsidRPr="004C531E">
              <w:rPr>
                <w:szCs w:val="24"/>
              </w:rPr>
              <w:t xml:space="preserve">Tính tổng </w:t>
            </w:r>
            <w:r>
              <w:rPr>
                <w:szCs w:val="24"/>
              </w:rPr>
              <w:t>(</w:t>
            </w:r>
            <w:r w:rsidRPr="004C531E">
              <w:rPr>
                <w:szCs w:val="24"/>
              </w:rPr>
              <w:t>tiền thuế đề nghị * tỉ giá</w:t>
            </w:r>
            <w:r>
              <w:rPr>
                <w:szCs w:val="24"/>
              </w:rPr>
              <w:t>)</w:t>
            </w:r>
            <w:r w:rsidRPr="004C531E">
              <w:rPr>
                <w:szCs w:val="24"/>
              </w:rPr>
              <w:t xml:space="preserve"> của các dòng chi tiết</w:t>
            </w:r>
          </w:p>
        </w:tc>
      </w:tr>
      <w:tr w:rsidR="004B3B2A" w:rsidRPr="00FF37CC" w14:paraId="09CA88B7" w14:textId="77777777" w:rsidTr="00CF1C2B">
        <w:trPr>
          <w:gridAfter w:val="1"/>
          <w:wAfter w:w="14737" w:type="dxa"/>
          <w:cantSplit/>
          <w:trHeight w:val="827"/>
        </w:trPr>
        <w:tc>
          <w:tcPr>
            <w:tcW w:w="1800" w:type="dxa"/>
            <w:vAlign w:val="bottom"/>
          </w:tcPr>
          <w:p w14:paraId="098D5314" w14:textId="39EB7BAB" w:rsidR="004B3B2A" w:rsidRDefault="004B3B2A" w:rsidP="004B3B2A">
            <w:pPr>
              <w:ind w:left="0"/>
              <w:rPr>
                <w:szCs w:val="24"/>
              </w:rPr>
            </w:pPr>
            <w:r w:rsidRPr="00311EE8">
              <w:rPr>
                <w:szCs w:val="24"/>
              </w:rPr>
              <w:lastRenderedPageBreak/>
              <w:t>Tổng tiền đề nghị</w:t>
            </w:r>
          </w:p>
        </w:tc>
        <w:tc>
          <w:tcPr>
            <w:tcW w:w="1980" w:type="dxa"/>
            <w:vAlign w:val="bottom"/>
          </w:tcPr>
          <w:p w14:paraId="0DB8E715" w14:textId="19F428E3" w:rsidR="004B3B2A" w:rsidRDefault="004B3B2A" w:rsidP="004B3B2A">
            <w:pPr>
              <w:ind w:left="0"/>
              <w:rPr>
                <w:szCs w:val="24"/>
              </w:rPr>
            </w:pPr>
            <w:r w:rsidRPr="00311EE8">
              <w:rPr>
                <w:szCs w:val="24"/>
              </w:rPr>
              <w:t>REQUEST_AMOUNT</w:t>
            </w:r>
          </w:p>
        </w:tc>
        <w:tc>
          <w:tcPr>
            <w:tcW w:w="1417" w:type="dxa"/>
          </w:tcPr>
          <w:p w14:paraId="0985C8AE" w14:textId="31DED132" w:rsidR="004B3B2A" w:rsidRDefault="004B3B2A" w:rsidP="004B3B2A">
            <w:pPr>
              <w:ind w:left="0"/>
            </w:pPr>
            <w:r>
              <w:t>Number</w:t>
            </w:r>
          </w:p>
        </w:tc>
        <w:tc>
          <w:tcPr>
            <w:tcW w:w="630" w:type="dxa"/>
          </w:tcPr>
          <w:p w14:paraId="6C706997" w14:textId="4C0C350B" w:rsidR="004B3B2A" w:rsidRDefault="004B3B2A" w:rsidP="004B3B2A">
            <w:pPr>
              <w:pStyle w:val="Sothutu-1so"/>
              <w:spacing w:before="120" w:after="120" w:line="276" w:lineRule="auto"/>
              <w:jc w:val="left"/>
              <w:rPr>
                <w:szCs w:val="24"/>
              </w:rPr>
            </w:pPr>
            <w:r>
              <w:rPr>
                <w:szCs w:val="24"/>
              </w:rPr>
              <w:t>20</w:t>
            </w:r>
          </w:p>
        </w:tc>
        <w:tc>
          <w:tcPr>
            <w:tcW w:w="540" w:type="dxa"/>
          </w:tcPr>
          <w:p w14:paraId="2F8FB068" w14:textId="0B5BC496" w:rsidR="004B3B2A" w:rsidRDefault="004B3B2A" w:rsidP="004B3B2A">
            <w:pPr>
              <w:pStyle w:val="Sothutu-1so"/>
              <w:spacing w:before="120" w:after="120" w:line="276" w:lineRule="auto"/>
              <w:jc w:val="left"/>
              <w:rPr>
                <w:szCs w:val="24"/>
              </w:rPr>
            </w:pPr>
            <w:r>
              <w:rPr>
                <w:szCs w:val="24"/>
              </w:rPr>
              <w:t>Y</w:t>
            </w:r>
          </w:p>
        </w:tc>
        <w:tc>
          <w:tcPr>
            <w:tcW w:w="450" w:type="dxa"/>
          </w:tcPr>
          <w:p w14:paraId="366F44A6" w14:textId="5A915CF2" w:rsidR="004B3B2A" w:rsidRDefault="004B3B2A" w:rsidP="004B3B2A">
            <w:pPr>
              <w:pStyle w:val="Sothutu-1so"/>
              <w:spacing w:before="120" w:after="120" w:line="276" w:lineRule="auto"/>
              <w:jc w:val="left"/>
              <w:rPr>
                <w:szCs w:val="24"/>
              </w:rPr>
            </w:pPr>
            <w:r>
              <w:rPr>
                <w:szCs w:val="24"/>
              </w:rPr>
              <w:t>N</w:t>
            </w:r>
          </w:p>
        </w:tc>
        <w:tc>
          <w:tcPr>
            <w:tcW w:w="540" w:type="dxa"/>
          </w:tcPr>
          <w:p w14:paraId="65A956FD" w14:textId="15A7A16F" w:rsidR="004B3B2A" w:rsidRDefault="004B3B2A" w:rsidP="004B3B2A">
            <w:pPr>
              <w:pStyle w:val="Sothutu-1so"/>
              <w:spacing w:before="120" w:after="120" w:line="276" w:lineRule="auto"/>
              <w:jc w:val="center"/>
              <w:rPr>
                <w:szCs w:val="24"/>
              </w:rPr>
            </w:pPr>
            <w:r>
              <w:rPr>
                <w:szCs w:val="24"/>
              </w:rPr>
              <w:t>Y</w:t>
            </w:r>
          </w:p>
        </w:tc>
        <w:tc>
          <w:tcPr>
            <w:tcW w:w="7380" w:type="dxa"/>
          </w:tcPr>
          <w:p w14:paraId="08CC8533" w14:textId="13A7BE43" w:rsidR="004B3B2A" w:rsidRPr="004C531E" w:rsidRDefault="004B3B2A" w:rsidP="004B3B2A">
            <w:pPr>
              <w:pStyle w:val="Sothutu-1so"/>
              <w:spacing w:before="120" w:after="120" w:line="276" w:lineRule="auto"/>
              <w:rPr>
                <w:szCs w:val="24"/>
              </w:rPr>
            </w:pPr>
            <w:r w:rsidRPr="004C531E">
              <w:rPr>
                <w:szCs w:val="24"/>
              </w:rPr>
              <w:t xml:space="preserve">Tính tổng </w:t>
            </w:r>
            <w:r>
              <w:rPr>
                <w:szCs w:val="24"/>
              </w:rPr>
              <w:t>(</w:t>
            </w:r>
            <w:r w:rsidRPr="004C531E">
              <w:rPr>
                <w:szCs w:val="24"/>
              </w:rPr>
              <w:t>tiền đề nghị * tỉ giá</w:t>
            </w:r>
            <w:r>
              <w:rPr>
                <w:szCs w:val="24"/>
              </w:rPr>
              <w:t>)</w:t>
            </w:r>
            <w:r w:rsidRPr="004C531E">
              <w:rPr>
                <w:szCs w:val="24"/>
              </w:rPr>
              <w:t xml:space="preserve"> của các dòng chi tiết</w:t>
            </w:r>
          </w:p>
          <w:p w14:paraId="2C7B1B14" w14:textId="477172AC" w:rsidR="004B3B2A" w:rsidRPr="004C531E" w:rsidRDefault="004B3B2A" w:rsidP="004B3B2A">
            <w:pPr>
              <w:pStyle w:val="Sothutu-1so"/>
              <w:spacing w:before="120" w:after="120" w:line="276" w:lineRule="auto"/>
              <w:rPr>
                <w:szCs w:val="24"/>
              </w:rPr>
            </w:pPr>
          </w:p>
        </w:tc>
      </w:tr>
      <w:tr w:rsidR="004B3B2A" w:rsidRPr="00FF37CC" w14:paraId="2EC0E138" w14:textId="77777777" w:rsidTr="00CF1C2B">
        <w:trPr>
          <w:gridAfter w:val="1"/>
          <w:wAfter w:w="14737" w:type="dxa"/>
          <w:cantSplit/>
          <w:trHeight w:val="827"/>
        </w:trPr>
        <w:tc>
          <w:tcPr>
            <w:tcW w:w="1800" w:type="dxa"/>
            <w:vAlign w:val="bottom"/>
          </w:tcPr>
          <w:p w14:paraId="6FDE9851" w14:textId="388CFB42" w:rsidR="004B3B2A" w:rsidRPr="00311EE8" w:rsidRDefault="004B3B2A" w:rsidP="004B3B2A">
            <w:pPr>
              <w:ind w:left="0"/>
              <w:rPr>
                <w:szCs w:val="24"/>
              </w:rPr>
            </w:pPr>
            <w:r>
              <w:rPr>
                <w:szCs w:val="24"/>
              </w:rPr>
              <w:t>Tổng tiền trước thuế được duyệt</w:t>
            </w:r>
          </w:p>
        </w:tc>
        <w:tc>
          <w:tcPr>
            <w:tcW w:w="1980" w:type="dxa"/>
            <w:vAlign w:val="bottom"/>
          </w:tcPr>
          <w:p w14:paraId="498640BB" w14:textId="4DFCDEF9" w:rsidR="004B3B2A" w:rsidRPr="004B3B2A" w:rsidRDefault="004B3B2A" w:rsidP="004B3B2A">
            <w:pPr>
              <w:ind w:left="0"/>
              <w:rPr>
                <w:szCs w:val="24"/>
                <w:highlight w:val="yellow"/>
              </w:rPr>
            </w:pPr>
            <w:r w:rsidRPr="004B3B2A">
              <w:rPr>
                <w:szCs w:val="24"/>
                <w:highlight w:val="yellow"/>
              </w:rPr>
              <w:t>approvedBeforeTaxAmount</w:t>
            </w:r>
          </w:p>
        </w:tc>
        <w:tc>
          <w:tcPr>
            <w:tcW w:w="1417" w:type="dxa"/>
          </w:tcPr>
          <w:p w14:paraId="3E6E0F97" w14:textId="31D717D0" w:rsidR="004B3B2A" w:rsidRDefault="004B3B2A" w:rsidP="004B3B2A">
            <w:pPr>
              <w:ind w:left="0"/>
            </w:pPr>
            <w:r>
              <w:t>Number</w:t>
            </w:r>
          </w:p>
        </w:tc>
        <w:tc>
          <w:tcPr>
            <w:tcW w:w="630" w:type="dxa"/>
          </w:tcPr>
          <w:p w14:paraId="1F58DC8A" w14:textId="23B94AD3" w:rsidR="004B3B2A" w:rsidRDefault="004B3B2A" w:rsidP="004B3B2A">
            <w:pPr>
              <w:pStyle w:val="Sothutu-1so"/>
              <w:spacing w:before="120" w:after="120" w:line="276" w:lineRule="auto"/>
              <w:jc w:val="left"/>
              <w:rPr>
                <w:szCs w:val="24"/>
              </w:rPr>
            </w:pPr>
            <w:r>
              <w:rPr>
                <w:szCs w:val="24"/>
              </w:rPr>
              <w:t>20</w:t>
            </w:r>
          </w:p>
        </w:tc>
        <w:tc>
          <w:tcPr>
            <w:tcW w:w="540" w:type="dxa"/>
          </w:tcPr>
          <w:p w14:paraId="2F1154F4" w14:textId="16784657" w:rsidR="004B3B2A" w:rsidRDefault="004B3B2A" w:rsidP="004B3B2A">
            <w:pPr>
              <w:pStyle w:val="Sothutu-1so"/>
              <w:spacing w:before="120" w:after="120" w:line="276" w:lineRule="auto"/>
              <w:jc w:val="left"/>
              <w:rPr>
                <w:szCs w:val="24"/>
              </w:rPr>
            </w:pPr>
            <w:r>
              <w:rPr>
                <w:szCs w:val="24"/>
              </w:rPr>
              <w:t>Y</w:t>
            </w:r>
          </w:p>
        </w:tc>
        <w:tc>
          <w:tcPr>
            <w:tcW w:w="450" w:type="dxa"/>
          </w:tcPr>
          <w:p w14:paraId="46F4DEAB" w14:textId="1F2F283C" w:rsidR="004B3B2A" w:rsidRDefault="004B3B2A" w:rsidP="004B3B2A">
            <w:pPr>
              <w:pStyle w:val="Sothutu-1so"/>
              <w:spacing w:before="120" w:after="120" w:line="276" w:lineRule="auto"/>
              <w:jc w:val="left"/>
              <w:rPr>
                <w:szCs w:val="24"/>
              </w:rPr>
            </w:pPr>
            <w:r>
              <w:rPr>
                <w:szCs w:val="24"/>
              </w:rPr>
              <w:t>N</w:t>
            </w:r>
          </w:p>
        </w:tc>
        <w:tc>
          <w:tcPr>
            <w:tcW w:w="540" w:type="dxa"/>
          </w:tcPr>
          <w:p w14:paraId="3B0F31A5" w14:textId="6F275B36" w:rsidR="004B3B2A" w:rsidRDefault="004B3B2A" w:rsidP="004B3B2A">
            <w:pPr>
              <w:pStyle w:val="Sothutu-1so"/>
              <w:spacing w:before="120" w:after="120" w:line="276" w:lineRule="auto"/>
              <w:jc w:val="center"/>
              <w:rPr>
                <w:szCs w:val="24"/>
              </w:rPr>
            </w:pPr>
            <w:r>
              <w:rPr>
                <w:szCs w:val="24"/>
              </w:rPr>
              <w:t>Y</w:t>
            </w:r>
          </w:p>
        </w:tc>
        <w:tc>
          <w:tcPr>
            <w:tcW w:w="7380" w:type="dxa"/>
          </w:tcPr>
          <w:p w14:paraId="50F05384" w14:textId="32C34B57" w:rsidR="004B3B2A" w:rsidRPr="004C531E" w:rsidRDefault="004B3B2A" w:rsidP="004B3B2A">
            <w:pPr>
              <w:pStyle w:val="Sothutu-1so"/>
              <w:spacing w:before="120" w:after="120" w:line="276" w:lineRule="auto"/>
              <w:rPr>
                <w:szCs w:val="24"/>
              </w:rPr>
            </w:pPr>
            <w:r w:rsidRPr="004C531E">
              <w:rPr>
                <w:szCs w:val="24"/>
              </w:rPr>
              <w:t xml:space="preserve">Tính tổng </w:t>
            </w:r>
            <w:r>
              <w:rPr>
                <w:szCs w:val="24"/>
              </w:rPr>
              <w:t>(</w:t>
            </w:r>
            <w:r w:rsidRPr="004C531E">
              <w:rPr>
                <w:szCs w:val="24"/>
              </w:rPr>
              <w:t>tiền trước thuế được duyệt * tỉ giá</w:t>
            </w:r>
            <w:r>
              <w:rPr>
                <w:szCs w:val="24"/>
              </w:rPr>
              <w:t>)</w:t>
            </w:r>
            <w:r w:rsidRPr="004C531E">
              <w:rPr>
                <w:szCs w:val="24"/>
              </w:rPr>
              <w:t xml:space="preserve"> của các dòng chi tiết</w:t>
            </w:r>
          </w:p>
        </w:tc>
      </w:tr>
      <w:tr w:rsidR="004B3B2A" w:rsidRPr="00FF37CC" w14:paraId="4F84602B" w14:textId="77777777" w:rsidTr="00CF1C2B">
        <w:trPr>
          <w:gridAfter w:val="1"/>
          <w:wAfter w:w="14737" w:type="dxa"/>
          <w:cantSplit/>
          <w:trHeight w:val="827"/>
        </w:trPr>
        <w:tc>
          <w:tcPr>
            <w:tcW w:w="1800" w:type="dxa"/>
            <w:vAlign w:val="bottom"/>
          </w:tcPr>
          <w:p w14:paraId="4C85FF4E" w14:textId="246A355A" w:rsidR="004B3B2A" w:rsidRDefault="004B3B2A" w:rsidP="004B3B2A">
            <w:pPr>
              <w:ind w:left="0"/>
              <w:rPr>
                <w:szCs w:val="24"/>
              </w:rPr>
            </w:pPr>
            <w:r>
              <w:rPr>
                <w:szCs w:val="24"/>
              </w:rPr>
              <w:t>Tổng tiền thuế được duyệt</w:t>
            </w:r>
          </w:p>
        </w:tc>
        <w:tc>
          <w:tcPr>
            <w:tcW w:w="1980" w:type="dxa"/>
            <w:vAlign w:val="bottom"/>
          </w:tcPr>
          <w:p w14:paraId="4BA01E7D" w14:textId="10D0FCE1" w:rsidR="004B3B2A" w:rsidRPr="004B3B2A" w:rsidRDefault="004B3B2A" w:rsidP="004B3B2A">
            <w:pPr>
              <w:ind w:left="0"/>
              <w:rPr>
                <w:szCs w:val="24"/>
                <w:highlight w:val="yellow"/>
              </w:rPr>
            </w:pPr>
            <w:r w:rsidRPr="004B3B2A">
              <w:rPr>
                <w:szCs w:val="24"/>
                <w:highlight w:val="yellow"/>
              </w:rPr>
              <w:t>approvedTaxAmount</w:t>
            </w:r>
          </w:p>
        </w:tc>
        <w:tc>
          <w:tcPr>
            <w:tcW w:w="1417" w:type="dxa"/>
          </w:tcPr>
          <w:p w14:paraId="58BE825E" w14:textId="2DD0D0C2" w:rsidR="004B3B2A" w:rsidRDefault="004B3B2A" w:rsidP="004B3B2A">
            <w:pPr>
              <w:ind w:left="0"/>
            </w:pPr>
            <w:r>
              <w:t>Number</w:t>
            </w:r>
          </w:p>
        </w:tc>
        <w:tc>
          <w:tcPr>
            <w:tcW w:w="630" w:type="dxa"/>
          </w:tcPr>
          <w:p w14:paraId="1F9C2BA3" w14:textId="3EE57832" w:rsidR="004B3B2A" w:rsidRDefault="004B3B2A" w:rsidP="004B3B2A">
            <w:pPr>
              <w:pStyle w:val="Sothutu-1so"/>
              <w:spacing w:before="120" w:after="120" w:line="276" w:lineRule="auto"/>
              <w:jc w:val="left"/>
              <w:rPr>
                <w:szCs w:val="24"/>
              </w:rPr>
            </w:pPr>
            <w:r>
              <w:rPr>
                <w:szCs w:val="24"/>
              </w:rPr>
              <w:t>20</w:t>
            </w:r>
          </w:p>
        </w:tc>
        <w:tc>
          <w:tcPr>
            <w:tcW w:w="540" w:type="dxa"/>
          </w:tcPr>
          <w:p w14:paraId="4542DDBD" w14:textId="0440E837" w:rsidR="004B3B2A" w:rsidRDefault="004B3B2A" w:rsidP="004B3B2A">
            <w:pPr>
              <w:pStyle w:val="Sothutu-1so"/>
              <w:spacing w:before="120" w:after="120" w:line="276" w:lineRule="auto"/>
              <w:jc w:val="left"/>
              <w:rPr>
                <w:szCs w:val="24"/>
              </w:rPr>
            </w:pPr>
            <w:r>
              <w:rPr>
                <w:szCs w:val="24"/>
              </w:rPr>
              <w:t>Y</w:t>
            </w:r>
          </w:p>
        </w:tc>
        <w:tc>
          <w:tcPr>
            <w:tcW w:w="450" w:type="dxa"/>
          </w:tcPr>
          <w:p w14:paraId="3141671D" w14:textId="4919357C" w:rsidR="004B3B2A" w:rsidRDefault="004B3B2A" w:rsidP="004B3B2A">
            <w:pPr>
              <w:pStyle w:val="Sothutu-1so"/>
              <w:spacing w:before="120" w:after="120" w:line="276" w:lineRule="auto"/>
              <w:jc w:val="left"/>
              <w:rPr>
                <w:szCs w:val="24"/>
              </w:rPr>
            </w:pPr>
            <w:r>
              <w:rPr>
                <w:szCs w:val="24"/>
              </w:rPr>
              <w:t>N</w:t>
            </w:r>
          </w:p>
        </w:tc>
        <w:tc>
          <w:tcPr>
            <w:tcW w:w="540" w:type="dxa"/>
          </w:tcPr>
          <w:p w14:paraId="351D9A01" w14:textId="6725B607" w:rsidR="004B3B2A" w:rsidRDefault="004B3B2A" w:rsidP="004B3B2A">
            <w:pPr>
              <w:pStyle w:val="Sothutu-1so"/>
              <w:spacing w:before="120" w:after="120" w:line="276" w:lineRule="auto"/>
              <w:jc w:val="center"/>
              <w:rPr>
                <w:szCs w:val="24"/>
              </w:rPr>
            </w:pPr>
            <w:r>
              <w:rPr>
                <w:szCs w:val="24"/>
              </w:rPr>
              <w:t>Y</w:t>
            </w:r>
          </w:p>
        </w:tc>
        <w:tc>
          <w:tcPr>
            <w:tcW w:w="7380" w:type="dxa"/>
          </w:tcPr>
          <w:p w14:paraId="4BA9E35E" w14:textId="091AFB82" w:rsidR="004B3B2A" w:rsidRPr="004C531E" w:rsidRDefault="004B3B2A" w:rsidP="004B3B2A">
            <w:pPr>
              <w:pStyle w:val="Sothutu-1so"/>
              <w:spacing w:before="120" w:after="120" w:line="276" w:lineRule="auto"/>
              <w:rPr>
                <w:szCs w:val="24"/>
              </w:rPr>
            </w:pPr>
            <w:r w:rsidRPr="004C531E">
              <w:rPr>
                <w:szCs w:val="24"/>
              </w:rPr>
              <w:t xml:space="preserve">Tính tổng </w:t>
            </w:r>
            <w:r>
              <w:rPr>
                <w:szCs w:val="24"/>
              </w:rPr>
              <w:t>(</w:t>
            </w:r>
            <w:r w:rsidRPr="004C531E">
              <w:rPr>
                <w:szCs w:val="24"/>
              </w:rPr>
              <w:t>tiền thuế được duyệt * tỉ giá</w:t>
            </w:r>
            <w:r>
              <w:rPr>
                <w:szCs w:val="24"/>
              </w:rPr>
              <w:t>)</w:t>
            </w:r>
            <w:r w:rsidRPr="004C531E">
              <w:rPr>
                <w:szCs w:val="24"/>
              </w:rPr>
              <w:t xml:space="preserve"> của các dòng chi tiết</w:t>
            </w:r>
          </w:p>
        </w:tc>
      </w:tr>
      <w:tr w:rsidR="004B3B2A" w:rsidRPr="00FF37CC" w14:paraId="23B6EC60" w14:textId="77777777" w:rsidTr="00CF1C2B">
        <w:trPr>
          <w:gridAfter w:val="1"/>
          <w:wAfter w:w="14737" w:type="dxa"/>
          <w:cantSplit/>
          <w:trHeight w:val="827"/>
        </w:trPr>
        <w:tc>
          <w:tcPr>
            <w:tcW w:w="1800" w:type="dxa"/>
            <w:vAlign w:val="bottom"/>
          </w:tcPr>
          <w:p w14:paraId="39AB0C1F" w14:textId="3B96D772" w:rsidR="004B3B2A" w:rsidRDefault="004B3B2A" w:rsidP="004B3B2A">
            <w:pPr>
              <w:ind w:left="0"/>
              <w:rPr>
                <w:szCs w:val="24"/>
              </w:rPr>
            </w:pPr>
            <w:r w:rsidRPr="00311EE8">
              <w:rPr>
                <w:szCs w:val="24"/>
              </w:rPr>
              <w:t>Tổng tiền được duyệt</w:t>
            </w:r>
          </w:p>
        </w:tc>
        <w:tc>
          <w:tcPr>
            <w:tcW w:w="1980" w:type="dxa"/>
            <w:vAlign w:val="bottom"/>
          </w:tcPr>
          <w:p w14:paraId="71FCE4EA" w14:textId="24D40F93" w:rsidR="004B3B2A" w:rsidRPr="00311EE8" w:rsidRDefault="004B3B2A" w:rsidP="004B3B2A">
            <w:pPr>
              <w:ind w:left="0"/>
              <w:rPr>
                <w:szCs w:val="24"/>
              </w:rPr>
            </w:pPr>
            <w:r w:rsidRPr="00311EE8">
              <w:rPr>
                <w:szCs w:val="24"/>
              </w:rPr>
              <w:t>APPROVED_AMOUNT</w:t>
            </w:r>
          </w:p>
        </w:tc>
        <w:tc>
          <w:tcPr>
            <w:tcW w:w="1417" w:type="dxa"/>
          </w:tcPr>
          <w:p w14:paraId="0DE6D52E" w14:textId="3E1AE33D" w:rsidR="004B3B2A" w:rsidRDefault="004B3B2A" w:rsidP="004B3B2A">
            <w:pPr>
              <w:ind w:left="0"/>
            </w:pPr>
            <w:r>
              <w:t>Number</w:t>
            </w:r>
          </w:p>
        </w:tc>
        <w:tc>
          <w:tcPr>
            <w:tcW w:w="630" w:type="dxa"/>
          </w:tcPr>
          <w:p w14:paraId="6B8CF60A" w14:textId="288C6AA9" w:rsidR="004B3B2A" w:rsidRDefault="004B3B2A" w:rsidP="004B3B2A">
            <w:pPr>
              <w:pStyle w:val="Sothutu-1so"/>
              <w:spacing w:before="120" w:after="120" w:line="276" w:lineRule="auto"/>
              <w:jc w:val="left"/>
              <w:rPr>
                <w:szCs w:val="24"/>
              </w:rPr>
            </w:pPr>
            <w:r>
              <w:rPr>
                <w:szCs w:val="24"/>
              </w:rPr>
              <w:t>20</w:t>
            </w:r>
          </w:p>
        </w:tc>
        <w:tc>
          <w:tcPr>
            <w:tcW w:w="540" w:type="dxa"/>
          </w:tcPr>
          <w:p w14:paraId="19C7BD8B" w14:textId="2DE4A485" w:rsidR="004B3B2A" w:rsidRDefault="004B3B2A" w:rsidP="004B3B2A">
            <w:pPr>
              <w:pStyle w:val="Sothutu-1so"/>
              <w:spacing w:before="120" w:after="120" w:line="276" w:lineRule="auto"/>
              <w:jc w:val="left"/>
              <w:rPr>
                <w:szCs w:val="24"/>
              </w:rPr>
            </w:pPr>
            <w:r>
              <w:rPr>
                <w:szCs w:val="24"/>
              </w:rPr>
              <w:t>Y</w:t>
            </w:r>
          </w:p>
        </w:tc>
        <w:tc>
          <w:tcPr>
            <w:tcW w:w="450" w:type="dxa"/>
          </w:tcPr>
          <w:p w14:paraId="1EBF4428" w14:textId="378854F7" w:rsidR="004B3B2A" w:rsidRDefault="004B3B2A" w:rsidP="004B3B2A">
            <w:pPr>
              <w:pStyle w:val="Sothutu-1so"/>
              <w:spacing w:before="120" w:after="120" w:line="276" w:lineRule="auto"/>
              <w:jc w:val="left"/>
              <w:rPr>
                <w:szCs w:val="24"/>
              </w:rPr>
            </w:pPr>
            <w:r>
              <w:rPr>
                <w:szCs w:val="24"/>
              </w:rPr>
              <w:t>N</w:t>
            </w:r>
          </w:p>
        </w:tc>
        <w:tc>
          <w:tcPr>
            <w:tcW w:w="540" w:type="dxa"/>
          </w:tcPr>
          <w:p w14:paraId="2AA67106" w14:textId="0430489F" w:rsidR="004B3B2A" w:rsidRDefault="004B3B2A" w:rsidP="004B3B2A">
            <w:pPr>
              <w:pStyle w:val="Sothutu-1so"/>
              <w:spacing w:before="120" w:after="120" w:line="276" w:lineRule="auto"/>
              <w:jc w:val="center"/>
              <w:rPr>
                <w:szCs w:val="24"/>
              </w:rPr>
            </w:pPr>
            <w:r>
              <w:rPr>
                <w:szCs w:val="24"/>
              </w:rPr>
              <w:t>Y</w:t>
            </w:r>
          </w:p>
        </w:tc>
        <w:tc>
          <w:tcPr>
            <w:tcW w:w="7380" w:type="dxa"/>
          </w:tcPr>
          <w:p w14:paraId="3AB214B6" w14:textId="20EBC5E4" w:rsidR="004B3B2A" w:rsidRPr="00311EE8" w:rsidRDefault="004B3B2A" w:rsidP="004B3B2A">
            <w:pPr>
              <w:pStyle w:val="Sothutu-1so"/>
              <w:spacing w:before="120" w:after="120" w:line="276" w:lineRule="auto"/>
              <w:rPr>
                <w:szCs w:val="24"/>
              </w:rPr>
            </w:pPr>
            <w:r w:rsidRPr="00311EE8">
              <w:rPr>
                <w:szCs w:val="24"/>
              </w:rPr>
              <w:t xml:space="preserve">Tính tổng </w:t>
            </w:r>
            <w:r>
              <w:rPr>
                <w:szCs w:val="24"/>
              </w:rPr>
              <w:t>(</w:t>
            </w:r>
            <w:r w:rsidRPr="00311EE8">
              <w:rPr>
                <w:szCs w:val="24"/>
              </w:rPr>
              <w:t>tiền được duyệt * tỉ giá</w:t>
            </w:r>
            <w:r>
              <w:rPr>
                <w:szCs w:val="24"/>
              </w:rPr>
              <w:t>)</w:t>
            </w:r>
            <w:r w:rsidRPr="00311EE8">
              <w:rPr>
                <w:szCs w:val="24"/>
              </w:rPr>
              <w:t xml:space="preserve"> của các dòng chi tiết</w:t>
            </w:r>
          </w:p>
          <w:p w14:paraId="4E4AB963" w14:textId="74C1F457" w:rsidR="004B3B2A" w:rsidRDefault="004B3B2A" w:rsidP="004B3B2A">
            <w:pPr>
              <w:pStyle w:val="Sothutu-1so"/>
              <w:spacing w:before="120" w:after="120" w:line="276" w:lineRule="auto"/>
              <w:rPr>
                <w:szCs w:val="24"/>
              </w:rPr>
            </w:pPr>
          </w:p>
        </w:tc>
      </w:tr>
      <w:tr w:rsidR="004B3B2A" w:rsidRPr="00FF37CC" w14:paraId="59617631" w14:textId="77777777" w:rsidTr="00CF1C2B">
        <w:trPr>
          <w:gridAfter w:val="1"/>
          <w:wAfter w:w="14737" w:type="dxa"/>
          <w:cantSplit/>
          <w:trHeight w:val="827"/>
        </w:trPr>
        <w:tc>
          <w:tcPr>
            <w:tcW w:w="14737" w:type="dxa"/>
            <w:gridSpan w:val="8"/>
          </w:tcPr>
          <w:p w14:paraId="58B2AB46" w14:textId="0BDB1041" w:rsidR="004B3B2A" w:rsidRPr="00311EE8" w:rsidRDefault="004B3B2A" w:rsidP="004B3B2A">
            <w:pPr>
              <w:pStyle w:val="Sothutu-1so"/>
              <w:spacing w:before="120" w:after="120" w:line="276" w:lineRule="auto"/>
              <w:jc w:val="left"/>
              <w:rPr>
                <w:szCs w:val="24"/>
              </w:rPr>
            </w:pPr>
            <w:r w:rsidRPr="001E5A81">
              <w:rPr>
                <w:b/>
                <w:szCs w:val="24"/>
              </w:rPr>
              <w:t xml:space="preserve">Group: Thông tin </w:t>
            </w:r>
            <w:r>
              <w:rPr>
                <w:b/>
                <w:szCs w:val="24"/>
              </w:rPr>
              <w:t>VOffice</w:t>
            </w:r>
          </w:p>
        </w:tc>
      </w:tr>
      <w:tr w:rsidR="004B3B2A" w:rsidRPr="00FF37CC" w14:paraId="722B1E9F" w14:textId="77777777" w:rsidTr="00CF1C2B">
        <w:trPr>
          <w:gridAfter w:val="1"/>
          <w:wAfter w:w="14737" w:type="dxa"/>
          <w:cantSplit/>
          <w:trHeight w:val="827"/>
        </w:trPr>
        <w:tc>
          <w:tcPr>
            <w:tcW w:w="1800" w:type="dxa"/>
          </w:tcPr>
          <w:p w14:paraId="589CE257" w14:textId="01FD9F19" w:rsidR="004B3B2A" w:rsidRPr="00555E4D" w:rsidRDefault="004B3B2A" w:rsidP="004B3B2A">
            <w:pPr>
              <w:pStyle w:val="Sothutu-1so"/>
              <w:spacing w:before="120" w:after="120" w:line="276" w:lineRule="auto"/>
              <w:jc w:val="left"/>
              <w:rPr>
                <w:szCs w:val="24"/>
              </w:rPr>
            </w:pPr>
            <w:r>
              <w:rPr>
                <w:szCs w:val="24"/>
              </w:rPr>
              <w:t>Số, ký hiệu văn bản</w:t>
            </w:r>
          </w:p>
        </w:tc>
        <w:tc>
          <w:tcPr>
            <w:tcW w:w="1980" w:type="dxa"/>
          </w:tcPr>
          <w:p w14:paraId="15A409E3" w14:textId="6F56F781" w:rsidR="004B3B2A" w:rsidRPr="00555E4D" w:rsidRDefault="004B3B2A" w:rsidP="004B3B2A">
            <w:pPr>
              <w:ind w:left="0"/>
              <w:rPr>
                <w:szCs w:val="24"/>
              </w:rPr>
            </w:pPr>
            <w:r w:rsidRPr="004B3B2A">
              <w:rPr>
                <w:highlight w:val="yellow"/>
              </w:rPr>
              <w:t>vOfficeNo</w:t>
            </w:r>
          </w:p>
        </w:tc>
        <w:tc>
          <w:tcPr>
            <w:tcW w:w="1417" w:type="dxa"/>
          </w:tcPr>
          <w:p w14:paraId="49FE7DC6" w14:textId="77777777" w:rsidR="004B3B2A" w:rsidRDefault="004B3B2A" w:rsidP="004B3B2A">
            <w:pPr>
              <w:ind w:left="0"/>
            </w:pPr>
            <w:r>
              <w:t>String</w:t>
            </w:r>
          </w:p>
          <w:p w14:paraId="511C0615" w14:textId="4FE03A01" w:rsidR="004B3B2A" w:rsidRDefault="004B3B2A" w:rsidP="004B3B2A">
            <w:pPr>
              <w:ind w:left="0"/>
            </w:pPr>
            <w:r>
              <w:t>Text Box</w:t>
            </w:r>
          </w:p>
        </w:tc>
        <w:tc>
          <w:tcPr>
            <w:tcW w:w="630" w:type="dxa"/>
          </w:tcPr>
          <w:p w14:paraId="3B222B72" w14:textId="685FEED4" w:rsidR="004B3B2A" w:rsidRDefault="004B3B2A" w:rsidP="004B3B2A">
            <w:pPr>
              <w:pStyle w:val="Sothutu-1so"/>
              <w:spacing w:before="120" w:after="120" w:line="276" w:lineRule="auto"/>
              <w:jc w:val="left"/>
              <w:rPr>
                <w:szCs w:val="24"/>
              </w:rPr>
            </w:pPr>
            <w:r>
              <w:rPr>
                <w:szCs w:val="24"/>
              </w:rPr>
              <w:t>20</w:t>
            </w:r>
          </w:p>
        </w:tc>
        <w:tc>
          <w:tcPr>
            <w:tcW w:w="540" w:type="dxa"/>
          </w:tcPr>
          <w:p w14:paraId="28E989C2" w14:textId="27E3B7EF" w:rsidR="004B3B2A" w:rsidRDefault="004B3B2A" w:rsidP="004B3B2A">
            <w:pPr>
              <w:pStyle w:val="Sothutu-1so"/>
              <w:spacing w:before="120" w:after="120" w:line="276" w:lineRule="auto"/>
              <w:jc w:val="left"/>
              <w:rPr>
                <w:szCs w:val="24"/>
              </w:rPr>
            </w:pPr>
            <w:r>
              <w:rPr>
                <w:szCs w:val="24"/>
              </w:rPr>
              <w:t>N</w:t>
            </w:r>
          </w:p>
        </w:tc>
        <w:tc>
          <w:tcPr>
            <w:tcW w:w="450" w:type="dxa"/>
          </w:tcPr>
          <w:p w14:paraId="2256AD0C" w14:textId="76E5182F" w:rsidR="004B3B2A" w:rsidRDefault="004B3B2A" w:rsidP="004B3B2A">
            <w:pPr>
              <w:pStyle w:val="Sothutu-1so"/>
              <w:spacing w:before="120" w:after="120" w:line="276" w:lineRule="auto"/>
              <w:jc w:val="left"/>
              <w:rPr>
                <w:szCs w:val="24"/>
              </w:rPr>
            </w:pPr>
            <w:r>
              <w:rPr>
                <w:szCs w:val="24"/>
              </w:rPr>
              <w:t>N</w:t>
            </w:r>
          </w:p>
        </w:tc>
        <w:tc>
          <w:tcPr>
            <w:tcW w:w="540" w:type="dxa"/>
          </w:tcPr>
          <w:p w14:paraId="72396977" w14:textId="7BB491CE" w:rsidR="004B3B2A" w:rsidRDefault="004B3B2A" w:rsidP="004B3B2A">
            <w:pPr>
              <w:pStyle w:val="Sothutu-1so"/>
              <w:spacing w:before="120" w:after="120" w:line="276" w:lineRule="auto"/>
              <w:jc w:val="center"/>
              <w:rPr>
                <w:szCs w:val="24"/>
              </w:rPr>
            </w:pPr>
            <w:r>
              <w:rPr>
                <w:szCs w:val="24"/>
              </w:rPr>
              <w:t>Y</w:t>
            </w:r>
          </w:p>
        </w:tc>
        <w:tc>
          <w:tcPr>
            <w:tcW w:w="7380" w:type="dxa"/>
          </w:tcPr>
          <w:p w14:paraId="1F8FFEB5" w14:textId="2716A655" w:rsidR="004B3B2A" w:rsidRPr="00311EE8" w:rsidRDefault="004B3B2A" w:rsidP="004B3B2A">
            <w:pPr>
              <w:pStyle w:val="Sothutu-1so"/>
              <w:spacing w:before="120" w:after="120" w:line="276" w:lineRule="auto"/>
              <w:rPr>
                <w:szCs w:val="24"/>
              </w:rPr>
            </w:pPr>
            <w:r>
              <w:rPr>
                <w:szCs w:val="24"/>
              </w:rPr>
              <w:t>Người dùng tự nhập</w:t>
            </w:r>
          </w:p>
        </w:tc>
      </w:tr>
      <w:tr w:rsidR="004B3B2A" w:rsidRPr="00FF37CC" w14:paraId="5A034BE7" w14:textId="77777777" w:rsidTr="00CF1C2B">
        <w:trPr>
          <w:gridAfter w:val="1"/>
          <w:wAfter w:w="14737" w:type="dxa"/>
          <w:cantSplit/>
          <w:trHeight w:val="827"/>
        </w:trPr>
        <w:tc>
          <w:tcPr>
            <w:tcW w:w="1800" w:type="dxa"/>
          </w:tcPr>
          <w:p w14:paraId="6C227681" w14:textId="77777777" w:rsidR="004B3B2A" w:rsidRDefault="004B3B2A" w:rsidP="004B3B2A">
            <w:pPr>
              <w:pStyle w:val="Sothutu-1so"/>
              <w:spacing w:before="120" w:after="120" w:line="276" w:lineRule="auto"/>
              <w:jc w:val="left"/>
              <w:rPr>
                <w:szCs w:val="24"/>
              </w:rPr>
            </w:pPr>
            <w:r w:rsidRPr="00555E4D">
              <w:rPr>
                <w:szCs w:val="24"/>
              </w:rPr>
              <w:t>Số, ký hiệu VB trình ký</w:t>
            </w:r>
            <w:r>
              <w:rPr>
                <w:szCs w:val="24"/>
              </w:rPr>
              <w:t xml:space="preserve"> </w:t>
            </w:r>
          </w:p>
          <w:p w14:paraId="121432B2" w14:textId="012923B6" w:rsidR="004B3B2A" w:rsidRPr="00555E4D" w:rsidRDefault="004B3B2A" w:rsidP="004B3B2A">
            <w:pPr>
              <w:pStyle w:val="Sothutu-1so"/>
              <w:spacing w:before="120" w:after="120" w:line="276" w:lineRule="auto"/>
              <w:jc w:val="left"/>
              <w:rPr>
                <w:szCs w:val="24"/>
              </w:rPr>
            </w:pPr>
            <w:r w:rsidRPr="00555E4D">
              <w:rPr>
                <w:szCs w:val="24"/>
              </w:rPr>
              <w:t>(Link tới danh sách chứng từ trình ký)</w:t>
            </w:r>
          </w:p>
        </w:tc>
        <w:tc>
          <w:tcPr>
            <w:tcW w:w="1980" w:type="dxa"/>
          </w:tcPr>
          <w:p w14:paraId="2BE99E13" w14:textId="224B9F83" w:rsidR="004B3B2A" w:rsidRPr="00555E4D" w:rsidRDefault="004B3B2A" w:rsidP="004B3B2A">
            <w:pPr>
              <w:ind w:left="0"/>
              <w:rPr>
                <w:szCs w:val="24"/>
              </w:rPr>
            </w:pPr>
            <w:r w:rsidRPr="00555E4D">
              <w:rPr>
                <w:szCs w:val="24"/>
              </w:rPr>
              <w:t>Hard_Copy_Document_No</w:t>
            </w:r>
          </w:p>
        </w:tc>
        <w:tc>
          <w:tcPr>
            <w:tcW w:w="1417" w:type="dxa"/>
          </w:tcPr>
          <w:p w14:paraId="4A332661" w14:textId="77777777" w:rsidR="004B3B2A" w:rsidRDefault="004B3B2A" w:rsidP="004B3B2A">
            <w:pPr>
              <w:ind w:left="0"/>
            </w:pPr>
            <w:r>
              <w:t>String</w:t>
            </w:r>
          </w:p>
          <w:p w14:paraId="3C61F65A" w14:textId="275428A6" w:rsidR="004B3B2A" w:rsidRDefault="004B3B2A" w:rsidP="004B3B2A">
            <w:pPr>
              <w:ind w:left="0"/>
            </w:pPr>
            <w:r>
              <w:t>Text Box</w:t>
            </w:r>
          </w:p>
        </w:tc>
        <w:tc>
          <w:tcPr>
            <w:tcW w:w="630" w:type="dxa"/>
          </w:tcPr>
          <w:p w14:paraId="15349E0F" w14:textId="62A83C86" w:rsidR="004B3B2A" w:rsidRDefault="004B3B2A" w:rsidP="004B3B2A">
            <w:pPr>
              <w:pStyle w:val="Sothutu-1so"/>
              <w:spacing w:before="120" w:after="120" w:line="276" w:lineRule="auto"/>
              <w:jc w:val="left"/>
              <w:rPr>
                <w:szCs w:val="24"/>
              </w:rPr>
            </w:pPr>
            <w:r>
              <w:rPr>
                <w:szCs w:val="24"/>
              </w:rPr>
              <w:t>20</w:t>
            </w:r>
          </w:p>
        </w:tc>
        <w:tc>
          <w:tcPr>
            <w:tcW w:w="540" w:type="dxa"/>
          </w:tcPr>
          <w:p w14:paraId="1EA0643E" w14:textId="6B26C0CF" w:rsidR="004B3B2A" w:rsidRDefault="004B3B2A" w:rsidP="004B3B2A">
            <w:pPr>
              <w:pStyle w:val="Sothutu-1so"/>
              <w:spacing w:before="120" w:after="120" w:line="276" w:lineRule="auto"/>
              <w:jc w:val="left"/>
              <w:rPr>
                <w:szCs w:val="24"/>
              </w:rPr>
            </w:pPr>
            <w:r>
              <w:rPr>
                <w:szCs w:val="24"/>
              </w:rPr>
              <w:t>Y</w:t>
            </w:r>
          </w:p>
        </w:tc>
        <w:tc>
          <w:tcPr>
            <w:tcW w:w="450" w:type="dxa"/>
          </w:tcPr>
          <w:p w14:paraId="0A325A3F" w14:textId="48BFC720" w:rsidR="004B3B2A" w:rsidRDefault="004B3B2A" w:rsidP="004B3B2A">
            <w:pPr>
              <w:pStyle w:val="Sothutu-1so"/>
              <w:spacing w:before="120" w:after="120" w:line="276" w:lineRule="auto"/>
              <w:jc w:val="left"/>
              <w:rPr>
                <w:szCs w:val="24"/>
              </w:rPr>
            </w:pPr>
            <w:r>
              <w:rPr>
                <w:szCs w:val="24"/>
              </w:rPr>
              <w:t>N</w:t>
            </w:r>
          </w:p>
        </w:tc>
        <w:tc>
          <w:tcPr>
            <w:tcW w:w="540" w:type="dxa"/>
          </w:tcPr>
          <w:p w14:paraId="48BCCD72" w14:textId="0046EF45" w:rsidR="004B3B2A" w:rsidRDefault="004B3B2A" w:rsidP="004B3B2A">
            <w:pPr>
              <w:pStyle w:val="Sothutu-1so"/>
              <w:spacing w:before="120" w:after="120" w:line="276" w:lineRule="auto"/>
              <w:jc w:val="center"/>
              <w:rPr>
                <w:szCs w:val="24"/>
              </w:rPr>
            </w:pPr>
            <w:r>
              <w:rPr>
                <w:szCs w:val="24"/>
              </w:rPr>
              <w:t>Y</w:t>
            </w:r>
          </w:p>
        </w:tc>
        <w:tc>
          <w:tcPr>
            <w:tcW w:w="7380" w:type="dxa"/>
          </w:tcPr>
          <w:p w14:paraId="0E226EDA" w14:textId="2BB32BF7" w:rsidR="004B3B2A" w:rsidRPr="00AA0869" w:rsidRDefault="004B3B2A" w:rsidP="004B3B2A">
            <w:pPr>
              <w:pStyle w:val="Sothutu-1so"/>
              <w:spacing w:before="120" w:after="120" w:line="276" w:lineRule="auto"/>
              <w:rPr>
                <w:szCs w:val="24"/>
              </w:rPr>
            </w:pPr>
            <w:r>
              <w:rPr>
                <w:szCs w:val="24"/>
              </w:rPr>
              <w:t>Lấy thông tin sau khi trình ký</w:t>
            </w:r>
          </w:p>
        </w:tc>
      </w:tr>
      <w:tr w:rsidR="004B3B2A" w:rsidRPr="00FF37CC" w14:paraId="7B8A8554" w14:textId="77777777" w:rsidTr="00CF1C2B">
        <w:trPr>
          <w:gridAfter w:val="1"/>
          <w:wAfter w:w="14737" w:type="dxa"/>
          <w:cantSplit/>
          <w:trHeight w:val="827"/>
        </w:trPr>
        <w:tc>
          <w:tcPr>
            <w:tcW w:w="1800" w:type="dxa"/>
          </w:tcPr>
          <w:p w14:paraId="2C2D9907" w14:textId="3A37E538" w:rsidR="004B3B2A" w:rsidRPr="00555E4D" w:rsidRDefault="004B3B2A" w:rsidP="004B3B2A">
            <w:pPr>
              <w:pStyle w:val="Sothutu-1so"/>
              <w:spacing w:before="120" w:after="120" w:line="276" w:lineRule="auto"/>
              <w:jc w:val="left"/>
              <w:rPr>
                <w:szCs w:val="24"/>
              </w:rPr>
            </w:pPr>
            <w:r w:rsidRPr="00555E4D">
              <w:rPr>
                <w:szCs w:val="24"/>
              </w:rPr>
              <w:lastRenderedPageBreak/>
              <w:t>Trạng thái ký</w:t>
            </w:r>
          </w:p>
        </w:tc>
        <w:tc>
          <w:tcPr>
            <w:tcW w:w="1980" w:type="dxa"/>
          </w:tcPr>
          <w:p w14:paraId="6C546C2B" w14:textId="3CEF6788" w:rsidR="004B3B2A" w:rsidRPr="00555E4D" w:rsidRDefault="004B3B2A" w:rsidP="004B3B2A">
            <w:pPr>
              <w:ind w:left="0"/>
              <w:rPr>
                <w:szCs w:val="24"/>
              </w:rPr>
            </w:pPr>
            <w:r w:rsidRPr="00555E4D">
              <w:t>SignerStatus</w:t>
            </w:r>
          </w:p>
        </w:tc>
        <w:tc>
          <w:tcPr>
            <w:tcW w:w="1417" w:type="dxa"/>
          </w:tcPr>
          <w:p w14:paraId="2CA6C7A4" w14:textId="77777777" w:rsidR="004B3B2A" w:rsidRDefault="004B3B2A" w:rsidP="004B3B2A">
            <w:pPr>
              <w:ind w:left="0"/>
            </w:pPr>
            <w:r>
              <w:t>String</w:t>
            </w:r>
          </w:p>
          <w:p w14:paraId="7DC6AA86" w14:textId="0ACA5D1B" w:rsidR="004B3B2A" w:rsidRDefault="004B3B2A" w:rsidP="004B3B2A">
            <w:pPr>
              <w:ind w:left="0"/>
            </w:pPr>
            <w:r>
              <w:t>CL</w:t>
            </w:r>
          </w:p>
        </w:tc>
        <w:tc>
          <w:tcPr>
            <w:tcW w:w="630" w:type="dxa"/>
          </w:tcPr>
          <w:p w14:paraId="4988CF17" w14:textId="212D3D7F" w:rsidR="004B3B2A" w:rsidRDefault="004B3B2A" w:rsidP="004B3B2A">
            <w:pPr>
              <w:pStyle w:val="Sothutu-1so"/>
              <w:spacing w:before="120" w:after="120" w:line="276" w:lineRule="auto"/>
              <w:jc w:val="left"/>
              <w:rPr>
                <w:szCs w:val="24"/>
              </w:rPr>
            </w:pPr>
            <w:r>
              <w:rPr>
                <w:szCs w:val="24"/>
              </w:rPr>
              <w:t>20</w:t>
            </w:r>
          </w:p>
        </w:tc>
        <w:tc>
          <w:tcPr>
            <w:tcW w:w="540" w:type="dxa"/>
          </w:tcPr>
          <w:p w14:paraId="207D7B4D" w14:textId="091BD63D" w:rsidR="004B3B2A" w:rsidRDefault="004B3B2A" w:rsidP="004B3B2A">
            <w:pPr>
              <w:pStyle w:val="Sothutu-1so"/>
              <w:spacing w:before="120" w:after="120" w:line="276" w:lineRule="auto"/>
              <w:jc w:val="left"/>
              <w:rPr>
                <w:szCs w:val="24"/>
              </w:rPr>
            </w:pPr>
            <w:r>
              <w:rPr>
                <w:szCs w:val="24"/>
              </w:rPr>
              <w:t>Y</w:t>
            </w:r>
          </w:p>
        </w:tc>
        <w:tc>
          <w:tcPr>
            <w:tcW w:w="450" w:type="dxa"/>
          </w:tcPr>
          <w:p w14:paraId="08EFF991" w14:textId="6CA06C8F" w:rsidR="004B3B2A" w:rsidRDefault="004B3B2A" w:rsidP="004B3B2A">
            <w:pPr>
              <w:pStyle w:val="Sothutu-1so"/>
              <w:spacing w:before="120" w:after="120" w:line="276" w:lineRule="auto"/>
              <w:jc w:val="left"/>
              <w:rPr>
                <w:szCs w:val="24"/>
              </w:rPr>
            </w:pPr>
            <w:r>
              <w:rPr>
                <w:szCs w:val="24"/>
              </w:rPr>
              <w:t>N</w:t>
            </w:r>
          </w:p>
        </w:tc>
        <w:tc>
          <w:tcPr>
            <w:tcW w:w="540" w:type="dxa"/>
          </w:tcPr>
          <w:p w14:paraId="7945D2D0" w14:textId="21271456" w:rsidR="004B3B2A" w:rsidRDefault="004B3B2A" w:rsidP="004B3B2A">
            <w:pPr>
              <w:pStyle w:val="Sothutu-1so"/>
              <w:spacing w:before="120" w:after="120" w:line="276" w:lineRule="auto"/>
              <w:jc w:val="center"/>
              <w:rPr>
                <w:szCs w:val="24"/>
              </w:rPr>
            </w:pPr>
            <w:r>
              <w:rPr>
                <w:szCs w:val="24"/>
              </w:rPr>
              <w:t>Y</w:t>
            </w:r>
          </w:p>
        </w:tc>
        <w:tc>
          <w:tcPr>
            <w:tcW w:w="7380" w:type="dxa"/>
          </w:tcPr>
          <w:p w14:paraId="3F11EA30" w14:textId="2548A4EA" w:rsidR="004B3B2A" w:rsidRDefault="004B3B2A" w:rsidP="004B3B2A">
            <w:pPr>
              <w:pStyle w:val="Sothutu-1so"/>
              <w:spacing w:before="120" w:after="120" w:line="276" w:lineRule="auto"/>
              <w:rPr>
                <w:szCs w:val="24"/>
              </w:rPr>
            </w:pPr>
            <w:r>
              <w:rPr>
                <w:szCs w:val="24"/>
              </w:rPr>
              <w:t>Lấy trạng thái sau khi trình ký:</w:t>
            </w:r>
          </w:p>
          <w:p w14:paraId="6D056C55" w14:textId="77DEF2B4" w:rsidR="004B3B2A" w:rsidRPr="00884F5F" w:rsidRDefault="004B3B2A" w:rsidP="004B3B2A">
            <w:pPr>
              <w:pStyle w:val="Sothutu-1so"/>
              <w:spacing w:before="120" w:after="120" w:line="276" w:lineRule="auto"/>
              <w:rPr>
                <w:szCs w:val="24"/>
              </w:rPr>
            </w:pPr>
            <w:r w:rsidRPr="00884F5F">
              <w:rPr>
                <w:szCs w:val="24"/>
              </w:rPr>
              <w:t>0-Chưa ký</w:t>
            </w:r>
          </w:p>
          <w:p w14:paraId="0419D86B" w14:textId="0A534D0E" w:rsidR="004B3B2A" w:rsidRPr="00884F5F" w:rsidRDefault="004B3B2A" w:rsidP="004B3B2A">
            <w:pPr>
              <w:pStyle w:val="Sothutu-1so"/>
              <w:spacing w:before="120" w:after="120" w:line="276" w:lineRule="auto"/>
              <w:rPr>
                <w:szCs w:val="24"/>
              </w:rPr>
            </w:pPr>
            <w:r w:rsidRPr="00884F5F">
              <w:rPr>
                <w:szCs w:val="24"/>
              </w:rPr>
              <w:t>1-Văn thu từ chối</w:t>
            </w:r>
          </w:p>
          <w:p w14:paraId="6E9024C2" w14:textId="0EBBB85E" w:rsidR="004B3B2A" w:rsidRPr="00884F5F" w:rsidRDefault="004B3B2A" w:rsidP="004B3B2A">
            <w:pPr>
              <w:pStyle w:val="Sothutu-1so"/>
              <w:spacing w:before="120" w:after="120" w:line="276" w:lineRule="auto"/>
              <w:rPr>
                <w:szCs w:val="24"/>
              </w:rPr>
            </w:pPr>
            <w:r w:rsidRPr="00884F5F">
              <w:rPr>
                <w:szCs w:val="24"/>
              </w:rPr>
              <w:t>2-Lãnh đạo từ chối</w:t>
            </w:r>
          </w:p>
          <w:p w14:paraId="2ADF26E8" w14:textId="089EEF79" w:rsidR="004B3B2A" w:rsidRPr="00884F5F" w:rsidRDefault="004B3B2A" w:rsidP="004B3B2A">
            <w:pPr>
              <w:pStyle w:val="Sothutu-1so"/>
              <w:spacing w:before="120" w:after="120" w:line="276" w:lineRule="auto"/>
              <w:rPr>
                <w:szCs w:val="24"/>
              </w:rPr>
            </w:pPr>
            <w:r w:rsidRPr="00884F5F">
              <w:rPr>
                <w:szCs w:val="24"/>
              </w:rPr>
              <w:t>3-Đã phê duyệt</w:t>
            </w:r>
          </w:p>
          <w:p w14:paraId="4DE452A5" w14:textId="5A4A9474" w:rsidR="004B3B2A" w:rsidRPr="00884F5F" w:rsidRDefault="004B3B2A" w:rsidP="004B3B2A">
            <w:pPr>
              <w:pStyle w:val="Sothutu-1so"/>
              <w:spacing w:before="120" w:after="120" w:line="276" w:lineRule="auto"/>
              <w:rPr>
                <w:szCs w:val="24"/>
              </w:rPr>
            </w:pPr>
            <w:r w:rsidRPr="00884F5F">
              <w:rPr>
                <w:szCs w:val="24"/>
              </w:rPr>
              <w:t>4-Hủy luồng</w:t>
            </w:r>
          </w:p>
          <w:p w14:paraId="4B435EE7" w14:textId="4C1AC084" w:rsidR="004B3B2A" w:rsidRPr="00884F5F" w:rsidRDefault="004B3B2A" w:rsidP="004B3B2A">
            <w:pPr>
              <w:pStyle w:val="Sothutu-1so"/>
              <w:spacing w:before="120" w:after="120" w:line="276" w:lineRule="auto"/>
              <w:rPr>
                <w:szCs w:val="24"/>
              </w:rPr>
            </w:pPr>
            <w:r w:rsidRPr="00884F5F">
              <w:rPr>
                <w:szCs w:val="24"/>
              </w:rPr>
              <w:t>5-Đã ban hành</w:t>
            </w:r>
          </w:p>
          <w:p w14:paraId="06B57D09" w14:textId="32E7DB56" w:rsidR="004B3B2A" w:rsidRPr="00311EE8" w:rsidRDefault="004B3B2A" w:rsidP="004B3B2A">
            <w:pPr>
              <w:pStyle w:val="Sothutu-1so"/>
              <w:spacing w:before="120" w:after="120" w:line="276" w:lineRule="auto"/>
              <w:rPr>
                <w:szCs w:val="24"/>
              </w:rPr>
            </w:pPr>
            <w:r w:rsidRPr="00884F5F">
              <w:rPr>
                <w:szCs w:val="24"/>
              </w:rPr>
              <w:t>10-Chờ</w:t>
            </w:r>
            <w:r w:rsidRPr="00884F5F">
              <w:t xml:space="preserve"> ký</w:t>
            </w:r>
          </w:p>
        </w:tc>
      </w:tr>
      <w:tr w:rsidR="004B3B2A" w:rsidRPr="00FF37CC" w14:paraId="243D92D5" w14:textId="77777777" w:rsidTr="00CF1C2B">
        <w:trPr>
          <w:gridAfter w:val="1"/>
          <w:wAfter w:w="14737" w:type="dxa"/>
          <w:cantSplit/>
          <w:trHeight w:val="827"/>
        </w:trPr>
        <w:tc>
          <w:tcPr>
            <w:tcW w:w="1800" w:type="dxa"/>
          </w:tcPr>
          <w:p w14:paraId="4E20524F" w14:textId="5642A61D" w:rsidR="004B3B2A" w:rsidRPr="00555E4D" w:rsidRDefault="004B3B2A" w:rsidP="004B3B2A">
            <w:pPr>
              <w:pStyle w:val="Sothutu-1so"/>
              <w:spacing w:before="120" w:after="120" w:line="276" w:lineRule="auto"/>
              <w:jc w:val="left"/>
              <w:rPr>
                <w:szCs w:val="24"/>
              </w:rPr>
            </w:pPr>
            <w:r w:rsidRPr="00555E4D">
              <w:rPr>
                <w:szCs w:val="24"/>
              </w:rPr>
              <w:t>Ngày duyệt Voffice</w:t>
            </w:r>
          </w:p>
        </w:tc>
        <w:tc>
          <w:tcPr>
            <w:tcW w:w="1980" w:type="dxa"/>
          </w:tcPr>
          <w:p w14:paraId="49028A0C" w14:textId="69E19461" w:rsidR="004B3B2A" w:rsidRPr="00555E4D" w:rsidRDefault="004B3B2A" w:rsidP="004B3B2A">
            <w:pPr>
              <w:ind w:left="0"/>
              <w:rPr>
                <w:szCs w:val="24"/>
              </w:rPr>
            </w:pPr>
            <w:r w:rsidRPr="00555E4D">
              <w:rPr>
                <w:szCs w:val="24"/>
              </w:rPr>
              <w:t>Hard_Copy_Date</w:t>
            </w:r>
          </w:p>
        </w:tc>
        <w:tc>
          <w:tcPr>
            <w:tcW w:w="1417" w:type="dxa"/>
          </w:tcPr>
          <w:p w14:paraId="0176D70A" w14:textId="63ED9642" w:rsidR="004B3B2A" w:rsidRDefault="004B3B2A" w:rsidP="004B3B2A">
            <w:pPr>
              <w:ind w:left="0"/>
            </w:pPr>
            <w:r>
              <w:t>Date</w:t>
            </w:r>
          </w:p>
        </w:tc>
        <w:tc>
          <w:tcPr>
            <w:tcW w:w="630" w:type="dxa"/>
          </w:tcPr>
          <w:p w14:paraId="47244498" w14:textId="77777777" w:rsidR="004B3B2A" w:rsidRDefault="004B3B2A" w:rsidP="004B3B2A">
            <w:pPr>
              <w:pStyle w:val="Sothutu-1so"/>
              <w:spacing w:before="120" w:after="120" w:line="276" w:lineRule="auto"/>
              <w:jc w:val="left"/>
              <w:rPr>
                <w:szCs w:val="24"/>
              </w:rPr>
            </w:pPr>
          </w:p>
        </w:tc>
        <w:tc>
          <w:tcPr>
            <w:tcW w:w="540" w:type="dxa"/>
          </w:tcPr>
          <w:p w14:paraId="55684A45" w14:textId="35A2904E" w:rsidR="004B3B2A" w:rsidRDefault="004B3B2A" w:rsidP="004B3B2A">
            <w:pPr>
              <w:pStyle w:val="Sothutu-1so"/>
              <w:spacing w:before="120" w:after="120" w:line="276" w:lineRule="auto"/>
              <w:jc w:val="left"/>
              <w:rPr>
                <w:szCs w:val="24"/>
              </w:rPr>
            </w:pPr>
            <w:r>
              <w:rPr>
                <w:szCs w:val="24"/>
              </w:rPr>
              <w:t>Y</w:t>
            </w:r>
          </w:p>
        </w:tc>
        <w:tc>
          <w:tcPr>
            <w:tcW w:w="450" w:type="dxa"/>
          </w:tcPr>
          <w:p w14:paraId="1CF61036" w14:textId="72341F54" w:rsidR="004B3B2A" w:rsidRDefault="004B3B2A" w:rsidP="004B3B2A">
            <w:pPr>
              <w:pStyle w:val="Sothutu-1so"/>
              <w:spacing w:before="120" w:after="120" w:line="276" w:lineRule="auto"/>
              <w:jc w:val="left"/>
              <w:rPr>
                <w:szCs w:val="24"/>
              </w:rPr>
            </w:pPr>
            <w:r>
              <w:rPr>
                <w:szCs w:val="24"/>
              </w:rPr>
              <w:t>N</w:t>
            </w:r>
          </w:p>
        </w:tc>
        <w:tc>
          <w:tcPr>
            <w:tcW w:w="540" w:type="dxa"/>
          </w:tcPr>
          <w:p w14:paraId="26D8A49C" w14:textId="06DCE975" w:rsidR="004B3B2A" w:rsidRDefault="004B3B2A" w:rsidP="004B3B2A">
            <w:pPr>
              <w:pStyle w:val="Sothutu-1so"/>
              <w:spacing w:before="120" w:after="120" w:line="276" w:lineRule="auto"/>
              <w:jc w:val="center"/>
              <w:rPr>
                <w:szCs w:val="24"/>
              </w:rPr>
            </w:pPr>
            <w:r>
              <w:rPr>
                <w:szCs w:val="24"/>
              </w:rPr>
              <w:t>Y</w:t>
            </w:r>
          </w:p>
        </w:tc>
        <w:tc>
          <w:tcPr>
            <w:tcW w:w="7380" w:type="dxa"/>
          </w:tcPr>
          <w:p w14:paraId="602FC8F7" w14:textId="071D51E3" w:rsidR="004B3B2A" w:rsidRPr="00311EE8" w:rsidRDefault="004B3B2A" w:rsidP="004B3B2A">
            <w:pPr>
              <w:pStyle w:val="Sothutu-1so"/>
              <w:spacing w:before="120" w:after="120" w:line="276" w:lineRule="auto"/>
              <w:rPr>
                <w:szCs w:val="24"/>
              </w:rPr>
            </w:pPr>
            <w:r>
              <w:rPr>
                <w:szCs w:val="24"/>
              </w:rPr>
              <w:t xml:space="preserve">Lấy trạng thái sau khi trình ký </w:t>
            </w:r>
          </w:p>
        </w:tc>
      </w:tr>
      <w:tr w:rsidR="004B3B2A" w:rsidRPr="00FF37CC" w14:paraId="2A307177" w14:textId="77777777" w:rsidTr="00CF1C2B">
        <w:trPr>
          <w:gridAfter w:val="1"/>
          <w:wAfter w:w="14737" w:type="dxa"/>
          <w:cantSplit/>
          <w:trHeight w:val="827"/>
        </w:trPr>
        <w:tc>
          <w:tcPr>
            <w:tcW w:w="1800" w:type="dxa"/>
          </w:tcPr>
          <w:p w14:paraId="0BA0F30F" w14:textId="74834060" w:rsidR="004B3B2A" w:rsidRPr="00555E4D" w:rsidRDefault="004B3B2A" w:rsidP="004B3B2A">
            <w:pPr>
              <w:pStyle w:val="Sothutu-1so"/>
              <w:spacing w:before="120" w:after="120" w:line="276" w:lineRule="auto"/>
              <w:jc w:val="left"/>
              <w:rPr>
                <w:szCs w:val="24"/>
              </w:rPr>
            </w:pPr>
            <w:r w:rsidRPr="00976444">
              <w:rPr>
                <w:szCs w:val="24"/>
              </w:rPr>
              <w:t>Đã trình ký</w:t>
            </w:r>
          </w:p>
        </w:tc>
        <w:tc>
          <w:tcPr>
            <w:tcW w:w="1980" w:type="dxa"/>
          </w:tcPr>
          <w:p w14:paraId="38993A4D" w14:textId="7DAA0C89" w:rsidR="004B3B2A" w:rsidRPr="00555E4D" w:rsidRDefault="004B3B2A" w:rsidP="004B3B2A">
            <w:pPr>
              <w:ind w:left="0"/>
              <w:rPr>
                <w:szCs w:val="24"/>
              </w:rPr>
            </w:pPr>
            <w:r w:rsidRPr="00555E4D">
              <w:t>IsSignerRecord</w:t>
            </w:r>
          </w:p>
        </w:tc>
        <w:tc>
          <w:tcPr>
            <w:tcW w:w="1417" w:type="dxa"/>
          </w:tcPr>
          <w:p w14:paraId="42699B01" w14:textId="77777777" w:rsidR="004B3B2A" w:rsidRDefault="004B3B2A" w:rsidP="004B3B2A">
            <w:pPr>
              <w:ind w:left="0"/>
            </w:pPr>
            <w:r>
              <w:t>Boolean</w:t>
            </w:r>
          </w:p>
          <w:p w14:paraId="695E6A1F" w14:textId="0A099A29" w:rsidR="004B3B2A" w:rsidRDefault="004B3B2A" w:rsidP="004B3B2A">
            <w:pPr>
              <w:ind w:left="0"/>
            </w:pPr>
            <w:r>
              <w:t>Check box</w:t>
            </w:r>
          </w:p>
        </w:tc>
        <w:tc>
          <w:tcPr>
            <w:tcW w:w="630" w:type="dxa"/>
          </w:tcPr>
          <w:p w14:paraId="661A1268" w14:textId="77777777" w:rsidR="004B3B2A" w:rsidRDefault="004B3B2A" w:rsidP="004B3B2A">
            <w:pPr>
              <w:pStyle w:val="Sothutu-1so"/>
              <w:spacing w:before="120" w:after="120" w:line="276" w:lineRule="auto"/>
              <w:jc w:val="left"/>
              <w:rPr>
                <w:szCs w:val="24"/>
              </w:rPr>
            </w:pPr>
          </w:p>
        </w:tc>
        <w:tc>
          <w:tcPr>
            <w:tcW w:w="540" w:type="dxa"/>
          </w:tcPr>
          <w:p w14:paraId="1141163F" w14:textId="7C38DAD6" w:rsidR="004B3B2A" w:rsidRDefault="004B3B2A" w:rsidP="004B3B2A">
            <w:pPr>
              <w:pStyle w:val="Sothutu-1so"/>
              <w:spacing w:before="120" w:after="120" w:line="276" w:lineRule="auto"/>
              <w:jc w:val="left"/>
              <w:rPr>
                <w:szCs w:val="24"/>
              </w:rPr>
            </w:pPr>
            <w:r>
              <w:rPr>
                <w:szCs w:val="24"/>
              </w:rPr>
              <w:t>Y</w:t>
            </w:r>
          </w:p>
        </w:tc>
        <w:tc>
          <w:tcPr>
            <w:tcW w:w="450" w:type="dxa"/>
          </w:tcPr>
          <w:p w14:paraId="08FF2909" w14:textId="34DFDC2B" w:rsidR="004B3B2A" w:rsidRDefault="004B3B2A" w:rsidP="004B3B2A">
            <w:pPr>
              <w:pStyle w:val="Sothutu-1so"/>
              <w:spacing w:before="120" w:after="120" w:line="276" w:lineRule="auto"/>
              <w:jc w:val="left"/>
              <w:rPr>
                <w:szCs w:val="24"/>
              </w:rPr>
            </w:pPr>
            <w:r>
              <w:rPr>
                <w:szCs w:val="24"/>
              </w:rPr>
              <w:t>N</w:t>
            </w:r>
          </w:p>
        </w:tc>
        <w:tc>
          <w:tcPr>
            <w:tcW w:w="540" w:type="dxa"/>
          </w:tcPr>
          <w:p w14:paraId="3FD5EFF3" w14:textId="5F7B60D0" w:rsidR="004B3B2A" w:rsidRDefault="004B3B2A" w:rsidP="004B3B2A">
            <w:pPr>
              <w:pStyle w:val="Sothutu-1so"/>
              <w:spacing w:before="120" w:after="120" w:line="276" w:lineRule="auto"/>
              <w:jc w:val="center"/>
              <w:rPr>
                <w:szCs w:val="24"/>
              </w:rPr>
            </w:pPr>
            <w:r>
              <w:rPr>
                <w:szCs w:val="24"/>
              </w:rPr>
              <w:t>Y</w:t>
            </w:r>
          </w:p>
        </w:tc>
        <w:tc>
          <w:tcPr>
            <w:tcW w:w="7380" w:type="dxa"/>
          </w:tcPr>
          <w:p w14:paraId="548FB95F" w14:textId="7E7095B8" w:rsidR="004B3B2A" w:rsidRDefault="004B3B2A" w:rsidP="004B3B2A">
            <w:pPr>
              <w:pStyle w:val="Sothutu-1so"/>
              <w:spacing w:before="120" w:after="120" w:line="276" w:lineRule="auto"/>
              <w:rPr>
                <w:szCs w:val="24"/>
              </w:rPr>
            </w:pPr>
            <w:r>
              <w:rPr>
                <w:szCs w:val="24"/>
              </w:rPr>
              <w:t>Mặc định = N</w:t>
            </w:r>
          </w:p>
          <w:p w14:paraId="0D63012A" w14:textId="479BDD09" w:rsidR="004B3B2A" w:rsidRPr="00311EE8" w:rsidRDefault="004B3B2A" w:rsidP="004B3B2A">
            <w:pPr>
              <w:pStyle w:val="Sothutu-1so"/>
              <w:spacing w:before="120" w:after="120" w:line="276" w:lineRule="auto"/>
              <w:rPr>
                <w:szCs w:val="24"/>
              </w:rPr>
            </w:pPr>
            <w:r>
              <w:rPr>
                <w:szCs w:val="24"/>
              </w:rPr>
              <w:t>Cập nhật = Y khi bản ghi đã thực hiện chức năng trình ký VOffice.</w:t>
            </w:r>
          </w:p>
        </w:tc>
      </w:tr>
      <w:tr w:rsidR="004B3B2A" w:rsidRPr="00FF37CC" w14:paraId="76AA012F" w14:textId="77777777" w:rsidTr="00CF1C2B">
        <w:trPr>
          <w:gridAfter w:val="1"/>
          <w:wAfter w:w="14737" w:type="dxa"/>
          <w:cantSplit/>
          <w:trHeight w:val="827"/>
        </w:trPr>
        <w:tc>
          <w:tcPr>
            <w:tcW w:w="14737" w:type="dxa"/>
            <w:gridSpan w:val="8"/>
          </w:tcPr>
          <w:p w14:paraId="30BA505E" w14:textId="37722710" w:rsidR="004B3B2A" w:rsidRPr="00311EE8" w:rsidRDefault="004B3B2A" w:rsidP="004B3B2A">
            <w:pPr>
              <w:pStyle w:val="Sothutu-1so"/>
              <w:spacing w:before="120" w:after="120" w:line="276" w:lineRule="auto"/>
              <w:rPr>
                <w:szCs w:val="24"/>
              </w:rPr>
            </w:pPr>
            <w:r w:rsidRPr="001E5A81">
              <w:rPr>
                <w:b/>
                <w:szCs w:val="24"/>
              </w:rPr>
              <w:t xml:space="preserve">Group: Thông tin </w:t>
            </w:r>
            <w:r>
              <w:rPr>
                <w:b/>
                <w:szCs w:val="24"/>
              </w:rPr>
              <w:t>trạng thái</w:t>
            </w:r>
          </w:p>
        </w:tc>
      </w:tr>
      <w:tr w:rsidR="00CF1C2B" w:rsidRPr="00FF37CC" w14:paraId="5E626041" w14:textId="77777777" w:rsidTr="00CF1C2B">
        <w:trPr>
          <w:gridAfter w:val="1"/>
          <w:wAfter w:w="14737" w:type="dxa"/>
          <w:cantSplit/>
          <w:trHeight w:val="827"/>
        </w:trPr>
        <w:tc>
          <w:tcPr>
            <w:tcW w:w="1800" w:type="dxa"/>
          </w:tcPr>
          <w:p w14:paraId="4F9E7CCD" w14:textId="172B49BE" w:rsidR="00CF1C2B" w:rsidRPr="00555E4D" w:rsidRDefault="00CF1C2B" w:rsidP="00CF1C2B">
            <w:pPr>
              <w:pStyle w:val="Sothutu-1so"/>
              <w:spacing w:before="120" w:after="120" w:line="276" w:lineRule="auto"/>
              <w:jc w:val="left"/>
              <w:rPr>
                <w:szCs w:val="24"/>
              </w:rPr>
            </w:pPr>
            <w:r>
              <w:rPr>
                <w:szCs w:val="24"/>
              </w:rPr>
              <w:lastRenderedPageBreak/>
              <w:t>Trạng thái duyệt</w:t>
            </w:r>
          </w:p>
        </w:tc>
        <w:tc>
          <w:tcPr>
            <w:tcW w:w="1980" w:type="dxa"/>
          </w:tcPr>
          <w:p w14:paraId="0E269B9E" w14:textId="72AE06E7" w:rsidR="00CF1C2B" w:rsidRPr="00CF1C2B" w:rsidRDefault="00CF1C2B" w:rsidP="00CF1C2B">
            <w:pPr>
              <w:ind w:left="0"/>
              <w:rPr>
                <w:highlight w:val="yellow"/>
              </w:rPr>
            </w:pPr>
            <w:r w:rsidRPr="00CF1C2B">
              <w:rPr>
                <w:highlight w:val="yellow"/>
              </w:rPr>
              <w:t>APPROVE_STATUS</w:t>
            </w:r>
          </w:p>
        </w:tc>
        <w:tc>
          <w:tcPr>
            <w:tcW w:w="1417" w:type="dxa"/>
          </w:tcPr>
          <w:p w14:paraId="7D954EE8" w14:textId="77777777" w:rsidR="00CF1C2B" w:rsidRDefault="00CF1C2B" w:rsidP="00CF1C2B">
            <w:pPr>
              <w:ind w:left="0"/>
            </w:pPr>
            <w:r>
              <w:t>String</w:t>
            </w:r>
          </w:p>
          <w:p w14:paraId="7A2CB963" w14:textId="640102A8" w:rsidR="00CF1C2B" w:rsidRDefault="00CF1C2B" w:rsidP="00CF1C2B">
            <w:pPr>
              <w:ind w:left="0"/>
            </w:pPr>
            <w:r>
              <w:t>CL</w:t>
            </w:r>
          </w:p>
        </w:tc>
        <w:tc>
          <w:tcPr>
            <w:tcW w:w="630" w:type="dxa"/>
          </w:tcPr>
          <w:p w14:paraId="20D105A0" w14:textId="1CAB2869" w:rsidR="00CF1C2B" w:rsidRDefault="00CF1C2B" w:rsidP="00CF1C2B">
            <w:pPr>
              <w:pStyle w:val="Sothutu-1so"/>
              <w:spacing w:before="120" w:after="120" w:line="276" w:lineRule="auto"/>
              <w:jc w:val="left"/>
              <w:rPr>
                <w:szCs w:val="24"/>
              </w:rPr>
            </w:pPr>
            <w:r>
              <w:rPr>
                <w:szCs w:val="24"/>
              </w:rPr>
              <w:t>20</w:t>
            </w:r>
          </w:p>
        </w:tc>
        <w:tc>
          <w:tcPr>
            <w:tcW w:w="540" w:type="dxa"/>
          </w:tcPr>
          <w:p w14:paraId="0DD18BF1" w14:textId="5D2A876F" w:rsidR="00CF1C2B" w:rsidRDefault="00CF1C2B" w:rsidP="00CF1C2B">
            <w:pPr>
              <w:pStyle w:val="Sothutu-1so"/>
              <w:spacing w:before="120" w:after="120" w:line="276" w:lineRule="auto"/>
              <w:jc w:val="left"/>
              <w:rPr>
                <w:szCs w:val="24"/>
              </w:rPr>
            </w:pPr>
            <w:r>
              <w:rPr>
                <w:szCs w:val="24"/>
              </w:rPr>
              <w:t>Y</w:t>
            </w:r>
          </w:p>
        </w:tc>
        <w:tc>
          <w:tcPr>
            <w:tcW w:w="450" w:type="dxa"/>
          </w:tcPr>
          <w:p w14:paraId="3AF25499" w14:textId="1CAD0BFF" w:rsidR="00CF1C2B" w:rsidRDefault="00CF1C2B" w:rsidP="00CF1C2B">
            <w:pPr>
              <w:pStyle w:val="Sothutu-1so"/>
              <w:spacing w:before="120" w:after="120" w:line="276" w:lineRule="auto"/>
              <w:jc w:val="left"/>
              <w:rPr>
                <w:szCs w:val="24"/>
              </w:rPr>
            </w:pPr>
            <w:r>
              <w:rPr>
                <w:szCs w:val="24"/>
              </w:rPr>
              <w:t>N</w:t>
            </w:r>
          </w:p>
        </w:tc>
        <w:tc>
          <w:tcPr>
            <w:tcW w:w="540" w:type="dxa"/>
          </w:tcPr>
          <w:p w14:paraId="7DA44653" w14:textId="09CC5B39" w:rsidR="00CF1C2B" w:rsidRDefault="00CF1C2B" w:rsidP="00CF1C2B">
            <w:pPr>
              <w:pStyle w:val="Sothutu-1so"/>
              <w:spacing w:before="120" w:after="120" w:line="276" w:lineRule="auto"/>
              <w:jc w:val="center"/>
              <w:rPr>
                <w:szCs w:val="24"/>
              </w:rPr>
            </w:pPr>
            <w:r>
              <w:rPr>
                <w:szCs w:val="24"/>
              </w:rPr>
              <w:t>Y</w:t>
            </w:r>
          </w:p>
        </w:tc>
        <w:tc>
          <w:tcPr>
            <w:tcW w:w="7380" w:type="dxa"/>
          </w:tcPr>
          <w:p w14:paraId="4BF1EE8C" w14:textId="5FF8AEAD" w:rsidR="00CF1C2B" w:rsidRDefault="00CF1C2B" w:rsidP="00CF1C2B">
            <w:pPr>
              <w:pStyle w:val="Sothutu-1so"/>
              <w:spacing w:before="120" w:after="120" w:line="276" w:lineRule="auto"/>
              <w:rPr>
                <w:szCs w:val="24"/>
              </w:rPr>
            </w:pPr>
            <w:r>
              <w:rPr>
                <w:szCs w:val="24"/>
              </w:rPr>
              <w:t>Cập nhật trạng thái từ web về mobile</w:t>
            </w:r>
          </w:p>
          <w:p w14:paraId="1EDB996E" w14:textId="05593FD1" w:rsidR="00CF1C2B" w:rsidRDefault="00CF1C2B" w:rsidP="00CF1C2B">
            <w:pPr>
              <w:pStyle w:val="Sothutu-1so"/>
              <w:spacing w:before="120" w:after="120" w:line="276" w:lineRule="auto"/>
              <w:rPr>
                <w:szCs w:val="24"/>
              </w:rPr>
            </w:pPr>
            <w:r>
              <w:rPr>
                <w:szCs w:val="24"/>
              </w:rPr>
              <w:t>Bao gồm 3 trạng thái:</w:t>
            </w:r>
          </w:p>
          <w:p w14:paraId="6999D36C" w14:textId="3523846D" w:rsidR="00CF1C2B" w:rsidRDefault="00CF1C2B" w:rsidP="00CF1C2B">
            <w:pPr>
              <w:pStyle w:val="Sothutu-1so"/>
              <w:numPr>
                <w:ilvl w:val="0"/>
                <w:numId w:val="11"/>
              </w:numPr>
              <w:spacing w:before="120" w:after="120" w:line="276" w:lineRule="auto"/>
              <w:rPr>
                <w:szCs w:val="24"/>
              </w:rPr>
            </w:pPr>
            <w:r>
              <w:rPr>
                <w:szCs w:val="24"/>
              </w:rPr>
              <w:t>Chưa duyệt: Chứng từ mới tạo hoặc sau khi RA thành công bản ghi</w:t>
            </w:r>
          </w:p>
          <w:p w14:paraId="4D50B47E" w14:textId="001C4465" w:rsidR="00CF1C2B" w:rsidRDefault="00CF1C2B" w:rsidP="00CF1C2B">
            <w:pPr>
              <w:pStyle w:val="Sothutu-1so"/>
              <w:numPr>
                <w:ilvl w:val="0"/>
                <w:numId w:val="11"/>
              </w:numPr>
              <w:spacing w:before="120" w:after="120" w:line="276" w:lineRule="auto"/>
              <w:rPr>
                <w:szCs w:val="24"/>
              </w:rPr>
            </w:pPr>
            <w:r>
              <w:rPr>
                <w:szCs w:val="24"/>
              </w:rPr>
              <w:t>Đã duyệt: Sau khi CO thành công</w:t>
            </w:r>
          </w:p>
          <w:p w14:paraId="222AC8B4" w14:textId="5DE4D6F1" w:rsidR="00CF1C2B" w:rsidRPr="00936ED3" w:rsidRDefault="00CF1C2B" w:rsidP="00CF1C2B">
            <w:pPr>
              <w:pStyle w:val="Sothutu-1so"/>
              <w:numPr>
                <w:ilvl w:val="0"/>
                <w:numId w:val="11"/>
              </w:numPr>
              <w:spacing w:before="120" w:after="120" w:line="276" w:lineRule="auto"/>
              <w:rPr>
                <w:szCs w:val="24"/>
              </w:rPr>
            </w:pPr>
            <w:r>
              <w:rPr>
                <w:szCs w:val="24"/>
              </w:rPr>
              <w:t>Từ chối: Kế toán kiểm tra và chuyển trạng thái</w:t>
            </w:r>
          </w:p>
        </w:tc>
      </w:tr>
      <w:tr w:rsidR="00CF1C2B" w:rsidRPr="00FF37CC" w14:paraId="338F4C52" w14:textId="77777777" w:rsidTr="00CF1C2B">
        <w:trPr>
          <w:gridAfter w:val="1"/>
          <w:wAfter w:w="14737" w:type="dxa"/>
          <w:cantSplit/>
          <w:trHeight w:val="827"/>
        </w:trPr>
        <w:tc>
          <w:tcPr>
            <w:tcW w:w="1800" w:type="dxa"/>
          </w:tcPr>
          <w:p w14:paraId="752FA5DE" w14:textId="63440992" w:rsidR="00CF1C2B" w:rsidRDefault="00CF1C2B" w:rsidP="00CF1C2B">
            <w:pPr>
              <w:pStyle w:val="Sothutu-1so"/>
              <w:spacing w:before="120" w:after="120" w:line="276" w:lineRule="auto"/>
              <w:jc w:val="left"/>
              <w:rPr>
                <w:szCs w:val="24"/>
              </w:rPr>
            </w:pPr>
            <w:r>
              <w:rPr>
                <w:szCs w:val="24"/>
              </w:rPr>
              <w:t>Trạng thái tài liệu</w:t>
            </w:r>
          </w:p>
        </w:tc>
        <w:tc>
          <w:tcPr>
            <w:tcW w:w="1980" w:type="dxa"/>
          </w:tcPr>
          <w:p w14:paraId="3FFB21D8" w14:textId="194BD21E" w:rsidR="00CF1C2B" w:rsidRPr="00CF1C2B" w:rsidRDefault="00CF1C2B" w:rsidP="00CF1C2B">
            <w:pPr>
              <w:ind w:left="0"/>
              <w:rPr>
                <w:highlight w:val="yellow"/>
              </w:rPr>
            </w:pPr>
            <w:r w:rsidRPr="00CF1C2B">
              <w:rPr>
                <w:highlight w:val="yellow"/>
              </w:rPr>
              <w:t>DOCSTATUS</w:t>
            </w:r>
          </w:p>
        </w:tc>
        <w:tc>
          <w:tcPr>
            <w:tcW w:w="1417" w:type="dxa"/>
          </w:tcPr>
          <w:p w14:paraId="131BDB8B" w14:textId="77777777" w:rsidR="00CF1C2B" w:rsidRDefault="00CF1C2B" w:rsidP="00CF1C2B">
            <w:pPr>
              <w:ind w:left="0"/>
            </w:pPr>
            <w:r>
              <w:t>String</w:t>
            </w:r>
          </w:p>
          <w:p w14:paraId="204E4066" w14:textId="2EC22F1A" w:rsidR="00CF1C2B" w:rsidRDefault="00CF1C2B" w:rsidP="00CF1C2B">
            <w:pPr>
              <w:ind w:left="0"/>
            </w:pPr>
            <w:r>
              <w:t>CL</w:t>
            </w:r>
          </w:p>
        </w:tc>
        <w:tc>
          <w:tcPr>
            <w:tcW w:w="630" w:type="dxa"/>
          </w:tcPr>
          <w:p w14:paraId="7509563A" w14:textId="33962F53" w:rsidR="00CF1C2B" w:rsidRDefault="00CF1C2B" w:rsidP="00CF1C2B">
            <w:pPr>
              <w:pStyle w:val="Sothutu-1so"/>
              <w:spacing w:before="120" w:after="120" w:line="276" w:lineRule="auto"/>
              <w:jc w:val="left"/>
              <w:rPr>
                <w:szCs w:val="24"/>
              </w:rPr>
            </w:pPr>
            <w:r>
              <w:rPr>
                <w:szCs w:val="24"/>
              </w:rPr>
              <w:t>20</w:t>
            </w:r>
          </w:p>
        </w:tc>
        <w:tc>
          <w:tcPr>
            <w:tcW w:w="540" w:type="dxa"/>
          </w:tcPr>
          <w:p w14:paraId="023DF2B9" w14:textId="79C7E12E" w:rsidR="00CF1C2B" w:rsidRDefault="00CF1C2B" w:rsidP="00CF1C2B">
            <w:pPr>
              <w:pStyle w:val="Sothutu-1so"/>
              <w:spacing w:before="120" w:after="120" w:line="276" w:lineRule="auto"/>
              <w:jc w:val="left"/>
              <w:rPr>
                <w:szCs w:val="24"/>
              </w:rPr>
            </w:pPr>
            <w:r>
              <w:rPr>
                <w:szCs w:val="24"/>
              </w:rPr>
              <w:t>Y</w:t>
            </w:r>
          </w:p>
        </w:tc>
        <w:tc>
          <w:tcPr>
            <w:tcW w:w="450" w:type="dxa"/>
          </w:tcPr>
          <w:p w14:paraId="1D955C3B" w14:textId="04168E23" w:rsidR="00CF1C2B" w:rsidRDefault="00CF1C2B" w:rsidP="00CF1C2B">
            <w:pPr>
              <w:pStyle w:val="Sothutu-1so"/>
              <w:spacing w:before="120" w:after="120" w:line="276" w:lineRule="auto"/>
              <w:jc w:val="left"/>
              <w:rPr>
                <w:szCs w:val="24"/>
              </w:rPr>
            </w:pPr>
            <w:r>
              <w:rPr>
                <w:szCs w:val="24"/>
              </w:rPr>
              <w:t>N</w:t>
            </w:r>
          </w:p>
        </w:tc>
        <w:tc>
          <w:tcPr>
            <w:tcW w:w="540" w:type="dxa"/>
          </w:tcPr>
          <w:p w14:paraId="05FFFFAF" w14:textId="705781E5" w:rsidR="00CF1C2B" w:rsidRDefault="00CF1C2B" w:rsidP="00CF1C2B">
            <w:pPr>
              <w:pStyle w:val="Sothutu-1so"/>
              <w:spacing w:before="120" w:after="120" w:line="276" w:lineRule="auto"/>
              <w:jc w:val="center"/>
              <w:rPr>
                <w:szCs w:val="24"/>
              </w:rPr>
            </w:pPr>
            <w:r>
              <w:rPr>
                <w:szCs w:val="24"/>
              </w:rPr>
              <w:t>Y</w:t>
            </w:r>
          </w:p>
        </w:tc>
        <w:tc>
          <w:tcPr>
            <w:tcW w:w="7380" w:type="dxa"/>
          </w:tcPr>
          <w:p w14:paraId="2F2F0C4F" w14:textId="5B4C6FDC" w:rsidR="00CF1C2B" w:rsidRDefault="00CF1C2B" w:rsidP="00CF1C2B">
            <w:pPr>
              <w:pStyle w:val="Sothutu-1so"/>
              <w:spacing w:before="120" w:after="120" w:line="276" w:lineRule="auto"/>
              <w:rPr>
                <w:szCs w:val="24"/>
              </w:rPr>
            </w:pPr>
            <w:r>
              <w:rPr>
                <w:szCs w:val="24"/>
              </w:rPr>
              <w:t>Bao gồm 2 trạng thái:</w:t>
            </w:r>
          </w:p>
          <w:p w14:paraId="3AF8068B" w14:textId="7CCA3780" w:rsidR="00CF1C2B" w:rsidRDefault="00CF1C2B" w:rsidP="00CF1C2B">
            <w:pPr>
              <w:pStyle w:val="Sothutu-1so"/>
              <w:numPr>
                <w:ilvl w:val="0"/>
                <w:numId w:val="11"/>
              </w:numPr>
              <w:spacing w:before="120" w:after="120" w:line="276" w:lineRule="auto"/>
              <w:rPr>
                <w:szCs w:val="24"/>
              </w:rPr>
            </w:pPr>
            <w:r>
              <w:rPr>
                <w:szCs w:val="24"/>
              </w:rPr>
              <w:t>‘DR’ : Nháp: Chứng từ mới tạo, trước khi CO bản ghi hoặc sau khi RA bản ghi</w:t>
            </w:r>
          </w:p>
          <w:p w14:paraId="49008230" w14:textId="78F12349" w:rsidR="00CF1C2B" w:rsidRPr="00311EE8" w:rsidRDefault="00CF1C2B" w:rsidP="00CF1C2B">
            <w:pPr>
              <w:pStyle w:val="Sothutu-1so"/>
              <w:numPr>
                <w:ilvl w:val="0"/>
                <w:numId w:val="11"/>
              </w:numPr>
              <w:spacing w:before="120" w:after="120" w:line="276" w:lineRule="auto"/>
              <w:rPr>
                <w:szCs w:val="24"/>
              </w:rPr>
            </w:pPr>
            <w:r>
              <w:rPr>
                <w:szCs w:val="24"/>
              </w:rPr>
              <w:t>‘CO’ : Hoàn thành: sau khi CO bản ghi</w:t>
            </w:r>
          </w:p>
        </w:tc>
      </w:tr>
      <w:tr w:rsidR="00CF1C2B" w:rsidRPr="00FF37CC" w14:paraId="671BB155" w14:textId="77777777" w:rsidTr="00CF1C2B">
        <w:trPr>
          <w:gridAfter w:val="1"/>
          <w:wAfter w:w="14737" w:type="dxa"/>
          <w:cantSplit/>
          <w:trHeight w:val="827"/>
        </w:trPr>
        <w:tc>
          <w:tcPr>
            <w:tcW w:w="1800" w:type="dxa"/>
          </w:tcPr>
          <w:p w14:paraId="1335E902" w14:textId="7A9AEB5E" w:rsidR="00CF1C2B" w:rsidRDefault="00CF1C2B" w:rsidP="00CF1C2B">
            <w:pPr>
              <w:pStyle w:val="Sothutu-1so"/>
              <w:spacing w:before="120" w:after="120" w:line="276" w:lineRule="auto"/>
              <w:jc w:val="left"/>
              <w:rPr>
                <w:szCs w:val="24"/>
              </w:rPr>
            </w:pPr>
            <w:r>
              <w:rPr>
                <w:szCs w:val="24"/>
              </w:rPr>
              <w:t>Đã kết thúc</w:t>
            </w:r>
          </w:p>
        </w:tc>
        <w:tc>
          <w:tcPr>
            <w:tcW w:w="1980" w:type="dxa"/>
          </w:tcPr>
          <w:p w14:paraId="1638A1D5" w14:textId="219C5C37" w:rsidR="00CF1C2B" w:rsidRPr="00555E4D" w:rsidRDefault="006F4B8C" w:rsidP="00CF1C2B">
            <w:pPr>
              <w:ind w:left="0"/>
            </w:pPr>
            <w:r w:rsidRPr="006F4B8C">
              <w:rPr>
                <w:highlight w:val="yellow"/>
              </w:rPr>
              <w:t>IS_FINISH</w:t>
            </w:r>
          </w:p>
        </w:tc>
        <w:tc>
          <w:tcPr>
            <w:tcW w:w="1417" w:type="dxa"/>
          </w:tcPr>
          <w:p w14:paraId="68E50D0B" w14:textId="77777777" w:rsidR="00CF1C2B" w:rsidRDefault="00CF1C2B" w:rsidP="00CF1C2B">
            <w:pPr>
              <w:ind w:left="0"/>
            </w:pPr>
            <w:r>
              <w:t>Boolean</w:t>
            </w:r>
          </w:p>
          <w:p w14:paraId="15A53363" w14:textId="36323FBB" w:rsidR="00CF1C2B" w:rsidRDefault="00CF1C2B" w:rsidP="00CF1C2B">
            <w:pPr>
              <w:ind w:left="0"/>
            </w:pPr>
            <w:r>
              <w:t>Check box</w:t>
            </w:r>
          </w:p>
        </w:tc>
        <w:tc>
          <w:tcPr>
            <w:tcW w:w="630" w:type="dxa"/>
          </w:tcPr>
          <w:p w14:paraId="7DB1099E" w14:textId="77777777" w:rsidR="00CF1C2B" w:rsidRDefault="00CF1C2B" w:rsidP="00CF1C2B">
            <w:pPr>
              <w:pStyle w:val="Sothutu-1so"/>
              <w:spacing w:before="120" w:after="120" w:line="276" w:lineRule="auto"/>
              <w:jc w:val="left"/>
              <w:rPr>
                <w:szCs w:val="24"/>
              </w:rPr>
            </w:pPr>
          </w:p>
        </w:tc>
        <w:tc>
          <w:tcPr>
            <w:tcW w:w="540" w:type="dxa"/>
          </w:tcPr>
          <w:p w14:paraId="0BCAFC7F" w14:textId="693B7CA4" w:rsidR="00CF1C2B" w:rsidRDefault="00CF1C2B" w:rsidP="00CF1C2B">
            <w:pPr>
              <w:pStyle w:val="Sothutu-1so"/>
              <w:spacing w:before="120" w:after="120" w:line="276" w:lineRule="auto"/>
              <w:jc w:val="left"/>
              <w:rPr>
                <w:szCs w:val="24"/>
              </w:rPr>
            </w:pPr>
            <w:r>
              <w:rPr>
                <w:szCs w:val="24"/>
              </w:rPr>
              <w:t>N</w:t>
            </w:r>
          </w:p>
        </w:tc>
        <w:tc>
          <w:tcPr>
            <w:tcW w:w="450" w:type="dxa"/>
          </w:tcPr>
          <w:p w14:paraId="05453EA0" w14:textId="759E347C" w:rsidR="00CF1C2B" w:rsidRDefault="00CF1C2B" w:rsidP="00CF1C2B">
            <w:pPr>
              <w:pStyle w:val="Sothutu-1so"/>
              <w:spacing w:before="120" w:after="120" w:line="276" w:lineRule="auto"/>
              <w:jc w:val="left"/>
              <w:rPr>
                <w:szCs w:val="24"/>
              </w:rPr>
            </w:pPr>
            <w:r>
              <w:rPr>
                <w:szCs w:val="24"/>
              </w:rPr>
              <w:t>N</w:t>
            </w:r>
          </w:p>
        </w:tc>
        <w:tc>
          <w:tcPr>
            <w:tcW w:w="540" w:type="dxa"/>
          </w:tcPr>
          <w:p w14:paraId="6A49A998" w14:textId="77777777" w:rsidR="00CF1C2B" w:rsidRDefault="00CF1C2B" w:rsidP="00CF1C2B">
            <w:pPr>
              <w:pStyle w:val="Sothutu-1so"/>
              <w:spacing w:before="120" w:after="120" w:line="276" w:lineRule="auto"/>
              <w:jc w:val="center"/>
              <w:rPr>
                <w:strike/>
                <w:szCs w:val="24"/>
              </w:rPr>
            </w:pPr>
            <w:r w:rsidRPr="00B66C50">
              <w:rPr>
                <w:strike/>
                <w:szCs w:val="24"/>
              </w:rPr>
              <w:t>N</w:t>
            </w:r>
          </w:p>
          <w:p w14:paraId="4C80333A" w14:textId="26FC1CD6" w:rsidR="00CF1C2B" w:rsidRPr="00B66C50" w:rsidRDefault="00CF1C2B" w:rsidP="00CF1C2B">
            <w:pPr>
              <w:pStyle w:val="Sothutu-1so"/>
              <w:spacing w:before="120" w:after="120" w:line="276" w:lineRule="auto"/>
              <w:jc w:val="center"/>
              <w:rPr>
                <w:szCs w:val="24"/>
              </w:rPr>
            </w:pPr>
            <w:r w:rsidRPr="00B66C50">
              <w:rPr>
                <w:szCs w:val="24"/>
                <w:highlight w:val="yellow"/>
              </w:rPr>
              <w:t>y</w:t>
            </w:r>
          </w:p>
        </w:tc>
        <w:tc>
          <w:tcPr>
            <w:tcW w:w="7380" w:type="dxa"/>
          </w:tcPr>
          <w:p w14:paraId="6D3A0D43" w14:textId="1DB2CFAA" w:rsidR="00CF1C2B" w:rsidRPr="00311EE8" w:rsidRDefault="00CF1C2B" w:rsidP="00CF1C2B">
            <w:pPr>
              <w:pStyle w:val="Sothutu-1so"/>
              <w:spacing w:before="120" w:after="120" w:line="276" w:lineRule="auto"/>
              <w:rPr>
                <w:szCs w:val="24"/>
              </w:rPr>
            </w:pPr>
            <w:r>
              <w:rPr>
                <w:szCs w:val="24"/>
              </w:rPr>
              <w:t>Cập nhật từ trên bản web về mobile</w:t>
            </w:r>
          </w:p>
        </w:tc>
      </w:tr>
      <w:tr w:rsidR="00CF1C2B" w:rsidRPr="00FF37CC" w14:paraId="18A6089E" w14:textId="042FAB57" w:rsidTr="00CF1C2B">
        <w:trPr>
          <w:cantSplit/>
          <w:trHeight w:val="827"/>
        </w:trPr>
        <w:tc>
          <w:tcPr>
            <w:tcW w:w="14737" w:type="dxa"/>
            <w:gridSpan w:val="8"/>
          </w:tcPr>
          <w:p w14:paraId="53CA72E1" w14:textId="4E0CCC28" w:rsidR="00CF1C2B" w:rsidRPr="00311EE8" w:rsidRDefault="00CF1C2B" w:rsidP="00CF1C2B">
            <w:pPr>
              <w:pStyle w:val="Sothutu-1so"/>
              <w:spacing w:before="120" w:after="120" w:line="276" w:lineRule="auto"/>
              <w:rPr>
                <w:szCs w:val="24"/>
              </w:rPr>
            </w:pPr>
            <w:r w:rsidRPr="001E5A81">
              <w:rPr>
                <w:b/>
                <w:szCs w:val="24"/>
              </w:rPr>
              <w:t xml:space="preserve">Group: Thông tin </w:t>
            </w:r>
            <w:r>
              <w:rPr>
                <w:b/>
                <w:szCs w:val="24"/>
              </w:rPr>
              <w:t>bản ghi</w:t>
            </w:r>
          </w:p>
        </w:tc>
        <w:tc>
          <w:tcPr>
            <w:tcW w:w="14737" w:type="dxa"/>
          </w:tcPr>
          <w:p w14:paraId="33CCEA52" w14:textId="45556379" w:rsidR="00CF1C2B" w:rsidRPr="00FF37CC" w:rsidRDefault="00CF1C2B" w:rsidP="00CF1C2B">
            <w:pPr>
              <w:widowControl/>
              <w:spacing w:line="240" w:lineRule="auto"/>
              <w:ind w:left="0"/>
            </w:pPr>
          </w:p>
        </w:tc>
      </w:tr>
      <w:tr w:rsidR="00CF1C2B" w:rsidRPr="00FF37CC" w14:paraId="22F3BF3C" w14:textId="77777777" w:rsidTr="00CF1C2B">
        <w:trPr>
          <w:gridAfter w:val="1"/>
          <w:wAfter w:w="14737" w:type="dxa"/>
          <w:cantSplit/>
          <w:trHeight w:val="827"/>
        </w:trPr>
        <w:tc>
          <w:tcPr>
            <w:tcW w:w="1800" w:type="dxa"/>
          </w:tcPr>
          <w:p w14:paraId="7D6994AC" w14:textId="36868642" w:rsidR="00CF1C2B" w:rsidRDefault="00CF1C2B" w:rsidP="00CF1C2B">
            <w:pPr>
              <w:pStyle w:val="Sothutu-1so"/>
              <w:spacing w:before="120" w:after="120" w:line="276" w:lineRule="auto"/>
              <w:jc w:val="left"/>
              <w:rPr>
                <w:szCs w:val="24"/>
              </w:rPr>
            </w:pPr>
            <w:r>
              <w:rPr>
                <w:szCs w:val="24"/>
              </w:rPr>
              <w:t>Người tạo</w:t>
            </w:r>
          </w:p>
        </w:tc>
        <w:tc>
          <w:tcPr>
            <w:tcW w:w="1980" w:type="dxa"/>
          </w:tcPr>
          <w:p w14:paraId="56799720" w14:textId="7BF52276" w:rsidR="00CF1C2B" w:rsidRPr="007E2602" w:rsidRDefault="007E2602" w:rsidP="00CF1C2B">
            <w:pPr>
              <w:ind w:left="0"/>
              <w:rPr>
                <w:highlight w:val="yellow"/>
              </w:rPr>
            </w:pPr>
            <w:r w:rsidRPr="007E2602">
              <w:rPr>
                <w:szCs w:val="24"/>
                <w:highlight w:val="yellow"/>
              </w:rPr>
              <w:t>CREATEDBY</w:t>
            </w:r>
          </w:p>
        </w:tc>
        <w:tc>
          <w:tcPr>
            <w:tcW w:w="1417" w:type="dxa"/>
          </w:tcPr>
          <w:p w14:paraId="73183A1E" w14:textId="77777777" w:rsidR="00CF1C2B" w:rsidRDefault="00CF1C2B" w:rsidP="00CF1C2B">
            <w:pPr>
              <w:ind w:left="0"/>
            </w:pPr>
            <w:r>
              <w:t>String</w:t>
            </w:r>
          </w:p>
          <w:p w14:paraId="11A77E38" w14:textId="611E20FC" w:rsidR="00CF1C2B" w:rsidRDefault="00CF1C2B" w:rsidP="00CF1C2B">
            <w:pPr>
              <w:ind w:left="0"/>
            </w:pPr>
            <w:r>
              <w:t>Text box</w:t>
            </w:r>
          </w:p>
        </w:tc>
        <w:tc>
          <w:tcPr>
            <w:tcW w:w="630" w:type="dxa"/>
          </w:tcPr>
          <w:p w14:paraId="61A1EAC8" w14:textId="0DF18627" w:rsidR="00CF1C2B" w:rsidRDefault="00CF1C2B" w:rsidP="00CF1C2B">
            <w:pPr>
              <w:pStyle w:val="Sothutu-1so"/>
              <w:spacing w:before="120" w:after="120" w:line="276" w:lineRule="auto"/>
              <w:jc w:val="left"/>
              <w:rPr>
                <w:szCs w:val="24"/>
              </w:rPr>
            </w:pPr>
            <w:r>
              <w:rPr>
                <w:szCs w:val="24"/>
              </w:rPr>
              <w:t>50</w:t>
            </w:r>
          </w:p>
        </w:tc>
        <w:tc>
          <w:tcPr>
            <w:tcW w:w="540" w:type="dxa"/>
          </w:tcPr>
          <w:p w14:paraId="1BB8DC97" w14:textId="6286F01C" w:rsidR="00CF1C2B" w:rsidRDefault="00CF1C2B" w:rsidP="00CF1C2B">
            <w:pPr>
              <w:pStyle w:val="Sothutu-1so"/>
              <w:spacing w:before="120" w:after="120" w:line="276" w:lineRule="auto"/>
              <w:jc w:val="left"/>
              <w:rPr>
                <w:szCs w:val="24"/>
              </w:rPr>
            </w:pPr>
            <w:r>
              <w:rPr>
                <w:szCs w:val="24"/>
              </w:rPr>
              <w:t>Y</w:t>
            </w:r>
          </w:p>
        </w:tc>
        <w:tc>
          <w:tcPr>
            <w:tcW w:w="450" w:type="dxa"/>
          </w:tcPr>
          <w:p w14:paraId="1DF34FD8" w14:textId="5FEF6371" w:rsidR="00CF1C2B" w:rsidRDefault="00CF1C2B" w:rsidP="00CF1C2B">
            <w:pPr>
              <w:pStyle w:val="Sothutu-1so"/>
              <w:spacing w:before="120" w:after="120" w:line="276" w:lineRule="auto"/>
              <w:jc w:val="left"/>
              <w:rPr>
                <w:szCs w:val="24"/>
              </w:rPr>
            </w:pPr>
            <w:r>
              <w:rPr>
                <w:szCs w:val="24"/>
              </w:rPr>
              <w:t>N</w:t>
            </w:r>
          </w:p>
        </w:tc>
        <w:tc>
          <w:tcPr>
            <w:tcW w:w="540" w:type="dxa"/>
          </w:tcPr>
          <w:p w14:paraId="1A4AD3C8" w14:textId="2CD14BD8" w:rsidR="00CF1C2B" w:rsidRDefault="00CF1C2B" w:rsidP="00CF1C2B">
            <w:pPr>
              <w:pStyle w:val="Sothutu-1so"/>
              <w:spacing w:before="120" w:after="120" w:line="276" w:lineRule="auto"/>
              <w:jc w:val="center"/>
              <w:rPr>
                <w:szCs w:val="24"/>
              </w:rPr>
            </w:pPr>
            <w:r>
              <w:rPr>
                <w:szCs w:val="24"/>
              </w:rPr>
              <w:t>N</w:t>
            </w:r>
          </w:p>
        </w:tc>
        <w:tc>
          <w:tcPr>
            <w:tcW w:w="7380" w:type="dxa"/>
          </w:tcPr>
          <w:p w14:paraId="0E8DBCC7" w14:textId="77777777" w:rsidR="00CF1C2B" w:rsidRDefault="00CF1C2B" w:rsidP="00CF1C2B">
            <w:pPr>
              <w:pStyle w:val="Sothutu-1so"/>
              <w:spacing w:before="120" w:after="120" w:line="276" w:lineRule="auto"/>
              <w:rPr>
                <w:szCs w:val="24"/>
              </w:rPr>
            </w:pPr>
            <w:r>
              <w:rPr>
                <w:szCs w:val="24"/>
              </w:rPr>
              <w:t xml:space="preserve">Là user tạo chứng từ </w:t>
            </w:r>
          </w:p>
          <w:p w14:paraId="43AB6FFB" w14:textId="6BA75C53" w:rsidR="00CF1C2B" w:rsidRPr="00311EE8" w:rsidRDefault="00CF1C2B" w:rsidP="00CF1C2B">
            <w:pPr>
              <w:pStyle w:val="Sothutu-1so"/>
              <w:spacing w:before="120" w:after="120" w:line="276" w:lineRule="auto"/>
              <w:rPr>
                <w:szCs w:val="24"/>
              </w:rPr>
            </w:pPr>
            <w:r>
              <w:rPr>
                <w:szCs w:val="24"/>
              </w:rPr>
              <w:t>Hiển thị {Mã nhân viên}- {Tên}</w:t>
            </w:r>
          </w:p>
        </w:tc>
      </w:tr>
      <w:tr w:rsidR="00CF1C2B" w:rsidRPr="00FF37CC" w14:paraId="1F21A925" w14:textId="77777777" w:rsidTr="00CF1C2B">
        <w:trPr>
          <w:gridAfter w:val="1"/>
          <w:wAfter w:w="14737" w:type="dxa"/>
          <w:cantSplit/>
          <w:trHeight w:val="827"/>
        </w:trPr>
        <w:tc>
          <w:tcPr>
            <w:tcW w:w="1800" w:type="dxa"/>
          </w:tcPr>
          <w:p w14:paraId="038EDABC" w14:textId="1ECE024E" w:rsidR="00CF1C2B" w:rsidRDefault="00CF1C2B" w:rsidP="00CF1C2B">
            <w:pPr>
              <w:pStyle w:val="Sothutu-1so"/>
              <w:spacing w:before="120" w:after="120" w:line="276" w:lineRule="auto"/>
              <w:jc w:val="left"/>
              <w:rPr>
                <w:szCs w:val="24"/>
              </w:rPr>
            </w:pPr>
            <w:r>
              <w:rPr>
                <w:szCs w:val="24"/>
              </w:rPr>
              <w:t>Ngày tạo</w:t>
            </w:r>
          </w:p>
        </w:tc>
        <w:tc>
          <w:tcPr>
            <w:tcW w:w="1980" w:type="dxa"/>
          </w:tcPr>
          <w:p w14:paraId="1A6A0CFB" w14:textId="36C087C6" w:rsidR="00CF1C2B" w:rsidRPr="007E2602" w:rsidRDefault="00CF1C2B" w:rsidP="00CF1C2B">
            <w:pPr>
              <w:ind w:left="0"/>
              <w:rPr>
                <w:highlight w:val="yellow"/>
              </w:rPr>
            </w:pPr>
            <w:r w:rsidRPr="007E2602">
              <w:rPr>
                <w:szCs w:val="24"/>
                <w:highlight w:val="yellow"/>
              </w:rPr>
              <w:t>CREATED</w:t>
            </w:r>
          </w:p>
        </w:tc>
        <w:tc>
          <w:tcPr>
            <w:tcW w:w="1417" w:type="dxa"/>
          </w:tcPr>
          <w:p w14:paraId="7180B2E0" w14:textId="2D57AC06" w:rsidR="00CF1C2B" w:rsidRDefault="00CF1C2B" w:rsidP="00CF1C2B">
            <w:pPr>
              <w:ind w:left="0"/>
            </w:pPr>
            <w:r>
              <w:t>Date</w:t>
            </w:r>
          </w:p>
        </w:tc>
        <w:tc>
          <w:tcPr>
            <w:tcW w:w="630" w:type="dxa"/>
          </w:tcPr>
          <w:p w14:paraId="715B3654" w14:textId="04B24E37" w:rsidR="00CF1C2B" w:rsidRDefault="00CF1C2B" w:rsidP="00CF1C2B">
            <w:pPr>
              <w:pStyle w:val="Sothutu-1so"/>
              <w:spacing w:before="120" w:after="120" w:line="276" w:lineRule="auto"/>
              <w:jc w:val="left"/>
              <w:rPr>
                <w:szCs w:val="24"/>
              </w:rPr>
            </w:pPr>
            <w:r>
              <w:rPr>
                <w:szCs w:val="24"/>
              </w:rPr>
              <w:t>20</w:t>
            </w:r>
          </w:p>
        </w:tc>
        <w:tc>
          <w:tcPr>
            <w:tcW w:w="540" w:type="dxa"/>
          </w:tcPr>
          <w:p w14:paraId="53403790" w14:textId="49203777" w:rsidR="00CF1C2B" w:rsidRDefault="00CF1C2B" w:rsidP="00CF1C2B">
            <w:pPr>
              <w:pStyle w:val="Sothutu-1so"/>
              <w:spacing w:before="120" w:after="120" w:line="276" w:lineRule="auto"/>
              <w:jc w:val="left"/>
              <w:rPr>
                <w:szCs w:val="24"/>
              </w:rPr>
            </w:pPr>
            <w:r>
              <w:rPr>
                <w:szCs w:val="24"/>
              </w:rPr>
              <w:t>Y</w:t>
            </w:r>
          </w:p>
        </w:tc>
        <w:tc>
          <w:tcPr>
            <w:tcW w:w="450" w:type="dxa"/>
          </w:tcPr>
          <w:p w14:paraId="61A083AD" w14:textId="51EB91FE" w:rsidR="00CF1C2B" w:rsidRDefault="00CF1C2B" w:rsidP="00CF1C2B">
            <w:pPr>
              <w:pStyle w:val="Sothutu-1so"/>
              <w:spacing w:before="120" w:after="120" w:line="276" w:lineRule="auto"/>
              <w:jc w:val="left"/>
              <w:rPr>
                <w:szCs w:val="24"/>
              </w:rPr>
            </w:pPr>
            <w:r>
              <w:rPr>
                <w:szCs w:val="24"/>
              </w:rPr>
              <w:t>N</w:t>
            </w:r>
          </w:p>
        </w:tc>
        <w:tc>
          <w:tcPr>
            <w:tcW w:w="540" w:type="dxa"/>
          </w:tcPr>
          <w:p w14:paraId="65E8610E" w14:textId="3AE27166" w:rsidR="00CF1C2B" w:rsidRDefault="00CF1C2B" w:rsidP="00CF1C2B">
            <w:pPr>
              <w:pStyle w:val="Sothutu-1so"/>
              <w:spacing w:before="120" w:after="120" w:line="276" w:lineRule="auto"/>
              <w:jc w:val="center"/>
              <w:rPr>
                <w:szCs w:val="24"/>
              </w:rPr>
            </w:pPr>
            <w:r>
              <w:rPr>
                <w:szCs w:val="24"/>
              </w:rPr>
              <w:t>N</w:t>
            </w:r>
          </w:p>
        </w:tc>
        <w:tc>
          <w:tcPr>
            <w:tcW w:w="7380" w:type="dxa"/>
          </w:tcPr>
          <w:p w14:paraId="1EE054CB" w14:textId="36937215" w:rsidR="00CF1C2B" w:rsidRPr="00311EE8" w:rsidRDefault="00CF1C2B" w:rsidP="00CF1C2B">
            <w:pPr>
              <w:pStyle w:val="Sothutu-1so"/>
              <w:spacing w:before="120" w:after="120" w:line="276" w:lineRule="auto"/>
              <w:rPr>
                <w:szCs w:val="24"/>
              </w:rPr>
            </w:pPr>
          </w:p>
        </w:tc>
      </w:tr>
      <w:tr w:rsidR="00CF1C2B" w:rsidRPr="00FF37CC" w14:paraId="6523D24F" w14:textId="77777777" w:rsidTr="00CF1C2B">
        <w:trPr>
          <w:gridAfter w:val="1"/>
          <w:wAfter w:w="14737" w:type="dxa"/>
          <w:cantSplit/>
          <w:trHeight w:val="827"/>
        </w:trPr>
        <w:tc>
          <w:tcPr>
            <w:tcW w:w="1800" w:type="dxa"/>
          </w:tcPr>
          <w:p w14:paraId="7A942192" w14:textId="2647828C" w:rsidR="00CF1C2B" w:rsidRDefault="00CF1C2B" w:rsidP="00CF1C2B">
            <w:pPr>
              <w:pStyle w:val="Sothutu-1so"/>
              <w:spacing w:before="120" w:after="120" w:line="276" w:lineRule="auto"/>
              <w:jc w:val="left"/>
              <w:rPr>
                <w:szCs w:val="24"/>
              </w:rPr>
            </w:pPr>
            <w:r>
              <w:rPr>
                <w:szCs w:val="24"/>
              </w:rPr>
              <w:lastRenderedPageBreak/>
              <w:t>Người cập nhật</w:t>
            </w:r>
          </w:p>
        </w:tc>
        <w:tc>
          <w:tcPr>
            <w:tcW w:w="1980" w:type="dxa"/>
          </w:tcPr>
          <w:p w14:paraId="1FD8E895" w14:textId="47A046F4" w:rsidR="00CF1C2B" w:rsidRPr="007E2602" w:rsidRDefault="00CF1C2B" w:rsidP="00CF1C2B">
            <w:pPr>
              <w:ind w:left="0"/>
              <w:rPr>
                <w:highlight w:val="yellow"/>
              </w:rPr>
            </w:pPr>
            <w:r w:rsidRPr="007E2602">
              <w:rPr>
                <w:szCs w:val="24"/>
                <w:highlight w:val="yellow"/>
              </w:rPr>
              <w:t>UPDATEDBY</w:t>
            </w:r>
          </w:p>
        </w:tc>
        <w:tc>
          <w:tcPr>
            <w:tcW w:w="1417" w:type="dxa"/>
          </w:tcPr>
          <w:p w14:paraId="55CF1AE3" w14:textId="77777777" w:rsidR="00CF1C2B" w:rsidRDefault="00CF1C2B" w:rsidP="00CF1C2B">
            <w:pPr>
              <w:ind w:left="0"/>
            </w:pPr>
            <w:r>
              <w:t>String</w:t>
            </w:r>
          </w:p>
          <w:p w14:paraId="5F5F706C" w14:textId="05475002" w:rsidR="00CF1C2B" w:rsidRDefault="00CF1C2B" w:rsidP="00CF1C2B">
            <w:pPr>
              <w:ind w:left="0"/>
            </w:pPr>
            <w:r>
              <w:t>Text box</w:t>
            </w:r>
          </w:p>
        </w:tc>
        <w:tc>
          <w:tcPr>
            <w:tcW w:w="630" w:type="dxa"/>
          </w:tcPr>
          <w:p w14:paraId="6B68C655" w14:textId="30ED0897" w:rsidR="00CF1C2B" w:rsidRDefault="00CF1C2B" w:rsidP="00CF1C2B">
            <w:pPr>
              <w:pStyle w:val="Sothutu-1so"/>
              <w:spacing w:before="120" w:after="120" w:line="276" w:lineRule="auto"/>
              <w:jc w:val="left"/>
              <w:rPr>
                <w:szCs w:val="24"/>
              </w:rPr>
            </w:pPr>
            <w:r>
              <w:rPr>
                <w:szCs w:val="24"/>
              </w:rPr>
              <w:t>50</w:t>
            </w:r>
          </w:p>
        </w:tc>
        <w:tc>
          <w:tcPr>
            <w:tcW w:w="540" w:type="dxa"/>
          </w:tcPr>
          <w:p w14:paraId="2D8DA8AF" w14:textId="1DB70D16" w:rsidR="00CF1C2B" w:rsidRDefault="00CF1C2B" w:rsidP="00CF1C2B">
            <w:pPr>
              <w:pStyle w:val="Sothutu-1so"/>
              <w:spacing w:before="120" w:after="120" w:line="276" w:lineRule="auto"/>
              <w:jc w:val="left"/>
              <w:rPr>
                <w:szCs w:val="24"/>
              </w:rPr>
            </w:pPr>
            <w:r>
              <w:rPr>
                <w:szCs w:val="24"/>
              </w:rPr>
              <w:t>Y</w:t>
            </w:r>
          </w:p>
        </w:tc>
        <w:tc>
          <w:tcPr>
            <w:tcW w:w="450" w:type="dxa"/>
          </w:tcPr>
          <w:p w14:paraId="2E8D1A84" w14:textId="176A6B24" w:rsidR="00CF1C2B" w:rsidRDefault="00CF1C2B" w:rsidP="00CF1C2B">
            <w:pPr>
              <w:pStyle w:val="Sothutu-1so"/>
              <w:spacing w:before="120" w:after="120" w:line="276" w:lineRule="auto"/>
              <w:jc w:val="left"/>
              <w:rPr>
                <w:szCs w:val="24"/>
              </w:rPr>
            </w:pPr>
            <w:r>
              <w:rPr>
                <w:szCs w:val="24"/>
              </w:rPr>
              <w:t>N</w:t>
            </w:r>
          </w:p>
        </w:tc>
        <w:tc>
          <w:tcPr>
            <w:tcW w:w="540" w:type="dxa"/>
          </w:tcPr>
          <w:p w14:paraId="763F04BB" w14:textId="0B83E7F8" w:rsidR="00CF1C2B" w:rsidRDefault="00CF1C2B" w:rsidP="00CF1C2B">
            <w:pPr>
              <w:pStyle w:val="Sothutu-1so"/>
              <w:spacing w:before="120" w:after="120" w:line="276" w:lineRule="auto"/>
              <w:jc w:val="center"/>
              <w:rPr>
                <w:szCs w:val="24"/>
              </w:rPr>
            </w:pPr>
            <w:r>
              <w:rPr>
                <w:szCs w:val="24"/>
              </w:rPr>
              <w:t>N</w:t>
            </w:r>
          </w:p>
        </w:tc>
        <w:tc>
          <w:tcPr>
            <w:tcW w:w="7380" w:type="dxa"/>
          </w:tcPr>
          <w:p w14:paraId="1B47FC14" w14:textId="77777777" w:rsidR="00CF1C2B" w:rsidRDefault="00CF1C2B" w:rsidP="00CF1C2B">
            <w:pPr>
              <w:pStyle w:val="Sothutu-1so"/>
              <w:spacing w:before="120" w:after="120" w:line="276" w:lineRule="auto"/>
              <w:rPr>
                <w:szCs w:val="24"/>
              </w:rPr>
            </w:pPr>
            <w:r>
              <w:rPr>
                <w:szCs w:val="24"/>
              </w:rPr>
              <w:t>Người cập nhật lại bất kì thông tin nào</w:t>
            </w:r>
          </w:p>
          <w:p w14:paraId="6AA55E69" w14:textId="0CDD2E42" w:rsidR="00CF1C2B" w:rsidRPr="00311EE8" w:rsidRDefault="00CF1C2B" w:rsidP="00CF1C2B">
            <w:pPr>
              <w:pStyle w:val="Sothutu-1so"/>
              <w:spacing w:before="120" w:after="120" w:line="276" w:lineRule="auto"/>
              <w:rPr>
                <w:szCs w:val="24"/>
              </w:rPr>
            </w:pPr>
            <w:r>
              <w:rPr>
                <w:szCs w:val="24"/>
              </w:rPr>
              <w:t>Hiển thị {Mã nhân viên}- {Tên}</w:t>
            </w:r>
          </w:p>
        </w:tc>
      </w:tr>
      <w:tr w:rsidR="00CF1C2B" w:rsidRPr="00FF37CC" w14:paraId="67F21A67" w14:textId="77777777" w:rsidTr="00CF1C2B">
        <w:trPr>
          <w:gridAfter w:val="1"/>
          <w:wAfter w:w="14737" w:type="dxa"/>
          <w:cantSplit/>
          <w:trHeight w:val="827"/>
        </w:trPr>
        <w:tc>
          <w:tcPr>
            <w:tcW w:w="1800" w:type="dxa"/>
          </w:tcPr>
          <w:p w14:paraId="2A029A15" w14:textId="4279839D" w:rsidR="00CF1C2B" w:rsidRDefault="00CF1C2B" w:rsidP="00CF1C2B">
            <w:pPr>
              <w:pStyle w:val="Sothutu-1so"/>
              <w:spacing w:before="120" w:after="120" w:line="276" w:lineRule="auto"/>
              <w:jc w:val="left"/>
              <w:rPr>
                <w:szCs w:val="24"/>
              </w:rPr>
            </w:pPr>
            <w:r>
              <w:rPr>
                <w:szCs w:val="24"/>
              </w:rPr>
              <w:t>Ngày cập nhật</w:t>
            </w:r>
          </w:p>
        </w:tc>
        <w:tc>
          <w:tcPr>
            <w:tcW w:w="1980" w:type="dxa"/>
          </w:tcPr>
          <w:p w14:paraId="40DDEF5F" w14:textId="6CAD343A" w:rsidR="00CF1C2B" w:rsidRPr="007E2602" w:rsidRDefault="007E2602" w:rsidP="00CF1C2B">
            <w:pPr>
              <w:ind w:left="0"/>
              <w:rPr>
                <w:highlight w:val="yellow"/>
              </w:rPr>
            </w:pPr>
            <w:r w:rsidRPr="007E2602">
              <w:rPr>
                <w:szCs w:val="24"/>
                <w:highlight w:val="yellow"/>
              </w:rPr>
              <w:t>UPDATED</w:t>
            </w:r>
          </w:p>
        </w:tc>
        <w:tc>
          <w:tcPr>
            <w:tcW w:w="1417" w:type="dxa"/>
          </w:tcPr>
          <w:p w14:paraId="1D34DDE4" w14:textId="1BD51287" w:rsidR="00CF1C2B" w:rsidRDefault="00CF1C2B" w:rsidP="00CF1C2B">
            <w:pPr>
              <w:ind w:left="0"/>
            </w:pPr>
            <w:r>
              <w:t>Date</w:t>
            </w:r>
          </w:p>
        </w:tc>
        <w:tc>
          <w:tcPr>
            <w:tcW w:w="630" w:type="dxa"/>
          </w:tcPr>
          <w:p w14:paraId="10312728" w14:textId="77777777" w:rsidR="00CF1C2B" w:rsidRDefault="00CF1C2B" w:rsidP="00CF1C2B">
            <w:pPr>
              <w:pStyle w:val="Sothutu-1so"/>
              <w:spacing w:before="120" w:after="120" w:line="276" w:lineRule="auto"/>
              <w:jc w:val="left"/>
              <w:rPr>
                <w:szCs w:val="24"/>
              </w:rPr>
            </w:pPr>
          </w:p>
        </w:tc>
        <w:tc>
          <w:tcPr>
            <w:tcW w:w="540" w:type="dxa"/>
          </w:tcPr>
          <w:p w14:paraId="48B7ED44" w14:textId="195D5699" w:rsidR="00CF1C2B" w:rsidRDefault="00CF1C2B" w:rsidP="00CF1C2B">
            <w:pPr>
              <w:pStyle w:val="Sothutu-1so"/>
              <w:spacing w:before="120" w:after="120" w:line="276" w:lineRule="auto"/>
              <w:jc w:val="left"/>
              <w:rPr>
                <w:szCs w:val="24"/>
              </w:rPr>
            </w:pPr>
            <w:r>
              <w:rPr>
                <w:szCs w:val="24"/>
              </w:rPr>
              <w:t>Y</w:t>
            </w:r>
          </w:p>
        </w:tc>
        <w:tc>
          <w:tcPr>
            <w:tcW w:w="450" w:type="dxa"/>
          </w:tcPr>
          <w:p w14:paraId="53162B55" w14:textId="7551FF52" w:rsidR="00CF1C2B" w:rsidRDefault="00CF1C2B" w:rsidP="00CF1C2B">
            <w:pPr>
              <w:pStyle w:val="Sothutu-1so"/>
              <w:spacing w:before="120" w:after="120" w:line="276" w:lineRule="auto"/>
              <w:jc w:val="left"/>
              <w:rPr>
                <w:szCs w:val="24"/>
              </w:rPr>
            </w:pPr>
            <w:r>
              <w:rPr>
                <w:szCs w:val="24"/>
              </w:rPr>
              <w:t>N</w:t>
            </w:r>
          </w:p>
        </w:tc>
        <w:tc>
          <w:tcPr>
            <w:tcW w:w="540" w:type="dxa"/>
          </w:tcPr>
          <w:p w14:paraId="14894FB9" w14:textId="42BE68AB" w:rsidR="00CF1C2B" w:rsidRDefault="00CF1C2B" w:rsidP="00CF1C2B">
            <w:pPr>
              <w:pStyle w:val="Sothutu-1so"/>
              <w:spacing w:before="120" w:after="120" w:line="276" w:lineRule="auto"/>
              <w:jc w:val="center"/>
              <w:rPr>
                <w:szCs w:val="24"/>
              </w:rPr>
            </w:pPr>
            <w:r>
              <w:rPr>
                <w:szCs w:val="24"/>
              </w:rPr>
              <w:t>N</w:t>
            </w:r>
          </w:p>
        </w:tc>
        <w:tc>
          <w:tcPr>
            <w:tcW w:w="7380" w:type="dxa"/>
          </w:tcPr>
          <w:p w14:paraId="72C418A3" w14:textId="59104ECA" w:rsidR="00CF1C2B" w:rsidRPr="00311EE8" w:rsidRDefault="00CF1C2B" w:rsidP="00CF1C2B">
            <w:pPr>
              <w:pStyle w:val="Sothutu-1so"/>
              <w:spacing w:before="120" w:after="120" w:line="276" w:lineRule="auto"/>
              <w:rPr>
                <w:szCs w:val="24"/>
              </w:rPr>
            </w:pPr>
          </w:p>
        </w:tc>
      </w:tr>
    </w:tbl>
    <w:p w14:paraId="268161A4" w14:textId="1C3E9417" w:rsidR="0053031B" w:rsidRDefault="0053031B" w:rsidP="00CF718E">
      <w:pPr>
        <w:ind w:left="0"/>
      </w:pPr>
    </w:p>
    <w:p w14:paraId="66799330" w14:textId="77777777" w:rsidR="00F5682C" w:rsidRPr="00FF37CC" w:rsidRDefault="00F5682C" w:rsidP="00CF718E">
      <w:pPr>
        <w:ind w:left="0"/>
      </w:pPr>
    </w:p>
    <w:p w14:paraId="7F4A119A" w14:textId="2F95F269" w:rsidR="00EE136C" w:rsidRPr="00FF37CC" w:rsidRDefault="00EE136C" w:rsidP="00CF718E">
      <w:pPr>
        <w:pStyle w:val="Heading6"/>
        <w:rPr>
          <w:sz w:val="24"/>
          <w:szCs w:val="24"/>
        </w:rPr>
      </w:pPr>
      <w:r w:rsidRPr="00FF37CC">
        <w:rPr>
          <w:sz w:val="24"/>
          <w:szCs w:val="24"/>
        </w:rPr>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E136C" w:rsidRPr="00FF37CC" w14:paraId="0F6A4E6A" w14:textId="77777777" w:rsidTr="00950191">
        <w:trPr>
          <w:trHeight w:val="530"/>
          <w:tblHeader/>
        </w:trPr>
        <w:tc>
          <w:tcPr>
            <w:tcW w:w="2424" w:type="dxa"/>
            <w:shd w:val="clear" w:color="auto" w:fill="D9D9D9"/>
          </w:tcPr>
          <w:p w14:paraId="1F789063" w14:textId="77777777" w:rsidR="00EE136C" w:rsidRPr="00FF37CC" w:rsidRDefault="00EE136C" w:rsidP="00CF718E">
            <w:pPr>
              <w:ind w:left="0"/>
              <w:rPr>
                <w:b/>
              </w:rPr>
            </w:pPr>
            <w:r w:rsidRPr="00FF37CC">
              <w:rPr>
                <w:b/>
              </w:rPr>
              <w:t>Thao tác</w:t>
            </w:r>
          </w:p>
        </w:tc>
        <w:tc>
          <w:tcPr>
            <w:tcW w:w="1176" w:type="dxa"/>
            <w:shd w:val="clear" w:color="auto" w:fill="D9D9D9"/>
          </w:tcPr>
          <w:p w14:paraId="6F47E128" w14:textId="77777777" w:rsidR="00EE136C" w:rsidRPr="00FF37CC" w:rsidRDefault="00EE136C" w:rsidP="00CF718E">
            <w:pPr>
              <w:ind w:left="0"/>
              <w:rPr>
                <w:b/>
                <w:color w:val="000000"/>
              </w:rPr>
            </w:pPr>
            <w:r w:rsidRPr="00FF37CC">
              <w:rPr>
                <w:b/>
                <w:color w:val="000000"/>
              </w:rPr>
              <w:t>Hiển thị</w:t>
            </w:r>
          </w:p>
        </w:tc>
        <w:tc>
          <w:tcPr>
            <w:tcW w:w="10710" w:type="dxa"/>
            <w:shd w:val="clear" w:color="auto" w:fill="D9D9D9"/>
          </w:tcPr>
          <w:p w14:paraId="3395A867" w14:textId="77777777" w:rsidR="00EE136C" w:rsidRPr="00FF37CC" w:rsidRDefault="00EE136C" w:rsidP="00CF718E">
            <w:pPr>
              <w:ind w:left="0"/>
              <w:rPr>
                <w:b/>
              </w:rPr>
            </w:pPr>
            <w:r w:rsidRPr="00FF37CC">
              <w:rPr>
                <w:b/>
              </w:rPr>
              <w:t>Mô tả</w:t>
            </w:r>
          </w:p>
        </w:tc>
      </w:tr>
      <w:tr w:rsidR="00EE136C" w:rsidRPr="00FF37CC" w14:paraId="6E84F416" w14:textId="77777777" w:rsidTr="00950191">
        <w:tc>
          <w:tcPr>
            <w:tcW w:w="2424" w:type="dxa"/>
          </w:tcPr>
          <w:p w14:paraId="0B02CC11" w14:textId="4CA34603" w:rsidR="00EE136C" w:rsidRPr="00FF37CC" w:rsidRDefault="00C819E1" w:rsidP="00CF718E">
            <w:pPr>
              <w:pStyle w:val="Sothutu-1so"/>
              <w:spacing w:before="120" w:line="276" w:lineRule="auto"/>
              <w:jc w:val="left"/>
              <w:rPr>
                <w:szCs w:val="24"/>
              </w:rPr>
            </w:pPr>
            <w:r>
              <w:rPr>
                <w:szCs w:val="24"/>
              </w:rPr>
              <w:t>Lưu</w:t>
            </w:r>
          </w:p>
        </w:tc>
        <w:tc>
          <w:tcPr>
            <w:tcW w:w="1176" w:type="dxa"/>
          </w:tcPr>
          <w:p w14:paraId="055B720F" w14:textId="77777777" w:rsidR="00EE136C" w:rsidRPr="00FF37CC" w:rsidRDefault="00EE136C" w:rsidP="00CF718E">
            <w:pPr>
              <w:pStyle w:val="Sothutu-1so"/>
              <w:spacing w:before="120" w:line="276" w:lineRule="auto"/>
              <w:jc w:val="left"/>
              <w:rPr>
                <w:szCs w:val="24"/>
              </w:rPr>
            </w:pPr>
            <w:r w:rsidRPr="00FF37CC">
              <w:rPr>
                <w:szCs w:val="24"/>
              </w:rPr>
              <w:t>Có</w:t>
            </w:r>
          </w:p>
        </w:tc>
        <w:tc>
          <w:tcPr>
            <w:tcW w:w="10710" w:type="dxa"/>
          </w:tcPr>
          <w:p w14:paraId="7F5CFF79" w14:textId="77777777" w:rsidR="00EE136C" w:rsidRPr="00581217" w:rsidRDefault="00581217" w:rsidP="00CF718E">
            <w:pPr>
              <w:pStyle w:val="Sothutu-1so"/>
              <w:spacing w:before="120" w:line="276" w:lineRule="auto"/>
              <w:rPr>
                <w:szCs w:val="24"/>
              </w:rPr>
            </w:pPr>
            <w:r w:rsidRPr="00581217">
              <w:rPr>
                <w:szCs w:val="24"/>
              </w:rPr>
              <w:t>Kiểm tra điệu kiện trước khi lưu:</w:t>
            </w:r>
          </w:p>
          <w:p w14:paraId="72DCF980" w14:textId="73E0E910" w:rsidR="00581217" w:rsidRPr="00581217" w:rsidRDefault="00581217" w:rsidP="004E37AB">
            <w:pPr>
              <w:pStyle w:val="ListParagraph"/>
              <w:numPr>
                <w:ilvl w:val="0"/>
                <w:numId w:val="47"/>
              </w:numPr>
              <w:spacing w:before="120" w:after="120" w:line="360" w:lineRule="auto"/>
              <w:ind w:left="260" w:right="72" w:hanging="260"/>
            </w:pPr>
            <w:r w:rsidRPr="00581217">
              <w:t>Tồn tại AD_ORG_ID từ bảng AD_ORG_BUDGET_ACCESS thỏa mãn:</w:t>
            </w:r>
          </w:p>
          <w:p w14:paraId="225C8DE6" w14:textId="77777777" w:rsidR="00581217" w:rsidRPr="00581217" w:rsidRDefault="00581217" w:rsidP="004E37AB">
            <w:pPr>
              <w:pStyle w:val="ListParagraph"/>
              <w:numPr>
                <w:ilvl w:val="1"/>
                <w:numId w:val="48"/>
              </w:numPr>
              <w:spacing w:before="120" w:after="120" w:line="360" w:lineRule="auto"/>
              <w:ind w:left="630" w:right="72"/>
            </w:pPr>
            <w:r w:rsidRPr="00581217">
              <w:t>Bằng C_STATEMENT.AD_Org_ID</w:t>
            </w:r>
          </w:p>
          <w:p w14:paraId="53BC87B2" w14:textId="77777777" w:rsidR="00581217" w:rsidRPr="00581217" w:rsidRDefault="00581217" w:rsidP="004E37AB">
            <w:pPr>
              <w:pStyle w:val="ListParagraph"/>
              <w:numPr>
                <w:ilvl w:val="1"/>
                <w:numId w:val="48"/>
              </w:numPr>
              <w:spacing w:before="120" w:after="120" w:line="360" w:lineRule="auto"/>
              <w:ind w:left="630" w:right="72"/>
            </w:pPr>
            <w:r w:rsidRPr="00581217">
              <w:t>ISACTIVE = ‘Y’</w:t>
            </w:r>
          </w:p>
          <w:p w14:paraId="02AE9B06" w14:textId="77777777" w:rsidR="00581217" w:rsidRPr="00581217" w:rsidRDefault="00581217" w:rsidP="004E37AB">
            <w:pPr>
              <w:pStyle w:val="ListParagraph"/>
              <w:numPr>
                <w:ilvl w:val="1"/>
                <w:numId w:val="48"/>
              </w:numPr>
              <w:spacing w:before="120" w:after="120" w:line="360" w:lineRule="auto"/>
              <w:ind w:left="630" w:right="72"/>
            </w:pPr>
            <w:r w:rsidRPr="00581217">
              <w:t>IS_DELETED = ‘N’</w:t>
            </w:r>
          </w:p>
          <w:p w14:paraId="7F7DE31B" w14:textId="77777777" w:rsidR="00581217" w:rsidRPr="00581217" w:rsidRDefault="00581217" w:rsidP="004E37AB">
            <w:pPr>
              <w:pStyle w:val="ListParagraph"/>
              <w:numPr>
                <w:ilvl w:val="0"/>
                <w:numId w:val="47"/>
              </w:numPr>
              <w:spacing w:before="120" w:after="120" w:line="360" w:lineRule="auto"/>
              <w:ind w:left="260" w:right="72" w:hanging="260"/>
            </w:pPr>
            <w:r w:rsidRPr="00581217">
              <w:t>Tồn tại C_DEPARTMENT_ID từ bảng C_DEPARTMENT_BUDGET_ACCESS thỏa mãn:</w:t>
            </w:r>
          </w:p>
          <w:p w14:paraId="1B7E9047" w14:textId="77777777" w:rsidR="00581217" w:rsidRPr="00581217" w:rsidRDefault="00581217" w:rsidP="004E37AB">
            <w:pPr>
              <w:pStyle w:val="ListParagraph"/>
              <w:numPr>
                <w:ilvl w:val="1"/>
                <w:numId w:val="48"/>
              </w:numPr>
              <w:spacing w:before="120" w:after="120" w:line="360" w:lineRule="auto"/>
              <w:ind w:left="630" w:right="72"/>
            </w:pPr>
            <w:r w:rsidRPr="00581217">
              <w:t>Bằng C_STATEMENT.C_Control_Department_ID</w:t>
            </w:r>
          </w:p>
          <w:p w14:paraId="6171BBF2" w14:textId="77777777" w:rsidR="00581217" w:rsidRPr="00581217" w:rsidRDefault="00581217" w:rsidP="004E37AB">
            <w:pPr>
              <w:pStyle w:val="ListParagraph"/>
              <w:numPr>
                <w:ilvl w:val="1"/>
                <w:numId w:val="48"/>
              </w:numPr>
              <w:spacing w:before="120" w:after="120" w:line="360" w:lineRule="auto"/>
              <w:ind w:left="630" w:right="72"/>
            </w:pPr>
            <w:r w:rsidRPr="00581217">
              <w:t>Có AD_ORG_ID = C_STATEMENT.AD_Org_ID</w:t>
            </w:r>
          </w:p>
          <w:p w14:paraId="6344300B" w14:textId="77777777" w:rsidR="00581217" w:rsidRPr="00581217" w:rsidRDefault="00581217" w:rsidP="004E37AB">
            <w:pPr>
              <w:pStyle w:val="ListParagraph"/>
              <w:numPr>
                <w:ilvl w:val="1"/>
                <w:numId w:val="48"/>
              </w:numPr>
              <w:spacing w:before="120" w:after="120" w:line="360" w:lineRule="auto"/>
              <w:ind w:left="630" w:right="72"/>
            </w:pPr>
            <w:r w:rsidRPr="00581217">
              <w:t>ISACTIVE = ‘Y’</w:t>
            </w:r>
          </w:p>
          <w:p w14:paraId="6492CB0F" w14:textId="743BC75C" w:rsidR="00581217" w:rsidRPr="00581217" w:rsidRDefault="00581217" w:rsidP="004E37AB">
            <w:pPr>
              <w:pStyle w:val="ListParagraph"/>
              <w:numPr>
                <w:ilvl w:val="1"/>
                <w:numId w:val="48"/>
              </w:numPr>
              <w:spacing w:before="120" w:after="120" w:line="360" w:lineRule="auto"/>
              <w:ind w:left="630" w:right="72"/>
            </w:pPr>
            <w:r w:rsidRPr="00581217">
              <w:t>IS_DELETED = ‘N’</w:t>
            </w:r>
          </w:p>
        </w:tc>
      </w:tr>
      <w:tr w:rsidR="004A506D" w:rsidRPr="00FF37CC" w14:paraId="2E31AEE9" w14:textId="77777777" w:rsidTr="00950191">
        <w:tc>
          <w:tcPr>
            <w:tcW w:w="2424" w:type="dxa"/>
          </w:tcPr>
          <w:p w14:paraId="28C59F7B" w14:textId="77777777" w:rsidR="004A506D" w:rsidRPr="00FF37CC" w:rsidRDefault="004A506D" w:rsidP="00CF718E">
            <w:pPr>
              <w:pStyle w:val="BodyText"/>
              <w:ind w:left="0"/>
              <w:jc w:val="left"/>
              <w:rPr>
                <w:lang w:eastAsia="ar-SA"/>
              </w:rPr>
            </w:pPr>
            <w:r w:rsidRPr="00FF37CC">
              <w:rPr>
                <w:lang w:eastAsia="ar-SA"/>
              </w:rPr>
              <w:t>Hoàn thành</w:t>
            </w:r>
          </w:p>
          <w:p w14:paraId="674039E5" w14:textId="40840527" w:rsidR="004A506D" w:rsidRPr="00FF37CC" w:rsidRDefault="004A506D" w:rsidP="00CF718E">
            <w:pPr>
              <w:pStyle w:val="Sothutu-1so"/>
              <w:spacing w:before="120" w:line="276" w:lineRule="auto"/>
              <w:jc w:val="left"/>
              <w:rPr>
                <w:szCs w:val="24"/>
              </w:rPr>
            </w:pPr>
            <w:r w:rsidRPr="00FF37CC">
              <w:rPr>
                <w:lang w:eastAsia="ar-SA"/>
              </w:rPr>
              <w:lastRenderedPageBreak/>
              <w:t>(CO)</w:t>
            </w:r>
          </w:p>
        </w:tc>
        <w:tc>
          <w:tcPr>
            <w:tcW w:w="1176" w:type="dxa"/>
          </w:tcPr>
          <w:p w14:paraId="25F9E86D" w14:textId="139C5E62" w:rsidR="004A506D" w:rsidRPr="00FF37CC" w:rsidRDefault="004A506D" w:rsidP="00CF718E">
            <w:pPr>
              <w:pStyle w:val="Sothutu-1so"/>
              <w:spacing w:before="120" w:line="276" w:lineRule="auto"/>
              <w:jc w:val="left"/>
              <w:rPr>
                <w:szCs w:val="24"/>
              </w:rPr>
            </w:pPr>
            <w:r w:rsidRPr="00FF37CC">
              <w:rPr>
                <w:lang w:eastAsia="ar-SA"/>
              </w:rPr>
              <w:lastRenderedPageBreak/>
              <w:t>Có</w:t>
            </w:r>
          </w:p>
        </w:tc>
        <w:tc>
          <w:tcPr>
            <w:tcW w:w="10710" w:type="dxa"/>
          </w:tcPr>
          <w:p w14:paraId="7D1D1EBA" w14:textId="77777777" w:rsidR="004A506D" w:rsidRDefault="004A506D" w:rsidP="00CF718E">
            <w:pPr>
              <w:pStyle w:val="Sothutu-1so"/>
              <w:spacing w:before="120" w:line="276" w:lineRule="auto"/>
              <w:rPr>
                <w:szCs w:val="24"/>
              </w:rPr>
            </w:pPr>
            <w:r>
              <w:rPr>
                <w:szCs w:val="24"/>
              </w:rPr>
              <w:t>Chuyển trạng thái chứng từ sang Hoàn thành</w:t>
            </w:r>
          </w:p>
          <w:p w14:paraId="6130D129" w14:textId="3A0C9879" w:rsidR="004A506D" w:rsidRDefault="004A506D" w:rsidP="00CF718E">
            <w:pPr>
              <w:pStyle w:val="Sothutu-1so"/>
              <w:spacing w:before="120" w:line="276" w:lineRule="auto"/>
              <w:rPr>
                <w:szCs w:val="24"/>
              </w:rPr>
            </w:pPr>
            <w:r>
              <w:rPr>
                <w:szCs w:val="24"/>
              </w:rPr>
              <w:lastRenderedPageBreak/>
              <w:t>Không cho phép sửa các trường dữ liệu</w:t>
            </w:r>
            <w:r w:rsidR="00B269D5">
              <w:rPr>
                <w:szCs w:val="24"/>
              </w:rPr>
              <w:t xml:space="preserve"> ở tất cả các tab</w:t>
            </w:r>
            <w:r>
              <w:rPr>
                <w:szCs w:val="24"/>
              </w:rPr>
              <w:t xml:space="preserve"> (trừ trường được quy định sửa dành cho user phòng tài chính)</w:t>
            </w:r>
          </w:p>
          <w:p w14:paraId="28D4FB05" w14:textId="77777777" w:rsidR="004A506D" w:rsidRDefault="004A506D" w:rsidP="00CF718E">
            <w:pPr>
              <w:pStyle w:val="Sothutu-1so"/>
              <w:spacing w:before="120" w:line="276" w:lineRule="auto"/>
              <w:rPr>
                <w:szCs w:val="24"/>
              </w:rPr>
            </w:pPr>
            <w:r>
              <w:rPr>
                <w:szCs w:val="24"/>
              </w:rPr>
              <w:t>Hiển thị chức năng Hủy hoàn thành (RA)</w:t>
            </w:r>
          </w:p>
          <w:p w14:paraId="0DAEC297" w14:textId="77777777" w:rsidR="004A506D" w:rsidRDefault="004A506D" w:rsidP="00CF718E">
            <w:pPr>
              <w:pStyle w:val="Sothutu-1so"/>
              <w:spacing w:before="120" w:line="276" w:lineRule="auto"/>
              <w:rPr>
                <w:szCs w:val="24"/>
              </w:rPr>
            </w:pPr>
            <w:r>
              <w:rPr>
                <w:szCs w:val="24"/>
              </w:rPr>
              <w:t>Chỉ cho CO thành công khi bản ghi có dữ liệu Tab chi tiết.</w:t>
            </w:r>
          </w:p>
          <w:p w14:paraId="0117574E" w14:textId="7D811261" w:rsidR="005B3BF9" w:rsidRDefault="000B30CB" w:rsidP="00CF718E">
            <w:pPr>
              <w:pStyle w:val="Sothutu-1so"/>
              <w:spacing w:before="120" w:line="276" w:lineRule="auto"/>
              <w:rPr>
                <w:color w:val="000000"/>
                <w:szCs w:val="24"/>
              </w:rPr>
            </w:pPr>
            <w:r>
              <w:rPr>
                <w:color w:val="000000"/>
                <w:szCs w:val="24"/>
              </w:rPr>
              <w:t>Không cho CO bản ghi nếu (xem chi tiết điều kiện</w:t>
            </w:r>
            <w:r w:rsidR="007B52D5">
              <w:rPr>
                <w:color w:val="000000"/>
                <w:szCs w:val="24"/>
              </w:rPr>
              <w:t xml:space="preserve"> CO tờ trình</w:t>
            </w:r>
            <w:r>
              <w:rPr>
                <w:color w:val="000000"/>
                <w:szCs w:val="24"/>
              </w:rPr>
              <w:t xml:space="preserve"> bên dưới):</w:t>
            </w:r>
          </w:p>
          <w:p w14:paraId="52D01B41" w14:textId="26281A63" w:rsidR="000B30CB" w:rsidRPr="000B30CB" w:rsidRDefault="000B30CB" w:rsidP="004E37AB">
            <w:pPr>
              <w:pStyle w:val="ListParagraph"/>
              <w:numPr>
                <w:ilvl w:val="0"/>
                <w:numId w:val="50"/>
              </w:numPr>
              <w:rPr>
                <w:color w:val="000000"/>
              </w:rPr>
            </w:pPr>
            <w:r w:rsidRPr="000B30CB">
              <w:rPr>
                <w:color w:val="000000"/>
              </w:rPr>
              <w:t xml:space="preserve">Kiểm tra chưa có ngân sách </w:t>
            </w:r>
            <w:r>
              <w:rPr>
                <w:color w:val="000000"/>
              </w:rPr>
              <w:t>đã duyệt hoặc ngân sách bị khóa</w:t>
            </w:r>
          </w:p>
          <w:p w14:paraId="3CF3984B" w14:textId="1257CE00" w:rsidR="000B30CB" w:rsidRDefault="000B30CB" w:rsidP="004E37AB">
            <w:pPr>
              <w:pStyle w:val="Sothutu-1so"/>
              <w:numPr>
                <w:ilvl w:val="0"/>
                <w:numId w:val="50"/>
              </w:numPr>
              <w:spacing w:before="120" w:line="276" w:lineRule="auto"/>
              <w:rPr>
                <w:color w:val="000000"/>
                <w:szCs w:val="24"/>
              </w:rPr>
            </w:pPr>
            <w:r>
              <w:rPr>
                <w:color w:val="000000"/>
                <w:szCs w:val="24"/>
              </w:rPr>
              <w:t>Vượt ngân sách</w:t>
            </w:r>
          </w:p>
          <w:p w14:paraId="4D8687F0" w14:textId="77777777" w:rsidR="000B30CB" w:rsidRDefault="000B30CB" w:rsidP="00CF718E">
            <w:pPr>
              <w:pStyle w:val="Sothutu-1so"/>
              <w:spacing w:before="120" w:line="276" w:lineRule="auto"/>
              <w:ind w:left="720"/>
              <w:rPr>
                <w:color w:val="000000"/>
                <w:szCs w:val="24"/>
              </w:rPr>
            </w:pPr>
          </w:p>
          <w:p w14:paraId="2EDD92F7" w14:textId="77777777" w:rsidR="004A506D" w:rsidRPr="00AA4B94" w:rsidRDefault="004A506D" w:rsidP="00CF718E">
            <w:pPr>
              <w:pStyle w:val="Sothutu-1so"/>
              <w:spacing w:before="120" w:line="276" w:lineRule="auto"/>
              <w:rPr>
                <w:b/>
                <w:color w:val="000000"/>
                <w:szCs w:val="24"/>
              </w:rPr>
            </w:pPr>
            <w:r w:rsidRPr="00AA4B94">
              <w:rPr>
                <w:b/>
                <w:color w:val="000000"/>
                <w:szCs w:val="24"/>
              </w:rPr>
              <w:t>KIỂM TRA PHÒNG/BAN CÓ TỜ TRÌNH QUÁ HẠN THANH TOÁN</w:t>
            </w:r>
          </w:p>
          <w:p w14:paraId="055BED1E" w14:textId="6584713C" w:rsidR="004A506D" w:rsidRPr="00AA4B94" w:rsidRDefault="004A506D" w:rsidP="00CF718E">
            <w:pPr>
              <w:pStyle w:val="Sothutu-1so"/>
              <w:spacing w:before="120" w:line="276" w:lineRule="auto"/>
              <w:rPr>
                <w:szCs w:val="24"/>
              </w:rPr>
            </w:pPr>
            <w:r w:rsidRPr="00AA4B94">
              <w:rPr>
                <w:szCs w:val="24"/>
              </w:rPr>
              <w:t>Nếu phòng/ban có tờ trình quá hạn thanh toán thì không cho phép hoàn thành tờ trình hiện tại. Tờ trình của phòng/ban được gọi là quá hạn thanh toán nếu có các điều kiện sau</w:t>
            </w:r>
            <w:r w:rsidR="009B4259">
              <w:rPr>
                <w:szCs w:val="24"/>
              </w:rPr>
              <w:t>:</w:t>
            </w:r>
          </w:p>
          <w:p w14:paraId="32A45424" w14:textId="77777777" w:rsidR="004A506D" w:rsidRPr="00AA4B94" w:rsidRDefault="004A506D" w:rsidP="00CF718E">
            <w:pPr>
              <w:pStyle w:val="Sothutu-1so"/>
              <w:spacing w:before="120" w:line="276" w:lineRule="auto"/>
              <w:rPr>
                <w:szCs w:val="24"/>
              </w:rPr>
            </w:pPr>
            <w:r w:rsidRPr="00AA4B94">
              <w:rPr>
                <w:szCs w:val="24"/>
              </w:rPr>
              <w:t>+ Phòng/ban tờ trình bằng phòng/ban của tờ trình hiện tại</w:t>
            </w:r>
          </w:p>
          <w:p w14:paraId="653CC46A" w14:textId="77777777" w:rsidR="004A506D" w:rsidRPr="00AA4B94" w:rsidRDefault="004A506D" w:rsidP="00CF718E">
            <w:pPr>
              <w:pStyle w:val="Sothutu-1so"/>
              <w:spacing w:before="120" w:line="276" w:lineRule="auto"/>
              <w:rPr>
                <w:szCs w:val="24"/>
              </w:rPr>
            </w:pPr>
            <w:r w:rsidRPr="00AA4B94">
              <w:rPr>
                <w:szCs w:val="24"/>
              </w:rPr>
              <w:t>+ Chi tiết tờ trình có hạn quyết toán (c_statement_line. appove_date) &lt; ngày hiện tại (sysdate)</w:t>
            </w:r>
          </w:p>
          <w:p w14:paraId="55393F39" w14:textId="3A3CFD8E" w:rsidR="00A95EDD" w:rsidRPr="00AA4B94" w:rsidRDefault="004A506D" w:rsidP="005B7AF4">
            <w:pPr>
              <w:pStyle w:val="Sothutu-1so"/>
              <w:spacing w:before="120" w:line="276" w:lineRule="auto"/>
              <w:rPr>
                <w:szCs w:val="24"/>
              </w:rPr>
            </w:pPr>
            <w:r w:rsidRPr="00AA4B94">
              <w:rPr>
                <w:szCs w:val="24"/>
              </w:rPr>
              <w:t>+ Không có bảng THTT nào của phòng</w:t>
            </w:r>
            <w:r w:rsidR="003656F3">
              <w:rPr>
                <w:szCs w:val="24"/>
              </w:rPr>
              <w:t>/ban link tới chi tiết tờ trình</w:t>
            </w:r>
            <w:r w:rsidRPr="00AA4B94">
              <w:rPr>
                <w:szCs w:val="24"/>
              </w:rPr>
              <w:t xml:space="preserve"> HOẶC có bảng THTT chưa hạch toán (Posted = ‘N’) link tới chi tiết tờ trình</w:t>
            </w:r>
            <w:r w:rsidR="00EB26B5">
              <w:rPr>
                <w:szCs w:val="24"/>
              </w:rPr>
              <w:t xml:space="preserve"> </w:t>
            </w:r>
          </w:p>
          <w:p w14:paraId="163DFD5F" w14:textId="77777777" w:rsidR="00F00CE9" w:rsidRDefault="004A506D" w:rsidP="00CF718E">
            <w:pPr>
              <w:pStyle w:val="Sothutu-1so"/>
              <w:spacing w:before="120" w:line="276" w:lineRule="auto"/>
              <w:rPr>
                <w:szCs w:val="24"/>
              </w:rPr>
            </w:pPr>
            <w:r w:rsidRPr="00AA4B94">
              <w:rPr>
                <w:szCs w:val="24"/>
              </w:rPr>
              <w:t>Nếu không hoàn thành được chứng từ do có tờ trình quá hạn thì</w:t>
            </w:r>
            <w:r w:rsidR="003656F3">
              <w:rPr>
                <w:szCs w:val="24"/>
              </w:rPr>
              <w:t xml:space="preserve"> thông báo cho người dùng</w:t>
            </w:r>
            <w:r w:rsidR="00AD70D3">
              <w:rPr>
                <w:szCs w:val="24"/>
              </w:rPr>
              <w:t xml:space="preserve"> theo mẫu</w:t>
            </w:r>
            <w:r w:rsidR="003656F3">
              <w:rPr>
                <w:szCs w:val="24"/>
              </w:rPr>
              <w:t xml:space="preserve"> </w:t>
            </w:r>
          </w:p>
          <w:p w14:paraId="4FFD3F1D" w14:textId="77777777" w:rsidR="009B4259" w:rsidRDefault="00F00CE9" w:rsidP="00CF718E">
            <w:pPr>
              <w:pStyle w:val="Sothutu-1so"/>
              <w:spacing w:before="120" w:line="276" w:lineRule="auto"/>
              <w:rPr>
                <w:szCs w:val="24"/>
              </w:rPr>
            </w:pPr>
            <w:r>
              <w:rPr>
                <w:szCs w:val="24"/>
              </w:rPr>
              <w:t>“</w:t>
            </w:r>
            <w:r w:rsidR="004A506D" w:rsidRPr="00AA4B94">
              <w:rPr>
                <w:szCs w:val="24"/>
              </w:rPr>
              <w:t>[Mã phòng/ban]-</w:t>
            </w:r>
            <w:r w:rsidR="00666198">
              <w:rPr>
                <w:szCs w:val="24"/>
              </w:rPr>
              <w:t xml:space="preserve"> </w:t>
            </w:r>
            <w:r w:rsidR="004A506D" w:rsidRPr="00AA4B94">
              <w:rPr>
                <w:szCs w:val="24"/>
              </w:rPr>
              <w:t>[Tên phòng/ban] có tờ trình [Số tờ trình] quá hạn thanh toán [app</w:t>
            </w:r>
            <w:r w:rsidR="00666198">
              <w:rPr>
                <w:szCs w:val="24"/>
              </w:rPr>
              <w:t>r</w:t>
            </w:r>
            <w:r w:rsidR="004A506D" w:rsidRPr="00AA4B94">
              <w:rPr>
                <w:szCs w:val="24"/>
              </w:rPr>
              <w:t>ove_date]. Bảng THTT quá hạn chưa hạch toán [Số bảng THTT]</w:t>
            </w:r>
            <w:r>
              <w:rPr>
                <w:szCs w:val="24"/>
              </w:rPr>
              <w:t>”</w:t>
            </w:r>
          </w:p>
          <w:p w14:paraId="7F565617" w14:textId="65ECFEF1" w:rsidR="003F344C" w:rsidRPr="00FF37CC" w:rsidRDefault="003F344C" w:rsidP="00CF718E">
            <w:pPr>
              <w:pStyle w:val="Sothutu-1so"/>
              <w:spacing w:before="120" w:line="276" w:lineRule="auto"/>
              <w:rPr>
                <w:szCs w:val="24"/>
              </w:rPr>
            </w:pPr>
          </w:p>
        </w:tc>
      </w:tr>
      <w:tr w:rsidR="00EC7BF9" w:rsidRPr="00FF37CC" w14:paraId="120CBDF3" w14:textId="77777777" w:rsidTr="00950191">
        <w:tc>
          <w:tcPr>
            <w:tcW w:w="2424" w:type="dxa"/>
          </w:tcPr>
          <w:p w14:paraId="44AADD90" w14:textId="43A40362" w:rsidR="00EC7BF9" w:rsidRPr="00FF37CC" w:rsidRDefault="00EC7BF9" w:rsidP="00CF718E">
            <w:pPr>
              <w:pStyle w:val="BodyText"/>
              <w:ind w:left="0"/>
              <w:jc w:val="left"/>
              <w:rPr>
                <w:lang w:eastAsia="ar-SA"/>
              </w:rPr>
            </w:pPr>
            <w:r w:rsidRPr="00FF37CC">
              <w:rPr>
                <w:lang w:eastAsia="ar-SA"/>
              </w:rPr>
              <w:lastRenderedPageBreak/>
              <w:t>Hủy hoàn thành (RA)</w:t>
            </w:r>
          </w:p>
        </w:tc>
        <w:tc>
          <w:tcPr>
            <w:tcW w:w="1176" w:type="dxa"/>
          </w:tcPr>
          <w:p w14:paraId="6A02B2BA" w14:textId="0622AFA8" w:rsidR="00EC7BF9" w:rsidRPr="00FF37CC" w:rsidRDefault="00EC7BF9" w:rsidP="00CF718E">
            <w:pPr>
              <w:pStyle w:val="Sothutu-1so"/>
              <w:spacing w:before="120" w:line="276" w:lineRule="auto"/>
              <w:jc w:val="left"/>
              <w:rPr>
                <w:lang w:eastAsia="ar-SA"/>
              </w:rPr>
            </w:pPr>
            <w:r w:rsidRPr="00FF37CC">
              <w:rPr>
                <w:lang w:eastAsia="ar-SA"/>
              </w:rPr>
              <w:t>Có</w:t>
            </w:r>
          </w:p>
        </w:tc>
        <w:tc>
          <w:tcPr>
            <w:tcW w:w="10710" w:type="dxa"/>
          </w:tcPr>
          <w:p w14:paraId="7BB96677" w14:textId="77777777" w:rsidR="00EC7BF9" w:rsidRPr="00A5214B" w:rsidRDefault="00EC7BF9" w:rsidP="00CF718E">
            <w:pPr>
              <w:pStyle w:val="Sothutu-1so"/>
              <w:spacing w:before="120" w:line="276" w:lineRule="auto"/>
              <w:rPr>
                <w:szCs w:val="24"/>
              </w:rPr>
            </w:pPr>
            <w:r w:rsidRPr="00A5214B">
              <w:rPr>
                <w:szCs w:val="24"/>
              </w:rPr>
              <w:t>Chuyển trạng thái chứng từ sang ‘Nháp’. Hiển thị chức năng ‘Hoàn thành’</w:t>
            </w:r>
          </w:p>
          <w:p w14:paraId="129CEA67" w14:textId="77777777" w:rsidR="00EC7BF9" w:rsidRPr="00A5214B" w:rsidRDefault="00EC7BF9" w:rsidP="00CF718E">
            <w:pPr>
              <w:pStyle w:val="Sothutu-1so"/>
              <w:spacing w:before="120" w:line="276" w:lineRule="auto"/>
              <w:rPr>
                <w:szCs w:val="24"/>
              </w:rPr>
            </w:pPr>
            <w:r w:rsidRPr="00A5214B">
              <w:rPr>
                <w:szCs w:val="24"/>
              </w:rPr>
              <w:t>Chỉ được chuyển trong các trường hợp sau:</w:t>
            </w:r>
          </w:p>
          <w:p w14:paraId="28D93EF8" w14:textId="383FE9D9" w:rsidR="00EC7BF9" w:rsidRPr="00A5214B" w:rsidRDefault="00EC7BF9" w:rsidP="004E37AB">
            <w:pPr>
              <w:pStyle w:val="Sothutu-1so"/>
              <w:numPr>
                <w:ilvl w:val="0"/>
                <w:numId w:val="20"/>
              </w:numPr>
              <w:spacing w:before="120" w:line="276" w:lineRule="auto"/>
              <w:rPr>
                <w:szCs w:val="24"/>
              </w:rPr>
            </w:pPr>
            <w:r w:rsidRPr="00A5214B">
              <w:rPr>
                <w:szCs w:val="24"/>
              </w:rPr>
              <w:lastRenderedPageBreak/>
              <w:t>Dữ liệu tờ trình c</w:t>
            </w:r>
            <w:r w:rsidR="00841920">
              <w:rPr>
                <w:szCs w:val="24"/>
              </w:rPr>
              <w:t>hưa được sử dụng tại các phần: Đề nghị chuyển tiền, B</w:t>
            </w:r>
            <w:r w:rsidRPr="00A5214B">
              <w:rPr>
                <w:szCs w:val="24"/>
              </w:rPr>
              <w:t xml:space="preserve">ảng tổng hợp thanh toán, </w:t>
            </w:r>
            <w:r w:rsidR="00841920">
              <w:rPr>
                <w:szCs w:val="24"/>
              </w:rPr>
              <w:t>P</w:t>
            </w:r>
            <w:r w:rsidRPr="00A5214B">
              <w:rPr>
                <w:szCs w:val="24"/>
              </w:rPr>
              <w:t>hiếu chi</w:t>
            </w:r>
          </w:p>
          <w:p w14:paraId="315189DC" w14:textId="77777777" w:rsidR="00EC7BF9" w:rsidRPr="00A5214B" w:rsidRDefault="00EC7BF9" w:rsidP="004E37AB">
            <w:pPr>
              <w:pStyle w:val="Sothutu-1so"/>
              <w:numPr>
                <w:ilvl w:val="0"/>
                <w:numId w:val="20"/>
              </w:numPr>
              <w:spacing w:before="120" w:line="276" w:lineRule="auto"/>
              <w:rPr>
                <w:szCs w:val="24"/>
              </w:rPr>
            </w:pPr>
            <w:r w:rsidRPr="00A5214B">
              <w:rPr>
                <w:szCs w:val="24"/>
              </w:rPr>
              <w:t>Bản ghi có trạng thái duyệt = Chưa duyệt</w:t>
            </w:r>
          </w:p>
          <w:p w14:paraId="202287A1" w14:textId="77777777" w:rsidR="00EC7BF9" w:rsidRPr="00A5214B" w:rsidRDefault="00EC7BF9" w:rsidP="004E37AB">
            <w:pPr>
              <w:pStyle w:val="Sothutu-1so"/>
              <w:numPr>
                <w:ilvl w:val="0"/>
                <w:numId w:val="20"/>
              </w:numPr>
              <w:spacing w:before="120" w:line="276" w:lineRule="auto"/>
              <w:rPr>
                <w:szCs w:val="24"/>
              </w:rPr>
            </w:pPr>
            <w:r w:rsidRPr="00A5214B">
              <w:rPr>
                <w:szCs w:val="24"/>
              </w:rPr>
              <w:t>User nào tạo thì User đó mới được hủy</w:t>
            </w:r>
          </w:p>
          <w:p w14:paraId="048F8C79" w14:textId="67B9E2A2" w:rsidR="00EC7BF9" w:rsidRDefault="00EC7BF9" w:rsidP="00CF718E">
            <w:pPr>
              <w:pStyle w:val="Sothutu-1so"/>
              <w:spacing w:before="120" w:line="276" w:lineRule="auto"/>
              <w:rPr>
                <w:szCs w:val="24"/>
              </w:rPr>
            </w:pPr>
            <w:r w:rsidRPr="00A5214B">
              <w:rPr>
                <w:szCs w:val="24"/>
              </w:rPr>
              <w:t xml:space="preserve">Không RA khi </w:t>
            </w:r>
            <w:r w:rsidRPr="00A5214B">
              <w:t>IsSignerRecord = Y (đã trình ký)</w:t>
            </w:r>
          </w:p>
        </w:tc>
      </w:tr>
      <w:tr w:rsidR="00EE136C" w:rsidRPr="00FF37CC" w14:paraId="0C4881C4" w14:textId="77777777" w:rsidTr="00950191">
        <w:tc>
          <w:tcPr>
            <w:tcW w:w="2424" w:type="dxa"/>
          </w:tcPr>
          <w:p w14:paraId="430FF28B" w14:textId="7DB0F2F8" w:rsidR="00EE136C" w:rsidRPr="00FF37CC" w:rsidRDefault="004A506D" w:rsidP="00CF718E">
            <w:pPr>
              <w:pStyle w:val="Sothutu-1so"/>
              <w:spacing w:before="120" w:line="276" w:lineRule="auto"/>
              <w:jc w:val="left"/>
              <w:rPr>
                <w:szCs w:val="24"/>
              </w:rPr>
            </w:pPr>
            <w:r>
              <w:rPr>
                <w:szCs w:val="24"/>
              </w:rPr>
              <w:lastRenderedPageBreak/>
              <w:t>Hiển thị</w:t>
            </w:r>
          </w:p>
        </w:tc>
        <w:tc>
          <w:tcPr>
            <w:tcW w:w="1176" w:type="dxa"/>
          </w:tcPr>
          <w:p w14:paraId="55D8866D" w14:textId="693A4852" w:rsidR="00EE136C" w:rsidRPr="00FF37CC" w:rsidRDefault="004A506D" w:rsidP="00CF718E">
            <w:pPr>
              <w:pStyle w:val="Sothutu-1so"/>
              <w:spacing w:before="120" w:line="276" w:lineRule="auto"/>
              <w:jc w:val="left"/>
              <w:rPr>
                <w:szCs w:val="24"/>
              </w:rPr>
            </w:pPr>
            <w:r>
              <w:rPr>
                <w:szCs w:val="24"/>
              </w:rPr>
              <w:t>Có</w:t>
            </w:r>
          </w:p>
        </w:tc>
        <w:tc>
          <w:tcPr>
            <w:tcW w:w="10710" w:type="dxa"/>
          </w:tcPr>
          <w:p w14:paraId="710FF575" w14:textId="1E3C63A2" w:rsidR="004D3B39" w:rsidRPr="00FF37CC" w:rsidRDefault="004A506D" w:rsidP="00CF718E">
            <w:pPr>
              <w:pStyle w:val="Sothutu-1so"/>
              <w:spacing w:before="120" w:line="276" w:lineRule="auto"/>
              <w:rPr>
                <w:szCs w:val="24"/>
              </w:rPr>
            </w:pPr>
            <w:r>
              <w:rPr>
                <w:szCs w:val="24"/>
              </w:rPr>
              <w:t xml:space="preserve">Cho phép xem tất cả các trường thông tin </w:t>
            </w:r>
            <w:r w:rsidR="00DC2169">
              <w:rPr>
                <w:szCs w:val="24"/>
              </w:rPr>
              <w:t>trên tờ trình</w:t>
            </w:r>
            <w:r w:rsidR="006804B1">
              <w:rPr>
                <w:szCs w:val="24"/>
              </w:rPr>
              <w:t xml:space="preserve"> (Extend Group)</w:t>
            </w:r>
          </w:p>
        </w:tc>
      </w:tr>
      <w:tr w:rsidR="00EE136C" w:rsidRPr="00FF37CC" w14:paraId="7D9493CF" w14:textId="77777777" w:rsidTr="00950191">
        <w:tc>
          <w:tcPr>
            <w:tcW w:w="2424" w:type="dxa"/>
          </w:tcPr>
          <w:p w14:paraId="514783C2" w14:textId="77777777" w:rsidR="00EE136C" w:rsidRPr="00FF37CC" w:rsidRDefault="00EE136C" w:rsidP="00CF718E">
            <w:pPr>
              <w:pStyle w:val="Sothutu-1so"/>
              <w:spacing w:before="120" w:line="276" w:lineRule="auto"/>
              <w:jc w:val="left"/>
              <w:rPr>
                <w:lang w:eastAsia="ar-SA"/>
              </w:rPr>
            </w:pPr>
            <w:r w:rsidRPr="00FF37CC">
              <w:rPr>
                <w:lang w:eastAsia="ar-SA"/>
              </w:rPr>
              <w:t>Đính kèm</w:t>
            </w:r>
          </w:p>
        </w:tc>
        <w:tc>
          <w:tcPr>
            <w:tcW w:w="1176" w:type="dxa"/>
          </w:tcPr>
          <w:p w14:paraId="3F969B11" w14:textId="048FDA81" w:rsidR="00EE136C" w:rsidRPr="00FF37CC" w:rsidRDefault="0026167E" w:rsidP="00CF718E">
            <w:pPr>
              <w:pStyle w:val="Sothutu-1so"/>
              <w:spacing w:before="120" w:line="276" w:lineRule="auto"/>
              <w:jc w:val="left"/>
              <w:rPr>
                <w:lang w:eastAsia="ar-SA"/>
              </w:rPr>
            </w:pPr>
            <w:r>
              <w:rPr>
                <w:lang w:eastAsia="ar-SA"/>
              </w:rPr>
              <w:t>Có</w:t>
            </w:r>
          </w:p>
        </w:tc>
        <w:tc>
          <w:tcPr>
            <w:tcW w:w="10710" w:type="dxa"/>
          </w:tcPr>
          <w:p w14:paraId="2FA3963C" w14:textId="0AB5F943" w:rsidR="00EE136C" w:rsidRDefault="00D26044" w:rsidP="00CF718E">
            <w:pPr>
              <w:pStyle w:val="Sothutu-1so"/>
              <w:spacing w:before="120" w:line="276" w:lineRule="auto"/>
              <w:rPr>
                <w:szCs w:val="24"/>
              </w:rPr>
            </w:pPr>
            <w:r>
              <w:rPr>
                <w:szCs w:val="24"/>
              </w:rPr>
              <w:t>Cho phép đính kèm theo 3</w:t>
            </w:r>
            <w:r w:rsidR="00FE1D06">
              <w:rPr>
                <w:szCs w:val="24"/>
              </w:rPr>
              <w:t xml:space="preserve"> lựa chọn:</w:t>
            </w:r>
          </w:p>
          <w:p w14:paraId="33A3EB5D" w14:textId="77777777" w:rsidR="00FE1D06" w:rsidRDefault="00FE1D06" w:rsidP="004E37AB">
            <w:pPr>
              <w:pStyle w:val="Sothutu-1so"/>
              <w:numPr>
                <w:ilvl w:val="0"/>
                <w:numId w:val="11"/>
              </w:numPr>
              <w:spacing w:before="120" w:line="276" w:lineRule="auto"/>
              <w:rPr>
                <w:szCs w:val="24"/>
              </w:rPr>
            </w:pPr>
            <w:r>
              <w:rPr>
                <w:szCs w:val="24"/>
              </w:rPr>
              <w:t>Chụp ảnh</w:t>
            </w:r>
          </w:p>
          <w:p w14:paraId="2588744D" w14:textId="77777777" w:rsidR="00FE1D06" w:rsidRDefault="00FE1D06" w:rsidP="004E37AB">
            <w:pPr>
              <w:pStyle w:val="Sothutu-1so"/>
              <w:numPr>
                <w:ilvl w:val="0"/>
                <w:numId w:val="11"/>
              </w:numPr>
              <w:spacing w:before="120" w:line="276" w:lineRule="auto"/>
              <w:rPr>
                <w:szCs w:val="24"/>
              </w:rPr>
            </w:pPr>
            <w:r>
              <w:rPr>
                <w:szCs w:val="24"/>
              </w:rPr>
              <w:t>Chọn từ thư viện ảnh</w:t>
            </w:r>
          </w:p>
          <w:p w14:paraId="60D4E974" w14:textId="77777777" w:rsidR="00B8611B" w:rsidRDefault="00FE1D06" w:rsidP="004E37AB">
            <w:pPr>
              <w:pStyle w:val="Sothutu-1so"/>
              <w:numPr>
                <w:ilvl w:val="0"/>
                <w:numId w:val="11"/>
              </w:numPr>
              <w:spacing w:before="120" w:line="276" w:lineRule="auto"/>
              <w:rPr>
                <w:szCs w:val="24"/>
              </w:rPr>
            </w:pPr>
            <w:r>
              <w:rPr>
                <w:szCs w:val="24"/>
              </w:rPr>
              <w:t>Chọn từ thư mục</w:t>
            </w:r>
          </w:p>
          <w:p w14:paraId="0FC7C31B" w14:textId="1B98CB62" w:rsidR="00F91B52" w:rsidRPr="00EE735F" w:rsidRDefault="00F91B52" w:rsidP="00CF718E">
            <w:pPr>
              <w:pStyle w:val="Sothutu-1so"/>
              <w:spacing w:before="120" w:line="276" w:lineRule="auto"/>
              <w:rPr>
                <w:szCs w:val="24"/>
              </w:rPr>
            </w:pPr>
            <w:r>
              <w:rPr>
                <w:szCs w:val="24"/>
              </w:rPr>
              <w:t>Sau khi</w:t>
            </w:r>
            <w:r w:rsidR="00E31995">
              <w:rPr>
                <w:szCs w:val="24"/>
              </w:rPr>
              <w:t xml:space="preserve"> chọn file thành công, lưu vào D</w:t>
            </w:r>
            <w:r>
              <w:rPr>
                <w:szCs w:val="24"/>
              </w:rPr>
              <w:t>anh sách đính kèm</w:t>
            </w:r>
          </w:p>
        </w:tc>
      </w:tr>
      <w:tr w:rsidR="00B63976" w:rsidRPr="00FF37CC" w14:paraId="540854E9" w14:textId="77777777" w:rsidTr="00950191">
        <w:tc>
          <w:tcPr>
            <w:tcW w:w="2424" w:type="dxa"/>
          </w:tcPr>
          <w:p w14:paraId="1E5FEECB" w14:textId="7D637E0E" w:rsidR="00B63976" w:rsidRPr="00FF37CC" w:rsidRDefault="00B63976" w:rsidP="00CF718E">
            <w:pPr>
              <w:pStyle w:val="Sothutu-1so"/>
              <w:spacing w:before="120" w:line="276" w:lineRule="auto"/>
              <w:jc w:val="left"/>
              <w:rPr>
                <w:lang w:eastAsia="ar-SA"/>
              </w:rPr>
            </w:pPr>
            <w:r>
              <w:rPr>
                <w:lang w:eastAsia="ar-SA"/>
              </w:rPr>
              <w:t>Trình ký</w:t>
            </w:r>
            <w:r w:rsidR="00B456F4">
              <w:rPr>
                <w:lang w:eastAsia="ar-SA"/>
              </w:rPr>
              <w:t xml:space="preserve"> VOffice</w:t>
            </w:r>
          </w:p>
        </w:tc>
        <w:tc>
          <w:tcPr>
            <w:tcW w:w="1176" w:type="dxa"/>
          </w:tcPr>
          <w:p w14:paraId="61589C90" w14:textId="1505DE48" w:rsidR="00B63976" w:rsidRPr="00FF37CC" w:rsidRDefault="00B63976" w:rsidP="00CF718E">
            <w:pPr>
              <w:pStyle w:val="Sothutu-1so"/>
              <w:spacing w:before="120" w:line="276" w:lineRule="auto"/>
              <w:jc w:val="left"/>
              <w:rPr>
                <w:lang w:eastAsia="ar-SA"/>
              </w:rPr>
            </w:pPr>
            <w:r>
              <w:rPr>
                <w:lang w:eastAsia="ar-SA"/>
              </w:rPr>
              <w:t>Có</w:t>
            </w:r>
          </w:p>
        </w:tc>
        <w:tc>
          <w:tcPr>
            <w:tcW w:w="10710" w:type="dxa"/>
          </w:tcPr>
          <w:p w14:paraId="2FE61D1E" w14:textId="42FAB0FB" w:rsidR="004F653C" w:rsidRDefault="004F653C" w:rsidP="00CF718E">
            <w:pPr>
              <w:pStyle w:val="Sothutu-1so"/>
              <w:spacing w:before="120" w:line="276" w:lineRule="auto"/>
              <w:rPr>
                <w:szCs w:val="24"/>
              </w:rPr>
            </w:pPr>
            <w:r>
              <w:rPr>
                <w:szCs w:val="24"/>
              </w:rPr>
              <w:t>Có 2 cách trình ký:</w:t>
            </w:r>
          </w:p>
          <w:p w14:paraId="549788D7" w14:textId="2A625E83" w:rsidR="004F653C" w:rsidRDefault="003E7898" w:rsidP="004E37AB">
            <w:pPr>
              <w:pStyle w:val="Sothutu-1so"/>
              <w:numPr>
                <w:ilvl w:val="0"/>
                <w:numId w:val="40"/>
              </w:numPr>
              <w:spacing w:before="120" w:line="276" w:lineRule="auto"/>
              <w:rPr>
                <w:szCs w:val="24"/>
              </w:rPr>
            </w:pPr>
            <w:r>
              <w:rPr>
                <w:szCs w:val="24"/>
              </w:rPr>
              <w:t>Trình ký trực tiếp tờ trình</w:t>
            </w:r>
            <w:r w:rsidR="004F653C">
              <w:rPr>
                <w:szCs w:val="24"/>
              </w:rPr>
              <w:t xml:space="preserve"> (Button Thêm -&gt; chọn Trình ký)</w:t>
            </w:r>
          </w:p>
          <w:p w14:paraId="036601E9" w14:textId="13551049" w:rsidR="004F653C" w:rsidRPr="004F653C" w:rsidRDefault="004F653C" w:rsidP="004E37AB">
            <w:pPr>
              <w:pStyle w:val="Sothutu-1so"/>
              <w:numPr>
                <w:ilvl w:val="0"/>
                <w:numId w:val="40"/>
              </w:numPr>
              <w:spacing w:before="120" w:line="276" w:lineRule="auto"/>
              <w:rPr>
                <w:szCs w:val="24"/>
              </w:rPr>
            </w:pPr>
            <w:r>
              <w:rPr>
                <w:szCs w:val="24"/>
              </w:rPr>
              <w:t>Trình ký trên phiếu in (Button Thêm -&gt; chọn phiếu in -&gt; chọn Trình ký)</w:t>
            </w:r>
          </w:p>
          <w:p w14:paraId="7C78ED31" w14:textId="77777777" w:rsidR="00F74C37" w:rsidRDefault="00EC7BF9" w:rsidP="00CF718E">
            <w:pPr>
              <w:pStyle w:val="Sothutu-1so"/>
              <w:spacing w:before="120" w:line="276" w:lineRule="auto"/>
              <w:rPr>
                <w:szCs w:val="24"/>
              </w:rPr>
            </w:pPr>
            <w:r>
              <w:rPr>
                <w:szCs w:val="24"/>
              </w:rPr>
              <w:t>Khi ấn chọn</w:t>
            </w:r>
            <w:r w:rsidR="003E0BF9">
              <w:rPr>
                <w:szCs w:val="24"/>
              </w:rPr>
              <w:t xml:space="preserve"> Trình ký</w:t>
            </w:r>
            <w:r>
              <w:rPr>
                <w:szCs w:val="24"/>
              </w:rPr>
              <w:t>, hệ</w:t>
            </w:r>
            <w:r w:rsidR="003E0BF9">
              <w:rPr>
                <w:szCs w:val="24"/>
              </w:rPr>
              <w:t xml:space="preserve"> thống sẽ chuyển sang màn hình T</w:t>
            </w:r>
            <w:r>
              <w:rPr>
                <w:szCs w:val="24"/>
              </w:rPr>
              <w:t>rình ký Voffice để người dùng thực hiện thao tác trình ký.</w:t>
            </w:r>
          </w:p>
          <w:p w14:paraId="19C2D9AE" w14:textId="1F4A3250" w:rsidR="00FA4D24" w:rsidRPr="00F74C37" w:rsidRDefault="00FA4D24" w:rsidP="00CF718E">
            <w:pPr>
              <w:pStyle w:val="Sothutu-1so"/>
              <w:spacing w:before="120" w:line="276" w:lineRule="auto"/>
              <w:rPr>
                <w:b/>
                <w:szCs w:val="24"/>
              </w:rPr>
            </w:pPr>
            <w:r w:rsidRPr="00F74C37">
              <w:rPr>
                <w:b/>
              </w:rPr>
              <w:t>TH người dùng trình ký Tờ trình thành công: Khi C_STATEMENT.Signerstatus = 10 (Chờ ký): hệ thống thực hiện thao tác sau:</w:t>
            </w:r>
          </w:p>
          <w:p w14:paraId="4EB8ABC0" w14:textId="77777777" w:rsidR="00FA4D24" w:rsidRDefault="00FA4D24" w:rsidP="00CF718E">
            <w:pPr>
              <w:pStyle w:val="Sothutu-1so"/>
              <w:spacing w:before="120" w:after="120" w:line="360" w:lineRule="auto"/>
              <w:jc w:val="left"/>
              <w:rPr>
                <w:b/>
                <w:i/>
                <w:szCs w:val="22"/>
              </w:rPr>
            </w:pPr>
            <w:r w:rsidRPr="00FA4D24">
              <w:rPr>
                <w:b/>
                <w:i/>
                <w:szCs w:val="22"/>
              </w:rPr>
              <w:t>Cập nhật bảng QT_C_MONTH_CONTRACT:</w:t>
            </w:r>
          </w:p>
          <w:p w14:paraId="3584B898" w14:textId="3C5CC9DB" w:rsidR="00FA4D24" w:rsidRPr="00FA4D24" w:rsidRDefault="00FA4D24" w:rsidP="00CF718E">
            <w:pPr>
              <w:pStyle w:val="Sothutu-1so"/>
              <w:spacing w:before="120" w:after="120" w:line="360" w:lineRule="auto"/>
              <w:jc w:val="left"/>
              <w:rPr>
                <w:b/>
                <w:i/>
                <w:szCs w:val="22"/>
              </w:rPr>
            </w:pPr>
            <w:r w:rsidRPr="00FA4D24">
              <w:rPr>
                <w:szCs w:val="22"/>
              </w:rPr>
              <w:lastRenderedPageBreak/>
              <w:t>Căn cứ C_STATEMENT_LINE.QT_PLAN_ID của bản ghi C_STATEMENT_ID:</w:t>
            </w:r>
          </w:p>
          <w:p w14:paraId="3BF1CD68" w14:textId="77777777" w:rsidR="003F1ADA" w:rsidRDefault="00FA4D24" w:rsidP="004E37AB">
            <w:pPr>
              <w:pStyle w:val="Sothutu-1so"/>
              <w:numPr>
                <w:ilvl w:val="1"/>
                <w:numId w:val="44"/>
              </w:numPr>
              <w:spacing w:before="120" w:after="120" w:line="360" w:lineRule="auto"/>
              <w:ind w:left="1080"/>
              <w:jc w:val="left"/>
              <w:rPr>
                <w:szCs w:val="22"/>
              </w:rPr>
            </w:pPr>
            <w:r w:rsidRPr="00FA4D24">
              <w:rPr>
                <w:szCs w:val="22"/>
              </w:rPr>
              <w:t>Cập nhật QT_C_MONTH_CONTRACT.DOCSTATUS2 = ‘PE’</w:t>
            </w:r>
          </w:p>
          <w:p w14:paraId="39C7349F" w14:textId="77A9E0E3" w:rsidR="00A97673" w:rsidRPr="00C45F39" w:rsidRDefault="00A97673" w:rsidP="00D86190">
            <w:pPr>
              <w:pStyle w:val="Heading5"/>
              <w:numPr>
                <w:ilvl w:val="0"/>
                <w:numId w:val="0"/>
              </w:numPr>
              <w:spacing w:line="360" w:lineRule="auto"/>
              <w:ind w:left="1008" w:hanging="1008"/>
              <w:rPr>
                <w:szCs w:val="24"/>
              </w:rPr>
            </w:pPr>
            <w:r w:rsidRPr="00C45F39">
              <w:rPr>
                <w:szCs w:val="24"/>
              </w:rPr>
              <w:t>TH Tờ trình được phê duyệt: Khi C_STATEMENT.Signerstatus = 3 hoặc 5 (Phê duyệt, Ban hành): Hệ thống thực hiện thao tác sau:</w:t>
            </w:r>
          </w:p>
          <w:p w14:paraId="2A3A8910" w14:textId="77777777" w:rsidR="00A97673" w:rsidRPr="00C45F39" w:rsidRDefault="00A97673" w:rsidP="004E37AB">
            <w:pPr>
              <w:pStyle w:val="Sothutu-1so"/>
              <w:numPr>
                <w:ilvl w:val="0"/>
                <w:numId w:val="53"/>
              </w:numPr>
              <w:spacing w:before="120" w:after="120" w:line="360" w:lineRule="auto"/>
              <w:ind w:left="1080" w:hanging="360"/>
              <w:jc w:val="left"/>
              <w:rPr>
                <w:b/>
                <w:i/>
                <w:szCs w:val="24"/>
              </w:rPr>
            </w:pPr>
            <w:r w:rsidRPr="00C45F39">
              <w:rPr>
                <w:b/>
                <w:i/>
                <w:szCs w:val="24"/>
              </w:rPr>
              <w:t>Cập nhật bảng QT_C_MONTH_CONTRACT:</w:t>
            </w:r>
          </w:p>
          <w:p w14:paraId="22A8E15D" w14:textId="77777777" w:rsidR="00A97673" w:rsidRPr="00C45F39" w:rsidRDefault="00A97673" w:rsidP="00A97673">
            <w:pPr>
              <w:pStyle w:val="Sothutu-1so"/>
              <w:spacing w:before="120" w:after="120" w:line="360" w:lineRule="auto"/>
              <w:ind w:left="720"/>
              <w:jc w:val="left"/>
              <w:rPr>
                <w:szCs w:val="24"/>
              </w:rPr>
            </w:pPr>
            <w:r w:rsidRPr="00C45F39">
              <w:rPr>
                <w:szCs w:val="24"/>
              </w:rPr>
              <w:t>Căn cứ C_STATEMENT_LINE.QT_PLAN_ID của bản ghi C_STATEMENT_ID:</w:t>
            </w:r>
          </w:p>
          <w:p w14:paraId="43DA6941" w14:textId="77777777" w:rsidR="00A97673" w:rsidRPr="00C45F39" w:rsidRDefault="00A97673" w:rsidP="004E37AB">
            <w:pPr>
              <w:pStyle w:val="Sothutu-1so"/>
              <w:numPr>
                <w:ilvl w:val="1"/>
                <w:numId w:val="44"/>
              </w:numPr>
              <w:spacing w:before="120" w:after="120" w:line="360" w:lineRule="auto"/>
              <w:ind w:left="1080"/>
              <w:jc w:val="left"/>
              <w:rPr>
                <w:szCs w:val="24"/>
              </w:rPr>
            </w:pPr>
            <w:r w:rsidRPr="00C45F39">
              <w:rPr>
                <w:szCs w:val="24"/>
              </w:rPr>
              <w:t>Cập nhật QT_C_MONTH_CONTRACT.DOCSTATUS2 = ‘PO’</w:t>
            </w:r>
          </w:p>
          <w:p w14:paraId="562642BD" w14:textId="0A9015E7" w:rsidR="00A97673" w:rsidRPr="00C45F39" w:rsidRDefault="00A97673" w:rsidP="004E37AB">
            <w:pPr>
              <w:pStyle w:val="Sothutu-1so"/>
              <w:numPr>
                <w:ilvl w:val="0"/>
                <w:numId w:val="53"/>
              </w:numPr>
              <w:spacing w:before="120" w:after="120" w:line="360" w:lineRule="auto"/>
              <w:ind w:left="1080" w:hanging="360"/>
              <w:jc w:val="left"/>
              <w:rPr>
                <w:i/>
                <w:szCs w:val="24"/>
              </w:rPr>
            </w:pPr>
            <w:r w:rsidRPr="00C45F39">
              <w:rPr>
                <w:b/>
                <w:i/>
                <w:szCs w:val="24"/>
              </w:rPr>
              <w:t>Sinh bản ghi Ngân sách quý mới NS_PLAN_ID</w:t>
            </w:r>
          </w:p>
          <w:p w14:paraId="275A3B5C" w14:textId="2A9CA302" w:rsidR="00A97673" w:rsidRPr="00C45F39" w:rsidRDefault="00A97673" w:rsidP="004E37AB">
            <w:pPr>
              <w:pStyle w:val="Sothutu-1so"/>
              <w:numPr>
                <w:ilvl w:val="0"/>
                <w:numId w:val="53"/>
              </w:numPr>
              <w:spacing w:before="120" w:after="120" w:line="360" w:lineRule="auto"/>
              <w:ind w:left="1080" w:hanging="360"/>
              <w:jc w:val="left"/>
              <w:rPr>
                <w:b/>
                <w:i/>
                <w:szCs w:val="24"/>
              </w:rPr>
            </w:pPr>
            <w:r w:rsidRPr="00C45F39">
              <w:rPr>
                <w:szCs w:val="24"/>
              </w:rPr>
              <w:t xml:space="preserve"> </w:t>
            </w:r>
            <w:r w:rsidRPr="00C45F39">
              <w:rPr>
                <w:b/>
                <w:i/>
                <w:szCs w:val="24"/>
              </w:rPr>
              <w:t>Sinh bản ghi điều chỉnh năm NS_PLAN_LINE_ID:</w:t>
            </w:r>
          </w:p>
          <w:p w14:paraId="4BA40D3E" w14:textId="02DC8D09" w:rsidR="00A97673" w:rsidRPr="00C45F39" w:rsidRDefault="00A97673" w:rsidP="00D86190">
            <w:pPr>
              <w:pStyle w:val="Heading5"/>
              <w:numPr>
                <w:ilvl w:val="0"/>
                <w:numId w:val="0"/>
              </w:numPr>
              <w:spacing w:line="360" w:lineRule="auto"/>
              <w:ind w:left="1008" w:hanging="1008"/>
              <w:rPr>
                <w:szCs w:val="24"/>
              </w:rPr>
            </w:pPr>
            <w:r w:rsidRPr="00C45F39">
              <w:rPr>
                <w:szCs w:val="24"/>
              </w:rPr>
              <w:t xml:space="preserve">TH Tờ trình bị từ chối hoặc hủy luồng: Khi </w:t>
            </w:r>
            <w:r w:rsidRPr="00A7027D">
              <w:rPr>
                <w:szCs w:val="24"/>
                <w:highlight w:val="yellow"/>
              </w:rPr>
              <w:t>C_STATEMENT.Signerstatus =</w:t>
            </w:r>
            <w:r w:rsidR="00E8773E" w:rsidRPr="00A7027D">
              <w:rPr>
                <w:szCs w:val="24"/>
                <w:highlight w:val="yellow"/>
              </w:rPr>
              <w:t>1,2,4</w:t>
            </w:r>
          </w:p>
          <w:p w14:paraId="6F9CCEAD" w14:textId="77777777" w:rsidR="00A97673" w:rsidRPr="00C45F39" w:rsidRDefault="00A97673" w:rsidP="004E37AB">
            <w:pPr>
              <w:pStyle w:val="Sothutu-1so"/>
              <w:numPr>
                <w:ilvl w:val="0"/>
                <w:numId w:val="54"/>
              </w:numPr>
              <w:spacing w:before="120" w:after="120" w:line="360" w:lineRule="auto"/>
              <w:ind w:left="1080" w:hanging="360"/>
              <w:jc w:val="left"/>
              <w:rPr>
                <w:b/>
                <w:i/>
                <w:szCs w:val="24"/>
              </w:rPr>
            </w:pPr>
            <w:r w:rsidRPr="00C45F39">
              <w:rPr>
                <w:b/>
                <w:i/>
                <w:szCs w:val="24"/>
              </w:rPr>
              <w:t>Cập nhật bảng QT_C_MONTH_CONTRACT:</w:t>
            </w:r>
          </w:p>
          <w:p w14:paraId="6DB1A3CD" w14:textId="77777777" w:rsidR="00A97673" w:rsidRPr="00C45F39" w:rsidRDefault="00A97673" w:rsidP="00A97673">
            <w:pPr>
              <w:pStyle w:val="Sothutu-1so"/>
              <w:spacing w:before="120" w:after="120" w:line="360" w:lineRule="auto"/>
              <w:ind w:left="720"/>
              <w:jc w:val="left"/>
              <w:rPr>
                <w:szCs w:val="24"/>
              </w:rPr>
            </w:pPr>
            <w:r w:rsidRPr="00C45F39">
              <w:rPr>
                <w:szCs w:val="24"/>
              </w:rPr>
              <w:t>Căn cứ C_STATEMENT_LINE.QT_PLAN_ID của bản ghi C_STATEMENT_ID:</w:t>
            </w:r>
          </w:p>
          <w:p w14:paraId="1F7B30B5" w14:textId="53CEF1DF" w:rsidR="00460BB8" w:rsidRPr="00A97673" w:rsidRDefault="00A97673" w:rsidP="004E37AB">
            <w:pPr>
              <w:pStyle w:val="Sothutu-1so"/>
              <w:numPr>
                <w:ilvl w:val="1"/>
                <w:numId w:val="44"/>
              </w:numPr>
              <w:spacing w:before="120" w:after="120" w:line="360" w:lineRule="auto"/>
              <w:ind w:left="1080"/>
              <w:jc w:val="left"/>
              <w:rPr>
                <w:sz w:val="22"/>
                <w:szCs w:val="22"/>
              </w:rPr>
            </w:pPr>
            <w:r w:rsidRPr="00C45F39">
              <w:rPr>
                <w:szCs w:val="24"/>
              </w:rPr>
              <w:t>Cập nhật QT_C_MONTH_CONTRACT.DOCSTATUS2 = ‘DN’</w:t>
            </w:r>
          </w:p>
        </w:tc>
      </w:tr>
      <w:tr w:rsidR="00B63976" w:rsidRPr="00FF37CC" w14:paraId="7041C968" w14:textId="77777777" w:rsidTr="00950191">
        <w:tc>
          <w:tcPr>
            <w:tcW w:w="2424" w:type="dxa"/>
          </w:tcPr>
          <w:p w14:paraId="3FA1359C" w14:textId="224DFF20" w:rsidR="00B63976" w:rsidRDefault="00B63976" w:rsidP="00CF718E">
            <w:pPr>
              <w:pStyle w:val="Sothutu-1so"/>
              <w:spacing w:before="120" w:line="276" w:lineRule="auto"/>
              <w:jc w:val="left"/>
              <w:rPr>
                <w:lang w:eastAsia="ar-SA"/>
              </w:rPr>
            </w:pPr>
            <w:r>
              <w:rPr>
                <w:lang w:eastAsia="ar-SA"/>
              </w:rPr>
              <w:lastRenderedPageBreak/>
              <w:t>In</w:t>
            </w:r>
          </w:p>
        </w:tc>
        <w:tc>
          <w:tcPr>
            <w:tcW w:w="1176" w:type="dxa"/>
          </w:tcPr>
          <w:p w14:paraId="26926E07" w14:textId="4759390C" w:rsidR="00B63976" w:rsidRPr="00FF37CC" w:rsidRDefault="00B63976" w:rsidP="00CF718E">
            <w:pPr>
              <w:pStyle w:val="Sothutu-1so"/>
              <w:spacing w:before="120" w:line="276" w:lineRule="auto"/>
              <w:jc w:val="left"/>
              <w:rPr>
                <w:lang w:eastAsia="ar-SA"/>
              </w:rPr>
            </w:pPr>
            <w:r>
              <w:rPr>
                <w:lang w:eastAsia="ar-SA"/>
              </w:rPr>
              <w:t>Có</w:t>
            </w:r>
          </w:p>
        </w:tc>
        <w:tc>
          <w:tcPr>
            <w:tcW w:w="10710" w:type="dxa"/>
          </w:tcPr>
          <w:p w14:paraId="4C453E6A" w14:textId="77777777" w:rsidR="00B63976" w:rsidRDefault="003E7898" w:rsidP="00CF718E">
            <w:pPr>
              <w:pStyle w:val="Sothutu-1so"/>
              <w:spacing w:before="120" w:line="276" w:lineRule="auto"/>
              <w:rPr>
                <w:szCs w:val="24"/>
              </w:rPr>
            </w:pPr>
            <w:r>
              <w:rPr>
                <w:szCs w:val="24"/>
              </w:rPr>
              <w:t>Phiếu in báo cáo</w:t>
            </w:r>
            <w:r w:rsidR="00E04438">
              <w:rPr>
                <w:szCs w:val="24"/>
              </w:rPr>
              <w:t xml:space="preserve"> -&gt; Chuyển sang màn hình phiếu in, chọn mẫu muốn in -&gt; Đính kèm mẫu này vào danh sách đính kèm</w:t>
            </w:r>
            <w:r w:rsidR="00772EA9">
              <w:rPr>
                <w:szCs w:val="24"/>
              </w:rPr>
              <w:t>.</w:t>
            </w:r>
          </w:p>
          <w:p w14:paraId="5A93B98A" w14:textId="5C461DB1" w:rsidR="00772EA9" w:rsidRPr="00A5214B" w:rsidRDefault="00772EA9" w:rsidP="00CF718E">
            <w:pPr>
              <w:pStyle w:val="Sothutu-1so"/>
              <w:spacing w:before="120" w:line="276" w:lineRule="auto"/>
              <w:rPr>
                <w:szCs w:val="24"/>
              </w:rPr>
            </w:pPr>
            <w:r>
              <w:rPr>
                <w:szCs w:val="24"/>
              </w:rPr>
              <w:t>Chỉ hiện button Trình ký trên phiếu in, các chứng từ đính kèm còn lại không hiển thị.</w:t>
            </w:r>
          </w:p>
        </w:tc>
      </w:tr>
    </w:tbl>
    <w:p w14:paraId="10E146A4" w14:textId="19030502" w:rsidR="00EE136C" w:rsidRDefault="00EE136C" w:rsidP="00CF718E">
      <w:pPr>
        <w:ind w:left="0"/>
      </w:pPr>
    </w:p>
    <w:p w14:paraId="23E3EFD0" w14:textId="77777777" w:rsidR="00290CBD" w:rsidRPr="00FF37CC" w:rsidRDefault="00290CBD" w:rsidP="00CF718E">
      <w:pPr>
        <w:ind w:left="0"/>
      </w:pPr>
    </w:p>
    <w:p w14:paraId="00F479B2" w14:textId="5DE424E0" w:rsidR="00F47606" w:rsidRPr="00B64B38" w:rsidRDefault="00F47606" w:rsidP="00CF718E">
      <w:pPr>
        <w:pStyle w:val="Heading6"/>
        <w:rPr>
          <w:sz w:val="24"/>
        </w:rPr>
      </w:pPr>
      <w:r w:rsidRPr="00B64B38">
        <w:rPr>
          <w:sz w:val="24"/>
        </w:rPr>
        <w:t>Điều kiện khi CO tờ trình</w:t>
      </w:r>
    </w:p>
    <w:p w14:paraId="3286D18A" w14:textId="7D998057" w:rsidR="00F47606" w:rsidRDefault="00F47606" w:rsidP="00057F7B">
      <w:pPr>
        <w:pStyle w:val="Heading7"/>
        <w:rPr>
          <w:rFonts w:ascii="Times New Roman" w:hAnsi="Times New Roman"/>
          <w:sz w:val="24"/>
        </w:rPr>
      </w:pPr>
      <w:r w:rsidRPr="00F47606">
        <w:rPr>
          <w:rFonts w:ascii="Times New Roman" w:hAnsi="Times New Roman"/>
          <w:sz w:val="24"/>
        </w:rPr>
        <w:t>Kiểm tra chưa có ngân sách đã duyệt hoặc ngân sách bị khóa</w:t>
      </w:r>
      <w:r>
        <w:rPr>
          <w:rFonts w:ascii="Times New Roman" w:hAnsi="Times New Roman"/>
          <w:sz w:val="24"/>
        </w:rPr>
        <w:t>:</w:t>
      </w:r>
      <w:r w:rsidR="00146DAF">
        <w:rPr>
          <w:rFonts w:ascii="Times New Roman" w:hAnsi="Times New Roman"/>
          <w:sz w:val="24"/>
        </w:rPr>
        <w:t xml:space="preserve"> </w:t>
      </w:r>
    </w:p>
    <w:p w14:paraId="7BCCBDE2" w14:textId="77777777" w:rsidR="00F47606" w:rsidRPr="00F47606" w:rsidRDefault="00F47606" w:rsidP="004E37AB">
      <w:pPr>
        <w:pStyle w:val="ListParagraph"/>
        <w:numPr>
          <w:ilvl w:val="0"/>
          <w:numId w:val="47"/>
        </w:numPr>
        <w:spacing w:before="120" w:after="120" w:line="360" w:lineRule="auto"/>
        <w:ind w:left="260" w:right="72" w:hanging="260"/>
      </w:pPr>
      <w:r w:rsidRPr="00F47606">
        <w:t>Nếu tồn tại ít nhất 1 bản ghi C_STATEMENT_LINE_ID thỏa mãn có IS_DELETED = ‘N’ &amp; C_BUDGET_ID = 2 thì:</w:t>
      </w:r>
    </w:p>
    <w:p w14:paraId="789D80B5" w14:textId="77777777" w:rsidR="00F47606" w:rsidRPr="00F47606" w:rsidRDefault="00F47606" w:rsidP="004E37AB">
      <w:pPr>
        <w:pStyle w:val="ListParagraph"/>
        <w:numPr>
          <w:ilvl w:val="1"/>
          <w:numId w:val="48"/>
        </w:numPr>
        <w:spacing w:before="120" w:after="120" w:line="360" w:lineRule="auto"/>
        <w:ind w:left="630" w:right="72"/>
      </w:pPr>
      <w:r w:rsidRPr="00F47606">
        <w:t>Hệ thống tìm kiếm các bản ghi NS_PLAN_ID thỏa mãn:</w:t>
      </w:r>
    </w:p>
    <w:p w14:paraId="4D5F9877"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AD_ORG_ID = C_STATEMENT.AD_Org_ID</w:t>
      </w:r>
    </w:p>
    <w:p w14:paraId="6768D8AE"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C_DEPARTMENT_ID = C_STATEMENT.C_Control_Department_ID</w:t>
      </w:r>
    </w:p>
    <w:p w14:paraId="3C4D880B"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C_DOCUMENT_TYPE.Value = ‘KHQ’</w:t>
      </w:r>
    </w:p>
    <w:p w14:paraId="0568D901"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NS_QUARTER_ID từ bảng C_QUARTER thỏa mãn có C_QUARTER.Start_Date ≤ C_STATEMENT.Trans_Date ≤ C_QUARTER.End_Date</w:t>
      </w:r>
    </w:p>
    <w:p w14:paraId="2259A806"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APPROVED_STATUS = ‘AP’</w:t>
      </w:r>
    </w:p>
    <w:p w14:paraId="76B4EAA1"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VERSION_NO = 1</w:t>
      </w:r>
    </w:p>
    <w:p w14:paraId="159A1B5A" w14:textId="22164261" w:rsidR="00F47606" w:rsidRDefault="00F47606" w:rsidP="00CF718E">
      <w:pPr>
        <w:pStyle w:val="Sothutu-1so"/>
        <w:spacing w:before="120" w:after="120" w:line="360" w:lineRule="auto"/>
        <w:ind w:left="270"/>
        <w:jc w:val="left"/>
        <w:rPr>
          <w:i/>
          <w:szCs w:val="24"/>
        </w:rPr>
      </w:pPr>
      <w:r w:rsidRPr="00F47606">
        <w:rPr>
          <w:szCs w:val="24"/>
        </w:rPr>
        <w:t xml:space="preserve">Nếu không tìm thấy bản ghi NS_PLAN_ID nào thỏa mãn </w:t>
      </w:r>
      <w:r w:rsidRPr="00F47606">
        <w:rPr>
          <w:szCs w:val="24"/>
        </w:rPr>
        <w:sym w:font="Wingdings" w:char="F0E0"/>
      </w:r>
      <w:r w:rsidRPr="00F47606">
        <w:rPr>
          <w:szCs w:val="24"/>
        </w:rPr>
        <w:t xml:space="preserve"> Hiển thị thông báo lỗi: </w:t>
      </w:r>
      <w:r w:rsidRPr="00F47606">
        <w:rPr>
          <w:i/>
          <w:szCs w:val="24"/>
        </w:rPr>
        <w:t>‘Không CO được bản ghi do chưa có ngân sách quý được duyệt’</w:t>
      </w:r>
    </w:p>
    <w:p w14:paraId="4AFD397C" w14:textId="28D0C17D" w:rsidR="006D0636" w:rsidRDefault="006D0636" w:rsidP="00CF718E">
      <w:pPr>
        <w:pStyle w:val="Sothutu-1so"/>
        <w:spacing w:before="120" w:after="120" w:line="360" w:lineRule="auto"/>
        <w:ind w:left="270"/>
        <w:jc w:val="left"/>
        <w:rPr>
          <w:i/>
          <w:szCs w:val="24"/>
        </w:rPr>
      </w:pPr>
    </w:p>
    <w:p w14:paraId="3AD97390"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Select nvl(Is_Locked,'N') Is_Locked  </w:t>
      </w:r>
    </w:p>
    <w:p w14:paraId="43332C03"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from NS_PLAN pl </w:t>
      </w:r>
    </w:p>
    <w:p w14:paraId="1D2C3A9F"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C_DOCUMENT_TYPE cdt on pl.C_DOCUMENT_TYPE_ID = cdt.C_DOCUMENT_TYPE_ID </w:t>
      </w:r>
    </w:p>
    <w:p w14:paraId="44D19CD6"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C_QUARTER q on pl.NS_QUARTER_ID  = q.C_QUARTER_ID </w:t>
      </w:r>
    </w:p>
    <w:p w14:paraId="387A84A0"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lastRenderedPageBreak/>
        <w:t xml:space="preserve"> Where pl.AD_Org_ID = :adorgid </w:t>
      </w:r>
    </w:p>
    <w:p w14:paraId="4F3EC18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pl.C_DEPARTMENT_ID = :cdepartmentid </w:t>
      </w:r>
    </w:p>
    <w:p w14:paraId="3592EB86"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pl.ISACTIVE = 'Y' </w:t>
      </w:r>
    </w:p>
    <w:p w14:paraId="6062563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pl.IS_DELETED = 'N' </w:t>
      </w:r>
    </w:p>
    <w:p w14:paraId="379229FD"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cdt.Value = 'KHQ' </w:t>
      </w:r>
    </w:p>
    <w:p w14:paraId="7D61969D"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Q.START_DATE &lt;= :transdate </w:t>
      </w:r>
    </w:p>
    <w:p w14:paraId="23DBFEB9"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Q.END_DATE &gt;= :transdate </w:t>
      </w:r>
    </w:p>
    <w:p w14:paraId="49C7B21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PL.APPROVED_STATUS = 'AP' </w:t>
      </w:r>
    </w:p>
    <w:p w14:paraId="6B9BA822" w14:textId="78818AD1" w:rsidR="006D0636" w:rsidRDefault="006D0636" w:rsidP="006D0636">
      <w:pPr>
        <w:pStyle w:val="Sothutu-1so"/>
        <w:spacing w:before="120" w:after="120"/>
        <w:ind w:left="270"/>
        <w:rPr>
          <w:i/>
          <w:szCs w:val="24"/>
        </w:rPr>
      </w:pPr>
      <w:r w:rsidRPr="006D0636">
        <w:rPr>
          <w:i/>
          <w:szCs w:val="24"/>
          <w:highlight w:val="yellow"/>
        </w:rPr>
        <w:t xml:space="preserve"> and VERSION_NO = 1</w:t>
      </w:r>
    </w:p>
    <w:p w14:paraId="1CB77CAC" w14:textId="77777777" w:rsidR="006D0636" w:rsidRPr="006D0636" w:rsidRDefault="006D0636" w:rsidP="006D0636">
      <w:pPr>
        <w:pStyle w:val="Sothutu-1so"/>
        <w:spacing w:before="120" w:after="120"/>
        <w:ind w:left="270"/>
        <w:rPr>
          <w:i/>
          <w:szCs w:val="24"/>
        </w:rPr>
      </w:pPr>
    </w:p>
    <w:p w14:paraId="00CFD543" w14:textId="3F731930" w:rsidR="00F47606" w:rsidRDefault="00F47606" w:rsidP="00780BEA">
      <w:pPr>
        <w:pStyle w:val="Sothutu-1so"/>
        <w:spacing w:before="120" w:after="120" w:line="360" w:lineRule="auto"/>
        <w:ind w:left="270"/>
        <w:jc w:val="left"/>
        <w:rPr>
          <w:i/>
          <w:szCs w:val="24"/>
        </w:rPr>
      </w:pPr>
      <w:r w:rsidRPr="00F47606">
        <w:rPr>
          <w:szCs w:val="24"/>
        </w:rPr>
        <w:t xml:space="preserve">Nếu bản ghi NS_PLAN_ID có IS_LOCKED = Y </w:t>
      </w:r>
      <w:r w:rsidRPr="00F47606">
        <w:rPr>
          <w:szCs w:val="24"/>
        </w:rPr>
        <w:sym w:font="Wingdings" w:char="F0E0"/>
      </w:r>
      <w:r w:rsidRPr="00F47606">
        <w:rPr>
          <w:szCs w:val="24"/>
        </w:rPr>
        <w:t xml:space="preserve"> Hiển thị thông báo lỗi: </w:t>
      </w:r>
      <w:r w:rsidRPr="00F47606">
        <w:rPr>
          <w:i/>
          <w:szCs w:val="24"/>
        </w:rPr>
        <w:t>‘Không CO được bản ghi do ngân sách quý đã bị khóa’</w:t>
      </w:r>
    </w:p>
    <w:p w14:paraId="61263FAC" w14:textId="77777777" w:rsidR="006D0636" w:rsidRDefault="006D0636" w:rsidP="006D0636">
      <w:pPr>
        <w:pStyle w:val="Sothutu-1so"/>
        <w:spacing w:before="120" w:after="120"/>
        <w:ind w:left="270"/>
        <w:rPr>
          <w:i/>
          <w:szCs w:val="24"/>
          <w:highlight w:val="yellow"/>
        </w:rPr>
      </w:pPr>
    </w:p>
    <w:p w14:paraId="32A581D6" w14:textId="3D723349"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Select Is_Locked </w:t>
      </w:r>
    </w:p>
    <w:p w14:paraId="1272B4F4"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from ( </w:t>
      </w:r>
    </w:p>
    <w:p w14:paraId="5594AFAF"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Select VERSION_NO,nvl(Is_Locked,'N') Is_Locked  </w:t>
      </w:r>
    </w:p>
    <w:p w14:paraId="4424AB82"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from NS_PLAN pl </w:t>
      </w:r>
    </w:p>
    <w:p w14:paraId="4DD47963"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C_DOCUMENT_TYPE cdt on pl.C_DOCUMENT_TYPE_ID = cdt.C_DOCUMENT_TYPE_ID </w:t>
      </w:r>
    </w:p>
    <w:p w14:paraId="6B4198AA"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C_QUARTER q on pl.NS_QUARTER_ID  = q.C_QUARTER_ID </w:t>
      </w:r>
    </w:p>
    <w:p w14:paraId="4E8A997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Where pl.AD_Org_ID = :adorgid </w:t>
      </w:r>
    </w:p>
    <w:p w14:paraId="362E0654"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lastRenderedPageBreak/>
        <w:t xml:space="preserve"> and pl.C_DEPARTMENT_ID = :cdepartmentid </w:t>
      </w:r>
    </w:p>
    <w:p w14:paraId="1EB5A2C7"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pl.ISACTIVE = 'Y' </w:t>
      </w:r>
    </w:p>
    <w:p w14:paraId="3932731A"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pl.IS_DELETED = 'N' </w:t>
      </w:r>
    </w:p>
    <w:p w14:paraId="5F7678DF"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cdt.Value = 'KHQ' </w:t>
      </w:r>
    </w:p>
    <w:p w14:paraId="5F07E757"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Q.START_DATE &lt;= :transdate </w:t>
      </w:r>
    </w:p>
    <w:p w14:paraId="4D42D6C3"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Q.END_DATE &gt;= :transdate </w:t>
      </w:r>
    </w:p>
    <w:p w14:paraId="1835CEBC"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PL.APPROVED_STATUS = 'AP' </w:t>
      </w:r>
    </w:p>
    <w:p w14:paraId="6348B83E"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VERSION_NO = 1 </w:t>
      </w:r>
    </w:p>
    <w:p w14:paraId="77D11A5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order by VERSION_NO desc </w:t>
      </w:r>
    </w:p>
    <w:p w14:paraId="3D9A1E41" w14:textId="2BEC19BA" w:rsidR="006D0636" w:rsidRDefault="006D0636" w:rsidP="006D0636">
      <w:pPr>
        <w:pStyle w:val="Sothutu-1so"/>
        <w:spacing w:before="120" w:after="120" w:line="360" w:lineRule="auto"/>
        <w:ind w:left="270"/>
        <w:jc w:val="left"/>
        <w:rPr>
          <w:i/>
          <w:szCs w:val="24"/>
        </w:rPr>
      </w:pPr>
      <w:r w:rsidRPr="006D0636">
        <w:rPr>
          <w:i/>
          <w:szCs w:val="24"/>
          <w:highlight w:val="yellow"/>
        </w:rPr>
        <w:t xml:space="preserve"> ) Where rownum =1</w:t>
      </w:r>
    </w:p>
    <w:p w14:paraId="2A5FA4F1" w14:textId="77777777" w:rsidR="00780BEA" w:rsidRPr="00780BEA" w:rsidRDefault="00780BEA" w:rsidP="00780BEA">
      <w:pPr>
        <w:pStyle w:val="Sothutu-1so"/>
        <w:spacing w:before="120" w:after="120" w:line="360" w:lineRule="auto"/>
        <w:ind w:left="270"/>
        <w:jc w:val="left"/>
        <w:rPr>
          <w:i/>
          <w:szCs w:val="24"/>
        </w:rPr>
      </w:pPr>
    </w:p>
    <w:p w14:paraId="4D31FB26" w14:textId="2E2B8626" w:rsidR="00F47606" w:rsidRDefault="00F47606" w:rsidP="00057F7B">
      <w:pPr>
        <w:pStyle w:val="Heading7"/>
        <w:rPr>
          <w:rFonts w:ascii="Times New Roman" w:hAnsi="Times New Roman"/>
          <w:sz w:val="24"/>
        </w:rPr>
      </w:pPr>
      <w:r w:rsidRPr="00F47606">
        <w:rPr>
          <w:rFonts w:ascii="Times New Roman" w:hAnsi="Times New Roman"/>
          <w:sz w:val="24"/>
        </w:rPr>
        <w:t>Vượt ngân sách</w:t>
      </w:r>
    </w:p>
    <w:p w14:paraId="6355EA1E" w14:textId="77777777" w:rsidR="00F47606" w:rsidRPr="00F47606" w:rsidRDefault="00F47606" w:rsidP="004E37AB">
      <w:pPr>
        <w:pStyle w:val="ListParagraph"/>
        <w:numPr>
          <w:ilvl w:val="0"/>
          <w:numId w:val="47"/>
        </w:numPr>
        <w:spacing w:before="120" w:after="120" w:line="360" w:lineRule="auto"/>
        <w:ind w:left="260" w:right="72" w:hanging="260"/>
      </w:pPr>
      <w:r w:rsidRPr="00F47606">
        <w:t>Khi CO tờ trình, hệ thống tính toán lại Ngân sách được duyệt, Chi phí lũy kế theo tờ trình &amp; Ngân sách còn tồn theo từng hoạt động cấp 1</w:t>
      </w:r>
    </w:p>
    <w:p w14:paraId="72036706" w14:textId="47EDC8EC" w:rsidR="00F47606" w:rsidRPr="00F47606" w:rsidRDefault="00F47606" w:rsidP="004E37AB">
      <w:pPr>
        <w:pStyle w:val="ListParagraph"/>
        <w:numPr>
          <w:ilvl w:val="1"/>
          <w:numId w:val="48"/>
        </w:numPr>
        <w:spacing w:before="120" w:after="120" w:line="360" w:lineRule="auto"/>
        <w:ind w:left="630" w:right="72"/>
      </w:pPr>
      <w:r w:rsidRPr="00F47606">
        <w:t>B1: Tìm kiếm các bản ghi C_STATEMENT_LINE_ID thuộc tờ trình hiện tại thỏa mãn: IS_OUT_OF_BUDGET = N</w:t>
      </w:r>
      <w:r w:rsidR="00AA1C0D">
        <w:t>;</w:t>
      </w:r>
      <w:r w:rsidRPr="00F47606">
        <w:t xml:space="preserve"> C_BUDGET_ID = 2 &amp; DIRECT_RELEASE = N</w:t>
      </w:r>
    </w:p>
    <w:p w14:paraId="07944120" w14:textId="77777777" w:rsidR="00F47606" w:rsidRPr="00F47606" w:rsidRDefault="00F47606" w:rsidP="004E37AB">
      <w:pPr>
        <w:pStyle w:val="ListParagraph"/>
        <w:numPr>
          <w:ilvl w:val="1"/>
          <w:numId w:val="48"/>
        </w:numPr>
        <w:spacing w:before="120" w:after="120" w:line="360" w:lineRule="auto"/>
        <w:ind w:left="630" w:right="72"/>
      </w:pPr>
      <w:r w:rsidRPr="00F47606">
        <w:t xml:space="preserve">B2: Từ các bản ghi C_STATEMENT_LINE_ID được tìm thấy ở B1 </w:t>
      </w:r>
      <w:r w:rsidRPr="00F47606">
        <w:sym w:font="Wingdings" w:char="F0E0"/>
      </w:r>
      <w:r w:rsidRPr="00F47606">
        <w:t xml:space="preserve"> Tìm các hoạt động cấp 1 = distinct PARENT_ID của các hoạt động C_STATEMENT_LINE.C_Activity_ID của các bản ghi này</w:t>
      </w:r>
    </w:p>
    <w:p w14:paraId="5D932A7C" w14:textId="77777777" w:rsidR="00F47606" w:rsidRPr="00F47606" w:rsidRDefault="00F47606" w:rsidP="004E37AB">
      <w:pPr>
        <w:pStyle w:val="ListParagraph"/>
        <w:numPr>
          <w:ilvl w:val="1"/>
          <w:numId w:val="48"/>
        </w:numPr>
        <w:spacing w:before="120" w:after="120" w:line="360" w:lineRule="auto"/>
        <w:ind w:left="630" w:right="72"/>
      </w:pPr>
      <w:r w:rsidRPr="00F47606">
        <w:t>B3: Tính Ngân sách được duyệt theo từng hoạt động cấp 1</w:t>
      </w:r>
    </w:p>
    <w:p w14:paraId="71D1CA49" w14:textId="77777777" w:rsidR="00F47606" w:rsidRPr="00F47606" w:rsidRDefault="00F47606" w:rsidP="004E37AB">
      <w:pPr>
        <w:pStyle w:val="ListParagraph"/>
        <w:numPr>
          <w:ilvl w:val="1"/>
          <w:numId w:val="48"/>
        </w:numPr>
        <w:spacing w:before="120" w:after="120" w:line="360" w:lineRule="auto"/>
        <w:ind w:left="630" w:right="72"/>
      </w:pPr>
      <w:r w:rsidRPr="00F47606">
        <w:t>B4: Tính Chi phí lũy kế theo tờ trình đã duyệt theo từng hoạt động cấp 1</w:t>
      </w:r>
    </w:p>
    <w:p w14:paraId="184A3A4C" w14:textId="77777777" w:rsidR="00F47606" w:rsidRPr="00F47606" w:rsidRDefault="00F47606" w:rsidP="004E37AB">
      <w:pPr>
        <w:pStyle w:val="ListParagraph"/>
        <w:numPr>
          <w:ilvl w:val="1"/>
          <w:numId w:val="48"/>
        </w:numPr>
        <w:spacing w:before="120" w:after="120" w:line="360" w:lineRule="auto"/>
        <w:ind w:left="630" w:right="72"/>
      </w:pPr>
      <w:r w:rsidRPr="00F47606">
        <w:t>B5: Tính Ngân sách còn tồn trước tờ trình theo từng hoạt động cấp 1</w:t>
      </w:r>
    </w:p>
    <w:p w14:paraId="72AB3F1C" w14:textId="77777777" w:rsidR="00F47606" w:rsidRPr="00F47606" w:rsidRDefault="00F47606" w:rsidP="004E37AB">
      <w:pPr>
        <w:pStyle w:val="ListParagraph"/>
        <w:numPr>
          <w:ilvl w:val="1"/>
          <w:numId w:val="48"/>
        </w:numPr>
        <w:spacing w:before="120" w:after="120" w:line="360" w:lineRule="auto"/>
        <w:ind w:left="630" w:right="72"/>
      </w:pPr>
      <w:r w:rsidRPr="00F47606">
        <w:lastRenderedPageBreak/>
        <w:t>B6: Tính Chi phí theo tờ trình hiện tại theo từng hoạt động cấp 1</w:t>
      </w:r>
    </w:p>
    <w:p w14:paraId="197D0A0F" w14:textId="7AE815D9" w:rsidR="00D25FFB" w:rsidRDefault="00F47606" w:rsidP="00190815">
      <w:pPr>
        <w:pStyle w:val="ListParagraph"/>
        <w:spacing w:before="120" w:after="120" w:line="360" w:lineRule="auto"/>
        <w:ind w:left="260" w:right="72"/>
        <w:rPr>
          <w:i/>
        </w:rPr>
      </w:pPr>
      <w:r w:rsidRPr="00F47606">
        <w:t xml:space="preserve">Nếu kết quả tìm được ở B5 &lt; B6 theo bất kỳ hoạt động cấp 1 nào thì: </w:t>
      </w:r>
      <w:r w:rsidRPr="00F47606">
        <w:sym w:font="Wingdings" w:char="F0E0"/>
      </w:r>
      <w:r w:rsidRPr="00F47606">
        <w:t xml:space="preserve"> Hiển thị thông báo lỗi: </w:t>
      </w:r>
      <w:r w:rsidRPr="00F47606">
        <w:rPr>
          <w:i/>
        </w:rPr>
        <w:t>‘Không CO được bản ghi do chi phí tờ trình vượt ngân sách’</w:t>
      </w:r>
    </w:p>
    <w:p w14:paraId="4B9F76B0" w14:textId="77777777" w:rsidR="00DA24F0" w:rsidRPr="00DA24F0" w:rsidRDefault="00DA24F0" w:rsidP="00DA24F0">
      <w:pPr>
        <w:pStyle w:val="ListParagraph"/>
        <w:spacing w:before="120" w:after="120"/>
        <w:ind w:left="260" w:right="72"/>
        <w:rPr>
          <w:i/>
          <w:highlight w:val="yellow"/>
        </w:rPr>
      </w:pPr>
      <w:r w:rsidRPr="00DA24F0">
        <w:rPr>
          <w:i/>
          <w:highlight w:val="yellow"/>
        </w:rPr>
        <w:t xml:space="preserve">Select SUM(INITIAL_AMT) + SUM(TOTAL_ADJ) planAmount,SUM(TOTAL_EXP)  useAmount, </w:t>
      </w:r>
    </w:p>
    <w:p w14:paraId="3F990E6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SUM(INITIAL_AMT) + SUM(TOTAL_ADJ) - SUM(TOTAL_EXP)  remainAmount  </w:t>
      </w:r>
    </w:p>
    <w:p w14:paraId="6DCAAF21"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 </w:t>
      </w:r>
    </w:p>
    <w:p w14:paraId="13AD6ECA"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Select nvl(SUM(decode(Q.QUARTER_NO,1,nvl(pll.MONTH_1,0) + nvl(pll.MONTH_2,0) + nvl(pll.MONTH_3,0), </w:t>
      </w:r>
    </w:p>
    <w:p w14:paraId="7F80012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2,nvl(pll.MONTH_4,0) + nvl(pll.MONTH_5,0) + nvl(pll.MONTH_6,0), </w:t>
      </w:r>
    </w:p>
    <w:p w14:paraId="6CB8A00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3,nvl(pll.MONTH_7,0) + nvl(pll.MONTH_8,0) + nvl(pll.MONTH_9,0), </w:t>
      </w:r>
    </w:p>
    <w:p w14:paraId="01E0711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4,nvl(pll.MONTH_10,0) + nvl(pll.MONTH_11,0) + nvl(pll.MONTH_12,0) </w:t>
      </w:r>
    </w:p>
    <w:p w14:paraId="1A5EF731"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 * U.EQV_RATE/ 0.000001),0) INITIAL_AMT,0 TOTAL_ADJ,0 TOTAL_EXP </w:t>
      </w:r>
    </w:p>
    <w:p w14:paraId="483DCDFF"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NS_PLAN pl </w:t>
      </w:r>
    </w:p>
    <w:p w14:paraId="06148D2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NS_PLAN_LINE pll on pl.NS_PLAN_ID = pll.NS_PLAN_ID </w:t>
      </w:r>
    </w:p>
    <w:p w14:paraId="5D77B8A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C_DOCUMENT_TYPE cdt on pl.C_DOCUMENT_TYPE_ID = cdt.C_DOCUMENT_TYPE_ID </w:t>
      </w:r>
    </w:p>
    <w:p w14:paraId="54F3D44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C_QUARTER q on pl.NS_QUARTER_ID = q.C_QUARTER_ID </w:t>
      </w:r>
    </w:p>
    <w:p w14:paraId="292494EC"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left join C_Uom u on u.C_Uom_ID = pl.C_Uom_ID </w:t>
      </w:r>
    </w:p>
    <w:p w14:paraId="7B71DA60"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Where pl.AD_org_ID = :adorgid </w:t>
      </w:r>
    </w:p>
    <w:p w14:paraId="59D3A15D"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pl.C_DEPARTMENT_ID  = :cdepartmentid </w:t>
      </w:r>
    </w:p>
    <w:p w14:paraId="26E25CC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pl.IS_DELETED = 'N' </w:t>
      </w:r>
    </w:p>
    <w:p w14:paraId="550F138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pll.IS_DELETED = 'N' </w:t>
      </w:r>
    </w:p>
    <w:p w14:paraId="3E6C902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cdt.Value = 'KHQ' </w:t>
      </w:r>
    </w:p>
    <w:p w14:paraId="65E258B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Q.START_DATE &lt;= :transdate </w:t>
      </w:r>
    </w:p>
    <w:p w14:paraId="37735C8C"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Q.END_DATE &gt;= :transdate </w:t>
      </w:r>
    </w:p>
    <w:p w14:paraId="5FB2336F"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PL.APPROVED_STATUS = 'AP' </w:t>
      </w:r>
    </w:p>
    <w:p w14:paraId="526C1B9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PL.VERSION_NO = 1 </w:t>
      </w:r>
    </w:p>
    <w:p w14:paraId="186B49C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pll.C_ACTIVITY1_ID  = :cactivityid </w:t>
      </w:r>
    </w:p>
    <w:p w14:paraId="66F9E334" w14:textId="77777777" w:rsidR="00DA24F0" w:rsidRPr="00DA24F0" w:rsidRDefault="00DA24F0" w:rsidP="00DA24F0">
      <w:pPr>
        <w:pStyle w:val="ListParagraph"/>
        <w:spacing w:before="120" w:after="120"/>
        <w:ind w:left="260" w:right="72"/>
        <w:rPr>
          <w:i/>
          <w:highlight w:val="yellow"/>
        </w:rPr>
      </w:pPr>
      <w:r w:rsidRPr="00DA24F0">
        <w:rPr>
          <w:i/>
          <w:highlight w:val="yellow"/>
        </w:rPr>
        <w:tab/>
      </w:r>
    </w:p>
    <w:p w14:paraId="1B8E3D8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UNION ALL </w:t>
      </w:r>
    </w:p>
    <w:p w14:paraId="3ADB0C48"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Select 0 INITIAL_AMT,nvl(SUM(decode(to_char(PE.START_DATE,'Q'),1,nvl(mcl.MONTH1,0) + nvl(mcl.MONTH2,0) + nvl(mcl.MONTH3,0), </w:t>
      </w:r>
    </w:p>
    <w:p w14:paraId="0072EE6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2,nvl(mcl.MONTH4,0) + nvl(mcl.MONTH5,0) + nvl(mcl.MONTH6,0), </w:t>
      </w:r>
    </w:p>
    <w:p w14:paraId="543029B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3,nvl(mcl.MONTH7,0) + nvl(mcl.MONTH8,0) + nvl(mcl.MONTH9,0), </w:t>
      </w:r>
    </w:p>
    <w:p w14:paraId="56BC9AC8" w14:textId="77777777" w:rsidR="00DA24F0" w:rsidRPr="00DA24F0" w:rsidRDefault="00DA24F0" w:rsidP="00DA24F0">
      <w:pPr>
        <w:pStyle w:val="ListParagraph"/>
        <w:spacing w:before="120" w:after="120"/>
        <w:ind w:left="260" w:right="72"/>
        <w:rPr>
          <w:i/>
          <w:highlight w:val="yellow"/>
        </w:rPr>
      </w:pPr>
      <w:r w:rsidRPr="00DA24F0">
        <w:rPr>
          <w:i/>
          <w:highlight w:val="yellow"/>
        </w:rPr>
        <w:lastRenderedPageBreak/>
        <w:tab/>
      </w:r>
      <w:r w:rsidRPr="00DA24F0">
        <w:rPr>
          <w:i/>
          <w:highlight w:val="yellow"/>
        </w:rPr>
        <w:tab/>
        <w:t xml:space="preserve">4,nvl(mcl.MONTH10,0) + nvl(mcl.MONTH11,0) + nvl(mcl.MONTH12,0) </w:t>
      </w:r>
    </w:p>
    <w:p w14:paraId="1C8ADF6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 * U.EQV_RATE/ 0.000001),0) TOTAL_ADJ,0 TOTAL_EXP </w:t>
      </w:r>
    </w:p>
    <w:p w14:paraId="16A8FF62"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QT_C_MONTH_CONTRACT mc  </w:t>
      </w:r>
    </w:p>
    <w:p w14:paraId="6C5A165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QT_C_MONTH_CONTRACT_DETAIL mcl on mc.QT_C_MONTH_CONTRACT_ID = mcl.QT_C_MONTH_CONTRACT_ID </w:t>
      </w:r>
    </w:p>
    <w:p w14:paraId="5717C2DF"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C_PERIOD pe on pe.C_PERIOD_ID = MCL.C_PERIOD_ID </w:t>
      </w:r>
    </w:p>
    <w:p w14:paraId="459BD8ED"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
    <w:p w14:paraId="06DDD5D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left join C_Uom u on u.C_Uom_ID = mc.C_Uom_ID </w:t>
      </w:r>
    </w:p>
    <w:p w14:paraId="076249F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C_YEAR y on y.C_YEAR_ID = mc.C_YEAR_ID </w:t>
      </w:r>
    </w:p>
    <w:p w14:paraId="60BD4C6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Where y.START_DATE  = trunc(:transdate,'YYYY') </w:t>
      </w:r>
    </w:p>
    <w:p w14:paraId="59299915"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mc.IS_DELETED = 'N' </w:t>
      </w:r>
    </w:p>
    <w:p w14:paraId="2BE2B045"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mcl.IS_DELETED = 'N' </w:t>
      </w:r>
    </w:p>
    <w:p w14:paraId="3291014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mc.DOCSTATUS2 = 'AP' </w:t>
      </w:r>
    </w:p>
    <w:p w14:paraId="7FEB2C8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mc.C_DEPARTMENT_ID  = :cdepartmentid </w:t>
      </w:r>
    </w:p>
    <w:p w14:paraId="7C181D2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PE.START_DATE between trunc(:transdate,'Q') and add_months(trunc(:transdate,'Q'),3) -1 </w:t>
      </w:r>
    </w:p>
    <w:p w14:paraId="4423EAA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
    <w:p w14:paraId="30ED5E5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(mcl.C_ACTIVITY1_ID = (Select PARENT_ID from C_ACTIVITY Where C_ACTIVITY_ID =  :cactivityid) OR mcl.C_ACTIVITY1_ID = :cactivityid) </w:t>
      </w:r>
    </w:p>
    <w:p w14:paraId="1D48CB08"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UNION ALL </w:t>
      </w:r>
    </w:p>
    <w:p w14:paraId="0CA1B7D1"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Select 0 INITIAL_AMT,0 TOTAL_ADJ,nvl(SUM(stl.Approved_Before_Tax_Amount),0) TOTAL_EXP  </w:t>
      </w:r>
    </w:p>
    <w:p w14:paraId="3315927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C_STATEMENT st </w:t>
      </w:r>
    </w:p>
    <w:p w14:paraId="5DA081EC"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C_STATEMENT_LINE stl on st.C_STATEMENT_ID = stl.C_STATEMENT_ID </w:t>
      </w:r>
    </w:p>
    <w:p w14:paraId="71A5186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C_ACTIVITY ac on ac.C_ACTIVITY_ID = stl.C_ACTIVITY_ID </w:t>
      </w:r>
    </w:p>
    <w:p w14:paraId="65A5B67A"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WHere ST.TRANS_DATE between trunc(:transdate,'Q') and add_months(trunc(:transdate,'Q'),3) -1 </w:t>
      </w:r>
    </w:p>
    <w:p w14:paraId="215653C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APPROVE_STATUS = 1 </w:t>
      </w:r>
    </w:p>
    <w:p w14:paraId="07D954B0"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st.AD_ORG_ID = :adorgid </w:t>
      </w:r>
    </w:p>
    <w:p w14:paraId="3792916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st.C_CONTROL_DEPARTMENT_ID = :cdepartmentid </w:t>
      </w:r>
    </w:p>
    <w:p w14:paraId="0CE1998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SIGNERSTATUS not in (1,2,4) </w:t>
      </w:r>
    </w:p>
    <w:p w14:paraId="45CB99D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and (AC.PARENT_ID = :cactivityid )</w:t>
      </w:r>
    </w:p>
    <w:p w14:paraId="2ED9F07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ST.IS_DELETED = 'N' </w:t>
      </w:r>
    </w:p>
    <w:p w14:paraId="349B17F3" w14:textId="79EA44B7" w:rsidR="00DA24F0" w:rsidRPr="00190815" w:rsidRDefault="00DA24F0" w:rsidP="00DA24F0">
      <w:pPr>
        <w:pStyle w:val="ListParagraph"/>
        <w:spacing w:before="120" w:after="120" w:line="360" w:lineRule="auto"/>
        <w:ind w:left="260" w:right="72"/>
        <w:rPr>
          <w:i/>
        </w:rPr>
      </w:pPr>
      <w:r w:rsidRPr="00DA24F0">
        <w:rPr>
          <w:i/>
          <w:highlight w:val="yellow"/>
        </w:rPr>
        <w:tab/>
      </w:r>
      <w:r w:rsidRPr="00DA24F0">
        <w:rPr>
          <w:i/>
          <w:highlight w:val="yellow"/>
        </w:rPr>
        <w:tab/>
        <w:t>and stl.IS_DELETED = 'N' and stl.C_BUDGET_ID  = 2  and stl.DIRECT_RELEASE  = 'N' )</w:t>
      </w:r>
    </w:p>
    <w:p w14:paraId="34566C8E" w14:textId="77777777" w:rsidR="00EE136C" w:rsidRPr="00FF37CC" w:rsidRDefault="00EE136C" w:rsidP="00CF718E">
      <w:pPr>
        <w:pStyle w:val="Heading6"/>
        <w:rPr>
          <w:sz w:val="24"/>
          <w:szCs w:val="24"/>
        </w:rPr>
      </w:pPr>
      <w:r w:rsidRPr="00FF37CC">
        <w:rPr>
          <w:sz w:val="24"/>
          <w:szCs w:val="24"/>
        </w:rPr>
        <w:lastRenderedPageBreak/>
        <w:t>Hiệu năng</w:t>
      </w:r>
    </w:p>
    <w:p w14:paraId="728F4A3E" w14:textId="77777777" w:rsidR="00EE136C" w:rsidRPr="00FF37CC" w:rsidRDefault="00EE136C" w:rsidP="004E37AB">
      <w:pPr>
        <w:numPr>
          <w:ilvl w:val="0"/>
          <w:numId w:val="11"/>
        </w:numPr>
      </w:pPr>
      <w:r w:rsidRPr="00FF37CC">
        <w:t>Độ lớn dữ liệu: [Số lượng bản ghi]</w:t>
      </w:r>
    </w:p>
    <w:p w14:paraId="7E201160" w14:textId="77777777" w:rsidR="00EE136C" w:rsidRPr="00FF37CC" w:rsidRDefault="00EE136C" w:rsidP="004E37AB">
      <w:pPr>
        <w:numPr>
          <w:ilvl w:val="0"/>
          <w:numId w:val="11"/>
        </w:numPr>
      </w:pPr>
      <w:r w:rsidRPr="00FF37CC">
        <w:t xml:space="preserve">Thời gian tải dữ liệu: </w:t>
      </w:r>
    </w:p>
    <w:p w14:paraId="2F477C99" w14:textId="70F2354B" w:rsidR="00EE136C" w:rsidRDefault="00EE136C" w:rsidP="004E37AB">
      <w:pPr>
        <w:numPr>
          <w:ilvl w:val="0"/>
          <w:numId w:val="11"/>
        </w:numPr>
      </w:pPr>
      <w:r w:rsidRPr="00FF37CC">
        <w:t>…..</w:t>
      </w:r>
    </w:p>
    <w:p w14:paraId="16F36A25" w14:textId="77777777" w:rsidR="007E1A66" w:rsidRPr="00FF37CC" w:rsidRDefault="007E1A66" w:rsidP="00EA3129">
      <w:pPr>
        <w:ind w:left="720"/>
      </w:pPr>
    </w:p>
    <w:p w14:paraId="3D3EDADC" w14:textId="1F80E1EB" w:rsidR="004A58FF" w:rsidRDefault="004A58FF" w:rsidP="00A97673">
      <w:pPr>
        <w:pStyle w:val="Heading5"/>
      </w:pPr>
      <w:r>
        <w:lastRenderedPageBreak/>
        <w:t>Danh sách thông tin chi tiết</w:t>
      </w:r>
    </w:p>
    <w:p w14:paraId="08C711E8" w14:textId="775494D1" w:rsidR="00C21677" w:rsidRDefault="00C21677" w:rsidP="00CF718E">
      <w:pPr>
        <w:pStyle w:val="Heading6"/>
        <w:rPr>
          <w:sz w:val="24"/>
          <w:szCs w:val="24"/>
        </w:rPr>
      </w:pPr>
      <w:r w:rsidRPr="00FF37CC">
        <w:rPr>
          <w:sz w:val="24"/>
          <w:szCs w:val="24"/>
        </w:rPr>
        <w:t>Prototype màn hình nhập liệu</w:t>
      </w:r>
    </w:p>
    <w:p w14:paraId="02DDFDDB" w14:textId="39F00EE1" w:rsidR="007228E8" w:rsidRDefault="00E73066" w:rsidP="00CF718E">
      <w:pPr>
        <w:ind w:left="0"/>
      </w:pPr>
      <w:r>
        <w:rPr>
          <w:noProof/>
          <w:snapToGrid/>
        </w:rPr>
        <w:drawing>
          <wp:inline distT="0" distB="0" distL="0" distR="0" wp14:anchorId="4977AD6C" wp14:editId="768E4226">
            <wp:extent cx="2456597" cy="50512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3111" cy="5064599"/>
                    </a:xfrm>
                    <a:prstGeom prst="rect">
                      <a:avLst/>
                    </a:prstGeom>
                  </pic:spPr>
                </pic:pic>
              </a:graphicData>
            </a:graphic>
          </wp:inline>
        </w:drawing>
      </w:r>
    </w:p>
    <w:p w14:paraId="25A0B24F" w14:textId="77777777" w:rsidR="0097273A" w:rsidRPr="00FF37CC" w:rsidRDefault="0097273A" w:rsidP="00CF718E">
      <w:pPr>
        <w:pStyle w:val="Heading6"/>
        <w:rPr>
          <w:sz w:val="24"/>
          <w:szCs w:val="24"/>
        </w:rPr>
      </w:pPr>
      <w:r w:rsidRPr="00FF37CC">
        <w:rPr>
          <w:sz w:val="24"/>
          <w:szCs w:val="24"/>
        </w:rPr>
        <w:lastRenderedPageBreak/>
        <w:t>Danh sách trường dữ liệu</w:t>
      </w:r>
    </w:p>
    <w:p w14:paraId="20E53E25" w14:textId="1F52799F" w:rsidR="0097273A" w:rsidRDefault="0097273A" w:rsidP="004E37AB">
      <w:pPr>
        <w:numPr>
          <w:ilvl w:val="0"/>
          <w:numId w:val="11"/>
        </w:numPr>
      </w:pPr>
      <w:r w:rsidRPr="00FF37CC">
        <w:t>Bảng</w:t>
      </w:r>
      <w:r>
        <w:t xml:space="preserve"> C_Statement</w:t>
      </w:r>
      <w:r w:rsidR="009E0F88">
        <w:t>_Line</w:t>
      </w:r>
    </w:p>
    <w:p w14:paraId="158DC2D2" w14:textId="77777777" w:rsidR="0097273A" w:rsidRDefault="0097273A" w:rsidP="004E37AB">
      <w:pPr>
        <w:numPr>
          <w:ilvl w:val="0"/>
          <w:numId w:val="11"/>
        </w:numPr>
      </w:pPr>
      <w:r>
        <w:t>Hiển thị ở dạng List, sắp xếp theo tháng từ lớn xuống bé</w:t>
      </w:r>
    </w:p>
    <w:p w14:paraId="7A77C0A9" w14:textId="77777777" w:rsidR="0097273A" w:rsidRPr="00FF37CC" w:rsidRDefault="0097273A" w:rsidP="004E37AB">
      <w:pPr>
        <w:numPr>
          <w:ilvl w:val="0"/>
          <w:numId w:val="11"/>
        </w:numPr>
      </w:pPr>
      <w:r>
        <w:rPr>
          <w:lang w:eastAsia="ar-SA"/>
        </w:rPr>
        <w:t>S: Hiển thị trên màn hình nhập liệu</w:t>
      </w:r>
    </w:p>
    <w:p w14:paraId="5F271372" w14:textId="77777777" w:rsidR="0097273A" w:rsidRPr="00FF37CC" w:rsidRDefault="0097273A"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97273A" w:rsidRPr="00FF37CC" w14:paraId="510FB9F8" w14:textId="77777777" w:rsidTr="00BC68EF">
        <w:trPr>
          <w:cantSplit/>
          <w:trHeight w:val="422"/>
          <w:tblHeader/>
        </w:trPr>
        <w:tc>
          <w:tcPr>
            <w:tcW w:w="1800" w:type="dxa"/>
            <w:shd w:val="clear" w:color="auto" w:fill="D9D9D9"/>
            <w:vAlign w:val="center"/>
          </w:tcPr>
          <w:p w14:paraId="7921E696" w14:textId="77777777" w:rsidR="0097273A" w:rsidRPr="00FF37CC" w:rsidRDefault="0097273A" w:rsidP="00CF718E">
            <w:pPr>
              <w:spacing w:after="120"/>
              <w:ind w:left="0"/>
              <w:jc w:val="center"/>
              <w:rPr>
                <w:b/>
              </w:rPr>
            </w:pPr>
            <w:r w:rsidRPr="00FF37CC">
              <w:rPr>
                <w:b/>
              </w:rPr>
              <w:t>Tên trường</w:t>
            </w:r>
          </w:p>
        </w:tc>
        <w:tc>
          <w:tcPr>
            <w:tcW w:w="1980" w:type="dxa"/>
            <w:shd w:val="clear" w:color="auto" w:fill="D9D9D9"/>
            <w:vAlign w:val="center"/>
          </w:tcPr>
          <w:p w14:paraId="2497F118" w14:textId="77777777" w:rsidR="0097273A" w:rsidRPr="00FF37CC" w:rsidRDefault="0097273A" w:rsidP="00CF718E">
            <w:pPr>
              <w:spacing w:after="120"/>
              <w:ind w:left="0"/>
              <w:jc w:val="center"/>
              <w:rPr>
                <w:b/>
              </w:rPr>
            </w:pPr>
            <w:r w:rsidRPr="00FF37CC">
              <w:rPr>
                <w:b/>
              </w:rPr>
              <w:t>Tên dữ liệu</w:t>
            </w:r>
          </w:p>
        </w:tc>
        <w:tc>
          <w:tcPr>
            <w:tcW w:w="1417" w:type="dxa"/>
            <w:shd w:val="clear" w:color="auto" w:fill="D9D9D9"/>
            <w:vAlign w:val="center"/>
          </w:tcPr>
          <w:p w14:paraId="7408EF12" w14:textId="77777777" w:rsidR="0097273A" w:rsidRPr="00FF37CC" w:rsidRDefault="0097273A" w:rsidP="00CF718E">
            <w:pPr>
              <w:spacing w:after="120"/>
              <w:ind w:left="0"/>
              <w:jc w:val="center"/>
              <w:rPr>
                <w:b/>
              </w:rPr>
            </w:pPr>
            <w:r w:rsidRPr="00FF37CC">
              <w:rPr>
                <w:b/>
              </w:rPr>
              <w:t>Loại DL</w:t>
            </w:r>
          </w:p>
        </w:tc>
        <w:tc>
          <w:tcPr>
            <w:tcW w:w="630" w:type="dxa"/>
            <w:shd w:val="clear" w:color="auto" w:fill="D9D9D9"/>
            <w:vAlign w:val="center"/>
          </w:tcPr>
          <w:p w14:paraId="15C87F13" w14:textId="77777777" w:rsidR="0097273A" w:rsidRPr="00FF37CC" w:rsidRDefault="0097273A" w:rsidP="00CF718E">
            <w:pPr>
              <w:spacing w:after="120"/>
              <w:ind w:left="0"/>
              <w:jc w:val="center"/>
              <w:rPr>
                <w:b/>
              </w:rPr>
            </w:pPr>
            <w:r w:rsidRPr="00FF37CC">
              <w:rPr>
                <w:b/>
              </w:rPr>
              <w:t>L</w:t>
            </w:r>
          </w:p>
        </w:tc>
        <w:tc>
          <w:tcPr>
            <w:tcW w:w="540" w:type="dxa"/>
            <w:shd w:val="clear" w:color="auto" w:fill="D9D9D9"/>
            <w:vAlign w:val="center"/>
          </w:tcPr>
          <w:p w14:paraId="47BFC75B" w14:textId="77777777" w:rsidR="0097273A" w:rsidRPr="00FF37CC" w:rsidRDefault="0097273A" w:rsidP="00CF718E">
            <w:pPr>
              <w:spacing w:after="120"/>
              <w:ind w:left="0"/>
              <w:jc w:val="center"/>
              <w:rPr>
                <w:b/>
              </w:rPr>
            </w:pPr>
            <w:r w:rsidRPr="00FF37CC">
              <w:rPr>
                <w:b/>
              </w:rPr>
              <w:t>R</w:t>
            </w:r>
          </w:p>
        </w:tc>
        <w:tc>
          <w:tcPr>
            <w:tcW w:w="450" w:type="dxa"/>
            <w:shd w:val="clear" w:color="auto" w:fill="D9D9D9"/>
            <w:vAlign w:val="center"/>
          </w:tcPr>
          <w:p w14:paraId="234FC487" w14:textId="77777777" w:rsidR="0097273A" w:rsidRPr="00FF37CC" w:rsidRDefault="0097273A" w:rsidP="00CF718E">
            <w:pPr>
              <w:spacing w:after="120"/>
              <w:ind w:left="0"/>
              <w:jc w:val="center"/>
              <w:rPr>
                <w:b/>
              </w:rPr>
            </w:pPr>
            <w:r w:rsidRPr="00FF37CC">
              <w:rPr>
                <w:b/>
              </w:rPr>
              <w:t>M</w:t>
            </w:r>
          </w:p>
        </w:tc>
        <w:tc>
          <w:tcPr>
            <w:tcW w:w="540" w:type="dxa"/>
            <w:shd w:val="clear" w:color="auto" w:fill="D9D9D9"/>
          </w:tcPr>
          <w:p w14:paraId="46333A0C" w14:textId="77777777" w:rsidR="0097273A" w:rsidRPr="00926A39" w:rsidRDefault="0097273A" w:rsidP="00CF718E">
            <w:pPr>
              <w:spacing w:after="120"/>
              <w:ind w:left="0"/>
              <w:jc w:val="center"/>
              <w:rPr>
                <w:b/>
                <w:sz w:val="22"/>
              </w:rPr>
            </w:pPr>
            <w:r>
              <w:rPr>
                <w:b/>
              </w:rPr>
              <w:t>S</w:t>
            </w:r>
          </w:p>
        </w:tc>
        <w:tc>
          <w:tcPr>
            <w:tcW w:w="7380" w:type="dxa"/>
            <w:shd w:val="clear" w:color="auto" w:fill="D9D9D9"/>
            <w:vAlign w:val="center"/>
          </w:tcPr>
          <w:p w14:paraId="3646B161" w14:textId="77777777" w:rsidR="0097273A" w:rsidRPr="00FF37CC" w:rsidRDefault="0097273A" w:rsidP="00CF718E">
            <w:pPr>
              <w:spacing w:after="120"/>
              <w:ind w:left="0"/>
              <w:jc w:val="center"/>
              <w:rPr>
                <w:b/>
              </w:rPr>
            </w:pPr>
            <w:r w:rsidRPr="00FF37CC">
              <w:rPr>
                <w:b/>
              </w:rPr>
              <w:t>Mô tả</w:t>
            </w:r>
          </w:p>
        </w:tc>
      </w:tr>
      <w:tr w:rsidR="0097273A" w:rsidRPr="00FF37CC" w14:paraId="5D967E20" w14:textId="77777777" w:rsidTr="00BC68EF">
        <w:trPr>
          <w:cantSplit/>
          <w:trHeight w:val="827"/>
        </w:trPr>
        <w:tc>
          <w:tcPr>
            <w:tcW w:w="1800" w:type="dxa"/>
          </w:tcPr>
          <w:p w14:paraId="635E2FDD" w14:textId="77777777" w:rsidR="0097273A" w:rsidRPr="00FF37CC" w:rsidRDefault="0097273A" w:rsidP="00CF718E">
            <w:pPr>
              <w:ind w:left="0"/>
            </w:pPr>
            <w:r>
              <w:t>ID</w:t>
            </w:r>
          </w:p>
        </w:tc>
        <w:tc>
          <w:tcPr>
            <w:tcW w:w="1980" w:type="dxa"/>
          </w:tcPr>
          <w:p w14:paraId="2F5F2A25" w14:textId="6CB57C3F" w:rsidR="0097273A" w:rsidRPr="00FF37CC" w:rsidRDefault="0097273A" w:rsidP="00CF718E">
            <w:pPr>
              <w:ind w:left="0"/>
            </w:pPr>
            <w:r>
              <w:rPr>
                <w:szCs w:val="24"/>
              </w:rPr>
              <w:t>C_Statement</w:t>
            </w:r>
            <w:r w:rsidR="009E0F88">
              <w:rPr>
                <w:szCs w:val="24"/>
              </w:rPr>
              <w:t>_Line</w:t>
            </w:r>
            <w:r>
              <w:rPr>
                <w:szCs w:val="24"/>
              </w:rPr>
              <w:t>_</w:t>
            </w:r>
            <w:r w:rsidRPr="00AB2F64">
              <w:rPr>
                <w:szCs w:val="24"/>
              </w:rPr>
              <w:t>ID</w:t>
            </w:r>
          </w:p>
        </w:tc>
        <w:tc>
          <w:tcPr>
            <w:tcW w:w="1417" w:type="dxa"/>
          </w:tcPr>
          <w:p w14:paraId="70E0A6C1" w14:textId="77777777" w:rsidR="0097273A" w:rsidRPr="00FF37CC" w:rsidRDefault="0097273A" w:rsidP="00CF718E">
            <w:pPr>
              <w:ind w:left="0"/>
            </w:pPr>
            <w:r>
              <w:t>Number</w:t>
            </w:r>
          </w:p>
          <w:p w14:paraId="756A27BB" w14:textId="77777777" w:rsidR="0097273A" w:rsidRPr="00FF37CC" w:rsidRDefault="0097273A" w:rsidP="00CF718E">
            <w:pPr>
              <w:ind w:left="0"/>
            </w:pPr>
          </w:p>
        </w:tc>
        <w:tc>
          <w:tcPr>
            <w:tcW w:w="630" w:type="dxa"/>
          </w:tcPr>
          <w:p w14:paraId="04832740" w14:textId="77777777" w:rsidR="0097273A" w:rsidRPr="00FF37CC" w:rsidRDefault="0097273A" w:rsidP="00CF718E">
            <w:pPr>
              <w:pStyle w:val="Sothutu-1so"/>
              <w:spacing w:before="120" w:after="120" w:line="276" w:lineRule="auto"/>
              <w:jc w:val="left"/>
              <w:rPr>
                <w:szCs w:val="24"/>
              </w:rPr>
            </w:pPr>
            <w:r w:rsidRPr="00FF37CC">
              <w:rPr>
                <w:szCs w:val="24"/>
              </w:rPr>
              <w:t>50</w:t>
            </w:r>
          </w:p>
        </w:tc>
        <w:tc>
          <w:tcPr>
            <w:tcW w:w="540" w:type="dxa"/>
          </w:tcPr>
          <w:p w14:paraId="36856E89" w14:textId="77777777" w:rsidR="0097273A" w:rsidRPr="00FF37CC" w:rsidRDefault="0097273A" w:rsidP="00CF718E">
            <w:pPr>
              <w:pStyle w:val="Sothutu-1so"/>
              <w:spacing w:before="120" w:after="120" w:line="276" w:lineRule="auto"/>
              <w:jc w:val="left"/>
              <w:rPr>
                <w:szCs w:val="24"/>
              </w:rPr>
            </w:pPr>
            <w:r>
              <w:rPr>
                <w:szCs w:val="24"/>
              </w:rPr>
              <w:t>Y</w:t>
            </w:r>
          </w:p>
        </w:tc>
        <w:tc>
          <w:tcPr>
            <w:tcW w:w="450" w:type="dxa"/>
          </w:tcPr>
          <w:p w14:paraId="37EE3EA9" w14:textId="77777777" w:rsidR="0097273A" w:rsidRPr="00FF37CC" w:rsidRDefault="0097273A" w:rsidP="00CF718E">
            <w:pPr>
              <w:pStyle w:val="Sothutu-1so"/>
              <w:spacing w:before="120" w:after="120" w:line="276" w:lineRule="auto"/>
              <w:jc w:val="left"/>
              <w:rPr>
                <w:szCs w:val="24"/>
              </w:rPr>
            </w:pPr>
            <w:r>
              <w:rPr>
                <w:szCs w:val="24"/>
              </w:rPr>
              <w:t>N</w:t>
            </w:r>
          </w:p>
        </w:tc>
        <w:tc>
          <w:tcPr>
            <w:tcW w:w="540" w:type="dxa"/>
          </w:tcPr>
          <w:p w14:paraId="49E69869" w14:textId="77777777" w:rsidR="0097273A" w:rsidRDefault="0097273A" w:rsidP="00CF718E">
            <w:pPr>
              <w:pStyle w:val="Sothutu-1so"/>
              <w:spacing w:before="120" w:after="120" w:line="276" w:lineRule="auto"/>
              <w:ind w:left="360" w:hanging="360"/>
              <w:jc w:val="center"/>
              <w:rPr>
                <w:szCs w:val="24"/>
              </w:rPr>
            </w:pPr>
            <w:r>
              <w:rPr>
                <w:szCs w:val="24"/>
              </w:rPr>
              <w:t>N</w:t>
            </w:r>
          </w:p>
        </w:tc>
        <w:tc>
          <w:tcPr>
            <w:tcW w:w="7380" w:type="dxa"/>
          </w:tcPr>
          <w:p w14:paraId="2E71C4C5" w14:textId="77777777" w:rsidR="0097273A" w:rsidRPr="00FF37CC" w:rsidRDefault="0097273A" w:rsidP="00CF718E">
            <w:pPr>
              <w:pStyle w:val="Sothutu-1so"/>
              <w:spacing w:before="120" w:after="120" w:line="276" w:lineRule="auto"/>
              <w:ind w:left="360" w:hanging="360"/>
              <w:jc w:val="left"/>
              <w:rPr>
                <w:szCs w:val="24"/>
              </w:rPr>
            </w:pPr>
            <w:r>
              <w:rPr>
                <w:szCs w:val="24"/>
              </w:rPr>
              <w:t>Key, tự sinh</w:t>
            </w:r>
          </w:p>
        </w:tc>
      </w:tr>
      <w:tr w:rsidR="0097273A" w:rsidRPr="00FF37CC" w14:paraId="285C9895" w14:textId="77777777" w:rsidTr="00BC68EF">
        <w:trPr>
          <w:cantSplit/>
          <w:trHeight w:val="827"/>
        </w:trPr>
        <w:tc>
          <w:tcPr>
            <w:tcW w:w="14737" w:type="dxa"/>
            <w:gridSpan w:val="8"/>
          </w:tcPr>
          <w:p w14:paraId="7171732E" w14:textId="77777777" w:rsidR="0097273A" w:rsidRPr="001E5A81" w:rsidRDefault="0097273A" w:rsidP="00CF718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97273A" w:rsidRPr="00FF37CC" w14:paraId="4ADAE8F2" w14:textId="77777777" w:rsidTr="00BC68EF">
        <w:trPr>
          <w:cantSplit/>
          <w:trHeight w:val="827"/>
        </w:trPr>
        <w:tc>
          <w:tcPr>
            <w:tcW w:w="1800" w:type="dxa"/>
          </w:tcPr>
          <w:p w14:paraId="03566320" w14:textId="77777777" w:rsidR="0097273A" w:rsidRPr="00FF37CC" w:rsidRDefault="0097273A" w:rsidP="00CF718E">
            <w:pPr>
              <w:ind w:left="0"/>
            </w:pPr>
            <w:r>
              <w:rPr>
                <w:szCs w:val="24"/>
              </w:rPr>
              <w:t>Ngày lập</w:t>
            </w:r>
          </w:p>
        </w:tc>
        <w:tc>
          <w:tcPr>
            <w:tcW w:w="1980" w:type="dxa"/>
          </w:tcPr>
          <w:p w14:paraId="242571AF" w14:textId="77777777" w:rsidR="0097273A" w:rsidRPr="00FF37CC" w:rsidRDefault="0097273A" w:rsidP="00CF718E">
            <w:pPr>
              <w:ind w:left="0"/>
            </w:pPr>
            <w:r>
              <w:rPr>
                <w:szCs w:val="24"/>
              </w:rPr>
              <w:t>Trans_Date</w:t>
            </w:r>
          </w:p>
        </w:tc>
        <w:tc>
          <w:tcPr>
            <w:tcW w:w="1417" w:type="dxa"/>
          </w:tcPr>
          <w:p w14:paraId="4B86FCBF" w14:textId="77777777" w:rsidR="0097273A" w:rsidRPr="00FF37CC" w:rsidRDefault="0097273A" w:rsidP="00CF718E">
            <w:pPr>
              <w:ind w:left="0"/>
            </w:pPr>
            <w:r>
              <w:t>Date</w:t>
            </w:r>
          </w:p>
        </w:tc>
        <w:tc>
          <w:tcPr>
            <w:tcW w:w="630" w:type="dxa"/>
          </w:tcPr>
          <w:p w14:paraId="149B11BE" w14:textId="77777777" w:rsidR="0097273A" w:rsidRPr="00FF37CC" w:rsidRDefault="0097273A" w:rsidP="00CF718E">
            <w:pPr>
              <w:pStyle w:val="Sothutu-1so"/>
              <w:spacing w:before="120" w:after="120" w:line="276" w:lineRule="auto"/>
              <w:jc w:val="left"/>
              <w:rPr>
                <w:szCs w:val="24"/>
              </w:rPr>
            </w:pPr>
          </w:p>
        </w:tc>
        <w:tc>
          <w:tcPr>
            <w:tcW w:w="540" w:type="dxa"/>
          </w:tcPr>
          <w:p w14:paraId="1C045E26" w14:textId="77777777" w:rsidR="0097273A" w:rsidRPr="00FF37CC" w:rsidRDefault="0097273A" w:rsidP="00CF718E">
            <w:pPr>
              <w:pStyle w:val="Sothutu-1so"/>
              <w:spacing w:before="120" w:after="120" w:line="276" w:lineRule="auto"/>
              <w:jc w:val="left"/>
              <w:rPr>
                <w:szCs w:val="24"/>
              </w:rPr>
            </w:pPr>
            <w:r>
              <w:rPr>
                <w:szCs w:val="24"/>
              </w:rPr>
              <w:t>Y</w:t>
            </w:r>
          </w:p>
        </w:tc>
        <w:tc>
          <w:tcPr>
            <w:tcW w:w="450" w:type="dxa"/>
          </w:tcPr>
          <w:p w14:paraId="6E9C8D27" w14:textId="77777777" w:rsidR="0097273A" w:rsidRPr="00FF37CC" w:rsidRDefault="0097273A" w:rsidP="00CF718E">
            <w:pPr>
              <w:pStyle w:val="Sothutu-1so"/>
              <w:spacing w:before="120" w:after="120" w:line="276" w:lineRule="auto"/>
              <w:jc w:val="left"/>
              <w:rPr>
                <w:szCs w:val="24"/>
              </w:rPr>
            </w:pPr>
            <w:r>
              <w:rPr>
                <w:szCs w:val="24"/>
              </w:rPr>
              <w:t>Y</w:t>
            </w:r>
          </w:p>
        </w:tc>
        <w:tc>
          <w:tcPr>
            <w:tcW w:w="540" w:type="dxa"/>
          </w:tcPr>
          <w:p w14:paraId="06DFF799" w14:textId="77777777" w:rsidR="0097273A" w:rsidRPr="00FF37CC" w:rsidRDefault="0097273A" w:rsidP="00CF718E">
            <w:pPr>
              <w:pStyle w:val="Sothutu-1so"/>
              <w:spacing w:before="120" w:after="120" w:line="276" w:lineRule="auto"/>
              <w:jc w:val="center"/>
              <w:rPr>
                <w:szCs w:val="24"/>
              </w:rPr>
            </w:pPr>
            <w:r>
              <w:rPr>
                <w:szCs w:val="24"/>
              </w:rPr>
              <w:t>Y</w:t>
            </w:r>
          </w:p>
        </w:tc>
        <w:tc>
          <w:tcPr>
            <w:tcW w:w="7380" w:type="dxa"/>
          </w:tcPr>
          <w:p w14:paraId="592A67BF" w14:textId="0FD40DD6" w:rsidR="0097273A" w:rsidRPr="00FF37CC" w:rsidRDefault="0097273A" w:rsidP="00CF718E">
            <w:pPr>
              <w:pStyle w:val="Sothutu-1so"/>
              <w:spacing w:before="120" w:after="120" w:line="276" w:lineRule="auto"/>
              <w:jc w:val="left"/>
              <w:rPr>
                <w:szCs w:val="24"/>
              </w:rPr>
            </w:pPr>
            <w:r>
              <w:rPr>
                <w:szCs w:val="24"/>
              </w:rPr>
              <w:t xml:space="preserve">Lấy theo Tab Thông tin </w:t>
            </w:r>
            <w:r w:rsidR="005A70D5">
              <w:rPr>
                <w:szCs w:val="24"/>
              </w:rPr>
              <w:t>chi tiết</w:t>
            </w:r>
          </w:p>
        </w:tc>
      </w:tr>
      <w:tr w:rsidR="0097273A" w:rsidRPr="00FF37CC" w14:paraId="4640D88F" w14:textId="77777777" w:rsidTr="00BC68EF">
        <w:trPr>
          <w:cantSplit/>
          <w:trHeight w:val="827"/>
        </w:trPr>
        <w:tc>
          <w:tcPr>
            <w:tcW w:w="1800" w:type="dxa"/>
          </w:tcPr>
          <w:p w14:paraId="05ED61D4" w14:textId="77777777" w:rsidR="0097273A" w:rsidRDefault="0097273A" w:rsidP="00CF718E">
            <w:pPr>
              <w:ind w:left="0"/>
              <w:rPr>
                <w:szCs w:val="24"/>
              </w:rPr>
            </w:pPr>
            <w:r>
              <w:rPr>
                <w:szCs w:val="24"/>
              </w:rPr>
              <w:t>Nội dung</w:t>
            </w:r>
          </w:p>
        </w:tc>
        <w:tc>
          <w:tcPr>
            <w:tcW w:w="1980" w:type="dxa"/>
          </w:tcPr>
          <w:p w14:paraId="7ECEC12D" w14:textId="77777777" w:rsidR="0097273A" w:rsidRDefault="0097273A" w:rsidP="00CF718E">
            <w:pPr>
              <w:ind w:left="0"/>
              <w:rPr>
                <w:szCs w:val="24"/>
              </w:rPr>
            </w:pPr>
            <w:r>
              <w:rPr>
                <w:szCs w:val="24"/>
              </w:rPr>
              <w:t>Description</w:t>
            </w:r>
          </w:p>
        </w:tc>
        <w:tc>
          <w:tcPr>
            <w:tcW w:w="1417" w:type="dxa"/>
          </w:tcPr>
          <w:p w14:paraId="5CD5E045" w14:textId="77777777" w:rsidR="0097273A" w:rsidRDefault="0097273A" w:rsidP="00CF718E">
            <w:pPr>
              <w:ind w:left="0"/>
            </w:pPr>
            <w:r>
              <w:t>String</w:t>
            </w:r>
          </w:p>
        </w:tc>
        <w:tc>
          <w:tcPr>
            <w:tcW w:w="630" w:type="dxa"/>
          </w:tcPr>
          <w:p w14:paraId="140999E6" w14:textId="77777777" w:rsidR="0097273A" w:rsidRDefault="0097273A" w:rsidP="00CF718E">
            <w:pPr>
              <w:pStyle w:val="Sothutu-1so"/>
              <w:spacing w:before="120" w:after="120" w:line="276" w:lineRule="auto"/>
              <w:jc w:val="left"/>
              <w:rPr>
                <w:szCs w:val="24"/>
              </w:rPr>
            </w:pPr>
            <w:r>
              <w:rPr>
                <w:szCs w:val="24"/>
              </w:rPr>
              <w:t>250</w:t>
            </w:r>
          </w:p>
        </w:tc>
        <w:tc>
          <w:tcPr>
            <w:tcW w:w="540" w:type="dxa"/>
          </w:tcPr>
          <w:p w14:paraId="4F61D66F" w14:textId="77777777" w:rsidR="0097273A" w:rsidRDefault="0097273A" w:rsidP="00CF718E">
            <w:pPr>
              <w:pStyle w:val="Sothutu-1so"/>
              <w:spacing w:before="120" w:after="120" w:line="276" w:lineRule="auto"/>
              <w:jc w:val="left"/>
              <w:rPr>
                <w:szCs w:val="24"/>
              </w:rPr>
            </w:pPr>
            <w:r>
              <w:rPr>
                <w:szCs w:val="24"/>
              </w:rPr>
              <w:t>Y</w:t>
            </w:r>
          </w:p>
        </w:tc>
        <w:tc>
          <w:tcPr>
            <w:tcW w:w="450" w:type="dxa"/>
          </w:tcPr>
          <w:p w14:paraId="776C3DE8" w14:textId="77777777" w:rsidR="0097273A" w:rsidRDefault="0097273A" w:rsidP="00CF718E">
            <w:pPr>
              <w:pStyle w:val="Sothutu-1so"/>
              <w:spacing w:before="120" w:after="120" w:line="276" w:lineRule="auto"/>
              <w:jc w:val="left"/>
              <w:rPr>
                <w:szCs w:val="24"/>
              </w:rPr>
            </w:pPr>
            <w:r>
              <w:rPr>
                <w:szCs w:val="24"/>
              </w:rPr>
              <w:t>Y</w:t>
            </w:r>
          </w:p>
        </w:tc>
        <w:tc>
          <w:tcPr>
            <w:tcW w:w="540" w:type="dxa"/>
          </w:tcPr>
          <w:p w14:paraId="0E8FE877" w14:textId="77777777" w:rsidR="0097273A" w:rsidRDefault="0097273A" w:rsidP="00CF718E">
            <w:pPr>
              <w:pStyle w:val="Sothutu-1so"/>
              <w:spacing w:before="120" w:after="120" w:line="276" w:lineRule="auto"/>
              <w:jc w:val="center"/>
              <w:rPr>
                <w:szCs w:val="24"/>
              </w:rPr>
            </w:pPr>
            <w:r>
              <w:rPr>
                <w:szCs w:val="24"/>
              </w:rPr>
              <w:t>Y</w:t>
            </w:r>
          </w:p>
        </w:tc>
        <w:tc>
          <w:tcPr>
            <w:tcW w:w="7380" w:type="dxa"/>
          </w:tcPr>
          <w:p w14:paraId="41D5E862" w14:textId="431BE75A" w:rsidR="0097273A" w:rsidRDefault="0097273A" w:rsidP="00CF718E">
            <w:pPr>
              <w:pStyle w:val="Sothutu-1so"/>
              <w:spacing w:before="120" w:after="120" w:line="360" w:lineRule="auto"/>
              <w:jc w:val="left"/>
              <w:rPr>
                <w:szCs w:val="24"/>
              </w:rPr>
            </w:pPr>
            <w:r>
              <w:rPr>
                <w:szCs w:val="24"/>
              </w:rPr>
              <w:t xml:space="preserve">Lấy theo Tab Thông tin </w:t>
            </w:r>
            <w:r w:rsidR="005A70D5">
              <w:rPr>
                <w:szCs w:val="24"/>
              </w:rPr>
              <w:t>chi tiết</w:t>
            </w:r>
          </w:p>
        </w:tc>
      </w:tr>
      <w:tr w:rsidR="0097273A" w:rsidRPr="00FF37CC" w14:paraId="11F1C798" w14:textId="77777777" w:rsidTr="00BC68EF">
        <w:trPr>
          <w:cantSplit/>
          <w:trHeight w:val="827"/>
        </w:trPr>
        <w:tc>
          <w:tcPr>
            <w:tcW w:w="1800" w:type="dxa"/>
          </w:tcPr>
          <w:p w14:paraId="0FC48A22" w14:textId="77777777" w:rsidR="0097273A" w:rsidRDefault="0097273A" w:rsidP="00CF718E">
            <w:pPr>
              <w:ind w:left="0"/>
              <w:rPr>
                <w:szCs w:val="24"/>
              </w:rPr>
            </w:pPr>
            <w:r>
              <w:rPr>
                <w:szCs w:val="24"/>
              </w:rPr>
              <w:t xml:space="preserve">Số tiền </w:t>
            </w:r>
          </w:p>
        </w:tc>
        <w:tc>
          <w:tcPr>
            <w:tcW w:w="1980" w:type="dxa"/>
          </w:tcPr>
          <w:p w14:paraId="01F40668" w14:textId="77777777" w:rsidR="0097273A" w:rsidRDefault="0097273A" w:rsidP="00CF718E">
            <w:pPr>
              <w:ind w:left="0"/>
              <w:rPr>
                <w:szCs w:val="24"/>
              </w:rPr>
            </w:pPr>
          </w:p>
        </w:tc>
        <w:tc>
          <w:tcPr>
            <w:tcW w:w="1417" w:type="dxa"/>
          </w:tcPr>
          <w:p w14:paraId="09A68546" w14:textId="77777777" w:rsidR="0097273A" w:rsidRDefault="0097273A" w:rsidP="00CF718E">
            <w:pPr>
              <w:ind w:left="0"/>
            </w:pPr>
            <w:r>
              <w:t>Number</w:t>
            </w:r>
          </w:p>
        </w:tc>
        <w:tc>
          <w:tcPr>
            <w:tcW w:w="630" w:type="dxa"/>
          </w:tcPr>
          <w:p w14:paraId="54537877" w14:textId="77777777" w:rsidR="0097273A" w:rsidRDefault="0097273A" w:rsidP="00CF718E">
            <w:pPr>
              <w:pStyle w:val="Sothutu-1so"/>
              <w:spacing w:before="120" w:after="120" w:line="276" w:lineRule="auto"/>
              <w:jc w:val="left"/>
              <w:rPr>
                <w:szCs w:val="24"/>
              </w:rPr>
            </w:pPr>
            <w:r>
              <w:rPr>
                <w:szCs w:val="24"/>
              </w:rPr>
              <w:t>20</w:t>
            </w:r>
          </w:p>
        </w:tc>
        <w:tc>
          <w:tcPr>
            <w:tcW w:w="540" w:type="dxa"/>
          </w:tcPr>
          <w:p w14:paraId="21415A3E" w14:textId="77777777" w:rsidR="0097273A" w:rsidRDefault="0097273A" w:rsidP="00CF718E">
            <w:pPr>
              <w:pStyle w:val="Sothutu-1so"/>
              <w:spacing w:before="120" w:after="120" w:line="276" w:lineRule="auto"/>
              <w:jc w:val="left"/>
              <w:rPr>
                <w:szCs w:val="24"/>
              </w:rPr>
            </w:pPr>
            <w:r>
              <w:rPr>
                <w:szCs w:val="24"/>
              </w:rPr>
              <w:t>Y</w:t>
            </w:r>
          </w:p>
        </w:tc>
        <w:tc>
          <w:tcPr>
            <w:tcW w:w="450" w:type="dxa"/>
          </w:tcPr>
          <w:p w14:paraId="632FD217" w14:textId="77777777" w:rsidR="0097273A" w:rsidRDefault="0097273A" w:rsidP="00CF718E">
            <w:pPr>
              <w:pStyle w:val="Sothutu-1so"/>
              <w:spacing w:before="120" w:after="120" w:line="276" w:lineRule="auto"/>
              <w:jc w:val="left"/>
              <w:rPr>
                <w:szCs w:val="24"/>
              </w:rPr>
            </w:pPr>
            <w:r>
              <w:rPr>
                <w:szCs w:val="24"/>
              </w:rPr>
              <w:t>Y</w:t>
            </w:r>
          </w:p>
        </w:tc>
        <w:tc>
          <w:tcPr>
            <w:tcW w:w="540" w:type="dxa"/>
          </w:tcPr>
          <w:p w14:paraId="3C9BA6D4" w14:textId="77777777" w:rsidR="0097273A" w:rsidRDefault="0097273A" w:rsidP="00CF718E">
            <w:pPr>
              <w:pStyle w:val="Sothutu-1so"/>
              <w:spacing w:before="120" w:after="120" w:line="276" w:lineRule="auto"/>
              <w:jc w:val="center"/>
              <w:rPr>
                <w:szCs w:val="24"/>
              </w:rPr>
            </w:pPr>
            <w:r>
              <w:rPr>
                <w:szCs w:val="24"/>
              </w:rPr>
              <w:t>Y</w:t>
            </w:r>
          </w:p>
        </w:tc>
        <w:tc>
          <w:tcPr>
            <w:tcW w:w="7380" w:type="dxa"/>
          </w:tcPr>
          <w:p w14:paraId="3B802A85" w14:textId="09732971" w:rsidR="006115A8" w:rsidRDefault="006115A8" w:rsidP="00CF718E">
            <w:pPr>
              <w:pStyle w:val="Sothutu-1so"/>
              <w:spacing w:before="120" w:after="120" w:line="276" w:lineRule="auto"/>
              <w:rPr>
                <w:szCs w:val="24"/>
              </w:rPr>
            </w:pPr>
            <w:r>
              <w:rPr>
                <w:szCs w:val="24"/>
              </w:rPr>
              <w:t xml:space="preserve">Mặc định là </w:t>
            </w:r>
            <w:r w:rsidRPr="00311EE8">
              <w:rPr>
                <w:szCs w:val="24"/>
              </w:rPr>
              <w:t>Tổng tiền đề nghị</w:t>
            </w:r>
          </w:p>
          <w:p w14:paraId="3A5BF120" w14:textId="65107D66" w:rsidR="0097273A" w:rsidRDefault="0097273A" w:rsidP="00CF718E">
            <w:pPr>
              <w:pStyle w:val="Sothutu-1so"/>
              <w:spacing w:before="120" w:after="120" w:line="276" w:lineRule="auto"/>
              <w:rPr>
                <w:szCs w:val="24"/>
              </w:rPr>
            </w:pPr>
            <w:r>
              <w:rPr>
                <w:szCs w:val="24"/>
              </w:rPr>
              <w:t xml:space="preserve">Nếu </w:t>
            </w:r>
            <w:r w:rsidR="006115A8">
              <w:rPr>
                <w:szCs w:val="24"/>
              </w:rPr>
              <w:t xml:space="preserve">ở tab TT chung </w:t>
            </w:r>
            <w:r>
              <w:rPr>
                <w:szCs w:val="24"/>
              </w:rPr>
              <w:t>Trạng thái duyệt = “</w:t>
            </w:r>
            <w:r w:rsidR="004F390C">
              <w:rPr>
                <w:szCs w:val="24"/>
              </w:rPr>
              <w:t>Đã duyệt</w:t>
            </w:r>
            <w:r>
              <w:rPr>
                <w:szCs w:val="24"/>
              </w:rPr>
              <w:t xml:space="preserve">”   </w:t>
            </w:r>
            <w:r w:rsidRPr="000B3418">
              <w:rPr>
                <w:szCs w:val="24"/>
              </w:rPr>
              <w:sym w:font="Wingdings" w:char="F0E0"/>
            </w:r>
            <w:r>
              <w:rPr>
                <w:szCs w:val="24"/>
              </w:rPr>
              <w:t xml:space="preserve"> Lấy </w:t>
            </w:r>
            <w:r w:rsidRPr="00311EE8">
              <w:rPr>
                <w:szCs w:val="24"/>
              </w:rPr>
              <w:t>Tổng tiền được duyệt</w:t>
            </w:r>
            <w:r w:rsidR="00150AEB">
              <w:rPr>
                <w:szCs w:val="24"/>
              </w:rPr>
              <w:t xml:space="preserve"> </w:t>
            </w:r>
          </w:p>
          <w:p w14:paraId="743E37DB" w14:textId="62FA4FE1" w:rsidR="0097273A" w:rsidRDefault="0097273A" w:rsidP="00CF718E">
            <w:pPr>
              <w:pStyle w:val="Sothutu-1so"/>
              <w:spacing w:before="120" w:after="120" w:line="276" w:lineRule="auto"/>
              <w:rPr>
                <w:szCs w:val="24"/>
              </w:rPr>
            </w:pPr>
            <w:r>
              <w:rPr>
                <w:szCs w:val="24"/>
              </w:rPr>
              <w:t>Nếu</w:t>
            </w:r>
            <w:r w:rsidR="006115A8">
              <w:rPr>
                <w:szCs w:val="24"/>
              </w:rPr>
              <w:t xml:space="preserve"> ở tab TT chung</w:t>
            </w:r>
            <w:r>
              <w:rPr>
                <w:szCs w:val="24"/>
              </w:rPr>
              <w:t xml:space="preserve"> Trạng thái duyệt &lt;&gt; “</w:t>
            </w:r>
            <w:r w:rsidR="004F390C">
              <w:rPr>
                <w:szCs w:val="24"/>
              </w:rPr>
              <w:t>Đã duyệt</w:t>
            </w:r>
            <w:r>
              <w:rPr>
                <w:szCs w:val="24"/>
              </w:rPr>
              <w:t xml:space="preserve">” </w:t>
            </w:r>
            <w:r w:rsidRPr="000B3418">
              <w:rPr>
                <w:szCs w:val="24"/>
              </w:rPr>
              <w:sym w:font="Wingdings" w:char="F0E0"/>
            </w:r>
            <w:r>
              <w:rPr>
                <w:szCs w:val="24"/>
              </w:rPr>
              <w:t xml:space="preserve"> Lấy </w:t>
            </w:r>
            <w:r w:rsidRPr="00311EE8">
              <w:rPr>
                <w:szCs w:val="24"/>
              </w:rPr>
              <w:t xml:space="preserve">Tổng tiền đề nghị </w:t>
            </w:r>
          </w:p>
        </w:tc>
      </w:tr>
    </w:tbl>
    <w:p w14:paraId="0382CF97" w14:textId="77777777" w:rsidR="0097273A" w:rsidRDefault="0097273A" w:rsidP="00CF718E"/>
    <w:p w14:paraId="4C627E44" w14:textId="4667A147" w:rsidR="0097273A" w:rsidRPr="0097273A" w:rsidRDefault="0097273A" w:rsidP="00CF718E">
      <w:pPr>
        <w:pStyle w:val="Heading6"/>
      </w:pPr>
      <w:r w:rsidRPr="0097273A">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97273A" w:rsidRPr="00FF37CC" w14:paraId="0C523273" w14:textId="77777777" w:rsidTr="00BC68EF">
        <w:trPr>
          <w:trHeight w:val="530"/>
          <w:tblHeader/>
        </w:trPr>
        <w:tc>
          <w:tcPr>
            <w:tcW w:w="2424" w:type="dxa"/>
            <w:shd w:val="clear" w:color="auto" w:fill="D9D9D9"/>
          </w:tcPr>
          <w:p w14:paraId="7992C932" w14:textId="77777777" w:rsidR="0097273A" w:rsidRPr="00FF37CC" w:rsidRDefault="0097273A" w:rsidP="00EA3129">
            <w:pPr>
              <w:ind w:left="0"/>
              <w:rPr>
                <w:b/>
              </w:rPr>
            </w:pPr>
            <w:r w:rsidRPr="00FF37CC">
              <w:rPr>
                <w:b/>
              </w:rPr>
              <w:t>Thao tác</w:t>
            </w:r>
          </w:p>
        </w:tc>
        <w:tc>
          <w:tcPr>
            <w:tcW w:w="1176" w:type="dxa"/>
            <w:shd w:val="clear" w:color="auto" w:fill="D9D9D9"/>
          </w:tcPr>
          <w:p w14:paraId="0F3D82D8" w14:textId="77777777" w:rsidR="0097273A" w:rsidRPr="00FF37CC" w:rsidRDefault="0097273A" w:rsidP="00EA3129">
            <w:pPr>
              <w:ind w:left="0"/>
              <w:rPr>
                <w:b/>
                <w:color w:val="000000"/>
              </w:rPr>
            </w:pPr>
            <w:r w:rsidRPr="00FF37CC">
              <w:rPr>
                <w:b/>
                <w:color w:val="000000"/>
              </w:rPr>
              <w:t>Hiển thị</w:t>
            </w:r>
          </w:p>
        </w:tc>
        <w:tc>
          <w:tcPr>
            <w:tcW w:w="10710" w:type="dxa"/>
            <w:shd w:val="clear" w:color="auto" w:fill="D9D9D9"/>
          </w:tcPr>
          <w:p w14:paraId="45D15FBA" w14:textId="77777777" w:rsidR="0097273A" w:rsidRPr="00FF37CC" w:rsidRDefault="0097273A" w:rsidP="00EA3129">
            <w:pPr>
              <w:ind w:left="0"/>
              <w:rPr>
                <w:b/>
              </w:rPr>
            </w:pPr>
            <w:r w:rsidRPr="00FF37CC">
              <w:rPr>
                <w:b/>
              </w:rPr>
              <w:t>Mô tả</w:t>
            </w:r>
          </w:p>
        </w:tc>
      </w:tr>
      <w:tr w:rsidR="0097273A" w:rsidRPr="00FF37CC" w14:paraId="6DD5FB57" w14:textId="77777777" w:rsidTr="00BC68EF">
        <w:tc>
          <w:tcPr>
            <w:tcW w:w="2424" w:type="dxa"/>
          </w:tcPr>
          <w:p w14:paraId="48660B04" w14:textId="77777777" w:rsidR="0097273A" w:rsidRPr="00FF37CC" w:rsidRDefault="0097273A" w:rsidP="00EA3129">
            <w:pPr>
              <w:pStyle w:val="Sothutu-1so"/>
              <w:spacing w:before="120" w:line="276" w:lineRule="auto"/>
              <w:jc w:val="left"/>
              <w:rPr>
                <w:szCs w:val="24"/>
              </w:rPr>
            </w:pPr>
            <w:r>
              <w:rPr>
                <w:szCs w:val="24"/>
              </w:rPr>
              <w:t>Tìm kiếm</w:t>
            </w:r>
          </w:p>
        </w:tc>
        <w:tc>
          <w:tcPr>
            <w:tcW w:w="1176" w:type="dxa"/>
          </w:tcPr>
          <w:p w14:paraId="0DC17CDC" w14:textId="77777777" w:rsidR="0097273A" w:rsidRPr="00FF37CC" w:rsidRDefault="0097273A" w:rsidP="00EA3129">
            <w:pPr>
              <w:pStyle w:val="Sothutu-1so"/>
              <w:spacing w:before="120" w:line="276" w:lineRule="auto"/>
              <w:jc w:val="left"/>
              <w:rPr>
                <w:szCs w:val="24"/>
              </w:rPr>
            </w:pPr>
            <w:r>
              <w:rPr>
                <w:szCs w:val="24"/>
              </w:rPr>
              <w:t>Có</w:t>
            </w:r>
          </w:p>
        </w:tc>
        <w:tc>
          <w:tcPr>
            <w:tcW w:w="10710" w:type="dxa"/>
          </w:tcPr>
          <w:p w14:paraId="52DFC6AF" w14:textId="2FC8FF88" w:rsidR="0097273A" w:rsidRPr="00FF37CC" w:rsidRDefault="0097273A" w:rsidP="00EA3129">
            <w:pPr>
              <w:pStyle w:val="Sothutu-1so"/>
              <w:spacing w:before="120" w:line="276" w:lineRule="auto"/>
              <w:rPr>
                <w:szCs w:val="24"/>
              </w:rPr>
            </w:pPr>
            <w:r>
              <w:rPr>
                <w:szCs w:val="24"/>
              </w:rPr>
              <w:t>Cho phép tìm kiếm nhanh theo Nội dung</w:t>
            </w:r>
            <w:r w:rsidR="00EE39DB">
              <w:rPr>
                <w:szCs w:val="24"/>
              </w:rPr>
              <w:t xml:space="preserve">, </w:t>
            </w:r>
            <w:r>
              <w:rPr>
                <w:szCs w:val="24"/>
              </w:rPr>
              <w:t>Số tiền</w:t>
            </w:r>
          </w:p>
        </w:tc>
      </w:tr>
      <w:tr w:rsidR="00DA6CAB" w:rsidRPr="00FF37CC" w14:paraId="20D62E07" w14:textId="77777777" w:rsidTr="00BC68EF">
        <w:tc>
          <w:tcPr>
            <w:tcW w:w="2424" w:type="dxa"/>
          </w:tcPr>
          <w:p w14:paraId="60678100" w14:textId="0F89C1FC" w:rsidR="00DA6CAB" w:rsidRDefault="00DA6CAB" w:rsidP="00EA3129">
            <w:pPr>
              <w:pStyle w:val="Sothutu-1so"/>
              <w:spacing w:before="120" w:line="276" w:lineRule="auto"/>
              <w:jc w:val="left"/>
              <w:rPr>
                <w:szCs w:val="24"/>
              </w:rPr>
            </w:pPr>
            <w:r>
              <w:rPr>
                <w:szCs w:val="24"/>
              </w:rPr>
              <w:t>Lọc</w:t>
            </w:r>
          </w:p>
        </w:tc>
        <w:tc>
          <w:tcPr>
            <w:tcW w:w="1176" w:type="dxa"/>
          </w:tcPr>
          <w:p w14:paraId="7DCCB8B5" w14:textId="6F425A62" w:rsidR="00DA6CAB" w:rsidRDefault="00DA6CAB" w:rsidP="00EA3129">
            <w:pPr>
              <w:pStyle w:val="Sothutu-1so"/>
              <w:spacing w:before="120" w:line="276" w:lineRule="auto"/>
              <w:jc w:val="left"/>
              <w:rPr>
                <w:szCs w:val="24"/>
              </w:rPr>
            </w:pPr>
            <w:r>
              <w:rPr>
                <w:szCs w:val="24"/>
              </w:rPr>
              <w:t>Không</w:t>
            </w:r>
          </w:p>
        </w:tc>
        <w:tc>
          <w:tcPr>
            <w:tcW w:w="10710" w:type="dxa"/>
          </w:tcPr>
          <w:p w14:paraId="31D7048C" w14:textId="77777777" w:rsidR="00DA6CAB" w:rsidRDefault="00DA6CAB" w:rsidP="00EA3129">
            <w:pPr>
              <w:pStyle w:val="Sothutu-1so"/>
              <w:spacing w:before="120" w:line="276" w:lineRule="auto"/>
              <w:rPr>
                <w:szCs w:val="24"/>
              </w:rPr>
            </w:pPr>
          </w:p>
        </w:tc>
      </w:tr>
      <w:tr w:rsidR="0097273A" w:rsidRPr="00FF37CC" w14:paraId="2C5D229F" w14:textId="77777777" w:rsidTr="00BC68EF">
        <w:tc>
          <w:tcPr>
            <w:tcW w:w="2424" w:type="dxa"/>
          </w:tcPr>
          <w:p w14:paraId="308240EB" w14:textId="77777777" w:rsidR="0097273A" w:rsidRPr="00FF37CC" w:rsidRDefault="0097273A" w:rsidP="00EA3129">
            <w:pPr>
              <w:pStyle w:val="Sothutu-1so"/>
              <w:spacing w:before="120" w:line="276" w:lineRule="auto"/>
              <w:jc w:val="left"/>
              <w:rPr>
                <w:szCs w:val="24"/>
              </w:rPr>
            </w:pPr>
            <w:r w:rsidRPr="00FF37CC">
              <w:rPr>
                <w:szCs w:val="24"/>
              </w:rPr>
              <w:t>Sao chép</w:t>
            </w:r>
          </w:p>
        </w:tc>
        <w:tc>
          <w:tcPr>
            <w:tcW w:w="1176" w:type="dxa"/>
          </w:tcPr>
          <w:p w14:paraId="10015675" w14:textId="77777777" w:rsidR="0097273A" w:rsidRPr="00FF37CC" w:rsidRDefault="0097273A" w:rsidP="00EA3129">
            <w:pPr>
              <w:pStyle w:val="Sothutu-1so"/>
              <w:spacing w:before="120" w:line="276" w:lineRule="auto"/>
              <w:jc w:val="left"/>
              <w:rPr>
                <w:szCs w:val="24"/>
              </w:rPr>
            </w:pPr>
            <w:r w:rsidRPr="00FF37CC">
              <w:rPr>
                <w:szCs w:val="24"/>
              </w:rPr>
              <w:t>Có</w:t>
            </w:r>
          </w:p>
        </w:tc>
        <w:tc>
          <w:tcPr>
            <w:tcW w:w="10710" w:type="dxa"/>
          </w:tcPr>
          <w:p w14:paraId="1E5E8D3D" w14:textId="22368803" w:rsidR="0097273A" w:rsidRPr="00FF37CC" w:rsidRDefault="0097273A" w:rsidP="00EA3129">
            <w:pPr>
              <w:pStyle w:val="Sothutu-1so"/>
              <w:spacing w:before="120" w:line="276" w:lineRule="auto"/>
              <w:rPr>
                <w:szCs w:val="24"/>
              </w:rPr>
            </w:pPr>
            <w:r>
              <w:rPr>
                <w:szCs w:val="24"/>
              </w:rPr>
              <w:t xml:space="preserve">Tạo 1 bản ghi mới, </w:t>
            </w:r>
            <w:r w:rsidR="00E508A5">
              <w:rPr>
                <w:szCs w:val="24"/>
              </w:rPr>
              <w:t>copy toàn bộ thông tin ngoại trừ các trường thông tin readonly hoặc tự sinh từ hệ thống</w:t>
            </w:r>
          </w:p>
        </w:tc>
      </w:tr>
      <w:tr w:rsidR="0097273A" w:rsidRPr="00FF37CC" w14:paraId="2EAA6155" w14:textId="77777777" w:rsidTr="00BC68EF">
        <w:tc>
          <w:tcPr>
            <w:tcW w:w="2424" w:type="dxa"/>
          </w:tcPr>
          <w:p w14:paraId="0C05EFDA" w14:textId="77777777" w:rsidR="0097273A" w:rsidRPr="00FF37CC" w:rsidRDefault="0097273A" w:rsidP="00EA3129">
            <w:pPr>
              <w:pStyle w:val="Sothutu-1so"/>
              <w:spacing w:before="120" w:line="276" w:lineRule="auto"/>
              <w:jc w:val="left"/>
              <w:rPr>
                <w:szCs w:val="24"/>
              </w:rPr>
            </w:pPr>
            <w:r>
              <w:rPr>
                <w:szCs w:val="24"/>
              </w:rPr>
              <w:t>Chỉnh sửa</w:t>
            </w:r>
          </w:p>
        </w:tc>
        <w:tc>
          <w:tcPr>
            <w:tcW w:w="1176" w:type="dxa"/>
          </w:tcPr>
          <w:p w14:paraId="5ACF399D" w14:textId="77777777" w:rsidR="0097273A" w:rsidRPr="00FF37CC" w:rsidRDefault="0097273A" w:rsidP="00EA3129">
            <w:pPr>
              <w:pStyle w:val="Sothutu-1so"/>
              <w:spacing w:before="120" w:line="276" w:lineRule="auto"/>
              <w:jc w:val="left"/>
              <w:rPr>
                <w:szCs w:val="24"/>
              </w:rPr>
            </w:pPr>
            <w:r>
              <w:rPr>
                <w:szCs w:val="24"/>
              </w:rPr>
              <w:t>Có</w:t>
            </w:r>
          </w:p>
        </w:tc>
        <w:tc>
          <w:tcPr>
            <w:tcW w:w="10710" w:type="dxa"/>
          </w:tcPr>
          <w:p w14:paraId="5AE21772" w14:textId="7D257037" w:rsidR="0097273A" w:rsidRDefault="0097273A" w:rsidP="00EA3129">
            <w:pPr>
              <w:pStyle w:val="Sothutu-1so"/>
              <w:spacing w:before="120" w:line="276" w:lineRule="auto"/>
              <w:rPr>
                <w:szCs w:val="24"/>
              </w:rPr>
            </w:pPr>
            <w:r>
              <w:rPr>
                <w:szCs w:val="24"/>
              </w:rPr>
              <w:t xml:space="preserve">Chuyển sang màn hình </w:t>
            </w:r>
            <w:r w:rsidR="00916D10">
              <w:rPr>
                <w:szCs w:val="24"/>
              </w:rPr>
              <w:t xml:space="preserve"> Tab Thông tin </w:t>
            </w:r>
            <w:r>
              <w:rPr>
                <w:szCs w:val="24"/>
              </w:rPr>
              <w:t>chi tiết để xem và chỉnh sửa thông tin</w:t>
            </w:r>
          </w:p>
        </w:tc>
      </w:tr>
      <w:tr w:rsidR="0097273A" w:rsidRPr="00FF37CC" w14:paraId="0B8553A2" w14:textId="77777777" w:rsidTr="00BC68EF">
        <w:tc>
          <w:tcPr>
            <w:tcW w:w="2424" w:type="dxa"/>
          </w:tcPr>
          <w:p w14:paraId="5964C974" w14:textId="77777777" w:rsidR="0097273A" w:rsidRPr="00FF37CC" w:rsidRDefault="0097273A" w:rsidP="00EA3129">
            <w:pPr>
              <w:pStyle w:val="Sothutu-1so"/>
              <w:spacing w:before="120" w:line="276" w:lineRule="auto"/>
              <w:jc w:val="left"/>
              <w:rPr>
                <w:szCs w:val="24"/>
              </w:rPr>
            </w:pPr>
            <w:r>
              <w:rPr>
                <w:szCs w:val="24"/>
              </w:rPr>
              <w:t>Xóa</w:t>
            </w:r>
          </w:p>
        </w:tc>
        <w:tc>
          <w:tcPr>
            <w:tcW w:w="1176" w:type="dxa"/>
          </w:tcPr>
          <w:p w14:paraId="0A913D3D" w14:textId="77777777" w:rsidR="0097273A" w:rsidRPr="00FF37CC" w:rsidRDefault="0097273A" w:rsidP="00EA3129">
            <w:pPr>
              <w:pStyle w:val="Sothutu-1so"/>
              <w:spacing w:before="120" w:line="276" w:lineRule="auto"/>
              <w:jc w:val="left"/>
              <w:rPr>
                <w:szCs w:val="24"/>
              </w:rPr>
            </w:pPr>
            <w:r>
              <w:rPr>
                <w:szCs w:val="24"/>
              </w:rPr>
              <w:t>Có</w:t>
            </w:r>
          </w:p>
        </w:tc>
        <w:tc>
          <w:tcPr>
            <w:tcW w:w="10710" w:type="dxa"/>
          </w:tcPr>
          <w:p w14:paraId="627BD1BA" w14:textId="77777777" w:rsidR="006F49CB" w:rsidRDefault="006F49CB" w:rsidP="00EA3129">
            <w:pPr>
              <w:pStyle w:val="Sothutu-1so"/>
              <w:spacing w:before="120" w:line="276" w:lineRule="auto"/>
              <w:rPr>
                <w:szCs w:val="24"/>
              </w:rPr>
            </w:pPr>
            <w:r>
              <w:rPr>
                <w:szCs w:val="24"/>
              </w:rPr>
              <w:t>Chỉ được xóa nếu chứng từ ở trạng thái nháp</w:t>
            </w:r>
          </w:p>
          <w:p w14:paraId="7A51AF4E" w14:textId="77777777" w:rsidR="0097273A" w:rsidRDefault="006F49CB" w:rsidP="00EA3129">
            <w:pPr>
              <w:pStyle w:val="Sothutu-1so"/>
              <w:spacing w:before="120" w:line="276" w:lineRule="auto"/>
              <w:rPr>
                <w:szCs w:val="24"/>
              </w:rPr>
            </w:pPr>
            <w:r>
              <w:rPr>
                <w:szCs w:val="24"/>
              </w:rPr>
              <w:t>Xóa dòng chi tiết được chọn</w:t>
            </w:r>
          </w:p>
          <w:p w14:paraId="328445C5" w14:textId="77777777" w:rsidR="001A3FBE" w:rsidRPr="009F4936" w:rsidRDefault="001A3FBE" w:rsidP="00EA3129">
            <w:pPr>
              <w:ind w:left="0"/>
              <w:rPr>
                <w:b/>
              </w:rPr>
            </w:pPr>
            <w:r w:rsidRPr="009F4936">
              <w:rPr>
                <w:b/>
              </w:rPr>
              <w:t xml:space="preserve">TH1: Người dùng xóa bản ghi C_STATEMENT_LINE_ID có C_STATEMENT_LINE.Direct_Release = N: </w:t>
            </w:r>
          </w:p>
          <w:p w14:paraId="4A009BC1" w14:textId="77777777" w:rsidR="009D028C" w:rsidRDefault="001A3FBE" w:rsidP="009D028C">
            <w:pPr>
              <w:ind w:left="0"/>
            </w:pPr>
            <w:r w:rsidRPr="001A3FBE">
              <w:t>Cập nhật bảng QT_C_MONTH_CONTRACT_DETAIL</w:t>
            </w:r>
            <w:r>
              <w:t xml:space="preserve">. </w:t>
            </w:r>
          </w:p>
          <w:p w14:paraId="1FDE8222" w14:textId="73637807" w:rsidR="001A3FBE" w:rsidRPr="001A3FBE" w:rsidRDefault="001A3FBE" w:rsidP="009D028C">
            <w:pPr>
              <w:ind w:left="0"/>
            </w:pPr>
            <w:r w:rsidRPr="009F4936">
              <w:t>Căn</w:t>
            </w:r>
            <w:r w:rsidRPr="001A3FBE">
              <w:t xml:space="preserve"> cứ QT_PLAN_DETAIL_ID của bản ghi C_STATEMENT_LINE_ID bị xóa:</w:t>
            </w:r>
          </w:p>
          <w:p w14:paraId="1D18FB1E" w14:textId="77777777" w:rsidR="001A3FBE" w:rsidRPr="001A3FBE" w:rsidRDefault="001A3FBE" w:rsidP="004E37AB">
            <w:pPr>
              <w:pStyle w:val="ListParagraph"/>
              <w:numPr>
                <w:ilvl w:val="0"/>
                <w:numId w:val="56"/>
              </w:numPr>
              <w:spacing w:line="360" w:lineRule="auto"/>
            </w:pPr>
            <w:r w:rsidRPr="001A3FBE">
              <w:t xml:space="preserve">Cập </w:t>
            </w:r>
            <w:r w:rsidRPr="009F4936">
              <w:t>nhật</w:t>
            </w:r>
            <w:r w:rsidRPr="001A3FBE">
              <w:t xml:space="preserve"> QT_C_MONTH_CONTRACT_DETAIL.C_Statement_ID = Null</w:t>
            </w:r>
          </w:p>
          <w:p w14:paraId="5A92927B" w14:textId="5543A0C3" w:rsidR="001A3FBE" w:rsidRPr="001A3FBE" w:rsidRDefault="001A3FBE" w:rsidP="004E37AB">
            <w:pPr>
              <w:pStyle w:val="ListParagraph"/>
              <w:numPr>
                <w:ilvl w:val="0"/>
                <w:numId w:val="56"/>
              </w:numPr>
              <w:spacing w:line="360" w:lineRule="auto"/>
            </w:pPr>
            <w:r w:rsidRPr="001A3FBE">
              <w:t>Cập nhật QT_C_MONTH_CONTRACT_DETAIL.C_Statement_Line_ID = Null</w:t>
            </w:r>
          </w:p>
          <w:p w14:paraId="79C0DEF6" w14:textId="2A072D96" w:rsidR="00B21F26" w:rsidRPr="009F4936" w:rsidRDefault="00B21F26" w:rsidP="009D028C">
            <w:pPr>
              <w:ind w:left="0"/>
              <w:rPr>
                <w:b/>
              </w:rPr>
            </w:pPr>
            <w:r w:rsidRPr="009F4936">
              <w:rPr>
                <w:b/>
              </w:rPr>
              <w:t>TH</w:t>
            </w:r>
            <w:r w:rsidR="009F4936" w:rsidRPr="009F4936">
              <w:rPr>
                <w:b/>
              </w:rPr>
              <w:t>2</w:t>
            </w:r>
            <w:r w:rsidRPr="009F4936">
              <w:rPr>
                <w:b/>
              </w:rPr>
              <w:t>: Người dùng xóa bản ghi C_STATEMENT_LINE_ID có C_STATEMENT_LINE.Direct_Release = Y:</w:t>
            </w:r>
          </w:p>
          <w:p w14:paraId="36D94C2A" w14:textId="77777777" w:rsidR="00B21F26" w:rsidRPr="00B21F26" w:rsidRDefault="00B21F26" w:rsidP="004E37AB">
            <w:pPr>
              <w:pStyle w:val="Sothutu-1so"/>
              <w:numPr>
                <w:ilvl w:val="0"/>
                <w:numId w:val="52"/>
              </w:numPr>
              <w:spacing w:before="120" w:after="120" w:line="360" w:lineRule="auto"/>
              <w:ind w:left="1080" w:hanging="360"/>
              <w:jc w:val="left"/>
              <w:rPr>
                <w:b/>
                <w:i/>
                <w:szCs w:val="22"/>
              </w:rPr>
            </w:pPr>
            <w:r w:rsidRPr="00B21F26">
              <w:rPr>
                <w:b/>
                <w:i/>
                <w:szCs w:val="22"/>
              </w:rPr>
              <w:t>Cập nhật bảng C_STATEMENT_LINE:</w:t>
            </w:r>
          </w:p>
          <w:p w14:paraId="494BB602" w14:textId="77777777" w:rsidR="00B21F26" w:rsidRPr="00B21F26" w:rsidRDefault="00B21F26" w:rsidP="004E37AB">
            <w:pPr>
              <w:pStyle w:val="Sothutu-1so"/>
              <w:numPr>
                <w:ilvl w:val="1"/>
                <w:numId w:val="44"/>
              </w:numPr>
              <w:spacing w:before="120" w:after="120" w:line="360" w:lineRule="auto"/>
              <w:ind w:left="1080"/>
              <w:jc w:val="left"/>
              <w:rPr>
                <w:szCs w:val="22"/>
              </w:rPr>
            </w:pPr>
            <w:r w:rsidRPr="00B21F26">
              <w:rPr>
                <w:szCs w:val="22"/>
              </w:rPr>
              <w:t>Tìm kiếm các bản ghi có cùng QT_PLAN_ID = C_STATEMENT_LINE.QT_Plan_ID của bản ghi C_STATEMENT_LINE_ID bị xóa: Cập nhật C_STATEMENT_LINE.Is_Deleted = ‘Y’</w:t>
            </w:r>
          </w:p>
          <w:p w14:paraId="789240E4" w14:textId="77777777" w:rsidR="00B21F26" w:rsidRPr="00B21F26" w:rsidRDefault="00B21F26" w:rsidP="004E37AB">
            <w:pPr>
              <w:pStyle w:val="Sothutu-1so"/>
              <w:numPr>
                <w:ilvl w:val="0"/>
                <w:numId w:val="52"/>
              </w:numPr>
              <w:spacing w:before="120" w:after="120" w:line="360" w:lineRule="auto"/>
              <w:ind w:left="1080" w:hanging="360"/>
              <w:jc w:val="left"/>
              <w:rPr>
                <w:b/>
                <w:i/>
                <w:szCs w:val="22"/>
              </w:rPr>
            </w:pPr>
            <w:r w:rsidRPr="00B21F26">
              <w:rPr>
                <w:b/>
                <w:i/>
                <w:szCs w:val="22"/>
              </w:rPr>
              <w:t>Cập nhật bảng C_STATEMENT:</w:t>
            </w:r>
          </w:p>
          <w:p w14:paraId="1DD066B0" w14:textId="77777777" w:rsidR="00B21F26" w:rsidRPr="00B21F26" w:rsidRDefault="00B21F26" w:rsidP="004E37AB">
            <w:pPr>
              <w:pStyle w:val="Sothutu-1so"/>
              <w:numPr>
                <w:ilvl w:val="1"/>
                <w:numId w:val="44"/>
              </w:numPr>
              <w:spacing w:before="120" w:after="120" w:line="360" w:lineRule="auto"/>
              <w:ind w:left="1080"/>
              <w:jc w:val="left"/>
              <w:rPr>
                <w:szCs w:val="22"/>
              </w:rPr>
            </w:pPr>
            <w:r w:rsidRPr="00B21F26">
              <w:rPr>
                <w:szCs w:val="22"/>
              </w:rPr>
              <w:lastRenderedPageBreak/>
              <w:t>Tính toán lại các trường C_STATEMENT.Request_Amount, C_STATEMENT.Approved_Amount, C_STATEMENT.Request_Before_Tax_Amount. C_STATEMENT.Approved_Before_Tax_Amount. C_STATEMENT.Request_Tax_Amount. C_STATEMENT.Approved_Tax_Amount</w:t>
            </w:r>
          </w:p>
          <w:p w14:paraId="5F002B27" w14:textId="77777777" w:rsidR="00B21F26" w:rsidRPr="00B21F26" w:rsidRDefault="00B21F26" w:rsidP="004E37AB">
            <w:pPr>
              <w:pStyle w:val="Sothutu-1so"/>
              <w:numPr>
                <w:ilvl w:val="0"/>
                <w:numId w:val="52"/>
              </w:numPr>
              <w:spacing w:before="120" w:after="120" w:line="360" w:lineRule="auto"/>
              <w:ind w:left="1080" w:hanging="360"/>
              <w:jc w:val="left"/>
              <w:rPr>
                <w:b/>
                <w:i/>
                <w:szCs w:val="22"/>
              </w:rPr>
            </w:pPr>
            <w:r w:rsidRPr="00B21F26">
              <w:rPr>
                <w:b/>
                <w:i/>
                <w:szCs w:val="22"/>
              </w:rPr>
              <w:t>Cập nhật bảng QT_C_MONTH_CONTRACT_DETAIL:</w:t>
            </w:r>
          </w:p>
          <w:p w14:paraId="2484605F" w14:textId="77777777" w:rsidR="00B21F26" w:rsidRPr="00B21F26" w:rsidRDefault="00B21F26" w:rsidP="00EA3129">
            <w:pPr>
              <w:pStyle w:val="Sothutu-1so"/>
              <w:spacing w:before="120" w:after="120" w:line="360" w:lineRule="auto"/>
              <w:ind w:left="720"/>
              <w:jc w:val="left"/>
              <w:rPr>
                <w:szCs w:val="22"/>
              </w:rPr>
            </w:pPr>
            <w:r w:rsidRPr="00B21F26">
              <w:rPr>
                <w:szCs w:val="22"/>
              </w:rPr>
              <w:t>Căn cứ QT_PLAN_DETAIL_ID của các bản ghi C_STATEMENT_LINE_ID bị xóa:</w:t>
            </w:r>
          </w:p>
          <w:p w14:paraId="0571D0E4" w14:textId="77777777" w:rsidR="00B21F26" w:rsidRPr="00B21F26" w:rsidRDefault="00B21F26" w:rsidP="004E37AB">
            <w:pPr>
              <w:pStyle w:val="Sothutu-1so"/>
              <w:numPr>
                <w:ilvl w:val="1"/>
                <w:numId w:val="44"/>
              </w:numPr>
              <w:spacing w:before="120" w:after="120" w:line="360" w:lineRule="auto"/>
              <w:ind w:left="1080"/>
              <w:jc w:val="left"/>
              <w:rPr>
                <w:szCs w:val="22"/>
              </w:rPr>
            </w:pPr>
            <w:r w:rsidRPr="00B21F26">
              <w:rPr>
                <w:szCs w:val="22"/>
              </w:rPr>
              <w:t>Cập nhật QT_C_MONTH_CONTRACT_DETAIL.C_Statement_ID = Null</w:t>
            </w:r>
          </w:p>
          <w:p w14:paraId="33C0EE5E" w14:textId="7E493B89" w:rsidR="001A3FBE" w:rsidRPr="00E373F3" w:rsidRDefault="00B21F26" w:rsidP="004E37AB">
            <w:pPr>
              <w:pStyle w:val="Sothutu-1so"/>
              <w:numPr>
                <w:ilvl w:val="1"/>
                <w:numId w:val="44"/>
              </w:numPr>
              <w:spacing w:before="120" w:after="120" w:line="360" w:lineRule="auto"/>
              <w:ind w:left="1080"/>
              <w:jc w:val="left"/>
              <w:rPr>
                <w:szCs w:val="22"/>
              </w:rPr>
            </w:pPr>
            <w:r w:rsidRPr="00B21F26">
              <w:rPr>
                <w:szCs w:val="22"/>
              </w:rPr>
              <w:t>Cập nhật QT_C_MONTH_CONTRACT_DETAIL.C_Statement_Line_ID = Null</w:t>
            </w:r>
          </w:p>
        </w:tc>
      </w:tr>
      <w:tr w:rsidR="0097273A" w:rsidRPr="00FF37CC" w14:paraId="43D92426" w14:textId="77777777" w:rsidTr="00BC68EF">
        <w:tc>
          <w:tcPr>
            <w:tcW w:w="2424" w:type="dxa"/>
          </w:tcPr>
          <w:p w14:paraId="14E62C45" w14:textId="77777777" w:rsidR="0097273A" w:rsidRPr="00FF37CC" w:rsidRDefault="0097273A" w:rsidP="00EA3129">
            <w:pPr>
              <w:pStyle w:val="Sothutu-1so"/>
              <w:spacing w:before="120" w:line="276" w:lineRule="auto"/>
              <w:jc w:val="left"/>
              <w:rPr>
                <w:szCs w:val="24"/>
              </w:rPr>
            </w:pPr>
            <w:r w:rsidRPr="00FF37CC">
              <w:rPr>
                <w:szCs w:val="24"/>
              </w:rPr>
              <w:lastRenderedPageBreak/>
              <w:t>Thêm mới</w:t>
            </w:r>
          </w:p>
        </w:tc>
        <w:tc>
          <w:tcPr>
            <w:tcW w:w="1176" w:type="dxa"/>
          </w:tcPr>
          <w:p w14:paraId="5D3D124E" w14:textId="77777777" w:rsidR="0097273A" w:rsidRPr="00FF37CC" w:rsidRDefault="0097273A" w:rsidP="00EA3129">
            <w:pPr>
              <w:pStyle w:val="Sothutu-1so"/>
              <w:spacing w:before="120" w:line="276" w:lineRule="auto"/>
              <w:jc w:val="left"/>
              <w:rPr>
                <w:szCs w:val="24"/>
              </w:rPr>
            </w:pPr>
            <w:r w:rsidRPr="00FF37CC">
              <w:rPr>
                <w:szCs w:val="24"/>
              </w:rPr>
              <w:t>Có</w:t>
            </w:r>
          </w:p>
        </w:tc>
        <w:tc>
          <w:tcPr>
            <w:tcW w:w="10710" w:type="dxa"/>
          </w:tcPr>
          <w:p w14:paraId="52773FD8" w14:textId="63D29586" w:rsidR="0097273A" w:rsidRDefault="0097273A" w:rsidP="00EA3129">
            <w:pPr>
              <w:pStyle w:val="Sothutu-1so"/>
              <w:spacing w:before="120" w:line="276" w:lineRule="auto"/>
              <w:rPr>
                <w:szCs w:val="24"/>
              </w:rPr>
            </w:pPr>
            <w:r w:rsidRPr="00FF37CC">
              <w:rPr>
                <w:szCs w:val="24"/>
              </w:rPr>
              <w:t xml:space="preserve">Hiển thị màn hình </w:t>
            </w:r>
            <w:r>
              <w:rPr>
                <w:szCs w:val="24"/>
              </w:rPr>
              <w:t xml:space="preserve">thêm mới </w:t>
            </w:r>
            <w:r w:rsidR="00E62285">
              <w:rPr>
                <w:szCs w:val="24"/>
              </w:rPr>
              <w:t>Tab thông tin chi tiết như mô tả bên dưới.</w:t>
            </w:r>
          </w:p>
        </w:tc>
      </w:tr>
    </w:tbl>
    <w:p w14:paraId="2E67C4EC" w14:textId="77777777" w:rsidR="00C21677" w:rsidRPr="00C21677" w:rsidRDefault="00C21677" w:rsidP="00EA3129">
      <w:pPr>
        <w:ind w:left="0"/>
        <w:rPr>
          <w:lang w:eastAsia="ar-SA"/>
        </w:rPr>
      </w:pPr>
    </w:p>
    <w:p w14:paraId="6483C2A3" w14:textId="77777777" w:rsidR="003016CE" w:rsidRPr="00FF37CC" w:rsidRDefault="003016CE" w:rsidP="00A97673">
      <w:pPr>
        <w:pStyle w:val="Heading5"/>
      </w:pPr>
      <w:r w:rsidRPr="00FF37CC">
        <w:lastRenderedPageBreak/>
        <w:t>Tab Thông chi tiết</w:t>
      </w:r>
    </w:p>
    <w:p w14:paraId="2DCEC4E0" w14:textId="77777777" w:rsidR="003016CE" w:rsidRPr="00FF37CC" w:rsidRDefault="003016CE" w:rsidP="00CF718E">
      <w:pPr>
        <w:pStyle w:val="Heading6"/>
        <w:rPr>
          <w:sz w:val="24"/>
          <w:szCs w:val="24"/>
        </w:rPr>
      </w:pPr>
      <w:r w:rsidRPr="00FF37CC">
        <w:rPr>
          <w:sz w:val="24"/>
          <w:szCs w:val="24"/>
        </w:rPr>
        <w:t>Prototype màn hình nhập liệu</w:t>
      </w:r>
    </w:p>
    <w:p w14:paraId="7063A129" w14:textId="6BCE69BC" w:rsidR="003016CE" w:rsidRPr="00FF37CC" w:rsidRDefault="00BC4FA6" w:rsidP="00EA3129">
      <w:pPr>
        <w:ind w:left="0"/>
        <w:rPr>
          <w:noProof/>
          <w:snapToGrid/>
        </w:rPr>
      </w:pPr>
      <w:r>
        <w:rPr>
          <w:noProof/>
          <w:snapToGrid/>
        </w:rPr>
        <w:lastRenderedPageBreak/>
        <w:drawing>
          <wp:inline distT="0" distB="0" distL="0" distR="0" wp14:anchorId="68BB3C4B" wp14:editId="7204F1C5">
            <wp:extent cx="2277745" cy="591629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7745" cy="5916295"/>
                    </a:xfrm>
                    <a:prstGeom prst="rect">
                      <a:avLst/>
                    </a:prstGeom>
                  </pic:spPr>
                </pic:pic>
              </a:graphicData>
            </a:graphic>
          </wp:inline>
        </w:drawing>
      </w:r>
    </w:p>
    <w:p w14:paraId="392A8F4A" w14:textId="77777777" w:rsidR="003016CE" w:rsidRPr="00FF37CC" w:rsidRDefault="003016CE" w:rsidP="00EA3129">
      <w:pPr>
        <w:ind w:left="0"/>
      </w:pPr>
    </w:p>
    <w:p w14:paraId="30C7EB37" w14:textId="77777777" w:rsidR="003016CE" w:rsidRPr="00FF37CC" w:rsidRDefault="003016CE" w:rsidP="00CF718E">
      <w:pPr>
        <w:pStyle w:val="Heading6"/>
        <w:rPr>
          <w:sz w:val="24"/>
          <w:szCs w:val="24"/>
        </w:rPr>
      </w:pPr>
      <w:bookmarkStart w:id="32" w:name="_Danh_sách_trường"/>
      <w:bookmarkEnd w:id="32"/>
      <w:r w:rsidRPr="00FF37CC">
        <w:rPr>
          <w:sz w:val="24"/>
          <w:szCs w:val="24"/>
        </w:rPr>
        <w:t>Danh sách trường dữ liệu</w:t>
      </w:r>
    </w:p>
    <w:p w14:paraId="45B755E2" w14:textId="2E0B5541" w:rsidR="00790468" w:rsidRDefault="003016CE" w:rsidP="004E37AB">
      <w:pPr>
        <w:numPr>
          <w:ilvl w:val="0"/>
          <w:numId w:val="11"/>
        </w:numPr>
        <w:rPr>
          <w:i/>
        </w:rPr>
      </w:pPr>
      <w:r w:rsidRPr="00FF37CC">
        <w:t xml:space="preserve">Bảng </w:t>
      </w:r>
      <w:r w:rsidR="00790468">
        <w:rPr>
          <w:lang w:eastAsia="ar-SA"/>
        </w:rPr>
        <w:t>C_Statement_Line</w:t>
      </w:r>
    </w:p>
    <w:p w14:paraId="4D6E4B32" w14:textId="59B9BDE8" w:rsidR="003016CE" w:rsidRPr="00790468" w:rsidRDefault="003016CE" w:rsidP="004E37AB">
      <w:pPr>
        <w:numPr>
          <w:ilvl w:val="0"/>
          <w:numId w:val="11"/>
        </w:numPr>
        <w:rPr>
          <w:i/>
        </w:rPr>
      </w:pPr>
      <w:r w:rsidRPr="00790468">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3565C0" w:rsidRPr="00FF37CC" w14:paraId="6628E245" w14:textId="77777777" w:rsidTr="008F6B2D">
        <w:trPr>
          <w:cantSplit/>
          <w:trHeight w:val="422"/>
          <w:tblHeader/>
        </w:trPr>
        <w:tc>
          <w:tcPr>
            <w:tcW w:w="1800" w:type="dxa"/>
            <w:shd w:val="clear" w:color="auto" w:fill="D9D9D9"/>
            <w:vAlign w:val="center"/>
          </w:tcPr>
          <w:p w14:paraId="22F79156" w14:textId="77777777" w:rsidR="003565C0" w:rsidRPr="00FF37CC" w:rsidRDefault="003565C0" w:rsidP="00EA3129">
            <w:pPr>
              <w:spacing w:after="120"/>
              <w:ind w:left="0"/>
              <w:jc w:val="center"/>
              <w:rPr>
                <w:b/>
              </w:rPr>
            </w:pPr>
            <w:r w:rsidRPr="00FF37CC">
              <w:rPr>
                <w:b/>
              </w:rPr>
              <w:t>Tên trường</w:t>
            </w:r>
          </w:p>
        </w:tc>
        <w:tc>
          <w:tcPr>
            <w:tcW w:w="1980" w:type="dxa"/>
            <w:shd w:val="clear" w:color="auto" w:fill="D9D9D9"/>
            <w:vAlign w:val="center"/>
          </w:tcPr>
          <w:p w14:paraId="0E8F46DE" w14:textId="77777777" w:rsidR="003565C0" w:rsidRPr="00FF37CC" w:rsidRDefault="003565C0" w:rsidP="00EA3129">
            <w:pPr>
              <w:spacing w:after="120"/>
              <w:ind w:left="0"/>
              <w:jc w:val="center"/>
              <w:rPr>
                <w:b/>
              </w:rPr>
            </w:pPr>
            <w:r w:rsidRPr="00FF37CC">
              <w:rPr>
                <w:b/>
              </w:rPr>
              <w:t>Tên dữ liệu</w:t>
            </w:r>
          </w:p>
        </w:tc>
        <w:tc>
          <w:tcPr>
            <w:tcW w:w="1417" w:type="dxa"/>
            <w:shd w:val="clear" w:color="auto" w:fill="D9D9D9"/>
            <w:vAlign w:val="center"/>
          </w:tcPr>
          <w:p w14:paraId="299E7616" w14:textId="77777777" w:rsidR="003565C0" w:rsidRPr="00FF37CC" w:rsidRDefault="003565C0" w:rsidP="00EA3129">
            <w:pPr>
              <w:spacing w:after="120"/>
              <w:ind w:left="0"/>
              <w:jc w:val="center"/>
              <w:rPr>
                <w:b/>
              </w:rPr>
            </w:pPr>
            <w:r w:rsidRPr="00FF37CC">
              <w:rPr>
                <w:b/>
              </w:rPr>
              <w:t>Loại DL</w:t>
            </w:r>
          </w:p>
        </w:tc>
        <w:tc>
          <w:tcPr>
            <w:tcW w:w="630" w:type="dxa"/>
            <w:shd w:val="clear" w:color="auto" w:fill="D9D9D9"/>
            <w:vAlign w:val="center"/>
          </w:tcPr>
          <w:p w14:paraId="3F24EFC0" w14:textId="77777777" w:rsidR="003565C0" w:rsidRPr="00FF37CC" w:rsidRDefault="003565C0" w:rsidP="00EA3129">
            <w:pPr>
              <w:spacing w:after="120"/>
              <w:ind w:left="0"/>
              <w:jc w:val="center"/>
              <w:rPr>
                <w:b/>
              </w:rPr>
            </w:pPr>
            <w:r w:rsidRPr="00FF37CC">
              <w:rPr>
                <w:b/>
              </w:rPr>
              <w:t>L</w:t>
            </w:r>
          </w:p>
        </w:tc>
        <w:tc>
          <w:tcPr>
            <w:tcW w:w="540" w:type="dxa"/>
            <w:shd w:val="clear" w:color="auto" w:fill="D9D9D9"/>
            <w:vAlign w:val="center"/>
          </w:tcPr>
          <w:p w14:paraId="070E76B7" w14:textId="77777777" w:rsidR="003565C0" w:rsidRPr="00FF37CC" w:rsidRDefault="003565C0" w:rsidP="00EA3129">
            <w:pPr>
              <w:spacing w:after="120"/>
              <w:ind w:left="0"/>
              <w:jc w:val="center"/>
              <w:rPr>
                <w:b/>
              </w:rPr>
            </w:pPr>
            <w:r w:rsidRPr="00FF37CC">
              <w:rPr>
                <w:b/>
              </w:rPr>
              <w:t>R</w:t>
            </w:r>
          </w:p>
        </w:tc>
        <w:tc>
          <w:tcPr>
            <w:tcW w:w="450" w:type="dxa"/>
            <w:shd w:val="clear" w:color="auto" w:fill="D9D9D9"/>
            <w:vAlign w:val="center"/>
          </w:tcPr>
          <w:p w14:paraId="50ECF56A" w14:textId="77777777" w:rsidR="003565C0" w:rsidRPr="00FF37CC" w:rsidRDefault="003565C0" w:rsidP="00EA3129">
            <w:pPr>
              <w:spacing w:after="120"/>
              <w:ind w:left="0"/>
              <w:jc w:val="center"/>
              <w:rPr>
                <w:b/>
              </w:rPr>
            </w:pPr>
            <w:r w:rsidRPr="00FF37CC">
              <w:rPr>
                <w:b/>
              </w:rPr>
              <w:t>M</w:t>
            </w:r>
          </w:p>
        </w:tc>
        <w:tc>
          <w:tcPr>
            <w:tcW w:w="540" w:type="dxa"/>
            <w:shd w:val="clear" w:color="auto" w:fill="D9D9D9"/>
          </w:tcPr>
          <w:p w14:paraId="2D8FC06C" w14:textId="77777777" w:rsidR="003565C0" w:rsidRPr="00926A39" w:rsidRDefault="003565C0" w:rsidP="00EA3129">
            <w:pPr>
              <w:spacing w:after="120"/>
              <w:ind w:left="0"/>
              <w:jc w:val="center"/>
              <w:rPr>
                <w:b/>
                <w:sz w:val="22"/>
              </w:rPr>
            </w:pPr>
            <w:r>
              <w:rPr>
                <w:b/>
              </w:rPr>
              <w:t>S</w:t>
            </w:r>
          </w:p>
        </w:tc>
        <w:tc>
          <w:tcPr>
            <w:tcW w:w="7380" w:type="dxa"/>
            <w:shd w:val="clear" w:color="auto" w:fill="D9D9D9"/>
            <w:vAlign w:val="center"/>
          </w:tcPr>
          <w:p w14:paraId="7ED5ABB3" w14:textId="77777777" w:rsidR="003565C0" w:rsidRPr="00FF37CC" w:rsidRDefault="003565C0" w:rsidP="00EA3129">
            <w:pPr>
              <w:spacing w:after="120"/>
              <w:ind w:left="0"/>
              <w:jc w:val="center"/>
              <w:rPr>
                <w:b/>
              </w:rPr>
            </w:pPr>
            <w:r w:rsidRPr="00FF37CC">
              <w:rPr>
                <w:b/>
              </w:rPr>
              <w:t>Mô tả</w:t>
            </w:r>
          </w:p>
        </w:tc>
      </w:tr>
      <w:tr w:rsidR="003565C0" w:rsidRPr="00FF37CC" w14:paraId="4399A203" w14:textId="77777777" w:rsidTr="008F6B2D">
        <w:trPr>
          <w:cantSplit/>
          <w:trHeight w:val="827"/>
        </w:trPr>
        <w:tc>
          <w:tcPr>
            <w:tcW w:w="1800" w:type="dxa"/>
          </w:tcPr>
          <w:p w14:paraId="497D4ECD" w14:textId="77777777" w:rsidR="003565C0" w:rsidRPr="00FF37CC" w:rsidRDefault="003565C0" w:rsidP="00EA3129">
            <w:pPr>
              <w:ind w:left="0"/>
            </w:pPr>
            <w:r>
              <w:t>ID</w:t>
            </w:r>
          </w:p>
        </w:tc>
        <w:tc>
          <w:tcPr>
            <w:tcW w:w="1980" w:type="dxa"/>
          </w:tcPr>
          <w:p w14:paraId="6744F13A" w14:textId="12AD7DF1" w:rsidR="003565C0" w:rsidRPr="00FF37CC" w:rsidRDefault="003565C0" w:rsidP="00EA3129">
            <w:pPr>
              <w:ind w:left="0"/>
            </w:pPr>
            <w:r>
              <w:rPr>
                <w:szCs w:val="24"/>
              </w:rPr>
              <w:t>C_Statement_Line_ID</w:t>
            </w:r>
          </w:p>
        </w:tc>
        <w:tc>
          <w:tcPr>
            <w:tcW w:w="1417" w:type="dxa"/>
          </w:tcPr>
          <w:p w14:paraId="5AE72758" w14:textId="77777777" w:rsidR="003565C0" w:rsidRPr="00FF37CC" w:rsidRDefault="003565C0" w:rsidP="00EA3129">
            <w:pPr>
              <w:ind w:left="0"/>
            </w:pPr>
            <w:r>
              <w:t>Number</w:t>
            </w:r>
          </w:p>
          <w:p w14:paraId="70DD3CAC" w14:textId="77777777" w:rsidR="003565C0" w:rsidRPr="00FF37CC" w:rsidRDefault="003565C0" w:rsidP="00EA3129">
            <w:pPr>
              <w:ind w:left="0"/>
            </w:pPr>
          </w:p>
        </w:tc>
        <w:tc>
          <w:tcPr>
            <w:tcW w:w="630" w:type="dxa"/>
          </w:tcPr>
          <w:p w14:paraId="726D8D4A" w14:textId="77777777" w:rsidR="003565C0" w:rsidRPr="00FF37CC" w:rsidRDefault="003565C0" w:rsidP="00EA3129">
            <w:pPr>
              <w:pStyle w:val="Sothutu-1so"/>
              <w:spacing w:before="120" w:after="120" w:line="276" w:lineRule="auto"/>
              <w:jc w:val="left"/>
              <w:rPr>
                <w:szCs w:val="24"/>
              </w:rPr>
            </w:pPr>
            <w:r w:rsidRPr="00FF37CC">
              <w:rPr>
                <w:szCs w:val="24"/>
              </w:rPr>
              <w:t>50</w:t>
            </w:r>
          </w:p>
        </w:tc>
        <w:tc>
          <w:tcPr>
            <w:tcW w:w="540" w:type="dxa"/>
          </w:tcPr>
          <w:p w14:paraId="6FD244FE" w14:textId="77777777" w:rsidR="003565C0" w:rsidRPr="00FF37CC" w:rsidRDefault="003565C0" w:rsidP="00EA3129">
            <w:pPr>
              <w:pStyle w:val="Sothutu-1so"/>
              <w:spacing w:before="120" w:after="120" w:line="276" w:lineRule="auto"/>
              <w:jc w:val="left"/>
              <w:rPr>
                <w:szCs w:val="24"/>
              </w:rPr>
            </w:pPr>
            <w:r>
              <w:rPr>
                <w:szCs w:val="24"/>
              </w:rPr>
              <w:t>Y</w:t>
            </w:r>
          </w:p>
        </w:tc>
        <w:tc>
          <w:tcPr>
            <w:tcW w:w="450" w:type="dxa"/>
          </w:tcPr>
          <w:p w14:paraId="70ADC0E0" w14:textId="77777777" w:rsidR="003565C0" w:rsidRPr="00FF37CC" w:rsidRDefault="003565C0" w:rsidP="00EA3129">
            <w:pPr>
              <w:pStyle w:val="Sothutu-1so"/>
              <w:spacing w:before="120" w:after="120" w:line="276" w:lineRule="auto"/>
              <w:jc w:val="left"/>
              <w:rPr>
                <w:szCs w:val="24"/>
              </w:rPr>
            </w:pPr>
            <w:r>
              <w:rPr>
                <w:szCs w:val="24"/>
              </w:rPr>
              <w:t>N</w:t>
            </w:r>
          </w:p>
        </w:tc>
        <w:tc>
          <w:tcPr>
            <w:tcW w:w="540" w:type="dxa"/>
          </w:tcPr>
          <w:p w14:paraId="54CD5446" w14:textId="77777777" w:rsidR="003565C0" w:rsidRDefault="003565C0" w:rsidP="00EA3129">
            <w:pPr>
              <w:pStyle w:val="Sothutu-1so"/>
              <w:spacing w:before="120" w:after="120" w:line="276" w:lineRule="auto"/>
              <w:ind w:left="360" w:hanging="360"/>
              <w:jc w:val="center"/>
              <w:rPr>
                <w:szCs w:val="24"/>
              </w:rPr>
            </w:pPr>
            <w:r>
              <w:rPr>
                <w:szCs w:val="24"/>
              </w:rPr>
              <w:t>N</w:t>
            </w:r>
          </w:p>
        </w:tc>
        <w:tc>
          <w:tcPr>
            <w:tcW w:w="7380" w:type="dxa"/>
          </w:tcPr>
          <w:p w14:paraId="6426E7DB" w14:textId="77777777" w:rsidR="003565C0" w:rsidRPr="00FF37CC" w:rsidRDefault="003565C0" w:rsidP="00EA3129">
            <w:pPr>
              <w:pStyle w:val="Sothutu-1so"/>
              <w:spacing w:before="120" w:after="120" w:line="276" w:lineRule="auto"/>
              <w:ind w:left="360" w:hanging="360"/>
              <w:jc w:val="left"/>
              <w:rPr>
                <w:szCs w:val="24"/>
              </w:rPr>
            </w:pPr>
            <w:r>
              <w:rPr>
                <w:szCs w:val="24"/>
              </w:rPr>
              <w:t>Key, tự sinh, không hiển thị</w:t>
            </w:r>
          </w:p>
        </w:tc>
      </w:tr>
      <w:tr w:rsidR="003565C0" w:rsidRPr="00FF37CC" w14:paraId="3CF05724" w14:textId="77777777" w:rsidTr="008F6B2D">
        <w:trPr>
          <w:cantSplit/>
          <w:trHeight w:val="827"/>
        </w:trPr>
        <w:tc>
          <w:tcPr>
            <w:tcW w:w="1800" w:type="dxa"/>
          </w:tcPr>
          <w:p w14:paraId="5B93D207" w14:textId="58121147" w:rsidR="003565C0" w:rsidRDefault="003565C0" w:rsidP="00EA3129">
            <w:pPr>
              <w:ind w:left="0"/>
            </w:pPr>
            <w:r>
              <w:rPr>
                <w:szCs w:val="24"/>
              </w:rPr>
              <w:t>Statement_ID</w:t>
            </w:r>
          </w:p>
        </w:tc>
        <w:tc>
          <w:tcPr>
            <w:tcW w:w="1980" w:type="dxa"/>
          </w:tcPr>
          <w:p w14:paraId="50ED3879" w14:textId="76CDDFAD" w:rsidR="003565C0" w:rsidRDefault="003565C0" w:rsidP="00EA3129">
            <w:pPr>
              <w:ind w:left="0"/>
              <w:rPr>
                <w:szCs w:val="24"/>
              </w:rPr>
            </w:pPr>
            <w:r>
              <w:rPr>
                <w:szCs w:val="24"/>
              </w:rPr>
              <w:t>Statement_ID</w:t>
            </w:r>
          </w:p>
        </w:tc>
        <w:tc>
          <w:tcPr>
            <w:tcW w:w="1417" w:type="dxa"/>
          </w:tcPr>
          <w:p w14:paraId="379C634F" w14:textId="77777777" w:rsidR="003565C0" w:rsidRDefault="003565C0" w:rsidP="00EA3129">
            <w:pPr>
              <w:ind w:left="0"/>
            </w:pPr>
          </w:p>
        </w:tc>
        <w:tc>
          <w:tcPr>
            <w:tcW w:w="630" w:type="dxa"/>
          </w:tcPr>
          <w:p w14:paraId="059A9004" w14:textId="77777777" w:rsidR="003565C0" w:rsidRPr="00FF37CC" w:rsidRDefault="003565C0" w:rsidP="00EA3129">
            <w:pPr>
              <w:pStyle w:val="Sothutu-1so"/>
              <w:spacing w:before="120" w:after="120" w:line="276" w:lineRule="auto"/>
              <w:jc w:val="left"/>
              <w:rPr>
                <w:szCs w:val="24"/>
              </w:rPr>
            </w:pPr>
          </w:p>
        </w:tc>
        <w:tc>
          <w:tcPr>
            <w:tcW w:w="540" w:type="dxa"/>
          </w:tcPr>
          <w:p w14:paraId="1593936A" w14:textId="77777777" w:rsidR="003565C0" w:rsidRDefault="003565C0" w:rsidP="00EA3129">
            <w:pPr>
              <w:pStyle w:val="Sothutu-1so"/>
              <w:spacing w:before="120" w:after="120" w:line="276" w:lineRule="auto"/>
              <w:jc w:val="left"/>
              <w:rPr>
                <w:szCs w:val="24"/>
              </w:rPr>
            </w:pPr>
          </w:p>
        </w:tc>
        <w:tc>
          <w:tcPr>
            <w:tcW w:w="450" w:type="dxa"/>
          </w:tcPr>
          <w:p w14:paraId="598B188E" w14:textId="77777777" w:rsidR="003565C0" w:rsidRDefault="003565C0" w:rsidP="00EA3129">
            <w:pPr>
              <w:pStyle w:val="Sothutu-1so"/>
              <w:spacing w:before="120" w:after="120" w:line="276" w:lineRule="auto"/>
              <w:jc w:val="left"/>
              <w:rPr>
                <w:szCs w:val="24"/>
              </w:rPr>
            </w:pPr>
          </w:p>
        </w:tc>
        <w:tc>
          <w:tcPr>
            <w:tcW w:w="540" w:type="dxa"/>
          </w:tcPr>
          <w:p w14:paraId="4839F1A0" w14:textId="77777777" w:rsidR="003565C0" w:rsidRDefault="003565C0" w:rsidP="00EA3129">
            <w:pPr>
              <w:pStyle w:val="Sothutu-1so"/>
              <w:spacing w:before="120" w:after="120" w:line="276" w:lineRule="auto"/>
              <w:ind w:left="360" w:hanging="360"/>
              <w:jc w:val="center"/>
              <w:rPr>
                <w:szCs w:val="24"/>
              </w:rPr>
            </w:pPr>
          </w:p>
        </w:tc>
        <w:tc>
          <w:tcPr>
            <w:tcW w:w="7380" w:type="dxa"/>
          </w:tcPr>
          <w:p w14:paraId="71F7727F" w14:textId="7ED3E6C0" w:rsidR="003565C0" w:rsidRDefault="003565C0" w:rsidP="00EA3129">
            <w:pPr>
              <w:pStyle w:val="Sothutu-1so"/>
              <w:spacing w:before="120" w:after="120" w:line="276" w:lineRule="auto"/>
              <w:jc w:val="left"/>
              <w:rPr>
                <w:szCs w:val="24"/>
              </w:rPr>
            </w:pPr>
            <w:r>
              <w:rPr>
                <w:szCs w:val="24"/>
              </w:rPr>
              <w:t>Không hiển thị</w:t>
            </w:r>
          </w:p>
        </w:tc>
      </w:tr>
      <w:tr w:rsidR="00376A24" w:rsidRPr="00FF37CC" w14:paraId="1062AD57" w14:textId="77777777" w:rsidTr="008F6B2D">
        <w:trPr>
          <w:cantSplit/>
          <w:trHeight w:val="827"/>
        </w:trPr>
        <w:tc>
          <w:tcPr>
            <w:tcW w:w="1800" w:type="dxa"/>
          </w:tcPr>
          <w:p w14:paraId="199FBC88" w14:textId="7BE5F31B" w:rsidR="00376A24" w:rsidRDefault="00376A24" w:rsidP="00EA3129">
            <w:pPr>
              <w:ind w:left="0"/>
              <w:rPr>
                <w:szCs w:val="24"/>
              </w:rPr>
            </w:pPr>
            <w:r>
              <w:rPr>
                <w:szCs w:val="24"/>
              </w:rPr>
              <w:t>Nội dung</w:t>
            </w:r>
          </w:p>
        </w:tc>
        <w:tc>
          <w:tcPr>
            <w:tcW w:w="1980" w:type="dxa"/>
          </w:tcPr>
          <w:p w14:paraId="201075F0" w14:textId="0931C81C" w:rsidR="00376A24" w:rsidRDefault="00376A24" w:rsidP="00EA3129">
            <w:pPr>
              <w:ind w:left="0"/>
              <w:rPr>
                <w:szCs w:val="24"/>
              </w:rPr>
            </w:pPr>
            <w:r>
              <w:rPr>
                <w:szCs w:val="24"/>
              </w:rPr>
              <w:t>Description</w:t>
            </w:r>
          </w:p>
        </w:tc>
        <w:tc>
          <w:tcPr>
            <w:tcW w:w="1417" w:type="dxa"/>
          </w:tcPr>
          <w:p w14:paraId="217C5371" w14:textId="77777777" w:rsidR="00376A24" w:rsidRDefault="00376A24" w:rsidP="00EA3129">
            <w:pPr>
              <w:ind w:left="0"/>
            </w:pPr>
            <w:r>
              <w:t>String</w:t>
            </w:r>
          </w:p>
          <w:p w14:paraId="32894B6F" w14:textId="67959A96" w:rsidR="00376A24" w:rsidRDefault="00376A24" w:rsidP="00EA3129">
            <w:pPr>
              <w:ind w:left="0"/>
            </w:pPr>
            <w:r>
              <w:t>Text box</w:t>
            </w:r>
          </w:p>
        </w:tc>
        <w:tc>
          <w:tcPr>
            <w:tcW w:w="630" w:type="dxa"/>
          </w:tcPr>
          <w:p w14:paraId="581FB398" w14:textId="4CDD1DEC" w:rsidR="00376A24" w:rsidRPr="00FF37CC" w:rsidRDefault="00376A24" w:rsidP="00EA3129">
            <w:pPr>
              <w:pStyle w:val="Sothutu-1so"/>
              <w:spacing w:before="120" w:after="120" w:line="276" w:lineRule="auto"/>
              <w:jc w:val="left"/>
              <w:rPr>
                <w:szCs w:val="24"/>
              </w:rPr>
            </w:pPr>
            <w:r>
              <w:rPr>
                <w:szCs w:val="24"/>
              </w:rPr>
              <w:t>500</w:t>
            </w:r>
          </w:p>
        </w:tc>
        <w:tc>
          <w:tcPr>
            <w:tcW w:w="540" w:type="dxa"/>
          </w:tcPr>
          <w:p w14:paraId="5339B8FE" w14:textId="24678DD2" w:rsidR="00376A24" w:rsidRDefault="00376A24" w:rsidP="00EA3129">
            <w:pPr>
              <w:pStyle w:val="Sothutu-1so"/>
              <w:spacing w:before="120" w:after="120" w:line="276" w:lineRule="auto"/>
              <w:jc w:val="left"/>
              <w:rPr>
                <w:szCs w:val="24"/>
              </w:rPr>
            </w:pPr>
            <w:r>
              <w:rPr>
                <w:szCs w:val="24"/>
              </w:rPr>
              <w:t>N</w:t>
            </w:r>
          </w:p>
        </w:tc>
        <w:tc>
          <w:tcPr>
            <w:tcW w:w="450" w:type="dxa"/>
          </w:tcPr>
          <w:p w14:paraId="687ABBE4" w14:textId="057185EE" w:rsidR="00376A24" w:rsidRDefault="00376A24" w:rsidP="00EA3129">
            <w:pPr>
              <w:pStyle w:val="Sothutu-1so"/>
              <w:spacing w:before="120" w:after="120" w:line="276" w:lineRule="auto"/>
              <w:jc w:val="left"/>
              <w:rPr>
                <w:szCs w:val="24"/>
              </w:rPr>
            </w:pPr>
            <w:r>
              <w:rPr>
                <w:szCs w:val="24"/>
              </w:rPr>
              <w:t>Y</w:t>
            </w:r>
          </w:p>
        </w:tc>
        <w:tc>
          <w:tcPr>
            <w:tcW w:w="540" w:type="dxa"/>
          </w:tcPr>
          <w:p w14:paraId="47870EF1" w14:textId="2FCD2D07" w:rsidR="00376A24" w:rsidRDefault="00376A24" w:rsidP="00EA3129">
            <w:pPr>
              <w:pStyle w:val="Sothutu-1so"/>
              <w:spacing w:before="120" w:after="120" w:line="276" w:lineRule="auto"/>
              <w:ind w:left="360" w:hanging="360"/>
              <w:jc w:val="center"/>
              <w:rPr>
                <w:szCs w:val="24"/>
              </w:rPr>
            </w:pPr>
            <w:r>
              <w:rPr>
                <w:szCs w:val="24"/>
              </w:rPr>
              <w:t>Y</w:t>
            </w:r>
          </w:p>
        </w:tc>
        <w:tc>
          <w:tcPr>
            <w:tcW w:w="7380" w:type="dxa"/>
          </w:tcPr>
          <w:p w14:paraId="235509B8" w14:textId="77777777" w:rsidR="00376A24" w:rsidRDefault="00376A24" w:rsidP="00EA3129">
            <w:pPr>
              <w:pStyle w:val="Sothutu-1so"/>
              <w:spacing w:before="120" w:after="120" w:line="276" w:lineRule="auto"/>
              <w:jc w:val="left"/>
              <w:rPr>
                <w:szCs w:val="24"/>
              </w:rPr>
            </w:pPr>
          </w:p>
        </w:tc>
      </w:tr>
      <w:tr w:rsidR="00376A24" w:rsidRPr="00FF37CC" w14:paraId="319B8591" w14:textId="77777777" w:rsidTr="008F6B2D">
        <w:trPr>
          <w:cantSplit/>
          <w:trHeight w:val="827"/>
        </w:trPr>
        <w:tc>
          <w:tcPr>
            <w:tcW w:w="1800" w:type="dxa"/>
          </w:tcPr>
          <w:p w14:paraId="1396D129" w14:textId="77777777" w:rsidR="00376A24" w:rsidRDefault="00376A24" w:rsidP="00EA3129">
            <w:pPr>
              <w:ind w:left="0"/>
              <w:rPr>
                <w:szCs w:val="24"/>
              </w:rPr>
            </w:pPr>
            <w:r>
              <w:rPr>
                <w:szCs w:val="24"/>
              </w:rPr>
              <w:t>Tiền tệ</w:t>
            </w:r>
          </w:p>
          <w:p w14:paraId="111683F3" w14:textId="1A2B8B97" w:rsidR="00376A24" w:rsidRDefault="00376A24" w:rsidP="00EA3129">
            <w:pPr>
              <w:ind w:left="0"/>
              <w:rPr>
                <w:szCs w:val="24"/>
              </w:rPr>
            </w:pPr>
          </w:p>
        </w:tc>
        <w:tc>
          <w:tcPr>
            <w:tcW w:w="1980" w:type="dxa"/>
          </w:tcPr>
          <w:p w14:paraId="27D0B1E8" w14:textId="53B33C7D" w:rsidR="00376A24" w:rsidRDefault="00376A24" w:rsidP="00EA3129">
            <w:pPr>
              <w:ind w:left="0"/>
              <w:rPr>
                <w:szCs w:val="24"/>
              </w:rPr>
            </w:pPr>
            <w:r w:rsidRPr="00376A24">
              <w:rPr>
                <w:szCs w:val="24"/>
              </w:rPr>
              <w:t>C_Currency_ID</w:t>
            </w:r>
          </w:p>
        </w:tc>
        <w:tc>
          <w:tcPr>
            <w:tcW w:w="1417" w:type="dxa"/>
          </w:tcPr>
          <w:p w14:paraId="74F2369D" w14:textId="3578EB62" w:rsidR="00376A24" w:rsidRDefault="003B45B1" w:rsidP="00EA3129">
            <w:pPr>
              <w:ind w:left="0"/>
              <w:rPr>
                <w:szCs w:val="24"/>
              </w:rPr>
            </w:pPr>
            <w:r>
              <w:rPr>
                <w:szCs w:val="24"/>
              </w:rPr>
              <w:t>String</w:t>
            </w:r>
          </w:p>
          <w:p w14:paraId="33394A17" w14:textId="77777777" w:rsidR="00376A24" w:rsidRDefault="00376A24" w:rsidP="00EA3129">
            <w:pPr>
              <w:ind w:left="0"/>
              <w:rPr>
                <w:szCs w:val="24"/>
              </w:rPr>
            </w:pPr>
            <w:r w:rsidRPr="00376A24">
              <w:rPr>
                <w:szCs w:val="24"/>
              </w:rPr>
              <w:t>C</w:t>
            </w:r>
            <w:r w:rsidR="003B45B1">
              <w:rPr>
                <w:szCs w:val="24"/>
              </w:rPr>
              <w:t>L</w:t>
            </w:r>
          </w:p>
          <w:p w14:paraId="0C45E6B4" w14:textId="77C38D52" w:rsidR="003B45B1" w:rsidRPr="00376A24" w:rsidRDefault="003B45B1" w:rsidP="00EA3129">
            <w:pPr>
              <w:ind w:left="0"/>
            </w:pPr>
            <w:r>
              <w:rPr>
                <w:szCs w:val="24"/>
              </w:rPr>
              <w:t>AC</w:t>
            </w:r>
          </w:p>
        </w:tc>
        <w:tc>
          <w:tcPr>
            <w:tcW w:w="630" w:type="dxa"/>
          </w:tcPr>
          <w:p w14:paraId="70B03D90" w14:textId="362C4EC2" w:rsidR="00376A24" w:rsidRDefault="003B45B1" w:rsidP="00EA3129">
            <w:pPr>
              <w:pStyle w:val="Sothutu-1so"/>
              <w:spacing w:before="120" w:after="120" w:line="276" w:lineRule="auto"/>
              <w:jc w:val="left"/>
              <w:rPr>
                <w:szCs w:val="24"/>
              </w:rPr>
            </w:pPr>
            <w:r>
              <w:rPr>
                <w:szCs w:val="24"/>
              </w:rPr>
              <w:t>5</w:t>
            </w:r>
          </w:p>
        </w:tc>
        <w:tc>
          <w:tcPr>
            <w:tcW w:w="540" w:type="dxa"/>
          </w:tcPr>
          <w:p w14:paraId="3436A3AA" w14:textId="33E0D611" w:rsidR="00376A24" w:rsidRDefault="003B45B1" w:rsidP="00EA3129">
            <w:pPr>
              <w:pStyle w:val="Sothutu-1so"/>
              <w:spacing w:before="120" w:after="120" w:line="276" w:lineRule="auto"/>
              <w:jc w:val="left"/>
              <w:rPr>
                <w:szCs w:val="24"/>
              </w:rPr>
            </w:pPr>
            <w:r>
              <w:rPr>
                <w:szCs w:val="24"/>
              </w:rPr>
              <w:t>N</w:t>
            </w:r>
          </w:p>
        </w:tc>
        <w:tc>
          <w:tcPr>
            <w:tcW w:w="450" w:type="dxa"/>
          </w:tcPr>
          <w:p w14:paraId="2F318F65" w14:textId="481C72F8" w:rsidR="00376A24" w:rsidRDefault="003B45B1" w:rsidP="00EA3129">
            <w:pPr>
              <w:pStyle w:val="Sothutu-1so"/>
              <w:spacing w:before="120" w:after="120" w:line="276" w:lineRule="auto"/>
              <w:jc w:val="left"/>
              <w:rPr>
                <w:szCs w:val="24"/>
              </w:rPr>
            </w:pPr>
            <w:r>
              <w:rPr>
                <w:szCs w:val="24"/>
              </w:rPr>
              <w:t>Y</w:t>
            </w:r>
          </w:p>
        </w:tc>
        <w:tc>
          <w:tcPr>
            <w:tcW w:w="540" w:type="dxa"/>
          </w:tcPr>
          <w:p w14:paraId="1B56D8FB" w14:textId="0A37C08D" w:rsidR="00376A24" w:rsidRDefault="003B45B1" w:rsidP="00EA3129">
            <w:pPr>
              <w:pStyle w:val="Sothutu-1so"/>
              <w:spacing w:before="120" w:after="120" w:line="276" w:lineRule="auto"/>
              <w:ind w:left="360" w:hanging="360"/>
              <w:jc w:val="center"/>
              <w:rPr>
                <w:szCs w:val="24"/>
              </w:rPr>
            </w:pPr>
            <w:r>
              <w:rPr>
                <w:szCs w:val="24"/>
              </w:rPr>
              <w:t>Y</w:t>
            </w:r>
          </w:p>
        </w:tc>
        <w:tc>
          <w:tcPr>
            <w:tcW w:w="7380" w:type="dxa"/>
          </w:tcPr>
          <w:p w14:paraId="6DCECD01" w14:textId="5967A1E6" w:rsidR="00376A24" w:rsidRDefault="001A516E" w:rsidP="00EA3129">
            <w:pPr>
              <w:pStyle w:val="Sothutu-1so"/>
              <w:spacing w:before="120" w:after="120" w:line="276" w:lineRule="auto"/>
              <w:jc w:val="left"/>
              <w:rPr>
                <w:szCs w:val="24"/>
              </w:rPr>
            </w:pPr>
            <w:r>
              <w:rPr>
                <w:szCs w:val="24"/>
              </w:rPr>
              <w:t>Bản ghi có hiệu lực từ danh sách tiền tệ</w:t>
            </w:r>
          </w:p>
        </w:tc>
      </w:tr>
      <w:tr w:rsidR="00376A24" w:rsidRPr="00FF37CC" w14:paraId="02BAA59C" w14:textId="77777777" w:rsidTr="008F6B2D">
        <w:trPr>
          <w:cantSplit/>
          <w:trHeight w:val="827"/>
        </w:trPr>
        <w:tc>
          <w:tcPr>
            <w:tcW w:w="1800" w:type="dxa"/>
          </w:tcPr>
          <w:p w14:paraId="4161D5F8" w14:textId="3C6AFE21" w:rsidR="00376A24" w:rsidRDefault="00376A24" w:rsidP="00EA3129">
            <w:pPr>
              <w:ind w:left="0"/>
              <w:rPr>
                <w:szCs w:val="24"/>
              </w:rPr>
            </w:pPr>
            <w:r>
              <w:rPr>
                <w:szCs w:val="24"/>
              </w:rPr>
              <w:t>Tỷ giá</w:t>
            </w:r>
          </w:p>
        </w:tc>
        <w:tc>
          <w:tcPr>
            <w:tcW w:w="1980" w:type="dxa"/>
          </w:tcPr>
          <w:p w14:paraId="615A7424" w14:textId="7510AB15" w:rsidR="00376A24" w:rsidRDefault="00376A24" w:rsidP="00EA3129">
            <w:pPr>
              <w:ind w:left="0"/>
              <w:rPr>
                <w:szCs w:val="24"/>
              </w:rPr>
            </w:pPr>
            <w:r w:rsidRPr="00376A24">
              <w:rPr>
                <w:szCs w:val="24"/>
              </w:rPr>
              <w:t>Currency_Rate</w:t>
            </w:r>
          </w:p>
        </w:tc>
        <w:tc>
          <w:tcPr>
            <w:tcW w:w="1417" w:type="dxa"/>
          </w:tcPr>
          <w:p w14:paraId="66267C3E" w14:textId="1A6C1D65" w:rsidR="00376A24" w:rsidRDefault="00376A24" w:rsidP="00EA3129">
            <w:pPr>
              <w:ind w:left="0"/>
            </w:pPr>
            <w:r w:rsidRPr="00376A24">
              <w:rPr>
                <w:szCs w:val="24"/>
              </w:rPr>
              <w:t>Number</w:t>
            </w:r>
          </w:p>
        </w:tc>
        <w:tc>
          <w:tcPr>
            <w:tcW w:w="630" w:type="dxa"/>
          </w:tcPr>
          <w:p w14:paraId="6D793754" w14:textId="38F10DD3" w:rsidR="00376A24" w:rsidRDefault="003B45B1" w:rsidP="00EA3129">
            <w:pPr>
              <w:pStyle w:val="Sothutu-1so"/>
              <w:spacing w:before="120" w:after="120" w:line="276" w:lineRule="auto"/>
              <w:jc w:val="left"/>
              <w:rPr>
                <w:szCs w:val="24"/>
              </w:rPr>
            </w:pPr>
            <w:r>
              <w:rPr>
                <w:szCs w:val="24"/>
              </w:rPr>
              <w:t>20</w:t>
            </w:r>
          </w:p>
        </w:tc>
        <w:tc>
          <w:tcPr>
            <w:tcW w:w="540" w:type="dxa"/>
          </w:tcPr>
          <w:p w14:paraId="5E4C856E" w14:textId="1B3AC378" w:rsidR="00376A24" w:rsidRDefault="00FF5F2C" w:rsidP="00EA3129">
            <w:pPr>
              <w:pStyle w:val="Sothutu-1so"/>
              <w:spacing w:before="120" w:after="120" w:line="276" w:lineRule="auto"/>
              <w:jc w:val="left"/>
              <w:rPr>
                <w:szCs w:val="24"/>
              </w:rPr>
            </w:pPr>
            <w:r>
              <w:rPr>
                <w:szCs w:val="24"/>
              </w:rPr>
              <w:t>N</w:t>
            </w:r>
          </w:p>
        </w:tc>
        <w:tc>
          <w:tcPr>
            <w:tcW w:w="450" w:type="dxa"/>
          </w:tcPr>
          <w:p w14:paraId="38A7A6CD" w14:textId="6808E0F6" w:rsidR="00376A24" w:rsidRDefault="003B45B1" w:rsidP="00EA3129">
            <w:pPr>
              <w:pStyle w:val="Sothutu-1so"/>
              <w:spacing w:before="120" w:after="120" w:line="276" w:lineRule="auto"/>
              <w:jc w:val="left"/>
              <w:rPr>
                <w:szCs w:val="24"/>
              </w:rPr>
            </w:pPr>
            <w:r>
              <w:rPr>
                <w:szCs w:val="24"/>
              </w:rPr>
              <w:t>Y</w:t>
            </w:r>
          </w:p>
        </w:tc>
        <w:tc>
          <w:tcPr>
            <w:tcW w:w="540" w:type="dxa"/>
          </w:tcPr>
          <w:p w14:paraId="12B6D826" w14:textId="1E45E9CF" w:rsidR="00376A24" w:rsidRDefault="00046E68" w:rsidP="00EA3129">
            <w:pPr>
              <w:pStyle w:val="Sothutu-1so"/>
              <w:spacing w:before="120" w:after="120" w:line="276" w:lineRule="auto"/>
              <w:ind w:left="360" w:hanging="360"/>
              <w:jc w:val="center"/>
              <w:rPr>
                <w:szCs w:val="24"/>
              </w:rPr>
            </w:pPr>
            <w:r>
              <w:rPr>
                <w:szCs w:val="24"/>
              </w:rPr>
              <w:t>Y</w:t>
            </w:r>
          </w:p>
        </w:tc>
        <w:tc>
          <w:tcPr>
            <w:tcW w:w="7380" w:type="dxa"/>
          </w:tcPr>
          <w:p w14:paraId="0B8EDCD6" w14:textId="6B7C435E" w:rsidR="00376A24" w:rsidRDefault="003B45B1" w:rsidP="00EA3129">
            <w:pPr>
              <w:pStyle w:val="Sothutu-1so"/>
              <w:spacing w:before="120" w:after="120" w:line="276" w:lineRule="auto"/>
              <w:jc w:val="left"/>
              <w:rPr>
                <w:szCs w:val="24"/>
              </w:rPr>
            </w:pPr>
            <w:r w:rsidRPr="003B45B1">
              <w:rPr>
                <w:szCs w:val="24"/>
              </w:rPr>
              <w:t>=1 và readonly nếu là tiền</w:t>
            </w:r>
            <w:r w:rsidR="00C35952">
              <w:rPr>
                <w:szCs w:val="24"/>
              </w:rPr>
              <w:t xml:space="preserve"> tệ</w:t>
            </w:r>
            <w:r w:rsidRPr="003B45B1">
              <w:rPr>
                <w:szCs w:val="24"/>
              </w:rPr>
              <w:t xml:space="preserve"> hạch toán</w:t>
            </w:r>
          </w:p>
        </w:tc>
      </w:tr>
      <w:tr w:rsidR="00376A24" w:rsidRPr="001E5A81" w14:paraId="42368292" w14:textId="77777777" w:rsidTr="008F6B2D">
        <w:trPr>
          <w:cantSplit/>
          <w:trHeight w:val="827"/>
        </w:trPr>
        <w:tc>
          <w:tcPr>
            <w:tcW w:w="14737" w:type="dxa"/>
            <w:gridSpan w:val="8"/>
          </w:tcPr>
          <w:p w14:paraId="116A9DDB" w14:textId="002CE455" w:rsidR="00376A24" w:rsidRPr="00624C89" w:rsidRDefault="00376A24" w:rsidP="00EA3129">
            <w:pPr>
              <w:pStyle w:val="Sothutu-1so"/>
              <w:spacing w:before="120" w:after="120" w:line="276" w:lineRule="auto"/>
              <w:rPr>
                <w:szCs w:val="24"/>
              </w:rPr>
            </w:pPr>
            <w:r w:rsidRPr="001E5A81">
              <w:rPr>
                <w:b/>
                <w:szCs w:val="24"/>
              </w:rPr>
              <w:t>Group: Thông tin số tiền</w:t>
            </w:r>
            <w:r w:rsidR="00624C89">
              <w:rPr>
                <w:b/>
                <w:szCs w:val="24"/>
              </w:rPr>
              <w:t xml:space="preserve"> </w:t>
            </w:r>
            <w:r w:rsidR="00624C89">
              <w:rPr>
                <w:szCs w:val="24"/>
              </w:rPr>
              <w:t>(Số tiền nguyên tệ)</w:t>
            </w:r>
          </w:p>
        </w:tc>
      </w:tr>
      <w:tr w:rsidR="00376A24" w:rsidRPr="004C531E" w14:paraId="1ADCD256" w14:textId="77777777" w:rsidTr="008F6B2D">
        <w:trPr>
          <w:cantSplit/>
          <w:trHeight w:val="827"/>
        </w:trPr>
        <w:tc>
          <w:tcPr>
            <w:tcW w:w="1800" w:type="dxa"/>
            <w:vAlign w:val="bottom"/>
          </w:tcPr>
          <w:p w14:paraId="403BF4BB" w14:textId="4BD4250A" w:rsidR="00376A24" w:rsidRDefault="008F6B2D" w:rsidP="00EA3129">
            <w:pPr>
              <w:ind w:left="0"/>
              <w:rPr>
                <w:szCs w:val="24"/>
              </w:rPr>
            </w:pPr>
            <w:r>
              <w:rPr>
                <w:szCs w:val="24"/>
              </w:rPr>
              <w:t>T</w:t>
            </w:r>
            <w:r w:rsidR="00376A24" w:rsidRPr="00311EE8">
              <w:rPr>
                <w:szCs w:val="24"/>
              </w:rPr>
              <w:t xml:space="preserve">iền </w:t>
            </w:r>
            <w:r w:rsidR="00376A24">
              <w:rPr>
                <w:szCs w:val="24"/>
              </w:rPr>
              <w:t>trước thuế đề nghị</w:t>
            </w:r>
          </w:p>
        </w:tc>
        <w:tc>
          <w:tcPr>
            <w:tcW w:w="1980" w:type="dxa"/>
            <w:vAlign w:val="bottom"/>
          </w:tcPr>
          <w:p w14:paraId="57286DAB" w14:textId="2A3632D6" w:rsidR="00376A24" w:rsidRDefault="004B3B2A" w:rsidP="00EA3129">
            <w:pPr>
              <w:ind w:left="0"/>
              <w:rPr>
                <w:szCs w:val="24"/>
              </w:rPr>
            </w:pPr>
            <w:r w:rsidRPr="004B3B2A">
              <w:rPr>
                <w:szCs w:val="24"/>
                <w:highlight w:val="yellow"/>
              </w:rPr>
              <w:t>requestBeforeTaxAmount</w:t>
            </w:r>
          </w:p>
        </w:tc>
        <w:tc>
          <w:tcPr>
            <w:tcW w:w="1417" w:type="dxa"/>
          </w:tcPr>
          <w:p w14:paraId="45041AC1" w14:textId="77777777" w:rsidR="00376A24" w:rsidRDefault="00376A24" w:rsidP="00EA3129">
            <w:pPr>
              <w:ind w:left="0"/>
            </w:pPr>
            <w:r>
              <w:t>Number</w:t>
            </w:r>
          </w:p>
        </w:tc>
        <w:tc>
          <w:tcPr>
            <w:tcW w:w="630" w:type="dxa"/>
          </w:tcPr>
          <w:p w14:paraId="49832B97" w14:textId="77777777" w:rsidR="00376A24" w:rsidRDefault="00376A24" w:rsidP="00EA3129">
            <w:pPr>
              <w:pStyle w:val="Sothutu-1so"/>
              <w:spacing w:before="120" w:after="120" w:line="276" w:lineRule="auto"/>
              <w:jc w:val="left"/>
              <w:rPr>
                <w:szCs w:val="24"/>
              </w:rPr>
            </w:pPr>
            <w:r>
              <w:rPr>
                <w:szCs w:val="24"/>
              </w:rPr>
              <w:t>20</w:t>
            </w:r>
          </w:p>
        </w:tc>
        <w:tc>
          <w:tcPr>
            <w:tcW w:w="540" w:type="dxa"/>
          </w:tcPr>
          <w:p w14:paraId="482C12A7" w14:textId="1E737884" w:rsidR="00376A24" w:rsidRDefault="008F6B2D" w:rsidP="00EA3129">
            <w:pPr>
              <w:pStyle w:val="Sothutu-1so"/>
              <w:spacing w:before="120" w:after="120" w:line="276" w:lineRule="auto"/>
              <w:jc w:val="left"/>
              <w:rPr>
                <w:szCs w:val="24"/>
              </w:rPr>
            </w:pPr>
            <w:r>
              <w:rPr>
                <w:szCs w:val="24"/>
              </w:rPr>
              <w:t>N</w:t>
            </w:r>
          </w:p>
        </w:tc>
        <w:tc>
          <w:tcPr>
            <w:tcW w:w="450" w:type="dxa"/>
          </w:tcPr>
          <w:p w14:paraId="5DD45F7E" w14:textId="77777777" w:rsidR="00376A24" w:rsidRDefault="00376A24" w:rsidP="00EA3129">
            <w:pPr>
              <w:pStyle w:val="Sothutu-1so"/>
              <w:spacing w:before="120" w:after="120" w:line="276" w:lineRule="auto"/>
              <w:jc w:val="left"/>
              <w:rPr>
                <w:szCs w:val="24"/>
              </w:rPr>
            </w:pPr>
            <w:r>
              <w:rPr>
                <w:szCs w:val="24"/>
              </w:rPr>
              <w:t>N</w:t>
            </w:r>
          </w:p>
        </w:tc>
        <w:tc>
          <w:tcPr>
            <w:tcW w:w="540" w:type="dxa"/>
          </w:tcPr>
          <w:p w14:paraId="376041E9" w14:textId="77777777" w:rsidR="00376A24" w:rsidRDefault="00376A24" w:rsidP="00EA3129">
            <w:pPr>
              <w:pStyle w:val="Sothutu-1so"/>
              <w:spacing w:before="120" w:after="120" w:line="276" w:lineRule="auto"/>
              <w:jc w:val="center"/>
              <w:rPr>
                <w:szCs w:val="24"/>
              </w:rPr>
            </w:pPr>
            <w:r>
              <w:rPr>
                <w:szCs w:val="24"/>
              </w:rPr>
              <w:t>Y</w:t>
            </w:r>
          </w:p>
        </w:tc>
        <w:tc>
          <w:tcPr>
            <w:tcW w:w="7380" w:type="dxa"/>
          </w:tcPr>
          <w:p w14:paraId="02CD5905" w14:textId="2B2E0A76" w:rsidR="00376A24" w:rsidRPr="004C531E" w:rsidRDefault="00376A24" w:rsidP="00EA3129">
            <w:pPr>
              <w:pStyle w:val="Sothutu-1so"/>
              <w:spacing w:before="120" w:after="120" w:line="276" w:lineRule="auto"/>
              <w:rPr>
                <w:szCs w:val="24"/>
              </w:rPr>
            </w:pPr>
          </w:p>
        </w:tc>
      </w:tr>
      <w:tr w:rsidR="00376A24" w:rsidRPr="004C531E" w14:paraId="322B1065" w14:textId="77777777" w:rsidTr="008F6B2D">
        <w:trPr>
          <w:cantSplit/>
          <w:trHeight w:val="827"/>
        </w:trPr>
        <w:tc>
          <w:tcPr>
            <w:tcW w:w="1800" w:type="dxa"/>
            <w:vAlign w:val="bottom"/>
          </w:tcPr>
          <w:p w14:paraId="247DE598" w14:textId="29FFFA07" w:rsidR="00376A24" w:rsidRPr="00311EE8" w:rsidRDefault="00376A24" w:rsidP="00EA3129">
            <w:pPr>
              <w:ind w:left="0"/>
              <w:rPr>
                <w:szCs w:val="24"/>
              </w:rPr>
            </w:pPr>
            <w:r>
              <w:rPr>
                <w:szCs w:val="24"/>
              </w:rPr>
              <w:lastRenderedPageBreak/>
              <w:t>Tiền thuế đề nghị</w:t>
            </w:r>
          </w:p>
        </w:tc>
        <w:tc>
          <w:tcPr>
            <w:tcW w:w="1980" w:type="dxa"/>
            <w:vAlign w:val="bottom"/>
          </w:tcPr>
          <w:p w14:paraId="0CDDB31E" w14:textId="778C8B91" w:rsidR="00376A24" w:rsidRDefault="004B3B2A" w:rsidP="00EA3129">
            <w:pPr>
              <w:ind w:left="0"/>
              <w:rPr>
                <w:szCs w:val="24"/>
              </w:rPr>
            </w:pPr>
            <w:r w:rsidRPr="004B3B2A">
              <w:rPr>
                <w:szCs w:val="24"/>
                <w:highlight w:val="yellow"/>
              </w:rPr>
              <w:t>requestTaxAmount</w:t>
            </w:r>
          </w:p>
        </w:tc>
        <w:tc>
          <w:tcPr>
            <w:tcW w:w="1417" w:type="dxa"/>
          </w:tcPr>
          <w:p w14:paraId="302D3089" w14:textId="77777777" w:rsidR="00376A24" w:rsidRDefault="00376A24" w:rsidP="00EA3129">
            <w:pPr>
              <w:ind w:left="0"/>
            </w:pPr>
            <w:r>
              <w:t>Number</w:t>
            </w:r>
          </w:p>
        </w:tc>
        <w:tc>
          <w:tcPr>
            <w:tcW w:w="630" w:type="dxa"/>
          </w:tcPr>
          <w:p w14:paraId="50ABB8CE" w14:textId="77777777" w:rsidR="00376A24" w:rsidRDefault="00376A24" w:rsidP="00EA3129">
            <w:pPr>
              <w:pStyle w:val="Sothutu-1so"/>
              <w:spacing w:before="120" w:after="120" w:line="276" w:lineRule="auto"/>
              <w:jc w:val="left"/>
              <w:rPr>
                <w:szCs w:val="24"/>
              </w:rPr>
            </w:pPr>
            <w:r>
              <w:rPr>
                <w:szCs w:val="24"/>
              </w:rPr>
              <w:t>20</w:t>
            </w:r>
          </w:p>
        </w:tc>
        <w:tc>
          <w:tcPr>
            <w:tcW w:w="540" w:type="dxa"/>
          </w:tcPr>
          <w:p w14:paraId="66DDAA26" w14:textId="266AEE57" w:rsidR="00376A24" w:rsidRDefault="008F6B2D" w:rsidP="00EA3129">
            <w:pPr>
              <w:pStyle w:val="Sothutu-1so"/>
              <w:spacing w:before="120" w:after="120" w:line="276" w:lineRule="auto"/>
              <w:jc w:val="left"/>
              <w:rPr>
                <w:szCs w:val="24"/>
              </w:rPr>
            </w:pPr>
            <w:r>
              <w:rPr>
                <w:szCs w:val="24"/>
              </w:rPr>
              <w:t>N</w:t>
            </w:r>
          </w:p>
        </w:tc>
        <w:tc>
          <w:tcPr>
            <w:tcW w:w="450" w:type="dxa"/>
          </w:tcPr>
          <w:p w14:paraId="60D5628C" w14:textId="77777777" w:rsidR="00376A24" w:rsidRDefault="00376A24" w:rsidP="00EA3129">
            <w:pPr>
              <w:pStyle w:val="Sothutu-1so"/>
              <w:spacing w:before="120" w:after="120" w:line="276" w:lineRule="auto"/>
              <w:jc w:val="left"/>
              <w:rPr>
                <w:szCs w:val="24"/>
              </w:rPr>
            </w:pPr>
            <w:r>
              <w:rPr>
                <w:szCs w:val="24"/>
              </w:rPr>
              <w:t>N</w:t>
            </w:r>
          </w:p>
        </w:tc>
        <w:tc>
          <w:tcPr>
            <w:tcW w:w="540" w:type="dxa"/>
          </w:tcPr>
          <w:p w14:paraId="75328087" w14:textId="77777777" w:rsidR="00376A24" w:rsidRDefault="00376A24" w:rsidP="00EA3129">
            <w:pPr>
              <w:pStyle w:val="Sothutu-1so"/>
              <w:spacing w:before="120" w:after="120" w:line="276" w:lineRule="auto"/>
              <w:jc w:val="center"/>
              <w:rPr>
                <w:szCs w:val="24"/>
              </w:rPr>
            </w:pPr>
            <w:r>
              <w:rPr>
                <w:szCs w:val="24"/>
              </w:rPr>
              <w:t>Y</w:t>
            </w:r>
          </w:p>
        </w:tc>
        <w:tc>
          <w:tcPr>
            <w:tcW w:w="7380" w:type="dxa"/>
          </w:tcPr>
          <w:p w14:paraId="2D79BBEC" w14:textId="4121313F" w:rsidR="00376A24" w:rsidRPr="004C531E" w:rsidRDefault="00376A24" w:rsidP="00EA3129">
            <w:pPr>
              <w:pStyle w:val="Sothutu-1so"/>
              <w:spacing w:before="120" w:after="120" w:line="276" w:lineRule="auto"/>
              <w:rPr>
                <w:szCs w:val="24"/>
              </w:rPr>
            </w:pPr>
          </w:p>
        </w:tc>
      </w:tr>
      <w:tr w:rsidR="00376A24" w:rsidRPr="004C531E" w14:paraId="0EDCBC77" w14:textId="77777777" w:rsidTr="008F6B2D">
        <w:trPr>
          <w:cantSplit/>
          <w:trHeight w:val="827"/>
        </w:trPr>
        <w:tc>
          <w:tcPr>
            <w:tcW w:w="1800" w:type="dxa"/>
          </w:tcPr>
          <w:p w14:paraId="3920CD5B" w14:textId="183E8352" w:rsidR="00376A24" w:rsidRDefault="008F6B2D" w:rsidP="00EA3129">
            <w:pPr>
              <w:ind w:left="0"/>
              <w:rPr>
                <w:szCs w:val="24"/>
              </w:rPr>
            </w:pPr>
            <w:r>
              <w:rPr>
                <w:szCs w:val="24"/>
              </w:rPr>
              <w:t>Số t</w:t>
            </w:r>
            <w:r w:rsidR="00376A24" w:rsidRPr="00311EE8">
              <w:rPr>
                <w:szCs w:val="24"/>
              </w:rPr>
              <w:t>iền đề nghị</w:t>
            </w:r>
          </w:p>
        </w:tc>
        <w:tc>
          <w:tcPr>
            <w:tcW w:w="1980" w:type="dxa"/>
            <w:vAlign w:val="bottom"/>
          </w:tcPr>
          <w:p w14:paraId="3A72EDA8" w14:textId="77777777" w:rsidR="00376A24" w:rsidRDefault="00376A24" w:rsidP="00EA3129">
            <w:pPr>
              <w:ind w:left="0"/>
              <w:rPr>
                <w:szCs w:val="24"/>
              </w:rPr>
            </w:pPr>
            <w:r w:rsidRPr="00311EE8">
              <w:rPr>
                <w:szCs w:val="24"/>
              </w:rPr>
              <w:t>REQUEST_AMOUNT</w:t>
            </w:r>
          </w:p>
        </w:tc>
        <w:tc>
          <w:tcPr>
            <w:tcW w:w="1417" w:type="dxa"/>
          </w:tcPr>
          <w:p w14:paraId="66141873" w14:textId="77777777" w:rsidR="00376A24" w:rsidRDefault="00376A24" w:rsidP="00EA3129">
            <w:pPr>
              <w:ind w:left="0"/>
            </w:pPr>
            <w:r>
              <w:t>Number</w:t>
            </w:r>
          </w:p>
        </w:tc>
        <w:tc>
          <w:tcPr>
            <w:tcW w:w="630" w:type="dxa"/>
          </w:tcPr>
          <w:p w14:paraId="2BFAEC7D" w14:textId="77777777" w:rsidR="00376A24" w:rsidRDefault="00376A24" w:rsidP="00EA3129">
            <w:pPr>
              <w:pStyle w:val="Sothutu-1so"/>
              <w:spacing w:before="120" w:after="120" w:line="276" w:lineRule="auto"/>
              <w:jc w:val="left"/>
              <w:rPr>
                <w:szCs w:val="24"/>
              </w:rPr>
            </w:pPr>
            <w:r>
              <w:rPr>
                <w:szCs w:val="24"/>
              </w:rPr>
              <w:t>20</w:t>
            </w:r>
          </w:p>
        </w:tc>
        <w:tc>
          <w:tcPr>
            <w:tcW w:w="540" w:type="dxa"/>
          </w:tcPr>
          <w:p w14:paraId="544F42C9" w14:textId="19635444" w:rsidR="00376A24" w:rsidRDefault="008F6B2D" w:rsidP="00EA3129">
            <w:pPr>
              <w:pStyle w:val="Sothutu-1so"/>
              <w:spacing w:before="120" w:after="120" w:line="276" w:lineRule="auto"/>
              <w:jc w:val="left"/>
              <w:rPr>
                <w:szCs w:val="24"/>
              </w:rPr>
            </w:pPr>
            <w:r>
              <w:rPr>
                <w:szCs w:val="24"/>
              </w:rPr>
              <w:t>Y</w:t>
            </w:r>
          </w:p>
        </w:tc>
        <w:tc>
          <w:tcPr>
            <w:tcW w:w="450" w:type="dxa"/>
          </w:tcPr>
          <w:p w14:paraId="7FC20EE1" w14:textId="77777777" w:rsidR="00376A24" w:rsidRDefault="00376A24" w:rsidP="00EA3129">
            <w:pPr>
              <w:pStyle w:val="Sothutu-1so"/>
              <w:spacing w:before="120" w:after="120" w:line="276" w:lineRule="auto"/>
              <w:jc w:val="left"/>
              <w:rPr>
                <w:szCs w:val="24"/>
              </w:rPr>
            </w:pPr>
            <w:r>
              <w:rPr>
                <w:szCs w:val="24"/>
              </w:rPr>
              <w:t>N</w:t>
            </w:r>
          </w:p>
        </w:tc>
        <w:tc>
          <w:tcPr>
            <w:tcW w:w="540" w:type="dxa"/>
          </w:tcPr>
          <w:p w14:paraId="52C1C33A" w14:textId="77777777" w:rsidR="00376A24" w:rsidRDefault="00376A24" w:rsidP="00EA3129">
            <w:pPr>
              <w:pStyle w:val="Sothutu-1so"/>
              <w:spacing w:before="120" w:after="120" w:line="276" w:lineRule="auto"/>
              <w:jc w:val="center"/>
              <w:rPr>
                <w:szCs w:val="24"/>
              </w:rPr>
            </w:pPr>
            <w:r>
              <w:rPr>
                <w:szCs w:val="24"/>
              </w:rPr>
              <w:t>Y</w:t>
            </w:r>
          </w:p>
        </w:tc>
        <w:tc>
          <w:tcPr>
            <w:tcW w:w="7380" w:type="dxa"/>
          </w:tcPr>
          <w:p w14:paraId="278405BC" w14:textId="6BA358C7" w:rsidR="00376A24" w:rsidRPr="004C531E" w:rsidRDefault="008F6B2D" w:rsidP="00EA3129">
            <w:pPr>
              <w:pStyle w:val="Sothutu-1so"/>
              <w:spacing w:before="120" w:after="120" w:line="276" w:lineRule="auto"/>
              <w:rPr>
                <w:szCs w:val="24"/>
              </w:rPr>
            </w:pPr>
            <w:r>
              <w:rPr>
                <w:szCs w:val="24"/>
              </w:rPr>
              <w:t>=</w:t>
            </w:r>
            <w:r w:rsidR="00624C89">
              <w:rPr>
                <w:szCs w:val="24"/>
              </w:rPr>
              <w:t xml:space="preserve"> </w:t>
            </w:r>
            <w:r>
              <w:rPr>
                <w:szCs w:val="24"/>
              </w:rPr>
              <w:t>Tiền trước thuế đề nghị + Tiền thuế đề nghị</w:t>
            </w:r>
          </w:p>
        </w:tc>
      </w:tr>
      <w:tr w:rsidR="008F6B2D" w:rsidRPr="004C531E" w14:paraId="15C8CF86" w14:textId="77777777" w:rsidTr="008F6B2D">
        <w:trPr>
          <w:cantSplit/>
          <w:trHeight w:val="827"/>
        </w:trPr>
        <w:tc>
          <w:tcPr>
            <w:tcW w:w="1800" w:type="dxa"/>
            <w:vAlign w:val="bottom"/>
          </w:tcPr>
          <w:p w14:paraId="4536D96D" w14:textId="77A9854F" w:rsidR="008F6B2D" w:rsidRPr="00311EE8" w:rsidRDefault="008F6B2D" w:rsidP="00EA3129">
            <w:pPr>
              <w:ind w:left="0"/>
              <w:rPr>
                <w:szCs w:val="24"/>
              </w:rPr>
            </w:pPr>
            <w:r>
              <w:rPr>
                <w:szCs w:val="24"/>
              </w:rPr>
              <w:t>Tiền trước thuế được duyệt</w:t>
            </w:r>
          </w:p>
        </w:tc>
        <w:tc>
          <w:tcPr>
            <w:tcW w:w="1980" w:type="dxa"/>
            <w:vAlign w:val="bottom"/>
          </w:tcPr>
          <w:p w14:paraId="64400D47" w14:textId="2AF72927" w:rsidR="008F6B2D" w:rsidRPr="00311EE8" w:rsidRDefault="004B3B2A" w:rsidP="00EA3129">
            <w:pPr>
              <w:ind w:left="0"/>
              <w:rPr>
                <w:szCs w:val="24"/>
              </w:rPr>
            </w:pPr>
            <w:r w:rsidRPr="004B3B2A">
              <w:rPr>
                <w:szCs w:val="24"/>
                <w:highlight w:val="yellow"/>
              </w:rPr>
              <w:t>approvedBeforeTaxAmount</w:t>
            </w:r>
          </w:p>
        </w:tc>
        <w:tc>
          <w:tcPr>
            <w:tcW w:w="1417" w:type="dxa"/>
          </w:tcPr>
          <w:p w14:paraId="084A3F1A" w14:textId="77777777" w:rsidR="008F6B2D" w:rsidRDefault="008F6B2D" w:rsidP="00EA3129">
            <w:pPr>
              <w:ind w:left="0"/>
            </w:pPr>
            <w:r>
              <w:t>Number</w:t>
            </w:r>
          </w:p>
        </w:tc>
        <w:tc>
          <w:tcPr>
            <w:tcW w:w="630" w:type="dxa"/>
          </w:tcPr>
          <w:p w14:paraId="236387E9" w14:textId="77777777" w:rsidR="008F6B2D" w:rsidRDefault="008F6B2D" w:rsidP="00EA3129">
            <w:pPr>
              <w:pStyle w:val="Sothutu-1so"/>
              <w:spacing w:before="120" w:after="120" w:line="276" w:lineRule="auto"/>
              <w:jc w:val="left"/>
              <w:rPr>
                <w:szCs w:val="24"/>
              </w:rPr>
            </w:pPr>
            <w:r>
              <w:rPr>
                <w:szCs w:val="24"/>
              </w:rPr>
              <w:t>20</w:t>
            </w:r>
          </w:p>
        </w:tc>
        <w:tc>
          <w:tcPr>
            <w:tcW w:w="540" w:type="dxa"/>
          </w:tcPr>
          <w:p w14:paraId="3C61C9B7" w14:textId="77777777" w:rsidR="008F6B2D" w:rsidRDefault="008F6B2D" w:rsidP="00EA3129">
            <w:pPr>
              <w:pStyle w:val="Sothutu-1so"/>
              <w:spacing w:before="120" w:after="120" w:line="276" w:lineRule="auto"/>
              <w:jc w:val="left"/>
              <w:rPr>
                <w:szCs w:val="24"/>
              </w:rPr>
            </w:pPr>
            <w:r>
              <w:rPr>
                <w:szCs w:val="24"/>
              </w:rPr>
              <w:t>Y</w:t>
            </w:r>
          </w:p>
        </w:tc>
        <w:tc>
          <w:tcPr>
            <w:tcW w:w="450" w:type="dxa"/>
          </w:tcPr>
          <w:p w14:paraId="0E8443AE" w14:textId="77777777" w:rsidR="008F6B2D" w:rsidRDefault="008F6B2D" w:rsidP="00EA3129">
            <w:pPr>
              <w:pStyle w:val="Sothutu-1so"/>
              <w:spacing w:before="120" w:after="120" w:line="276" w:lineRule="auto"/>
              <w:jc w:val="left"/>
              <w:rPr>
                <w:szCs w:val="24"/>
              </w:rPr>
            </w:pPr>
            <w:r>
              <w:rPr>
                <w:szCs w:val="24"/>
              </w:rPr>
              <w:t>N</w:t>
            </w:r>
          </w:p>
        </w:tc>
        <w:tc>
          <w:tcPr>
            <w:tcW w:w="540" w:type="dxa"/>
          </w:tcPr>
          <w:p w14:paraId="032527A8" w14:textId="77777777" w:rsidR="008F6B2D" w:rsidRDefault="008F6B2D" w:rsidP="00EA3129">
            <w:pPr>
              <w:pStyle w:val="Sothutu-1so"/>
              <w:spacing w:before="120" w:after="120" w:line="276" w:lineRule="auto"/>
              <w:jc w:val="center"/>
              <w:rPr>
                <w:szCs w:val="24"/>
              </w:rPr>
            </w:pPr>
            <w:r>
              <w:rPr>
                <w:szCs w:val="24"/>
              </w:rPr>
              <w:t>Y</w:t>
            </w:r>
          </w:p>
        </w:tc>
        <w:tc>
          <w:tcPr>
            <w:tcW w:w="7380" w:type="dxa"/>
          </w:tcPr>
          <w:p w14:paraId="436F0969" w14:textId="06FD7F23" w:rsidR="008F6B2D" w:rsidRPr="004C531E" w:rsidRDefault="008F6B2D" w:rsidP="00EA3129">
            <w:pPr>
              <w:pStyle w:val="Sothutu-1so"/>
              <w:spacing w:before="120" w:after="120" w:line="276" w:lineRule="auto"/>
              <w:rPr>
                <w:szCs w:val="24"/>
              </w:rPr>
            </w:pPr>
            <w:r>
              <w:rPr>
                <w:szCs w:val="24"/>
              </w:rPr>
              <w:t>Mặc định = Tiền trước thuế đề nghị</w:t>
            </w:r>
          </w:p>
        </w:tc>
      </w:tr>
      <w:tr w:rsidR="004B3B2A" w:rsidRPr="004C531E" w14:paraId="1E1540EC" w14:textId="77777777" w:rsidTr="008F6B2D">
        <w:trPr>
          <w:cantSplit/>
          <w:trHeight w:val="827"/>
        </w:trPr>
        <w:tc>
          <w:tcPr>
            <w:tcW w:w="1800" w:type="dxa"/>
            <w:vAlign w:val="bottom"/>
          </w:tcPr>
          <w:p w14:paraId="53CE1202" w14:textId="6C5DF6B8" w:rsidR="004B3B2A" w:rsidRDefault="004B3B2A" w:rsidP="004B3B2A">
            <w:pPr>
              <w:ind w:left="0"/>
              <w:rPr>
                <w:szCs w:val="24"/>
              </w:rPr>
            </w:pPr>
            <w:r>
              <w:rPr>
                <w:szCs w:val="24"/>
              </w:rPr>
              <w:t>Tiền thuế được duyệt</w:t>
            </w:r>
          </w:p>
        </w:tc>
        <w:tc>
          <w:tcPr>
            <w:tcW w:w="1980" w:type="dxa"/>
            <w:vAlign w:val="bottom"/>
          </w:tcPr>
          <w:p w14:paraId="2395B7C3" w14:textId="19B422C2" w:rsidR="004B3B2A" w:rsidRPr="00311EE8" w:rsidRDefault="004B3B2A" w:rsidP="004B3B2A">
            <w:pPr>
              <w:ind w:left="0"/>
              <w:rPr>
                <w:szCs w:val="24"/>
              </w:rPr>
            </w:pPr>
            <w:r w:rsidRPr="004B3B2A">
              <w:rPr>
                <w:szCs w:val="24"/>
                <w:highlight w:val="yellow"/>
              </w:rPr>
              <w:t>approvedTaxAmount</w:t>
            </w:r>
          </w:p>
        </w:tc>
        <w:tc>
          <w:tcPr>
            <w:tcW w:w="1417" w:type="dxa"/>
          </w:tcPr>
          <w:p w14:paraId="41B76FEF" w14:textId="77777777" w:rsidR="004B3B2A" w:rsidRDefault="004B3B2A" w:rsidP="004B3B2A">
            <w:pPr>
              <w:ind w:left="0"/>
            </w:pPr>
            <w:r>
              <w:t>Number</w:t>
            </w:r>
          </w:p>
        </w:tc>
        <w:tc>
          <w:tcPr>
            <w:tcW w:w="630" w:type="dxa"/>
          </w:tcPr>
          <w:p w14:paraId="354DF13A" w14:textId="77777777" w:rsidR="004B3B2A" w:rsidRDefault="004B3B2A" w:rsidP="004B3B2A">
            <w:pPr>
              <w:pStyle w:val="Sothutu-1so"/>
              <w:spacing w:before="120" w:after="120" w:line="276" w:lineRule="auto"/>
              <w:jc w:val="left"/>
              <w:rPr>
                <w:szCs w:val="24"/>
              </w:rPr>
            </w:pPr>
            <w:r>
              <w:rPr>
                <w:szCs w:val="24"/>
              </w:rPr>
              <w:t>20</w:t>
            </w:r>
          </w:p>
        </w:tc>
        <w:tc>
          <w:tcPr>
            <w:tcW w:w="540" w:type="dxa"/>
          </w:tcPr>
          <w:p w14:paraId="0A2C09E7" w14:textId="77777777" w:rsidR="004B3B2A" w:rsidRDefault="004B3B2A" w:rsidP="004B3B2A">
            <w:pPr>
              <w:pStyle w:val="Sothutu-1so"/>
              <w:spacing w:before="120" w:after="120" w:line="276" w:lineRule="auto"/>
              <w:jc w:val="left"/>
              <w:rPr>
                <w:szCs w:val="24"/>
              </w:rPr>
            </w:pPr>
            <w:r>
              <w:rPr>
                <w:szCs w:val="24"/>
              </w:rPr>
              <w:t>Y</w:t>
            </w:r>
          </w:p>
        </w:tc>
        <w:tc>
          <w:tcPr>
            <w:tcW w:w="450" w:type="dxa"/>
          </w:tcPr>
          <w:p w14:paraId="56848F80" w14:textId="77777777" w:rsidR="004B3B2A" w:rsidRDefault="004B3B2A" w:rsidP="004B3B2A">
            <w:pPr>
              <w:pStyle w:val="Sothutu-1so"/>
              <w:spacing w:before="120" w:after="120" w:line="276" w:lineRule="auto"/>
              <w:jc w:val="left"/>
              <w:rPr>
                <w:szCs w:val="24"/>
              </w:rPr>
            </w:pPr>
            <w:r>
              <w:rPr>
                <w:szCs w:val="24"/>
              </w:rPr>
              <w:t>N</w:t>
            </w:r>
          </w:p>
        </w:tc>
        <w:tc>
          <w:tcPr>
            <w:tcW w:w="540" w:type="dxa"/>
          </w:tcPr>
          <w:p w14:paraId="3681FE43" w14:textId="77777777" w:rsidR="004B3B2A" w:rsidRDefault="004B3B2A" w:rsidP="004B3B2A">
            <w:pPr>
              <w:pStyle w:val="Sothutu-1so"/>
              <w:spacing w:before="120" w:after="120" w:line="276" w:lineRule="auto"/>
              <w:jc w:val="center"/>
              <w:rPr>
                <w:szCs w:val="24"/>
              </w:rPr>
            </w:pPr>
            <w:r>
              <w:rPr>
                <w:szCs w:val="24"/>
              </w:rPr>
              <w:t>Y</w:t>
            </w:r>
          </w:p>
        </w:tc>
        <w:tc>
          <w:tcPr>
            <w:tcW w:w="7380" w:type="dxa"/>
          </w:tcPr>
          <w:p w14:paraId="3404253C" w14:textId="75891D3B" w:rsidR="004B3B2A" w:rsidRPr="004C531E" w:rsidRDefault="004B3B2A" w:rsidP="004B3B2A">
            <w:pPr>
              <w:pStyle w:val="Sothutu-1so"/>
              <w:spacing w:before="120" w:after="120" w:line="276" w:lineRule="auto"/>
              <w:rPr>
                <w:szCs w:val="24"/>
              </w:rPr>
            </w:pPr>
            <w:r>
              <w:rPr>
                <w:szCs w:val="24"/>
              </w:rPr>
              <w:t>Mặc định = Tiền thuế đề nghị</w:t>
            </w:r>
          </w:p>
        </w:tc>
      </w:tr>
      <w:tr w:rsidR="004B3B2A" w14:paraId="517B17C3" w14:textId="77777777" w:rsidTr="008F6B2D">
        <w:trPr>
          <w:cantSplit/>
          <w:trHeight w:val="827"/>
        </w:trPr>
        <w:tc>
          <w:tcPr>
            <w:tcW w:w="1800" w:type="dxa"/>
            <w:vAlign w:val="bottom"/>
          </w:tcPr>
          <w:p w14:paraId="30685435" w14:textId="572FE473" w:rsidR="004B3B2A" w:rsidRDefault="004B3B2A" w:rsidP="004B3B2A">
            <w:pPr>
              <w:ind w:left="0"/>
              <w:rPr>
                <w:szCs w:val="24"/>
              </w:rPr>
            </w:pPr>
            <w:r>
              <w:rPr>
                <w:szCs w:val="24"/>
              </w:rPr>
              <w:t>Số t</w:t>
            </w:r>
            <w:r w:rsidRPr="00311EE8">
              <w:rPr>
                <w:szCs w:val="24"/>
              </w:rPr>
              <w:t>iền được duyệt</w:t>
            </w:r>
          </w:p>
        </w:tc>
        <w:tc>
          <w:tcPr>
            <w:tcW w:w="1980" w:type="dxa"/>
            <w:vAlign w:val="bottom"/>
          </w:tcPr>
          <w:p w14:paraId="2D73511E" w14:textId="77777777" w:rsidR="004B3B2A" w:rsidRPr="00311EE8" w:rsidRDefault="004B3B2A" w:rsidP="004B3B2A">
            <w:pPr>
              <w:ind w:left="0"/>
              <w:rPr>
                <w:szCs w:val="24"/>
              </w:rPr>
            </w:pPr>
            <w:r w:rsidRPr="00311EE8">
              <w:rPr>
                <w:szCs w:val="24"/>
              </w:rPr>
              <w:t>APPROVED_AMOUNT</w:t>
            </w:r>
          </w:p>
        </w:tc>
        <w:tc>
          <w:tcPr>
            <w:tcW w:w="1417" w:type="dxa"/>
          </w:tcPr>
          <w:p w14:paraId="3BFBB9E6" w14:textId="77777777" w:rsidR="004B3B2A" w:rsidRDefault="004B3B2A" w:rsidP="004B3B2A">
            <w:pPr>
              <w:ind w:left="0"/>
            </w:pPr>
            <w:r>
              <w:t>Number</w:t>
            </w:r>
          </w:p>
        </w:tc>
        <w:tc>
          <w:tcPr>
            <w:tcW w:w="630" w:type="dxa"/>
          </w:tcPr>
          <w:p w14:paraId="431789C4" w14:textId="77777777" w:rsidR="004B3B2A" w:rsidRDefault="004B3B2A" w:rsidP="004B3B2A">
            <w:pPr>
              <w:pStyle w:val="Sothutu-1so"/>
              <w:spacing w:before="120" w:after="120" w:line="276" w:lineRule="auto"/>
              <w:jc w:val="left"/>
              <w:rPr>
                <w:szCs w:val="24"/>
              </w:rPr>
            </w:pPr>
            <w:r>
              <w:rPr>
                <w:szCs w:val="24"/>
              </w:rPr>
              <w:t>20</w:t>
            </w:r>
          </w:p>
        </w:tc>
        <w:tc>
          <w:tcPr>
            <w:tcW w:w="540" w:type="dxa"/>
          </w:tcPr>
          <w:p w14:paraId="790CFC8A" w14:textId="77777777" w:rsidR="004B3B2A" w:rsidRDefault="004B3B2A" w:rsidP="004B3B2A">
            <w:pPr>
              <w:pStyle w:val="Sothutu-1so"/>
              <w:spacing w:before="120" w:after="120" w:line="276" w:lineRule="auto"/>
              <w:jc w:val="left"/>
              <w:rPr>
                <w:szCs w:val="24"/>
              </w:rPr>
            </w:pPr>
            <w:r>
              <w:rPr>
                <w:szCs w:val="24"/>
              </w:rPr>
              <w:t>Y</w:t>
            </w:r>
          </w:p>
        </w:tc>
        <w:tc>
          <w:tcPr>
            <w:tcW w:w="450" w:type="dxa"/>
          </w:tcPr>
          <w:p w14:paraId="02414042" w14:textId="77777777" w:rsidR="004B3B2A" w:rsidRDefault="004B3B2A" w:rsidP="004B3B2A">
            <w:pPr>
              <w:pStyle w:val="Sothutu-1so"/>
              <w:spacing w:before="120" w:after="120" w:line="276" w:lineRule="auto"/>
              <w:jc w:val="left"/>
              <w:rPr>
                <w:szCs w:val="24"/>
              </w:rPr>
            </w:pPr>
            <w:r>
              <w:rPr>
                <w:szCs w:val="24"/>
              </w:rPr>
              <w:t>N</w:t>
            </w:r>
          </w:p>
        </w:tc>
        <w:tc>
          <w:tcPr>
            <w:tcW w:w="540" w:type="dxa"/>
          </w:tcPr>
          <w:p w14:paraId="1C4ADCDA" w14:textId="77777777" w:rsidR="004B3B2A" w:rsidRDefault="004B3B2A" w:rsidP="004B3B2A">
            <w:pPr>
              <w:pStyle w:val="Sothutu-1so"/>
              <w:spacing w:before="120" w:after="120" w:line="276" w:lineRule="auto"/>
              <w:jc w:val="center"/>
              <w:rPr>
                <w:szCs w:val="24"/>
              </w:rPr>
            </w:pPr>
            <w:r>
              <w:rPr>
                <w:szCs w:val="24"/>
              </w:rPr>
              <w:t>Y</w:t>
            </w:r>
          </w:p>
        </w:tc>
        <w:tc>
          <w:tcPr>
            <w:tcW w:w="7380" w:type="dxa"/>
          </w:tcPr>
          <w:p w14:paraId="55023A15" w14:textId="4E56F7A2" w:rsidR="004B3B2A" w:rsidRDefault="004B3B2A" w:rsidP="004B3B2A">
            <w:pPr>
              <w:pStyle w:val="Sothutu-1so"/>
              <w:spacing w:before="120" w:after="120" w:line="276" w:lineRule="auto"/>
              <w:rPr>
                <w:szCs w:val="24"/>
              </w:rPr>
            </w:pPr>
            <w:r>
              <w:rPr>
                <w:szCs w:val="24"/>
              </w:rPr>
              <w:t>= Tiền trước thuế duyệt + Tiền thuế duyệt</w:t>
            </w:r>
          </w:p>
        </w:tc>
      </w:tr>
      <w:tr w:rsidR="004B3B2A" w:rsidRPr="00311EE8" w14:paraId="3AFD9AE9" w14:textId="77777777" w:rsidTr="008F6B2D">
        <w:trPr>
          <w:cantSplit/>
          <w:trHeight w:val="827"/>
        </w:trPr>
        <w:tc>
          <w:tcPr>
            <w:tcW w:w="14737" w:type="dxa"/>
            <w:gridSpan w:val="8"/>
          </w:tcPr>
          <w:p w14:paraId="7A4B6F66" w14:textId="198120CD" w:rsidR="004B3B2A" w:rsidRPr="00311EE8" w:rsidRDefault="004B3B2A" w:rsidP="004B3B2A">
            <w:pPr>
              <w:pStyle w:val="Sothutu-1so"/>
              <w:spacing w:before="120" w:after="120" w:line="276" w:lineRule="auto"/>
              <w:jc w:val="left"/>
              <w:rPr>
                <w:szCs w:val="24"/>
              </w:rPr>
            </w:pPr>
            <w:r w:rsidRPr="001E5A81">
              <w:rPr>
                <w:b/>
                <w:szCs w:val="24"/>
              </w:rPr>
              <w:t>Gro</w:t>
            </w:r>
            <w:r>
              <w:rPr>
                <w:b/>
                <w:szCs w:val="24"/>
              </w:rPr>
              <w:t>up: Thông tin kế toán</w:t>
            </w:r>
          </w:p>
        </w:tc>
      </w:tr>
      <w:tr w:rsidR="004B3B2A" w:rsidRPr="00311EE8" w14:paraId="5E2B7D47" w14:textId="77777777" w:rsidTr="008F6B2D">
        <w:trPr>
          <w:cantSplit/>
          <w:trHeight w:val="827"/>
        </w:trPr>
        <w:tc>
          <w:tcPr>
            <w:tcW w:w="1800" w:type="dxa"/>
          </w:tcPr>
          <w:p w14:paraId="019E6489" w14:textId="714FEA0F" w:rsidR="004B3B2A" w:rsidRPr="00555E4D" w:rsidRDefault="004B3B2A" w:rsidP="004B3B2A">
            <w:pPr>
              <w:pStyle w:val="Sothutu-1so"/>
              <w:spacing w:before="120" w:after="120" w:line="276" w:lineRule="auto"/>
              <w:jc w:val="left"/>
              <w:rPr>
                <w:szCs w:val="24"/>
              </w:rPr>
            </w:pPr>
            <w:r>
              <w:rPr>
                <w:szCs w:val="24"/>
              </w:rPr>
              <w:t>Lĩnh vực chi</w:t>
            </w:r>
          </w:p>
        </w:tc>
        <w:tc>
          <w:tcPr>
            <w:tcW w:w="1980" w:type="dxa"/>
          </w:tcPr>
          <w:p w14:paraId="34839F22" w14:textId="1D186D66" w:rsidR="004B3B2A" w:rsidRPr="00555E4D" w:rsidRDefault="004B3B2A" w:rsidP="004B3B2A">
            <w:pPr>
              <w:ind w:left="0"/>
              <w:rPr>
                <w:szCs w:val="24"/>
              </w:rPr>
            </w:pPr>
            <w:r w:rsidRPr="004D75C0">
              <w:rPr>
                <w:szCs w:val="24"/>
              </w:rPr>
              <w:t>C_PAYMENT_SCOPE_ID</w:t>
            </w:r>
          </w:p>
        </w:tc>
        <w:tc>
          <w:tcPr>
            <w:tcW w:w="1417" w:type="dxa"/>
          </w:tcPr>
          <w:p w14:paraId="387C9A25" w14:textId="77777777" w:rsidR="004B3B2A" w:rsidRDefault="004B3B2A" w:rsidP="004B3B2A">
            <w:pPr>
              <w:ind w:left="0"/>
            </w:pPr>
            <w:r>
              <w:t>String</w:t>
            </w:r>
          </w:p>
          <w:p w14:paraId="1467A820" w14:textId="77777777" w:rsidR="004B3B2A" w:rsidRDefault="004B3B2A" w:rsidP="004B3B2A">
            <w:pPr>
              <w:ind w:left="0"/>
            </w:pPr>
            <w:r>
              <w:t>CL</w:t>
            </w:r>
          </w:p>
          <w:p w14:paraId="1F3244AA" w14:textId="7FC20E9A" w:rsidR="004B3B2A" w:rsidRDefault="004B3B2A" w:rsidP="004B3B2A">
            <w:pPr>
              <w:ind w:left="0"/>
            </w:pPr>
            <w:r>
              <w:t>AC</w:t>
            </w:r>
          </w:p>
        </w:tc>
        <w:tc>
          <w:tcPr>
            <w:tcW w:w="630" w:type="dxa"/>
          </w:tcPr>
          <w:p w14:paraId="6680E700" w14:textId="1F390EFA" w:rsidR="004B3B2A" w:rsidRDefault="004B3B2A" w:rsidP="004B3B2A">
            <w:pPr>
              <w:pStyle w:val="Sothutu-1so"/>
              <w:spacing w:before="120" w:after="120" w:line="276" w:lineRule="auto"/>
              <w:jc w:val="left"/>
              <w:rPr>
                <w:szCs w:val="24"/>
              </w:rPr>
            </w:pPr>
            <w:r>
              <w:rPr>
                <w:szCs w:val="24"/>
              </w:rPr>
              <w:t>50</w:t>
            </w:r>
          </w:p>
        </w:tc>
        <w:tc>
          <w:tcPr>
            <w:tcW w:w="540" w:type="dxa"/>
          </w:tcPr>
          <w:p w14:paraId="7A2AE282" w14:textId="77777777" w:rsidR="004B3B2A" w:rsidRDefault="004B3B2A" w:rsidP="004B3B2A">
            <w:pPr>
              <w:pStyle w:val="Sothutu-1so"/>
              <w:spacing w:before="120" w:after="120" w:line="276" w:lineRule="auto"/>
              <w:jc w:val="left"/>
              <w:rPr>
                <w:szCs w:val="24"/>
              </w:rPr>
            </w:pPr>
            <w:r>
              <w:rPr>
                <w:szCs w:val="24"/>
              </w:rPr>
              <w:t>Y</w:t>
            </w:r>
          </w:p>
        </w:tc>
        <w:tc>
          <w:tcPr>
            <w:tcW w:w="450" w:type="dxa"/>
          </w:tcPr>
          <w:p w14:paraId="5A408A90" w14:textId="77777777" w:rsidR="004B3B2A" w:rsidRDefault="004B3B2A" w:rsidP="004B3B2A">
            <w:pPr>
              <w:pStyle w:val="Sothutu-1so"/>
              <w:spacing w:before="120" w:after="120" w:line="276" w:lineRule="auto"/>
              <w:jc w:val="left"/>
              <w:rPr>
                <w:szCs w:val="24"/>
              </w:rPr>
            </w:pPr>
            <w:r>
              <w:rPr>
                <w:szCs w:val="24"/>
              </w:rPr>
              <w:t>N</w:t>
            </w:r>
          </w:p>
        </w:tc>
        <w:tc>
          <w:tcPr>
            <w:tcW w:w="540" w:type="dxa"/>
          </w:tcPr>
          <w:p w14:paraId="7910A188" w14:textId="77777777" w:rsidR="004B3B2A" w:rsidRDefault="004B3B2A" w:rsidP="004B3B2A">
            <w:pPr>
              <w:pStyle w:val="Sothutu-1so"/>
              <w:spacing w:before="120" w:after="120" w:line="276" w:lineRule="auto"/>
              <w:jc w:val="center"/>
              <w:rPr>
                <w:szCs w:val="24"/>
              </w:rPr>
            </w:pPr>
            <w:r>
              <w:rPr>
                <w:szCs w:val="24"/>
              </w:rPr>
              <w:t>Y</w:t>
            </w:r>
          </w:p>
        </w:tc>
        <w:tc>
          <w:tcPr>
            <w:tcW w:w="7380" w:type="dxa"/>
          </w:tcPr>
          <w:p w14:paraId="0E11DBD7" w14:textId="2142E578" w:rsidR="004B3B2A" w:rsidRPr="00311EE8" w:rsidRDefault="004B3B2A" w:rsidP="004B3B2A">
            <w:pPr>
              <w:pStyle w:val="Sothutu-1so"/>
              <w:spacing w:before="120" w:after="120" w:line="276" w:lineRule="auto"/>
              <w:rPr>
                <w:szCs w:val="24"/>
              </w:rPr>
            </w:pPr>
            <w:r w:rsidRPr="004D75C0">
              <w:rPr>
                <w:szCs w:val="24"/>
              </w:rPr>
              <w:t>Danh mục lĩnh vực chi</w:t>
            </w:r>
          </w:p>
        </w:tc>
      </w:tr>
      <w:tr w:rsidR="004B3B2A" w:rsidRPr="00311EE8" w14:paraId="13CC958A" w14:textId="77777777" w:rsidTr="008F6B2D">
        <w:trPr>
          <w:cantSplit/>
          <w:trHeight w:val="827"/>
        </w:trPr>
        <w:tc>
          <w:tcPr>
            <w:tcW w:w="1800" w:type="dxa"/>
          </w:tcPr>
          <w:p w14:paraId="4571F325" w14:textId="02C8DC9B" w:rsidR="004B3B2A" w:rsidRPr="00555E4D" w:rsidRDefault="004B3B2A" w:rsidP="004B3B2A">
            <w:pPr>
              <w:pStyle w:val="Sothutu-1so"/>
              <w:spacing w:before="120" w:after="120" w:line="276" w:lineRule="auto"/>
              <w:jc w:val="left"/>
              <w:rPr>
                <w:szCs w:val="24"/>
              </w:rPr>
            </w:pPr>
            <w:r>
              <w:rPr>
                <w:szCs w:val="24"/>
              </w:rPr>
              <w:t>Nguồn kinh phí</w:t>
            </w:r>
          </w:p>
        </w:tc>
        <w:tc>
          <w:tcPr>
            <w:tcW w:w="1980" w:type="dxa"/>
          </w:tcPr>
          <w:p w14:paraId="3F89B0ED" w14:textId="62268F1E" w:rsidR="004B3B2A" w:rsidRPr="00555E4D" w:rsidRDefault="004B3B2A" w:rsidP="004B3B2A">
            <w:pPr>
              <w:ind w:left="0"/>
              <w:rPr>
                <w:szCs w:val="24"/>
              </w:rPr>
            </w:pPr>
            <w:r>
              <w:rPr>
                <w:szCs w:val="24"/>
              </w:rPr>
              <w:t>C_BUDGET_ID</w:t>
            </w:r>
          </w:p>
        </w:tc>
        <w:tc>
          <w:tcPr>
            <w:tcW w:w="1417" w:type="dxa"/>
          </w:tcPr>
          <w:p w14:paraId="20554FD0" w14:textId="77777777" w:rsidR="004B3B2A" w:rsidRDefault="004B3B2A" w:rsidP="004B3B2A">
            <w:pPr>
              <w:ind w:left="0"/>
            </w:pPr>
            <w:r>
              <w:t>String</w:t>
            </w:r>
          </w:p>
          <w:p w14:paraId="13A15382" w14:textId="77777777" w:rsidR="004B3B2A" w:rsidRDefault="004B3B2A" w:rsidP="004B3B2A">
            <w:pPr>
              <w:ind w:left="0"/>
            </w:pPr>
            <w:r>
              <w:t>CL</w:t>
            </w:r>
          </w:p>
          <w:p w14:paraId="03E39EA1" w14:textId="136A097C" w:rsidR="004B3B2A" w:rsidRDefault="004B3B2A" w:rsidP="004B3B2A">
            <w:pPr>
              <w:ind w:left="0"/>
            </w:pPr>
            <w:r>
              <w:t>Popup</w:t>
            </w:r>
          </w:p>
        </w:tc>
        <w:tc>
          <w:tcPr>
            <w:tcW w:w="630" w:type="dxa"/>
          </w:tcPr>
          <w:p w14:paraId="4E494594" w14:textId="3BA95D33" w:rsidR="004B3B2A" w:rsidRDefault="004B3B2A" w:rsidP="004B3B2A">
            <w:pPr>
              <w:pStyle w:val="Sothutu-1so"/>
              <w:spacing w:before="120" w:after="120" w:line="276" w:lineRule="auto"/>
              <w:jc w:val="left"/>
              <w:rPr>
                <w:szCs w:val="24"/>
              </w:rPr>
            </w:pPr>
            <w:r>
              <w:rPr>
                <w:szCs w:val="24"/>
              </w:rPr>
              <w:t>50</w:t>
            </w:r>
          </w:p>
        </w:tc>
        <w:tc>
          <w:tcPr>
            <w:tcW w:w="540" w:type="dxa"/>
          </w:tcPr>
          <w:p w14:paraId="6BFF165B" w14:textId="77777777" w:rsidR="004B3B2A" w:rsidRDefault="004B3B2A" w:rsidP="004B3B2A">
            <w:pPr>
              <w:pStyle w:val="Sothutu-1so"/>
              <w:spacing w:before="120" w:after="120" w:line="276" w:lineRule="auto"/>
              <w:jc w:val="left"/>
              <w:rPr>
                <w:szCs w:val="24"/>
              </w:rPr>
            </w:pPr>
            <w:r>
              <w:rPr>
                <w:szCs w:val="24"/>
              </w:rPr>
              <w:t>Y</w:t>
            </w:r>
          </w:p>
        </w:tc>
        <w:tc>
          <w:tcPr>
            <w:tcW w:w="450" w:type="dxa"/>
          </w:tcPr>
          <w:p w14:paraId="340987DC" w14:textId="77777777" w:rsidR="004B3B2A" w:rsidRDefault="004B3B2A" w:rsidP="004B3B2A">
            <w:pPr>
              <w:pStyle w:val="Sothutu-1so"/>
              <w:spacing w:before="120" w:after="120" w:line="276" w:lineRule="auto"/>
              <w:jc w:val="left"/>
              <w:rPr>
                <w:szCs w:val="24"/>
              </w:rPr>
            </w:pPr>
            <w:r>
              <w:rPr>
                <w:szCs w:val="24"/>
              </w:rPr>
              <w:t>N</w:t>
            </w:r>
          </w:p>
        </w:tc>
        <w:tc>
          <w:tcPr>
            <w:tcW w:w="540" w:type="dxa"/>
          </w:tcPr>
          <w:p w14:paraId="6CADE4DA" w14:textId="77777777" w:rsidR="004B3B2A" w:rsidRDefault="004B3B2A" w:rsidP="004B3B2A">
            <w:pPr>
              <w:pStyle w:val="Sothutu-1so"/>
              <w:spacing w:before="120" w:after="120" w:line="276" w:lineRule="auto"/>
              <w:jc w:val="center"/>
              <w:rPr>
                <w:szCs w:val="24"/>
              </w:rPr>
            </w:pPr>
            <w:r>
              <w:rPr>
                <w:szCs w:val="24"/>
              </w:rPr>
              <w:t>Y</w:t>
            </w:r>
          </w:p>
        </w:tc>
        <w:tc>
          <w:tcPr>
            <w:tcW w:w="7380" w:type="dxa"/>
          </w:tcPr>
          <w:p w14:paraId="433CEFE9" w14:textId="2903BA4E" w:rsidR="004B3B2A" w:rsidRPr="00311EE8" w:rsidRDefault="004B3B2A" w:rsidP="004B3B2A">
            <w:pPr>
              <w:pStyle w:val="Sothutu-1so"/>
              <w:spacing w:before="120" w:after="120" w:line="276" w:lineRule="auto"/>
              <w:rPr>
                <w:szCs w:val="24"/>
              </w:rPr>
            </w:pPr>
            <w:r w:rsidRPr="00B25EEE">
              <w:rPr>
                <w:szCs w:val="24"/>
              </w:rPr>
              <w:t>Danh mục nguồn kinh phí</w:t>
            </w:r>
          </w:p>
        </w:tc>
      </w:tr>
      <w:tr w:rsidR="004B3B2A" w:rsidRPr="00311EE8" w14:paraId="5265D653" w14:textId="77777777" w:rsidTr="00FC4829">
        <w:trPr>
          <w:cantSplit/>
          <w:trHeight w:val="827"/>
        </w:trPr>
        <w:tc>
          <w:tcPr>
            <w:tcW w:w="14737" w:type="dxa"/>
            <w:gridSpan w:val="8"/>
          </w:tcPr>
          <w:p w14:paraId="7B504B4E" w14:textId="1DCC1D0A" w:rsidR="004B3B2A" w:rsidRPr="00B25EEE" w:rsidRDefault="004B3B2A" w:rsidP="004B3B2A">
            <w:pPr>
              <w:pStyle w:val="Sothutu-1so"/>
              <w:spacing w:before="120" w:after="120" w:line="276" w:lineRule="auto"/>
              <w:rPr>
                <w:szCs w:val="24"/>
              </w:rPr>
            </w:pPr>
            <w:r w:rsidRPr="001E5A81">
              <w:rPr>
                <w:b/>
                <w:szCs w:val="24"/>
              </w:rPr>
              <w:t>Gro</w:t>
            </w:r>
            <w:r>
              <w:rPr>
                <w:b/>
                <w:szCs w:val="24"/>
              </w:rPr>
              <w:t>up: Thông tin ngân sách</w:t>
            </w:r>
          </w:p>
        </w:tc>
      </w:tr>
      <w:tr w:rsidR="004B3B2A" w:rsidRPr="00311EE8" w14:paraId="4D9ABB21" w14:textId="77777777" w:rsidTr="008F6B2D">
        <w:trPr>
          <w:cantSplit/>
          <w:trHeight w:val="827"/>
        </w:trPr>
        <w:tc>
          <w:tcPr>
            <w:tcW w:w="1800" w:type="dxa"/>
          </w:tcPr>
          <w:p w14:paraId="676FDA4B" w14:textId="009FF11B" w:rsidR="004B3B2A" w:rsidRPr="001E5A81" w:rsidRDefault="004B3B2A" w:rsidP="004B3B2A">
            <w:pPr>
              <w:pStyle w:val="Sothutu-1so"/>
              <w:spacing w:before="120" w:after="120" w:line="276" w:lineRule="auto"/>
              <w:jc w:val="left"/>
              <w:rPr>
                <w:b/>
                <w:szCs w:val="24"/>
              </w:rPr>
            </w:pPr>
            <w:r>
              <w:rPr>
                <w:szCs w:val="24"/>
              </w:rPr>
              <w:lastRenderedPageBreak/>
              <w:t>Ngoài ngân sách</w:t>
            </w:r>
          </w:p>
        </w:tc>
        <w:tc>
          <w:tcPr>
            <w:tcW w:w="1980" w:type="dxa"/>
          </w:tcPr>
          <w:p w14:paraId="491664CF" w14:textId="62154B50" w:rsidR="004B3B2A" w:rsidRDefault="004B3B2A" w:rsidP="004B3B2A">
            <w:pPr>
              <w:ind w:left="0"/>
              <w:rPr>
                <w:szCs w:val="24"/>
              </w:rPr>
            </w:pPr>
            <w:r w:rsidRPr="002C54C0">
              <w:rPr>
                <w:sz w:val="22"/>
                <w:szCs w:val="22"/>
              </w:rPr>
              <w:t>IS_OUT_OF_BUDGET</w:t>
            </w:r>
          </w:p>
        </w:tc>
        <w:tc>
          <w:tcPr>
            <w:tcW w:w="1417" w:type="dxa"/>
          </w:tcPr>
          <w:p w14:paraId="64603AA4" w14:textId="77777777" w:rsidR="004B3B2A" w:rsidRDefault="004B3B2A" w:rsidP="004B3B2A">
            <w:pPr>
              <w:ind w:left="0"/>
            </w:pPr>
            <w:r>
              <w:t>Boolean</w:t>
            </w:r>
          </w:p>
          <w:p w14:paraId="7B2632CF" w14:textId="7E165EF6" w:rsidR="004B3B2A" w:rsidRDefault="004B3B2A" w:rsidP="004B3B2A">
            <w:pPr>
              <w:ind w:left="0"/>
            </w:pPr>
            <w:r>
              <w:t>Checkbox</w:t>
            </w:r>
          </w:p>
        </w:tc>
        <w:tc>
          <w:tcPr>
            <w:tcW w:w="630" w:type="dxa"/>
          </w:tcPr>
          <w:p w14:paraId="037838B2" w14:textId="5C1C8B1A" w:rsidR="004B3B2A" w:rsidRDefault="004B3B2A" w:rsidP="004B3B2A">
            <w:pPr>
              <w:pStyle w:val="Sothutu-1so"/>
              <w:spacing w:before="120" w:after="120" w:line="276" w:lineRule="auto"/>
              <w:jc w:val="left"/>
              <w:rPr>
                <w:szCs w:val="24"/>
              </w:rPr>
            </w:pPr>
          </w:p>
        </w:tc>
        <w:tc>
          <w:tcPr>
            <w:tcW w:w="540" w:type="dxa"/>
          </w:tcPr>
          <w:p w14:paraId="3623C421" w14:textId="742717E4" w:rsidR="004B3B2A" w:rsidRDefault="004B3B2A" w:rsidP="004B3B2A">
            <w:pPr>
              <w:pStyle w:val="Sothutu-1so"/>
              <w:spacing w:before="120" w:after="120" w:line="276" w:lineRule="auto"/>
              <w:jc w:val="left"/>
              <w:rPr>
                <w:szCs w:val="24"/>
              </w:rPr>
            </w:pPr>
            <w:r>
              <w:rPr>
                <w:szCs w:val="24"/>
              </w:rPr>
              <w:t>N</w:t>
            </w:r>
          </w:p>
        </w:tc>
        <w:tc>
          <w:tcPr>
            <w:tcW w:w="450" w:type="dxa"/>
          </w:tcPr>
          <w:p w14:paraId="1527FA10" w14:textId="3C39B2CE" w:rsidR="004B3B2A" w:rsidRDefault="004B3B2A" w:rsidP="004B3B2A">
            <w:pPr>
              <w:pStyle w:val="Sothutu-1so"/>
              <w:spacing w:before="120" w:after="120" w:line="276" w:lineRule="auto"/>
              <w:jc w:val="left"/>
              <w:rPr>
                <w:szCs w:val="24"/>
              </w:rPr>
            </w:pPr>
            <w:r>
              <w:rPr>
                <w:szCs w:val="24"/>
              </w:rPr>
              <w:t>N</w:t>
            </w:r>
          </w:p>
        </w:tc>
        <w:tc>
          <w:tcPr>
            <w:tcW w:w="540" w:type="dxa"/>
          </w:tcPr>
          <w:p w14:paraId="39B0E3A5" w14:textId="6CE8E2E2" w:rsidR="004B3B2A" w:rsidRDefault="004B3B2A" w:rsidP="004B3B2A">
            <w:pPr>
              <w:pStyle w:val="Sothutu-1so"/>
              <w:spacing w:before="120" w:after="120" w:line="276" w:lineRule="auto"/>
              <w:jc w:val="center"/>
              <w:rPr>
                <w:szCs w:val="24"/>
              </w:rPr>
            </w:pPr>
            <w:r>
              <w:rPr>
                <w:szCs w:val="24"/>
              </w:rPr>
              <w:t>Y</w:t>
            </w:r>
          </w:p>
        </w:tc>
        <w:tc>
          <w:tcPr>
            <w:tcW w:w="7380" w:type="dxa"/>
          </w:tcPr>
          <w:p w14:paraId="2D0A7138" w14:textId="4F5FF99E" w:rsidR="004B3B2A" w:rsidRDefault="004B3B2A" w:rsidP="004B3B2A">
            <w:pPr>
              <w:pStyle w:val="Sothutu-1so"/>
              <w:spacing w:before="120" w:after="120" w:line="276" w:lineRule="auto"/>
              <w:rPr>
                <w:szCs w:val="24"/>
              </w:rPr>
            </w:pPr>
            <w:r>
              <w:rPr>
                <w:szCs w:val="24"/>
              </w:rPr>
              <w:t>= Y nếu tờ trình không nằm trong kế hoạch ngân sách đã lập</w:t>
            </w:r>
          </w:p>
          <w:p w14:paraId="5B4D620C" w14:textId="77777777" w:rsidR="004B3B2A" w:rsidRPr="006754D7" w:rsidRDefault="004B3B2A" w:rsidP="004B3B2A">
            <w:pPr>
              <w:pStyle w:val="Sothutu-1so"/>
              <w:spacing w:before="120" w:after="120" w:line="360" w:lineRule="auto"/>
              <w:jc w:val="left"/>
              <w:rPr>
                <w:szCs w:val="24"/>
              </w:rPr>
            </w:pPr>
            <w:r w:rsidRPr="006754D7">
              <w:rPr>
                <w:szCs w:val="24"/>
              </w:rPr>
              <w:t>Gồm 2 giá trị: Y/N</w:t>
            </w:r>
          </w:p>
          <w:p w14:paraId="521A14BF" w14:textId="42B75AA6" w:rsidR="004B3B2A" w:rsidRPr="00B25EEE" w:rsidRDefault="004B3B2A" w:rsidP="004B3B2A">
            <w:pPr>
              <w:pStyle w:val="Sothutu-1so"/>
              <w:spacing w:before="120" w:after="120" w:line="276" w:lineRule="auto"/>
              <w:rPr>
                <w:szCs w:val="24"/>
              </w:rPr>
            </w:pPr>
            <w:r w:rsidRPr="006754D7">
              <w:rPr>
                <w:szCs w:val="24"/>
              </w:rPr>
              <w:t>Giá trị mặc định: = N</w:t>
            </w:r>
          </w:p>
        </w:tc>
      </w:tr>
      <w:tr w:rsidR="004B3B2A" w:rsidRPr="00311EE8" w14:paraId="0BEBBD64" w14:textId="77777777" w:rsidTr="008F6B2D">
        <w:trPr>
          <w:cantSplit/>
          <w:trHeight w:val="827"/>
        </w:trPr>
        <w:tc>
          <w:tcPr>
            <w:tcW w:w="1800" w:type="dxa"/>
          </w:tcPr>
          <w:p w14:paraId="236AF1E4" w14:textId="5C3A8334" w:rsidR="004B3B2A" w:rsidRPr="00817950" w:rsidRDefault="004B3B2A" w:rsidP="004B3B2A">
            <w:pPr>
              <w:pStyle w:val="Sothutu-1so"/>
              <w:spacing w:before="120" w:after="120" w:line="276" w:lineRule="auto"/>
              <w:jc w:val="left"/>
              <w:rPr>
                <w:szCs w:val="24"/>
              </w:rPr>
            </w:pPr>
            <w:r w:rsidRPr="00817950">
              <w:rPr>
                <w:szCs w:val="24"/>
              </w:rPr>
              <w:t>Tự động duyệt ngân sách bổ sung</w:t>
            </w:r>
          </w:p>
        </w:tc>
        <w:tc>
          <w:tcPr>
            <w:tcW w:w="1980" w:type="dxa"/>
          </w:tcPr>
          <w:p w14:paraId="58CE70B3" w14:textId="5F5A4A10" w:rsidR="004B3B2A" w:rsidRPr="00817950" w:rsidRDefault="004B3B2A" w:rsidP="004B3B2A">
            <w:pPr>
              <w:ind w:left="0"/>
              <w:rPr>
                <w:szCs w:val="24"/>
              </w:rPr>
            </w:pPr>
            <w:r w:rsidRPr="004A3372">
              <w:rPr>
                <w:szCs w:val="24"/>
              </w:rPr>
              <w:t>DIRECT_RELEASE</w:t>
            </w:r>
          </w:p>
        </w:tc>
        <w:tc>
          <w:tcPr>
            <w:tcW w:w="1417" w:type="dxa"/>
          </w:tcPr>
          <w:p w14:paraId="67FDA143" w14:textId="77777777" w:rsidR="004B3B2A" w:rsidRPr="00817950" w:rsidRDefault="004B3B2A" w:rsidP="004B3B2A">
            <w:pPr>
              <w:ind w:left="0"/>
            </w:pPr>
            <w:r w:rsidRPr="00817950">
              <w:t>Boolean</w:t>
            </w:r>
          </w:p>
          <w:p w14:paraId="02C657B3" w14:textId="08206C1F" w:rsidR="004B3B2A" w:rsidRPr="00817950" w:rsidRDefault="004B3B2A" w:rsidP="004B3B2A">
            <w:pPr>
              <w:ind w:left="0"/>
            </w:pPr>
            <w:r w:rsidRPr="00817950">
              <w:t>Checkbox</w:t>
            </w:r>
          </w:p>
        </w:tc>
        <w:tc>
          <w:tcPr>
            <w:tcW w:w="630" w:type="dxa"/>
          </w:tcPr>
          <w:p w14:paraId="0E1F2B3F" w14:textId="13787A12" w:rsidR="004B3B2A" w:rsidRPr="00817950" w:rsidRDefault="004B3B2A" w:rsidP="004B3B2A">
            <w:pPr>
              <w:pStyle w:val="Sothutu-1so"/>
              <w:spacing w:before="120" w:after="120" w:line="276" w:lineRule="auto"/>
              <w:jc w:val="left"/>
              <w:rPr>
                <w:szCs w:val="24"/>
              </w:rPr>
            </w:pPr>
          </w:p>
        </w:tc>
        <w:tc>
          <w:tcPr>
            <w:tcW w:w="540" w:type="dxa"/>
          </w:tcPr>
          <w:p w14:paraId="5CCAD2B9" w14:textId="567690EB" w:rsidR="004B3B2A" w:rsidRPr="00817950" w:rsidRDefault="004B3B2A" w:rsidP="004B3B2A">
            <w:pPr>
              <w:pStyle w:val="Sothutu-1so"/>
              <w:spacing w:before="120" w:after="120" w:line="276" w:lineRule="auto"/>
              <w:jc w:val="left"/>
              <w:rPr>
                <w:szCs w:val="24"/>
              </w:rPr>
            </w:pPr>
            <w:r w:rsidRPr="00817950">
              <w:rPr>
                <w:szCs w:val="24"/>
              </w:rPr>
              <w:t>N</w:t>
            </w:r>
          </w:p>
        </w:tc>
        <w:tc>
          <w:tcPr>
            <w:tcW w:w="450" w:type="dxa"/>
          </w:tcPr>
          <w:p w14:paraId="6C02F4F2" w14:textId="1D65C3B6" w:rsidR="004B3B2A" w:rsidRPr="00817950" w:rsidRDefault="004B3B2A" w:rsidP="004B3B2A">
            <w:pPr>
              <w:pStyle w:val="Sothutu-1so"/>
              <w:spacing w:before="120" w:after="120" w:line="276" w:lineRule="auto"/>
              <w:jc w:val="left"/>
              <w:rPr>
                <w:szCs w:val="24"/>
              </w:rPr>
            </w:pPr>
            <w:r w:rsidRPr="00817950">
              <w:rPr>
                <w:szCs w:val="24"/>
              </w:rPr>
              <w:t>N</w:t>
            </w:r>
          </w:p>
        </w:tc>
        <w:tc>
          <w:tcPr>
            <w:tcW w:w="540" w:type="dxa"/>
          </w:tcPr>
          <w:p w14:paraId="487BDDC7" w14:textId="32B595AB" w:rsidR="004B3B2A" w:rsidRPr="00817950" w:rsidRDefault="004B3B2A" w:rsidP="004B3B2A">
            <w:pPr>
              <w:pStyle w:val="Sothutu-1so"/>
              <w:spacing w:before="120" w:after="120" w:line="276" w:lineRule="auto"/>
              <w:jc w:val="center"/>
              <w:rPr>
                <w:szCs w:val="24"/>
              </w:rPr>
            </w:pPr>
            <w:r>
              <w:rPr>
                <w:szCs w:val="24"/>
              </w:rPr>
              <w:t>Y</w:t>
            </w:r>
          </w:p>
        </w:tc>
        <w:tc>
          <w:tcPr>
            <w:tcW w:w="7380" w:type="dxa"/>
          </w:tcPr>
          <w:p w14:paraId="503392E9" w14:textId="58DC3605" w:rsidR="004B3B2A" w:rsidRDefault="004B3B2A" w:rsidP="004B3B2A">
            <w:pPr>
              <w:pStyle w:val="Sothutu-1so"/>
              <w:spacing w:before="120" w:after="120" w:line="276" w:lineRule="auto"/>
              <w:rPr>
                <w:szCs w:val="24"/>
              </w:rPr>
            </w:pPr>
            <w:r w:rsidRPr="00817950">
              <w:rPr>
                <w:szCs w:val="24"/>
              </w:rPr>
              <w:t>Enable nếu Ngoài ngân sách</w:t>
            </w:r>
            <w:r>
              <w:rPr>
                <w:szCs w:val="24"/>
              </w:rPr>
              <w:t xml:space="preserve"> (</w:t>
            </w:r>
            <w:r w:rsidRPr="002C54C0">
              <w:rPr>
                <w:sz w:val="22"/>
                <w:szCs w:val="22"/>
              </w:rPr>
              <w:t>IS_OUT_OF_BUDGET</w:t>
            </w:r>
            <w:r>
              <w:rPr>
                <w:sz w:val="22"/>
                <w:szCs w:val="22"/>
              </w:rPr>
              <w:t>)</w:t>
            </w:r>
            <w:r w:rsidRPr="00817950">
              <w:rPr>
                <w:szCs w:val="24"/>
              </w:rPr>
              <w:t xml:space="preserve"> = Y</w:t>
            </w:r>
          </w:p>
          <w:p w14:paraId="5111978D" w14:textId="77777777" w:rsidR="004B3B2A" w:rsidRPr="006754D7" w:rsidRDefault="004B3B2A" w:rsidP="004B3B2A">
            <w:pPr>
              <w:pStyle w:val="Sothutu-1so"/>
              <w:spacing w:before="120" w:after="120" w:line="360" w:lineRule="auto"/>
              <w:jc w:val="left"/>
              <w:rPr>
                <w:szCs w:val="24"/>
              </w:rPr>
            </w:pPr>
            <w:r w:rsidRPr="006754D7">
              <w:rPr>
                <w:szCs w:val="24"/>
              </w:rPr>
              <w:t>Gồm 2 giá trị: Y/N. Mặc định = N</w:t>
            </w:r>
          </w:p>
          <w:p w14:paraId="52F7EA7E" w14:textId="2AEFD9CF" w:rsidR="004B3B2A" w:rsidRPr="00817950" w:rsidRDefault="004B3B2A" w:rsidP="004B3B2A">
            <w:pPr>
              <w:pStyle w:val="Sothutu-1so"/>
              <w:spacing w:before="120" w:after="120" w:line="276" w:lineRule="auto"/>
              <w:rPr>
                <w:szCs w:val="24"/>
              </w:rPr>
            </w:pPr>
            <w:r w:rsidRPr="006754D7">
              <w:rPr>
                <w:szCs w:val="24"/>
              </w:rPr>
              <w:t>Cập nhật QT_PLAN_ID, QT_PLAN_DETAIL_ID = Null khi thay đổi giá trị của DIRECT_RELEASE</w:t>
            </w:r>
          </w:p>
        </w:tc>
      </w:tr>
      <w:tr w:rsidR="004B3B2A" w:rsidRPr="00311EE8" w14:paraId="7620CDAE" w14:textId="77777777" w:rsidTr="008F6B2D">
        <w:trPr>
          <w:cantSplit/>
          <w:trHeight w:val="827"/>
        </w:trPr>
        <w:tc>
          <w:tcPr>
            <w:tcW w:w="1800" w:type="dxa"/>
          </w:tcPr>
          <w:p w14:paraId="54B4397A" w14:textId="33E4CA73" w:rsidR="004B3B2A" w:rsidRPr="00817950" w:rsidRDefault="004B3B2A" w:rsidP="004B3B2A">
            <w:pPr>
              <w:pStyle w:val="Sothutu-1so"/>
              <w:spacing w:before="120" w:after="120" w:line="276" w:lineRule="auto"/>
              <w:jc w:val="left"/>
              <w:rPr>
                <w:szCs w:val="24"/>
              </w:rPr>
            </w:pPr>
            <w:r>
              <w:rPr>
                <w:szCs w:val="24"/>
              </w:rPr>
              <w:t>Kỳ</w:t>
            </w:r>
          </w:p>
        </w:tc>
        <w:tc>
          <w:tcPr>
            <w:tcW w:w="1980" w:type="dxa"/>
          </w:tcPr>
          <w:p w14:paraId="210DDC68" w14:textId="73FCD158" w:rsidR="004B3B2A" w:rsidRPr="004A3372" w:rsidRDefault="004B3B2A" w:rsidP="004B3B2A">
            <w:pPr>
              <w:ind w:left="0"/>
              <w:rPr>
                <w:szCs w:val="24"/>
              </w:rPr>
            </w:pPr>
            <w:r w:rsidRPr="002C54C0">
              <w:rPr>
                <w:sz w:val="22"/>
                <w:szCs w:val="22"/>
              </w:rPr>
              <w:t>C_PLAN_PERIOD_ID</w:t>
            </w:r>
          </w:p>
        </w:tc>
        <w:tc>
          <w:tcPr>
            <w:tcW w:w="1417" w:type="dxa"/>
          </w:tcPr>
          <w:p w14:paraId="7107403C" w14:textId="77777777" w:rsidR="004B3B2A" w:rsidRDefault="004B3B2A" w:rsidP="004B3B2A">
            <w:pPr>
              <w:ind w:left="0"/>
            </w:pPr>
            <w:r>
              <w:t>String</w:t>
            </w:r>
          </w:p>
          <w:p w14:paraId="2BCD4884" w14:textId="67C942CF" w:rsidR="004B3B2A" w:rsidRPr="00817950" w:rsidRDefault="004B3B2A" w:rsidP="004B3B2A">
            <w:pPr>
              <w:ind w:left="0"/>
            </w:pPr>
            <w:r>
              <w:t>SL</w:t>
            </w:r>
          </w:p>
        </w:tc>
        <w:tc>
          <w:tcPr>
            <w:tcW w:w="630" w:type="dxa"/>
          </w:tcPr>
          <w:p w14:paraId="7D63B569" w14:textId="77777777" w:rsidR="004B3B2A" w:rsidRPr="00817950" w:rsidRDefault="004B3B2A" w:rsidP="004B3B2A">
            <w:pPr>
              <w:pStyle w:val="Sothutu-1so"/>
              <w:spacing w:before="120" w:after="120" w:line="276" w:lineRule="auto"/>
              <w:jc w:val="left"/>
              <w:rPr>
                <w:szCs w:val="24"/>
              </w:rPr>
            </w:pPr>
          </w:p>
        </w:tc>
        <w:tc>
          <w:tcPr>
            <w:tcW w:w="540" w:type="dxa"/>
          </w:tcPr>
          <w:p w14:paraId="75336597" w14:textId="77777777" w:rsidR="004B3B2A" w:rsidRPr="00817950" w:rsidRDefault="004B3B2A" w:rsidP="004B3B2A">
            <w:pPr>
              <w:pStyle w:val="Sothutu-1so"/>
              <w:spacing w:before="120" w:after="120" w:line="276" w:lineRule="auto"/>
              <w:jc w:val="left"/>
              <w:rPr>
                <w:szCs w:val="24"/>
              </w:rPr>
            </w:pPr>
          </w:p>
        </w:tc>
        <w:tc>
          <w:tcPr>
            <w:tcW w:w="450" w:type="dxa"/>
          </w:tcPr>
          <w:p w14:paraId="4FCD5A26" w14:textId="65A6B0F7" w:rsidR="004B3B2A" w:rsidRPr="00817950" w:rsidRDefault="004B3B2A" w:rsidP="004B3B2A">
            <w:pPr>
              <w:pStyle w:val="Sothutu-1so"/>
              <w:spacing w:before="120" w:after="120" w:line="276" w:lineRule="auto"/>
              <w:jc w:val="left"/>
              <w:rPr>
                <w:szCs w:val="24"/>
              </w:rPr>
            </w:pPr>
            <w:r>
              <w:rPr>
                <w:szCs w:val="24"/>
              </w:rPr>
              <w:t>N</w:t>
            </w:r>
          </w:p>
        </w:tc>
        <w:tc>
          <w:tcPr>
            <w:tcW w:w="540" w:type="dxa"/>
          </w:tcPr>
          <w:p w14:paraId="14084D3B" w14:textId="0039823E" w:rsidR="004B3B2A" w:rsidRPr="00817950" w:rsidRDefault="004B3B2A" w:rsidP="004B3B2A">
            <w:pPr>
              <w:pStyle w:val="Sothutu-1so"/>
              <w:spacing w:before="120" w:after="120" w:line="276" w:lineRule="auto"/>
              <w:jc w:val="center"/>
              <w:rPr>
                <w:szCs w:val="24"/>
              </w:rPr>
            </w:pPr>
            <w:r>
              <w:rPr>
                <w:szCs w:val="24"/>
              </w:rPr>
              <w:t>N</w:t>
            </w:r>
          </w:p>
        </w:tc>
        <w:tc>
          <w:tcPr>
            <w:tcW w:w="7380" w:type="dxa"/>
          </w:tcPr>
          <w:p w14:paraId="1D8799B7" w14:textId="637C6DB1" w:rsidR="004B3B2A" w:rsidRPr="00817950" w:rsidRDefault="004B3B2A" w:rsidP="004B3B2A">
            <w:pPr>
              <w:pStyle w:val="Sothutu-1so"/>
              <w:spacing w:before="120" w:after="120" w:line="276" w:lineRule="auto"/>
              <w:rPr>
                <w:szCs w:val="24"/>
              </w:rPr>
            </w:pPr>
            <w:r w:rsidRPr="00DA445E">
              <w:rPr>
                <w:szCs w:val="24"/>
              </w:rPr>
              <w:t>Không hiển thị trên giao diện</w:t>
            </w:r>
          </w:p>
        </w:tc>
      </w:tr>
      <w:tr w:rsidR="004B3B2A" w:rsidRPr="00311EE8" w14:paraId="12808DF5" w14:textId="77777777" w:rsidTr="008F6B2D">
        <w:trPr>
          <w:cantSplit/>
          <w:trHeight w:val="827"/>
        </w:trPr>
        <w:tc>
          <w:tcPr>
            <w:tcW w:w="1800" w:type="dxa"/>
          </w:tcPr>
          <w:p w14:paraId="419552B6" w14:textId="77777777" w:rsidR="004B3B2A" w:rsidRPr="00817950" w:rsidRDefault="004B3B2A" w:rsidP="004B3B2A">
            <w:pPr>
              <w:pStyle w:val="Sothutu-1so"/>
              <w:spacing w:before="120" w:after="120" w:line="276" w:lineRule="auto"/>
              <w:jc w:val="left"/>
              <w:rPr>
                <w:szCs w:val="24"/>
              </w:rPr>
            </w:pPr>
          </w:p>
        </w:tc>
        <w:tc>
          <w:tcPr>
            <w:tcW w:w="1980" w:type="dxa"/>
          </w:tcPr>
          <w:p w14:paraId="1892DB0C" w14:textId="15593758" w:rsidR="004B3B2A" w:rsidRPr="004A3372" w:rsidRDefault="004B3B2A" w:rsidP="004B3B2A">
            <w:pPr>
              <w:ind w:left="0"/>
              <w:rPr>
                <w:szCs w:val="24"/>
              </w:rPr>
            </w:pPr>
            <w:r w:rsidRPr="002C54C0">
              <w:rPr>
                <w:sz w:val="22"/>
                <w:szCs w:val="22"/>
              </w:rPr>
              <w:t>QT_PLAN_ID</w:t>
            </w:r>
          </w:p>
        </w:tc>
        <w:tc>
          <w:tcPr>
            <w:tcW w:w="1417" w:type="dxa"/>
          </w:tcPr>
          <w:p w14:paraId="54EA2769" w14:textId="77777777" w:rsidR="004B3B2A" w:rsidRPr="00817950" w:rsidRDefault="004B3B2A" w:rsidP="004B3B2A">
            <w:pPr>
              <w:ind w:left="0"/>
            </w:pPr>
          </w:p>
        </w:tc>
        <w:tc>
          <w:tcPr>
            <w:tcW w:w="630" w:type="dxa"/>
          </w:tcPr>
          <w:p w14:paraId="35F6CEFF" w14:textId="77777777" w:rsidR="004B3B2A" w:rsidRPr="00817950" w:rsidRDefault="004B3B2A" w:rsidP="004B3B2A">
            <w:pPr>
              <w:pStyle w:val="Sothutu-1so"/>
              <w:spacing w:before="120" w:after="120" w:line="276" w:lineRule="auto"/>
              <w:jc w:val="left"/>
              <w:rPr>
                <w:szCs w:val="24"/>
              </w:rPr>
            </w:pPr>
          </w:p>
        </w:tc>
        <w:tc>
          <w:tcPr>
            <w:tcW w:w="540" w:type="dxa"/>
          </w:tcPr>
          <w:p w14:paraId="586FDD09" w14:textId="77777777" w:rsidR="004B3B2A" w:rsidRPr="00817950" w:rsidRDefault="004B3B2A" w:rsidP="004B3B2A">
            <w:pPr>
              <w:pStyle w:val="Sothutu-1so"/>
              <w:spacing w:before="120" w:after="120" w:line="276" w:lineRule="auto"/>
              <w:jc w:val="left"/>
              <w:rPr>
                <w:szCs w:val="24"/>
              </w:rPr>
            </w:pPr>
          </w:p>
        </w:tc>
        <w:tc>
          <w:tcPr>
            <w:tcW w:w="450" w:type="dxa"/>
          </w:tcPr>
          <w:p w14:paraId="567F7849" w14:textId="53505EA1" w:rsidR="004B3B2A" w:rsidRPr="00817950" w:rsidRDefault="004B3B2A" w:rsidP="004B3B2A">
            <w:pPr>
              <w:pStyle w:val="Sothutu-1so"/>
              <w:spacing w:before="120" w:after="120" w:line="276" w:lineRule="auto"/>
              <w:jc w:val="left"/>
              <w:rPr>
                <w:szCs w:val="24"/>
              </w:rPr>
            </w:pPr>
            <w:r>
              <w:rPr>
                <w:szCs w:val="24"/>
              </w:rPr>
              <w:t>N</w:t>
            </w:r>
          </w:p>
        </w:tc>
        <w:tc>
          <w:tcPr>
            <w:tcW w:w="540" w:type="dxa"/>
          </w:tcPr>
          <w:p w14:paraId="73367670" w14:textId="4F1FCC02" w:rsidR="004B3B2A" w:rsidRPr="00817950" w:rsidRDefault="004B3B2A" w:rsidP="004B3B2A">
            <w:pPr>
              <w:pStyle w:val="Sothutu-1so"/>
              <w:spacing w:before="120" w:after="120" w:line="276" w:lineRule="auto"/>
              <w:jc w:val="center"/>
              <w:rPr>
                <w:szCs w:val="24"/>
              </w:rPr>
            </w:pPr>
            <w:r>
              <w:rPr>
                <w:szCs w:val="24"/>
              </w:rPr>
              <w:t>N</w:t>
            </w:r>
          </w:p>
        </w:tc>
        <w:tc>
          <w:tcPr>
            <w:tcW w:w="7380" w:type="dxa"/>
          </w:tcPr>
          <w:p w14:paraId="0C6F8CFE" w14:textId="04CB88FE" w:rsidR="004B3B2A" w:rsidRPr="00DA445E" w:rsidRDefault="004B3B2A" w:rsidP="004B3B2A">
            <w:pPr>
              <w:pStyle w:val="Sothutu-1so"/>
              <w:spacing w:before="120" w:after="120" w:line="276" w:lineRule="auto"/>
              <w:rPr>
                <w:szCs w:val="24"/>
              </w:rPr>
            </w:pPr>
            <w:r w:rsidRPr="00DA445E">
              <w:rPr>
                <w:szCs w:val="24"/>
              </w:rPr>
              <w:t>Không hiển thị trên giao diện</w:t>
            </w:r>
          </w:p>
          <w:p w14:paraId="0B6A9270" w14:textId="57D89706" w:rsidR="004B3B2A" w:rsidRPr="00817950" w:rsidRDefault="004B3B2A" w:rsidP="004B3B2A">
            <w:pPr>
              <w:pStyle w:val="Sothutu-1so"/>
              <w:spacing w:before="120" w:after="120" w:line="276" w:lineRule="auto"/>
              <w:rPr>
                <w:szCs w:val="24"/>
              </w:rPr>
            </w:pPr>
            <w:r w:rsidRPr="00DA445E">
              <w:rPr>
                <w:szCs w:val="24"/>
              </w:rPr>
              <w:t>Cập nhật theo nguyên tắc chọn ngân sách bổ sung trình bày ở mục dưới đây</w:t>
            </w:r>
          </w:p>
        </w:tc>
      </w:tr>
      <w:tr w:rsidR="004B3B2A" w:rsidRPr="00311EE8" w14:paraId="6ABB9CFE" w14:textId="77777777" w:rsidTr="008F6B2D">
        <w:trPr>
          <w:cantSplit/>
          <w:trHeight w:val="827"/>
        </w:trPr>
        <w:tc>
          <w:tcPr>
            <w:tcW w:w="1800" w:type="dxa"/>
          </w:tcPr>
          <w:p w14:paraId="7EADD1FD" w14:textId="49E662C1" w:rsidR="004B3B2A" w:rsidRPr="00817950" w:rsidRDefault="004B3B2A" w:rsidP="004B3B2A">
            <w:pPr>
              <w:pStyle w:val="Sothutu-1so"/>
              <w:spacing w:before="120" w:after="120" w:line="276" w:lineRule="auto"/>
              <w:jc w:val="left"/>
              <w:rPr>
                <w:szCs w:val="24"/>
              </w:rPr>
            </w:pPr>
            <w:r w:rsidRPr="00817950">
              <w:rPr>
                <w:szCs w:val="24"/>
              </w:rPr>
              <w:t>Ngân sách bổ sung</w:t>
            </w:r>
          </w:p>
        </w:tc>
        <w:tc>
          <w:tcPr>
            <w:tcW w:w="1980" w:type="dxa"/>
          </w:tcPr>
          <w:p w14:paraId="6D5DC833" w14:textId="00087333" w:rsidR="004B3B2A" w:rsidRPr="00817950" w:rsidRDefault="004B3B2A" w:rsidP="004B3B2A">
            <w:pPr>
              <w:ind w:left="0"/>
              <w:rPr>
                <w:szCs w:val="24"/>
              </w:rPr>
            </w:pPr>
            <w:r w:rsidRPr="002C54C0">
              <w:rPr>
                <w:sz w:val="22"/>
                <w:szCs w:val="22"/>
              </w:rPr>
              <w:t>QT_PLAN_DETAIL_ID</w:t>
            </w:r>
          </w:p>
        </w:tc>
        <w:tc>
          <w:tcPr>
            <w:tcW w:w="1417" w:type="dxa"/>
          </w:tcPr>
          <w:p w14:paraId="0466F02D" w14:textId="77777777" w:rsidR="004B3B2A" w:rsidRDefault="004B3B2A" w:rsidP="004B3B2A">
            <w:pPr>
              <w:ind w:left="0"/>
            </w:pPr>
            <w:r>
              <w:t>String</w:t>
            </w:r>
          </w:p>
          <w:p w14:paraId="41D63EF1" w14:textId="64F08278" w:rsidR="004B3B2A" w:rsidRPr="00817950" w:rsidRDefault="004B3B2A" w:rsidP="004B3B2A">
            <w:pPr>
              <w:ind w:left="0"/>
            </w:pPr>
            <w:r>
              <w:t>Text box</w:t>
            </w:r>
          </w:p>
        </w:tc>
        <w:tc>
          <w:tcPr>
            <w:tcW w:w="630" w:type="dxa"/>
          </w:tcPr>
          <w:p w14:paraId="53398B7A" w14:textId="77777777" w:rsidR="004B3B2A" w:rsidRPr="00817950" w:rsidRDefault="004B3B2A" w:rsidP="004B3B2A">
            <w:pPr>
              <w:pStyle w:val="Sothutu-1so"/>
              <w:spacing w:before="120" w:after="120" w:line="276" w:lineRule="auto"/>
              <w:jc w:val="left"/>
              <w:rPr>
                <w:szCs w:val="24"/>
              </w:rPr>
            </w:pPr>
          </w:p>
        </w:tc>
        <w:tc>
          <w:tcPr>
            <w:tcW w:w="540" w:type="dxa"/>
          </w:tcPr>
          <w:p w14:paraId="61A89EAF" w14:textId="0DB3313F" w:rsidR="004B3B2A" w:rsidRPr="00817950" w:rsidRDefault="004B3B2A" w:rsidP="004B3B2A">
            <w:pPr>
              <w:pStyle w:val="Sothutu-1so"/>
              <w:spacing w:before="120" w:after="120" w:line="276" w:lineRule="auto"/>
              <w:jc w:val="left"/>
              <w:rPr>
                <w:szCs w:val="24"/>
              </w:rPr>
            </w:pPr>
            <w:r>
              <w:rPr>
                <w:szCs w:val="24"/>
              </w:rPr>
              <w:t>Y</w:t>
            </w:r>
          </w:p>
        </w:tc>
        <w:tc>
          <w:tcPr>
            <w:tcW w:w="450" w:type="dxa"/>
          </w:tcPr>
          <w:p w14:paraId="1CDC97D6" w14:textId="4C34144C" w:rsidR="004B3B2A" w:rsidRPr="00817950" w:rsidRDefault="004B3B2A" w:rsidP="004B3B2A">
            <w:pPr>
              <w:pStyle w:val="Sothutu-1so"/>
              <w:spacing w:before="120" w:after="120" w:line="276" w:lineRule="auto"/>
              <w:jc w:val="left"/>
              <w:rPr>
                <w:szCs w:val="24"/>
              </w:rPr>
            </w:pPr>
            <w:r>
              <w:rPr>
                <w:szCs w:val="24"/>
              </w:rPr>
              <w:t>Y</w:t>
            </w:r>
          </w:p>
        </w:tc>
        <w:tc>
          <w:tcPr>
            <w:tcW w:w="540" w:type="dxa"/>
          </w:tcPr>
          <w:p w14:paraId="55B9B4AC" w14:textId="63202679" w:rsidR="004B3B2A" w:rsidRPr="00817950" w:rsidRDefault="004B3B2A" w:rsidP="004B3B2A">
            <w:pPr>
              <w:pStyle w:val="Sothutu-1so"/>
              <w:spacing w:before="120" w:after="120" w:line="276" w:lineRule="auto"/>
              <w:jc w:val="center"/>
              <w:rPr>
                <w:szCs w:val="24"/>
              </w:rPr>
            </w:pPr>
            <w:r>
              <w:rPr>
                <w:szCs w:val="24"/>
              </w:rPr>
              <w:t>N</w:t>
            </w:r>
          </w:p>
        </w:tc>
        <w:tc>
          <w:tcPr>
            <w:tcW w:w="7380" w:type="dxa"/>
          </w:tcPr>
          <w:p w14:paraId="3294E996" w14:textId="77777777" w:rsidR="004B3B2A" w:rsidRDefault="004B3B2A" w:rsidP="004B3B2A">
            <w:pPr>
              <w:pStyle w:val="Sothutu-1so"/>
              <w:spacing w:before="120" w:after="120" w:line="276" w:lineRule="auto"/>
              <w:rPr>
                <w:szCs w:val="24"/>
              </w:rPr>
            </w:pPr>
            <w:r w:rsidRPr="00817950">
              <w:rPr>
                <w:szCs w:val="24"/>
              </w:rPr>
              <w:t xml:space="preserve">Nếu trường Ngoài ngân sách = Y, hiển thị trường “Ngân sách bổ sung” </w:t>
            </w:r>
          </w:p>
          <w:p w14:paraId="3E3FC878" w14:textId="77777777" w:rsidR="004B3B2A" w:rsidRDefault="004B3B2A" w:rsidP="004B3B2A">
            <w:pPr>
              <w:pStyle w:val="Sothutu-1so"/>
              <w:spacing w:before="120" w:after="120" w:line="276" w:lineRule="auto"/>
              <w:rPr>
                <w:szCs w:val="24"/>
              </w:rPr>
            </w:pPr>
            <w:r w:rsidRPr="004A5915">
              <w:rPr>
                <w:szCs w:val="24"/>
              </w:rPr>
              <w:t>Cập nhật theo nguyên tắc chọn ngân sách bổ sung trình bày ở mục dưới đây</w:t>
            </w:r>
          </w:p>
          <w:p w14:paraId="505512B5" w14:textId="7A1FB8CD" w:rsidR="004B3B2A" w:rsidRPr="00817950" w:rsidRDefault="004B3B2A" w:rsidP="004B3B2A">
            <w:pPr>
              <w:pStyle w:val="Sothutu-1so"/>
              <w:spacing w:before="120" w:after="120" w:line="276" w:lineRule="auto"/>
              <w:rPr>
                <w:szCs w:val="24"/>
              </w:rPr>
            </w:pPr>
            <w:r w:rsidRPr="00DF0280">
              <w:rPr>
                <w:szCs w:val="24"/>
                <w:highlight w:val="yellow"/>
              </w:rPr>
              <w:t>(Không sử dụng)</w:t>
            </w:r>
          </w:p>
        </w:tc>
      </w:tr>
      <w:tr w:rsidR="004B3B2A" w:rsidRPr="00311EE8" w14:paraId="00C8859C" w14:textId="77777777" w:rsidTr="008F6B2D">
        <w:trPr>
          <w:cantSplit/>
          <w:trHeight w:val="827"/>
        </w:trPr>
        <w:tc>
          <w:tcPr>
            <w:tcW w:w="1800" w:type="dxa"/>
          </w:tcPr>
          <w:p w14:paraId="7E27BBFD" w14:textId="61CB4061" w:rsidR="004B3B2A" w:rsidRDefault="004B3B2A" w:rsidP="004B3B2A">
            <w:pPr>
              <w:pStyle w:val="Sothutu-1so"/>
              <w:spacing w:before="120" w:after="120" w:line="276" w:lineRule="auto"/>
              <w:jc w:val="left"/>
              <w:rPr>
                <w:szCs w:val="24"/>
              </w:rPr>
            </w:pPr>
            <w:r>
              <w:rPr>
                <w:szCs w:val="24"/>
              </w:rPr>
              <w:lastRenderedPageBreak/>
              <w:t>Khoản mục phí</w:t>
            </w:r>
          </w:p>
        </w:tc>
        <w:tc>
          <w:tcPr>
            <w:tcW w:w="1980" w:type="dxa"/>
          </w:tcPr>
          <w:p w14:paraId="5563E506" w14:textId="4DA136C7" w:rsidR="004B3B2A" w:rsidRDefault="004B3B2A" w:rsidP="004B3B2A">
            <w:pPr>
              <w:ind w:left="0"/>
              <w:rPr>
                <w:szCs w:val="24"/>
              </w:rPr>
            </w:pPr>
            <w:r w:rsidRPr="004D75C0">
              <w:rPr>
                <w:szCs w:val="24"/>
              </w:rPr>
              <w:t>C_COST_TYPE_ID</w:t>
            </w:r>
          </w:p>
        </w:tc>
        <w:tc>
          <w:tcPr>
            <w:tcW w:w="1417" w:type="dxa"/>
          </w:tcPr>
          <w:p w14:paraId="762204DA" w14:textId="77777777" w:rsidR="004B3B2A" w:rsidRDefault="004B3B2A" w:rsidP="004B3B2A">
            <w:pPr>
              <w:ind w:left="0"/>
            </w:pPr>
            <w:r>
              <w:t>String</w:t>
            </w:r>
          </w:p>
          <w:p w14:paraId="74560ACB" w14:textId="71DCB5F0" w:rsidR="004B3B2A" w:rsidRDefault="004B3B2A" w:rsidP="004B3B2A">
            <w:pPr>
              <w:ind w:left="0"/>
            </w:pPr>
            <w:r>
              <w:t>SL</w:t>
            </w:r>
          </w:p>
        </w:tc>
        <w:tc>
          <w:tcPr>
            <w:tcW w:w="630" w:type="dxa"/>
          </w:tcPr>
          <w:p w14:paraId="23E8F201" w14:textId="1381E4E8" w:rsidR="004B3B2A" w:rsidRDefault="004B3B2A" w:rsidP="004B3B2A">
            <w:pPr>
              <w:pStyle w:val="Sothutu-1so"/>
              <w:spacing w:before="120" w:after="120" w:line="276" w:lineRule="auto"/>
              <w:jc w:val="left"/>
              <w:rPr>
                <w:szCs w:val="24"/>
              </w:rPr>
            </w:pPr>
            <w:r>
              <w:rPr>
                <w:szCs w:val="24"/>
              </w:rPr>
              <w:t>50</w:t>
            </w:r>
          </w:p>
        </w:tc>
        <w:tc>
          <w:tcPr>
            <w:tcW w:w="540" w:type="dxa"/>
          </w:tcPr>
          <w:p w14:paraId="3A98C557" w14:textId="573FB3AA" w:rsidR="004B3B2A" w:rsidRDefault="004B3B2A" w:rsidP="004B3B2A">
            <w:pPr>
              <w:pStyle w:val="Sothutu-1so"/>
              <w:spacing w:before="120" w:after="120" w:line="276" w:lineRule="auto"/>
              <w:jc w:val="left"/>
              <w:rPr>
                <w:szCs w:val="24"/>
              </w:rPr>
            </w:pPr>
            <w:r>
              <w:rPr>
                <w:szCs w:val="24"/>
              </w:rPr>
              <w:t>N</w:t>
            </w:r>
          </w:p>
        </w:tc>
        <w:tc>
          <w:tcPr>
            <w:tcW w:w="450" w:type="dxa"/>
          </w:tcPr>
          <w:p w14:paraId="11D75E32" w14:textId="41DC6E61" w:rsidR="004B3B2A" w:rsidRDefault="004B3B2A" w:rsidP="004B3B2A">
            <w:pPr>
              <w:pStyle w:val="Sothutu-1so"/>
              <w:spacing w:before="120" w:after="120" w:line="276" w:lineRule="auto"/>
              <w:jc w:val="left"/>
              <w:rPr>
                <w:szCs w:val="24"/>
              </w:rPr>
            </w:pPr>
            <w:r>
              <w:rPr>
                <w:szCs w:val="24"/>
              </w:rPr>
              <w:t>N</w:t>
            </w:r>
          </w:p>
        </w:tc>
        <w:tc>
          <w:tcPr>
            <w:tcW w:w="540" w:type="dxa"/>
          </w:tcPr>
          <w:p w14:paraId="0E455180" w14:textId="40834F1D" w:rsidR="004B3B2A" w:rsidRDefault="004B3B2A" w:rsidP="004B3B2A">
            <w:pPr>
              <w:pStyle w:val="Sothutu-1so"/>
              <w:spacing w:before="120" w:after="120" w:line="276" w:lineRule="auto"/>
              <w:jc w:val="center"/>
              <w:rPr>
                <w:szCs w:val="24"/>
              </w:rPr>
            </w:pPr>
            <w:r>
              <w:rPr>
                <w:szCs w:val="24"/>
              </w:rPr>
              <w:t>Y</w:t>
            </w:r>
          </w:p>
        </w:tc>
        <w:tc>
          <w:tcPr>
            <w:tcW w:w="7380" w:type="dxa"/>
          </w:tcPr>
          <w:p w14:paraId="0CF41FD9" w14:textId="567C6D31" w:rsidR="004B3B2A" w:rsidRDefault="004B3B2A" w:rsidP="004B3B2A">
            <w:pPr>
              <w:pStyle w:val="Sothutu-1so"/>
              <w:spacing w:before="120" w:after="120" w:line="276" w:lineRule="auto"/>
              <w:rPr>
                <w:szCs w:val="24"/>
              </w:rPr>
            </w:pPr>
            <w:r w:rsidRPr="00E16BC5">
              <w:rPr>
                <w:szCs w:val="24"/>
              </w:rPr>
              <w:t>Bắt buộc nếu C_BUDGET_ID = 2 (N02)</w:t>
            </w:r>
          </w:p>
          <w:p w14:paraId="4281D55A" w14:textId="77777777" w:rsidR="004B3B2A" w:rsidRPr="00E16BC5" w:rsidRDefault="004B3B2A" w:rsidP="004B3B2A">
            <w:pPr>
              <w:pStyle w:val="Sothutu-1so"/>
              <w:spacing w:before="120" w:after="120" w:line="360" w:lineRule="auto"/>
              <w:jc w:val="left"/>
              <w:rPr>
                <w:szCs w:val="24"/>
              </w:rPr>
            </w:pPr>
            <w:r w:rsidRPr="00E16BC5">
              <w:rPr>
                <w:szCs w:val="24"/>
              </w:rPr>
              <w:t>Hiển thị các bản ghi C_COST_TYPE_ID thỏa mãn:</w:t>
            </w:r>
          </w:p>
          <w:p w14:paraId="09E2BECE" w14:textId="77777777" w:rsidR="004B3B2A" w:rsidRPr="002C54C0" w:rsidRDefault="004B3B2A" w:rsidP="004B3B2A">
            <w:pPr>
              <w:pStyle w:val="ListParagraph"/>
              <w:numPr>
                <w:ilvl w:val="1"/>
                <w:numId w:val="43"/>
              </w:numPr>
              <w:spacing w:before="120" w:after="120" w:line="360" w:lineRule="auto"/>
              <w:ind w:left="602" w:right="72"/>
            </w:pPr>
            <w:r w:rsidRPr="002C54C0">
              <w:t>Có AD_ORG_ID = C_STATEMENT.AD_Org_ID hoặc có AD_ORG_ID = 0</w:t>
            </w:r>
          </w:p>
          <w:p w14:paraId="5ABEA7E5" w14:textId="77777777" w:rsidR="004B3B2A" w:rsidRPr="002C54C0" w:rsidRDefault="004B3B2A" w:rsidP="004B3B2A">
            <w:pPr>
              <w:pStyle w:val="ListParagraph"/>
              <w:numPr>
                <w:ilvl w:val="1"/>
                <w:numId w:val="43"/>
              </w:numPr>
              <w:spacing w:before="120" w:after="120" w:line="360" w:lineRule="auto"/>
              <w:ind w:left="602" w:right="72"/>
            </w:pPr>
            <w:r w:rsidRPr="002C54C0">
              <w:t>Có IS_LEVEL = N</w:t>
            </w:r>
          </w:p>
          <w:p w14:paraId="5F3BEBD5" w14:textId="77777777" w:rsidR="004B3B2A" w:rsidRPr="002C54C0" w:rsidRDefault="004B3B2A" w:rsidP="004B3B2A">
            <w:pPr>
              <w:pStyle w:val="ListParagraph"/>
              <w:numPr>
                <w:ilvl w:val="1"/>
                <w:numId w:val="43"/>
              </w:numPr>
              <w:spacing w:before="120" w:after="120" w:line="360" w:lineRule="auto"/>
              <w:ind w:left="602" w:right="72"/>
            </w:pPr>
            <w:r w:rsidRPr="002C54C0">
              <w:t>Có ISACTIVE = Y</w:t>
            </w:r>
          </w:p>
          <w:p w14:paraId="18D33CF2" w14:textId="77777777" w:rsidR="004B3B2A" w:rsidRPr="00E16BC5" w:rsidRDefault="004B3B2A" w:rsidP="004B3B2A">
            <w:pPr>
              <w:pStyle w:val="Sothutu-1so"/>
              <w:spacing w:before="120" w:after="120" w:line="360" w:lineRule="auto"/>
              <w:jc w:val="left"/>
              <w:rPr>
                <w:szCs w:val="24"/>
              </w:rPr>
            </w:pPr>
            <w:r w:rsidRPr="00E16BC5">
              <w:rPr>
                <w:szCs w:val="24"/>
              </w:rPr>
              <w:t>Giá trị mặc định: Null</w:t>
            </w:r>
          </w:p>
          <w:p w14:paraId="14544ADC" w14:textId="7AD5DF56" w:rsidR="004B3B2A" w:rsidRPr="00B25EEE" w:rsidRDefault="004B3B2A" w:rsidP="004B3B2A">
            <w:pPr>
              <w:pStyle w:val="Sothutu-1so"/>
              <w:spacing w:before="120" w:after="120" w:line="276" w:lineRule="auto"/>
              <w:jc w:val="left"/>
              <w:rPr>
                <w:szCs w:val="24"/>
              </w:rPr>
            </w:pPr>
            <w:r w:rsidRPr="00E16BC5">
              <w:rPr>
                <w:szCs w:val="24"/>
              </w:rPr>
              <w:t>Hiển thị theo định dạng: {C_COST_TYPE.Value}_{C_COST_TYPE.Name}</w:t>
            </w:r>
          </w:p>
        </w:tc>
      </w:tr>
      <w:tr w:rsidR="004B3B2A" w:rsidRPr="00311EE8" w14:paraId="2D2B1834" w14:textId="77777777" w:rsidTr="008F6B2D">
        <w:trPr>
          <w:cantSplit/>
          <w:trHeight w:val="827"/>
        </w:trPr>
        <w:tc>
          <w:tcPr>
            <w:tcW w:w="1800" w:type="dxa"/>
          </w:tcPr>
          <w:p w14:paraId="4E135B18" w14:textId="0C65E648" w:rsidR="004B3B2A" w:rsidRDefault="004B3B2A" w:rsidP="004B3B2A">
            <w:pPr>
              <w:pStyle w:val="Sothutu-1so"/>
              <w:spacing w:before="120" w:after="120" w:line="276" w:lineRule="auto"/>
              <w:jc w:val="left"/>
              <w:rPr>
                <w:szCs w:val="24"/>
              </w:rPr>
            </w:pPr>
            <w:r>
              <w:rPr>
                <w:szCs w:val="24"/>
              </w:rPr>
              <w:lastRenderedPageBreak/>
              <w:t>Hoạt động</w:t>
            </w:r>
          </w:p>
        </w:tc>
        <w:tc>
          <w:tcPr>
            <w:tcW w:w="1980" w:type="dxa"/>
          </w:tcPr>
          <w:p w14:paraId="579A7CE9" w14:textId="79BC79F4" w:rsidR="004B3B2A" w:rsidRDefault="004B3B2A" w:rsidP="004B3B2A">
            <w:pPr>
              <w:ind w:left="0"/>
              <w:rPr>
                <w:szCs w:val="24"/>
              </w:rPr>
            </w:pPr>
            <w:r w:rsidRPr="004D75C0">
              <w:rPr>
                <w:szCs w:val="24"/>
              </w:rPr>
              <w:t>C_Activity_ID</w:t>
            </w:r>
          </w:p>
        </w:tc>
        <w:tc>
          <w:tcPr>
            <w:tcW w:w="1417" w:type="dxa"/>
          </w:tcPr>
          <w:p w14:paraId="2304838D" w14:textId="77777777" w:rsidR="004B3B2A" w:rsidRDefault="004B3B2A" w:rsidP="004B3B2A">
            <w:pPr>
              <w:ind w:left="0"/>
            </w:pPr>
            <w:r>
              <w:t>String</w:t>
            </w:r>
          </w:p>
          <w:p w14:paraId="5CB6E4A3" w14:textId="0F3D4D42" w:rsidR="004B3B2A" w:rsidRDefault="004B3B2A" w:rsidP="004B3B2A">
            <w:pPr>
              <w:ind w:left="0"/>
            </w:pPr>
            <w:r>
              <w:t>SL</w:t>
            </w:r>
          </w:p>
        </w:tc>
        <w:tc>
          <w:tcPr>
            <w:tcW w:w="630" w:type="dxa"/>
          </w:tcPr>
          <w:p w14:paraId="6F6E33ED" w14:textId="406E3385" w:rsidR="004B3B2A" w:rsidRDefault="004B3B2A" w:rsidP="004B3B2A">
            <w:pPr>
              <w:pStyle w:val="Sothutu-1so"/>
              <w:spacing w:before="120" w:after="120" w:line="276" w:lineRule="auto"/>
              <w:jc w:val="left"/>
              <w:rPr>
                <w:szCs w:val="24"/>
              </w:rPr>
            </w:pPr>
            <w:r>
              <w:rPr>
                <w:szCs w:val="24"/>
              </w:rPr>
              <w:t>50</w:t>
            </w:r>
          </w:p>
        </w:tc>
        <w:tc>
          <w:tcPr>
            <w:tcW w:w="540" w:type="dxa"/>
          </w:tcPr>
          <w:p w14:paraId="71CB0ED2" w14:textId="29C5FF76" w:rsidR="004B3B2A" w:rsidRDefault="004B3B2A" w:rsidP="004B3B2A">
            <w:pPr>
              <w:pStyle w:val="Sothutu-1so"/>
              <w:spacing w:before="120" w:after="120" w:line="276" w:lineRule="auto"/>
              <w:jc w:val="left"/>
              <w:rPr>
                <w:szCs w:val="24"/>
              </w:rPr>
            </w:pPr>
            <w:r>
              <w:rPr>
                <w:szCs w:val="24"/>
              </w:rPr>
              <w:t>N</w:t>
            </w:r>
          </w:p>
        </w:tc>
        <w:tc>
          <w:tcPr>
            <w:tcW w:w="450" w:type="dxa"/>
          </w:tcPr>
          <w:p w14:paraId="160474B8" w14:textId="0F782562" w:rsidR="004B3B2A" w:rsidRDefault="004B3B2A" w:rsidP="004B3B2A">
            <w:pPr>
              <w:pStyle w:val="Sothutu-1so"/>
              <w:spacing w:before="120" w:after="120" w:line="276" w:lineRule="auto"/>
              <w:jc w:val="left"/>
              <w:rPr>
                <w:szCs w:val="24"/>
              </w:rPr>
            </w:pPr>
            <w:r>
              <w:rPr>
                <w:szCs w:val="24"/>
              </w:rPr>
              <w:t>N</w:t>
            </w:r>
          </w:p>
        </w:tc>
        <w:tc>
          <w:tcPr>
            <w:tcW w:w="540" w:type="dxa"/>
          </w:tcPr>
          <w:p w14:paraId="43FE7602" w14:textId="67D07284" w:rsidR="004B3B2A" w:rsidRDefault="004B3B2A" w:rsidP="004B3B2A">
            <w:pPr>
              <w:pStyle w:val="Sothutu-1so"/>
              <w:spacing w:before="120" w:after="120" w:line="276" w:lineRule="auto"/>
              <w:jc w:val="center"/>
              <w:rPr>
                <w:szCs w:val="24"/>
              </w:rPr>
            </w:pPr>
            <w:r>
              <w:rPr>
                <w:szCs w:val="24"/>
              </w:rPr>
              <w:t>Y</w:t>
            </w:r>
          </w:p>
        </w:tc>
        <w:tc>
          <w:tcPr>
            <w:tcW w:w="7380" w:type="dxa"/>
          </w:tcPr>
          <w:p w14:paraId="4E3FC245" w14:textId="3C907C9F" w:rsidR="004B3B2A" w:rsidRDefault="004B3B2A" w:rsidP="004B3B2A">
            <w:pPr>
              <w:pStyle w:val="Sothutu-1so"/>
              <w:spacing w:before="120" w:after="120" w:line="276" w:lineRule="auto"/>
              <w:rPr>
                <w:szCs w:val="24"/>
              </w:rPr>
            </w:pPr>
            <w:r w:rsidRPr="004A3372">
              <w:rPr>
                <w:szCs w:val="24"/>
              </w:rPr>
              <w:t>Bắt buộc nếu C_BUDGET_ID = 2 (N02)</w:t>
            </w:r>
          </w:p>
          <w:p w14:paraId="44136453" w14:textId="09FD7B7C" w:rsidR="004B3B2A" w:rsidRPr="00902EA9" w:rsidRDefault="004B3B2A" w:rsidP="004B3B2A">
            <w:pPr>
              <w:pStyle w:val="Sothutu-1so"/>
              <w:spacing w:before="120" w:after="120" w:line="276" w:lineRule="auto"/>
              <w:rPr>
                <w:szCs w:val="24"/>
              </w:rPr>
            </w:pPr>
            <w:r w:rsidRPr="00902EA9">
              <w:rPr>
                <w:szCs w:val="24"/>
              </w:rPr>
              <w:t xml:space="preserve">Hiển thị các bản ghi </w:t>
            </w:r>
            <w:r>
              <w:rPr>
                <w:szCs w:val="24"/>
              </w:rPr>
              <w:t>trong danh mục Hoạt động (</w:t>
            </w:r>
            <w:r w:rsidRPr="00902EA9">
              <w:rPr>
                <w:szCs w:val="24"/>
              </w:rPr>
              <w:t>C_ACTIVITY_ID</w:t>
            </w:r>
            <w:r>
              <w:rPr>
                <w:szCs w:val="24"/>
              </w:rPr>
              <w:t>)</w:t>
            </w:r>
            <w:r w:rsidRPr="00902EA9">
              <w:rPr>
                <w:szCs w:val="24"/>
              </w:rPr>
              <w:t xml:space="preserve"> thỏa mãn:</w:t>
            </w:r>
          </w:p>
          <w:p w14:paraId="36FCAE54" w14:textId="77777777" w:rsidR="004B3B2A" w:rsidRPr="002C54C0" w:rsidRDefault="004B3B2A" w:rsidP="004B3B2A">
            <w:pPr>
              <w:pStyle w:val="ListParagraph"/>
              <w:numPr>
                <w:ilvl w:val="1"/>
                <w:numId w:val="43"/>
              </w:numPr>
              <w:spacing w:before="120" w:after="120" w:line="360" w:lineRule="auto"/>
              <w:ind w:left="602" w:right="72"/>
            </w:pPr>
            <w:r w:rsidRPr="002C54C0">
              <w:t>Có C_DEPARTMENT_ID hoặc C_ACTIVITY_DEPT.C_Department_ID (theo điều kiện C_ACTIVITY_ID = C_ACTIVITY_DEPT.C_Activity_ID) = C_STATEMENT.C_Control_Department_ID</w:t>
            </w:r>
          </w:p>
          <w:p w14:paraId="16B88EC1" w14:textId="77777777" w:rsidR="004B3B2A" w:rsidRPr="002C54C0" w:rsidRDefault="004B3B2A" w:rsidP="004B3B2A">
            <w:pPr>
              <w:pStyle w:val="ListParagraph"/>
              <w:numPr>
                <w:ilvl w:val="1"/>
                <w:numId w:val="43"/>
              </w:numPr>
              <w:spacing w:before="120" w:after="120" w:line="360" w:lineRule="auto"/>
              <w:ind w:left="602" w:right="72"/>
            </w:pPr>
            <w:r w:rsidRPr="002C54C0">
              <w:t>Có ACTIVITY_LEVEL = 2</w:t>
            </w:r>
          </w:p>
          <w:p w14:paraId="41494B78" w14:textId="77777777" w:rsidR="004B3B2A" w:rsidRPr="002C54C0" w:rsidRDefault="004B3B2A" w:rsidP="004B3B2A">
            <w:pPr>
              <w:pStyle w:val="ListParagraph"/>
              <w:numPr>
                <w:ilvl w:val="1"/>
                <w:numId w:val="43"/>
              </w:numPr>
              <w:spacing w:before="120" w:after="120" w:line="360" w:lineRule="auto"/>
              <w:ind w:left="602" w:right="72"/>
            </w:pPr>
            <w:r w:rsidRPr="002C54C0">
              <w:t>Có hiệu lực:</w:t>
            </w:r>
          </w:p>
          <w:p w14:paraId="33E10DC4" w14:textId="77777777" w:rsidR="004B3B2A" w:rsidRPr="002C54C0" w:rsidRDefault="004B3B2A" w:rsidP="004B3B2A">
            <w:pPr>
              <w:pStyle w:val="ListParagraph"/>
              <w:numPr>
                <w:ilvl w:val="1"/>
                <w:numId w:val="45"/>
              </w:numPr>
              <w:spacing w:before="120" w:after="120" w:line="360" w:lineRule="auto"/>
              <w:ind w:left="970" w:right="72"/>
            </w:pPr>
            <w:r w:rsidRPr="002C54C0">
              <w:t>VALID_TO = Null &amp; VALID FROM ≤ C_STATEMENT.Trans_Date; hoặc</w:t>
            </w:r>
          </w:p>
          <w:p w14:paraId="5BD9E381" w14:textId="77777777" w:rsidR="004B3B2A" w:rsidRPr="002C54C0" w:rsidRDefault="004B3B2A" w:rsidP="004B3B2A">
            <w:pPr>
              <w:pStyle w:val="ListParagraph"/>
              <w:numPr>
                <w:ilvl w:val="1"/>
                <w:numId w:val="45"/>
              </w:numPr>
              <w:spacing w:before="120" w:after="120" w:line="360" w:lineRule="auto"/>
              <w:ind w:left="970" w:right="72"/>
            </w:pPr>
            <w:r w:rsidRPr="002C54C0">
              <w:t>VALID_TO ≠ Null &amp; VALID FROM ≤ C_STATEMENT.Trans_Date ≤ VALID_TO</w:t>
            </w:r>
          </w:p>
          <w:p w14:paraId="50F9BAC2" w14:textId="77777777" w:rsidR="004B3B2A" w:rsidRPr="00902EA9" w:rsidRDefault="004B3B2A" w:rsidP="004B3B2A">
            <w:pPr>
              <w:pStyle w:val="Sothutu-1so"/>
              <w:numPr>
                <w:ilvl w:val="0"/>
                <w:numId w:val="44"/>
              </w:numPr>
              <w:spacing w:before="120" w:after="120" w:line="360" w:lineRule="auto"/>
              <w:ind w:left="326"/>
              <w:jc w:val="left"/>
              <w:rPr>
                <w:szCs w:val="24"/>
              </w:rPr>
            </w:pPr>
            <w:r w:rsidRPr="00902EA9">
              <w:rPr>
                <w:szCs w:val="24"/>
              </w:rPr>
              <w:t>Giá trị mặc định: Null</w:t>
            </w:r>
          </w:p>
          <w:p w14:paraId="1402094A" w14:textId="177E77BA" w:rsidR="004B3B2A" w:rsidRPr="00B25EEE" w:rsidRDefault="004B3B2A" w:rsidP="004B3B2A">
            <w:pPr>
              <w:pStyle w:val="Sothutu-1so"/>
              <w:spacing w:before="120" w:after="120" w:line="276" w:lineRule="auto"/>
              <w:rPr>
                <w:szCs w:val="24"/>
              </w:rPr>
            </w:pPr>
            <w:r w:rsidRPr="00902EA9">
              <w:rPr>
                <w:szCs w:val="24"/>
              </w:rPr>
              <w:t>Hiển thị theo định dạng: {C_ACTIVITY.Value}_{C_ACTIVITY.Name}</w:t>
            </w:r>
          </w:p>
        </w:tc>
      </w:tr>
      <w:tr w:rsidR="004B3B2A" w:rsidRPr="00311EE8" w14:paraId="675627F2" w14:textId="77777777" w:rsidTr="008F6B2D">
        <w:trPr>
          <w:cantSplit/>
          <w:trHeight w:val="827"/>
        </w:trPr>
        <w:tc>
          <w:tcPr>
            <w:tcW w:w="1800" w:type="dxa"/>
          </w:tcPr>
          <w:p w14:paraId="5513F231" w14:textId="19D549F3" w:rsidR="004B3B2A" w:rsidRDefault="004B3B2A" w:rsidP="004B3B2A">
            <w:pPr>
              <w:pStyle w:val="Sothutu-1so"/>
              <w:spacing w:before="120" w:after="120" w:line="276" w:lineRule="auto"/>
              <w:jc w:val="left"/>
              <w:rPr>
                <w:szCs w:val="24"/>
              </w:rPr>
            </w:pPr>
            <w:r>
              <w:rPr>
                <w:szCs w:val="24"/>
              </w:rPr>
              <w:t>Chi phí lũy kế theo tờ trình</w:t>
            </w:r>
          </w:p>
        </w:tc>
        <w:tc>
          <w:tcPr>
            <w:tcW w:w="1980" w:type="dxa"/>
          </w:tcPr>
          <w:p w14:paraId="793F314A" w14:textId="3F208736" w:rsidR="004B3B2A" w:rsidRDefault="004B3B2A" w:rsidP="004B3B2A">
            <w:pPr>
              <w:ind w:left="0"/>
              <w:rPr>
                <w:szCs w:val="24"/>
              </w:rPr>
            </w:pPr>
            <w:r>
              <w:rPr>
                <w:color w:val="000000"/>
                <w:szCs w:val="24"/>
              </w:rPr>
              <w:t>Use_Amount</w:t>
            </w:r>
          </w:p>
        </w:tc>
        <w:tc>
          <w:tcPr>
            <w:tcW w:w="1417" w:type="dxa"/>
          </w:tcPr>
          <w:p w14:paraId="0852EEE1" w14:textId="7FB31B2B" w:rsidR="004B3B2A" w:rsidRDefault="004B3B2A" w:rsidP="004B3B2A">
            <w:pPr>
              <w:ind w:left="0"/>
            </w:pPr>
            <w:r>
              <w:t>Number</w:t>
            </w:r>
          </w:p>
        </w:tc>
        <w:tc>
          <w:tcPr>
            <w:tcW w:w="630" w:type="dxa"/>
          </w:tcPr>
          <w:p w14:paraId="70A2DF1D" w14:textId="67E9B4A0" w:rsidR="004B3B2A" w:rsidRDefault="004B3B2A" w:rsidP="004B3B2A">
            <w:pPr>
              <w:pStyle w:val="Sothutu-1so"/>
              <w:spacing w:before="120" w:after="120" w:line="276" w:lineRule="auto"/>
              <w:jc w:val="left"/>
              <w:rPr>
                <w:szCs w:val="24"/>
              </w:rPr>
            </w:pPr>
            <w:r>
              <w:rPr>
                <w:szCs w:val="24"/>
              </w:rPr>
              <w:t>20</w:t>
            </w:r>
          </w:p>
        </w:tc>
        <w:tc>
          <w:tcPr>
            <w:tcW w:w="540" w:type="dxa"/>
          </w:tcPr>
          <w:p w14:paraId="33565046" w14:textId="359D5002" w:rsidR="004B3B2A" w:rsidRDefault="004B3B2A" w:rsidP="004B3B2A">
            <w:pPr>
              <w:pStyle w:val="Sothutu-1so"/>
              <w:spacing w:before="120" w:after="120" w:line="276" w:lineRule="auto"/>
              <w:jc w:val="left"/>
              <w:rPr>
                <w:szCs w:val="24"/>
              </w:rPr>
            </w:pPr>
            <w:r>
              <w:rPr>
                <w:szCs w:val="24"/>
              </w:rPr>
              <w:t>Y</w:t>
            </w:r>
          </w:p>
        </w:tc>
        <w:tc>
          <w:tcPr>
            <w:tcW w:w="450" w:type="dxa"/>
          </w:tcPr>
          <w:p w14:paraId="11526746" w14:textId="7B2C498C" w:rsidR="004B3B2A" w:rsidRDefault="004B3B2A" w:rsidP="004B3B2A">
            <w:pPr>
              <w:pStyle w:val="Sothutu-1so"/>
              <w:spacing w:before="120" w:after="120" w:line="276" w:lineRule="auto"/>
              <w:jc w:val="left"/>
              <w:rPr>
                <w:szCs w:val="24"/>
              </w:rPr>
            </w:pPr>
            <w:r>
              <w:rPr>
                <w:szCs w:val="24"/>
              </w:rPr>
              <w:t>N</w:t>
            </w:r>
          </w:p>
        </w:tc>
        <w:tc>
          <w:tcPr>
            <w:tcW w:w="540" w:type="dxa"/>
          </w:tcPr>
          <w:p w14:paraId="215093BE" w14:textId="2948983F" w:rsidR="004B3B2A" w:rsidRDefault="004B3B2A" w:rsidP="004B3B2A">
            <w:pPr>
              <w:pStyle w:val="Sothutu-1so"/>
              <w:spacing w:before="120" w:after="120" w:line="276" w:lineRule="auto"/>
              <w:jc w:val="center"/>
              <w:rPr>
                <w:szCs w:val="24"/>
              </w:rPr>
            </w:pPr>
            <w:r>
              <w:rPr>
                <w:szCs w:val="24"/>
              </w:rPr>
              <w:t>Y</w:t>
            </w:r>
          </w:p>
        </w:tc>
        <w:tc>
          <w:tcPr>
            <w:tcW w:w="7380" w:type="dxa"/>
          </w:tcPr>
          <w:p w14:paraId="2A708EAA" w14:textId="77777777" w:rsidR="004B3B2A" w:rsidRPr="0003774C" w:rsidRDefault="004B3B2A" w:rsidP="004B3B2A">
            <w:pPr>
              <w:pStyle w:val="Sothutu-1so"/>
              <w:spacing w:before="120" w:after="120" w:line="276" w:lineRule="auto"/>
              <w:rPr>
                <w:color w:val="000000"/>
                <w:szCs w:val="24"/>
              </w:rPr>
            </w:pPr>
            <w:r w:rsidRPr="0003774C">
              <w:rPr>
                <w:color w:val="000000"/>
                <w:szCs w:val="24"/>
              </w:rPr>
              <w:t>Chỉ hiển thị khi lưu bản ghi</w:t>
            </w:r>
          </w:p>
          <w:p w14:paraId="4A8920EB" w14:textId="77777777" w:rsidR="004B3B2A" w:rsidRPr="00AE3004" w:rsidRDefault="004B3B2A" w:rsidP="004B3B2A">
            <w:pPr>
              <w:ind w:left="0"/>
              <w:rPr>
                <w:color w:val="000000"/>
              </w:rPr>
            </w:pPr>
            <w:r w:rsidRPr="00AE3004">
              <w:rPr>
                <w:color w:val="000000"/>
                <w:szCs w:val="24"/>
              </w:rPr>
              <w:t xml:space="preserve">Nếu DIRECT_RELEASE = N: </w:t>
            </w:r>
            <w:r w:rsidRPr="00AE3004">
              <w:rPr>
                <w:color w:val="000000"/>
              </w:rPr>
              <w:t>Bằng TOTAL_EXP được tính ra theo bảng công thức dưới đây</w:t>
            </w:r>
          </w:p>
          <w:p w14:paraId="2B40930D" w14:textId="12510DBF" w:rsidR="004B3B2A" w:rsidRPr="00B25EEE" w:rsidRDefault="004B3B2A" w:rsidP="004B3B2A">
            <w:pPr>
              <w:pStyle w:val="Sothutu-1so"/>
              <w:spacing w:before="120" w:after="120" w:line="276" w:lineRule="auto"/>
              <w:rPr>
                <w:szCs w:val="24"/>
              </w:rPr>
            </w:pPr>
            <w:r w:rsidRPr="0003774C">
              <w:rPr>
                <w:szCs w:val="24"/>
              </w:rPr>
              <w:t>Nếu DIRECT_RELEASE = Y: Bằng Null</w:t>
            </w:r>
          </w:p>
        </w:tc>
      </w:tr>
      <w:tr w:rsidR="004B3B2A" w:rsidRPr="00311EE8" w14:paraId="033DB5AB" w14:textId="77777777" w:rsidTr="008F6B2D">
        <w:trPr>
          <w:cantSplit/>
          <w:trHeight w:val="827"/>
        </w:trPr>
        <w:tc>
          <w:tcPr>
            <w:tcW w:w="1800" w:type="dxa"/>
          </w:tcPr>
          <w:p w14:paraId="4F22B510" w14:textId="066270AD" w:rsidR="004B3B2A" w:rsidRDefault="004B3B2A" w:rsidP="004B3B2A">
            <w:pPr>
              <w:pStyle w:val="Sothutu-1so"/>
              <w:spacing w:before="120" w:after="120" w:line="276" w:lineRule="auto"/>
              <w:jc w:val="left"/>
              <w:rPr>
                <w:szCs w:val="24"/>
              </w:rPr>
            </w:pPr>
            <w:r>
              <w:rPr>
                <w:szCs w:val="24"/>
              </w:rPr>
              <w:lastRenderedPageBreak/>
              <w:t>Ngân sách quý đã duyệt</w:t>
            </w:r>
          </w:p>
        </w:tc>
        <w:tc>
          <w:tcPr>
            <w:tcW w:w="1980" w:type="dxa"/>
          </w:tcPr>
          <w:p w14:paraId="018901B4" w14:textId="28CF8C3C" w:rsidR="004B3B2A" w:rsidRDefault="004B3B2A" w:rsidP="004B3B2A">
            <w:pPr>
              <w:ind w:left="0"/>
              <w:rPr>
                <w:szCs w:val="24"/>
              </w:rPr>
            </w:pPr>
            <w:r>
              <w:rPr>
                <w:color w:val="000000"/>
                <w:szCs w:val="24"/>
              </w:rPr>
              <w:t>Plan_Amount</w:t>
            </w:r>
          </w:p>
        </w:tc>
        <w:tc>
          <w:tcPr>
            <w:tcW w:w="1417" w:type="dxa"/>
          </w:tcPr>
          <w:p w14:paraId="00131689" w14:textId="004E9D38" w:rsidR="004B3B2A" w:rsidRDefault="004B3B2A" w:rsidP="004B3B2A">
            <w:pPr>
              <w:ind w:left="0"/>
            </w:pPr>
            <w:r>
              <w:t>Number</w:t>
            </w:r>
          </w:p>
        </w:tc>
        <w:tc>
          <w:tcPr>
            <w:tcW w:w="630" w:type="dxa"/>
          </w:tcPr>
          <w:p w14:paraId="77542576" w14:textId="6AD0B9B6" w:rsidR="004B3B2A" w:rsidRDefault="004B3B2A" w:rsidP="004B3B2A">
            <w:pPr>
              <w:pStyle w:val="Sothutu-1so"/>
              <w:spacing w:before="120" w:after="120" w:line="276" w:lineRule="auto"/>
              <w:jc w:val="left"/>
              <w:rPr>
                <w:szCs w:val="24"/>
              </w:rPr>
            </w:pPr>
            <w:r>
              <w:rPr>
                <w:szCs w:val="24"/>
              </w:rPr>
              <w:t>20</w:t>
            </w:r>
          </w:p>
        </w:tc>
        <w:tc>
          <w:tcPr>
            <w:tcW w:w="540" w:type="dxa"/>
          </w:tcPr>
          <w:p w14:paraId="722E2532" w14:textId="341BE369" w:rsidR="004B3B2A" w:rsidRDefault="004B3B2A" w:rsidP="004B3B2A">
            <w:pPr>
              <w:pStyle w:val="Sothutu-1so"/>
              <w:spacing w:before="120" w:after="120" w:line="276" w:lineRule="auto"/>
              <w:jc w:val="left"/>
              <w:rPr>
                <w:szCs w:val="24"/>
              </w:rPr>
            </w:pPr>
            <w:r>
              <w:rPr>
                <w:szCs w:val="24"/>
              </w:rPr>
              <w:t>Y</w:t>
            </w:r>
          </w:p>
        </w:tc>
        <w:tc>
          <w:tcPr>
            <w:tcW w:w="450" w:type="dxa"/>
          </w:tcPr>
          <w:p w14:paraId="6F55F68F" w14:textId="0812A384" w:rsidR="004B3B2A" w:rsidRDefault="004B3B2A" w:rsidP="004B3B2A">
            <w:pPr>
              <w:pStyle w:val="Sothutu-1so"/>
              <w:spacing w:before="120" w:after="120" w:line="276" w:lineRule="auto"/>
              <w:jc w:val="left"/>
              <w:rPr>
                <w:szCs w:val="24"/>
              </w:rPr>
            </w:pPr>
            <w:r>
              <w:rPr>
                <w:szCs w:val="24"/>
              </w:rPr>
              <w:t>N</w:t>
            </w:r>
          </w:p>
        </w:tc>
        <w:tc>
          <w:tcPr>
            <w:tcW w:w="540" w:type="dxa"/>
          </w:tcPr>
          <w:p w14:paraId="4FE0AE7B" w14:textId="6877AC5E" w:rsidR="004B3B2A" w:rsidRDefault="004B3B2A" w:rsidP="004B3B2A">
            <w:pPr>
              <w:pStyle w:val="Sothutu-1so"/>
              <w:spacing w:before="120" w:after="120" w:line="276" w:lineRule="auto"/>
              <w:jc w:val="center"/>
              <w:rPr>
                <w:szCs w:val="24"/>
              </w:rPr>
            </w:pPr>
            <w:r>
              <w:rPr>
                <w:szCs w:val="24"/>
              </w:rPr>
              <w:t>Y</w:t>
            </w:r>
          </w:p>
        </w:tc>
        <w:tc>
          <w:tcPr>
            <w:tcW w:w="7380" w:type="dxa"/>
          </w:tcPr>
          <w:p w14:paraId="5D95E863" w14:textId="2E358239" w:rsidR="004B3B2A" w:rsidRPr="0003774C" w:rsidRDefault="004B3B2A" w:rsidP="004B3B2A">
            <w:pPr>
              <w:pStyle w:val="Sothutu-1so"/>
              <w:spacing w:before="120" w:after="120" w:line="276" w:lineRule="auto"/>
              <w:rPr>
                <w:color w:val="000000"/>
                <w:szCs w:val="24"/>
              </w:rPr>
            </w:pPr>
            <w:r w:rsidRPr="0003774C">
              <w:rPr>
                <w:color w:val="000000"/>
                <w:szCs w:val="24"/>
              </w:rPr>
              <w:t>Chỉ hiển thị khi lưu bản ghi</w:t>
            </w:r>
          </w:p>
          <w:p w14:paraId="25AF647E" w14:textId="036849D7" w:rsidR="004B3B2A" w:rsidRDefault="004B3B2A" w:rsidP="004B3B2A">
            <w:pPr>
              <w:pStyle w:val="Sothutu-1so"/>
              <w:spacing w:before="120" w:after="120" w:line="276" w:lineRule="auto"/>
              <w:rPr>
                <w:color w:val="000000"/>
                <w:szCs w:val="24"/>
              </w:rPr>
            </w:pPr>
            <w:r w:rsidRPr="0003774C">
              <w:rPr>
                <w:color w:val="000000"/>
                <w:szCs w:val="24"/>
              </w:rPr>
              <w:t>Nếu DIRECT_RELEASE = N: Bằng TOTAL_AMT được tín</w:t>
            </w:r>
            <w:r>
              <w:rPr>
                <w:color w:val="000000"/>
                <w:szCs w:val="24"/>
              </w:rPr>
              <w:t>h ra theo bảng công thức bên dưới:</w:t>
            </w:r>
          </w:p>
          <w:p w14:paraId="52E56C62" w14:textId="0745C6F5" w:rsidR="004B3B2A" w:rsidRPr="00F54AF6" w:rsidRDefault="004B3B2A" w:rsidP="004B3B2A">
            <w:pPr>
              <w:rPr>
                <w:color w:val="000000"/>
                <w:szCs w:val="24"/>
              </w:rPr>
            </w:pPr>
            <w:r w:rsidRPr="00F54AF6">
              <w:rPr>
                <w:color w:val="000000"/>
              </w:rPr>
              <w:t>TOTAL_AMT = INITIAL_AMT + TOTAL_ADJ – ADJ_AMT</w:t>
            </w:r>
          </w:p>
          <w:p w14:paraId="79927920" w14:textId="06EF9996" w:rsidR="004B3B2A" w:rsidRPr="00B25EEE" w:rsidRDefault="004B3B2A" w:rsidP="004B3B2A">
            <w:pPr>
              <w:pStyle w:val="Sothutu-1so"/>
              <w:spacing w:before="120" w:after="120" w:line="276" w:lineRule="auto"/>
              <w:rPr>
                <w:szCs w:val="24"/>
              </w:rPr>
            </w:pPr>
            <w:r w:rsidRPr="0003774C">
              <w:rPr>
                <w:szCs w:val="24"/>
              </w:rPr>
              <w:t>Nếu DIRECT_RELEASE = Y: Bằng Null</w:t>
            </w:r>
          </w:p>
        </w:tc>
      </w:tr>
      <w:tr w:rsidR="004B3B2A" w:rsidRPr="00311EE8" w14:paraId="4A1A335C" w14:textId="77777777" w:rsidTr="008F6B2D">
        <w:trPr>
          <w:cantSplit/>
          <w:trHeight w:val="827"/>
        </w:trPr>
        <w:tc>
          <w:tcPr>
            <w:tcW w:w="1800" w:type="dxa"/>
          </w:tcPr>
          <w:p w14:paraId="26676D34" w14:textId="18B34539" w:rsidR="004B3B2A" w:rsidRDefault="004B3B2A" w:rsidP="004B3B2A">
            <w:pPr>
              <w:pStyle w:val="Sothutu-1so"/>
              <w:spacing w:before="120" w:after="120" w:line="276" w:lineRule="auto"/>
              <w:jc w:val="left"/>
              <w:rPr>
                <w:szCs w:val="24"/>
              </w:rPr>
            </w:pPr>
            <w:r>
              <w:rPr>
                <w:szCs w:val="24"/>
              </w:rPr>
              <w:t>Số tiền còn lại lần trước</w:t>
            </w:r>
          </w:p>
        </w:tc>
        <w:tc>
          <w:tcPr>
            <w:tcW w:w="1980" w:type="dxa"/>
          </w:tcPr>
          <w:p w14:paraId="68D53A35" w14:textId="72635D26" w:rsidR="004B3B2A" w:rsidRDefault="004B3B2A" w:rsidP="004B3B2A">
            <w:pPr>
              <w:ind w:left="0"/>
              <w:rPr>
                <w:szCs w:val="24"/>
              </w:rPr>
            </w:pPr>
            <w:r>
              <w:rPr>
                <w:color w:val="000000"/>
                <w:szCs w:val="24"/>
              </w:rPr>
              <w:t>Remain_Amount</w:t>
            </w:r>
          </w:p>
        </w:tc>
        <w:tc>
          <w:tcPr>
            <w:tcW w:w="1417" w:type="dxa"/>
          </w:tcPr>
          <w:p w14:paraId="5726E6AF" w14:textId="318CC91E" w:rsidR="004B3B2A" w:rsidRDefault="004B3B2A" w:rsidP="004B3B2A">
            <w:pPr>
              <w:ind w:left="0"/>
            </w:pPr>
            <w:r>
              <w:t>Number</w:t>
            </w:r>
          </w:p>
        </w:tc>
        <w:tc>
          <w:tcPr>
            <w:tcW w:w="630" w:type="dxa"/>
          </w:tcPr>
          <w:p w14:paraId="0A6CA2D7" w14:textId="129CAC75" w:rsidR="004B3B2A" w:rsidRDefault="004B3B2A" w:rsidP="004B3B2A">
            <w:pPr>
              <w:pStyle w:val="Sothutu-1so"/>
              <w:spacing w:before="120" w:after="120" w:line="276" w:lineRule="auto"/>
              <w:jc w:val="left"/>
              <w:rPr>
                <w:szCs w:val="24"/>
              </w:rPr>
            </w:pPr>
            <w:r>
              <w:rPr>
                <w:szCs w:val="24"/>
              </w:rPr>
              <w:t>20</w:t>
            </w:r>
          </w:p>
        </w:tc>
        <w:tc>
          <w:tcPr>
            <w:tcW w:w="540" w:type="dxa"/>
          </w:tcPr>
          <w:p w14:paraId="04AFCEBA" w14:textId="5CC69048" w:rsidR="004B3B2A" w:rsidRDefault="004B3B2A" w:rsidP="004B3B2A">
            <w:pPr>
              <w:pStyle w:val="Sothutu-1so"/>
              <w:spacing w:before="120" w:after="120" w:line="276" w:lineRule="auto"/>
              <w:jc w:val="left"/>
              <w:rPr>
                <w:szCs w:val="24"/>
              </w:rPr>
            </w:pPr>
            <w:r>
              <w:rPr>
                <w:szCs w:val="24"/>
              </w:rPr>
              <w:t>Y</w:t>
            </w:r>
          </w:p>
        </w:tc>
        <w:tc>
          <w:tcPr>
            <w:tcW w:w="450" w:type="dxa"/>
          </w:tcPr>
          <w:p w14:paraId="679A6705" w14:textId="3BC4345B" w:rsidR="004B3B2A" w:rsidRDefault="004B3B2A" w:rsidP="004B3B2A">
            <w:pPr>
              <w:pStyle w:val="Sothutu-1so"/>
              <w:spacing w:before="120" w:after="120" w:line="276" w:lineRule="auto"/>
              <w:jc w:val="left"/>
              <w:rPr>
                <w:szCs w:val="24"/>
              </w:rPr>
            </w:pPr>
            <w:r>
              <w:rPr>
                <w:szCs w:val="24"/>
              </w:rPr>
              <w:t>N</w:t>
            </w:r>
          </w:p>
        </w:tc>
        <w:tc>
          <w:tcPr>
            <w:tcW w:w="540" w:type="dxa"/>
          </w:tcPr>
          <w:p w14:paraId="296F2686" w14:textId="163529F9" w:rsidR="004B3B2A" w:rsidRDefault="004B3B2A" w:rsidP="004B3B2A">
            <w:pPr>
              <w:pStyle w:val="Sothutu-1so"/>
              <w:spacing w:before="120" w:after="120" w:line="276" w:lineRule="auto"/>
              <w:jc w:val="center"/>
              <w:rPr>
                <w:szCs w:val="24"/>
              </w:rPr>
            </w:pPr>
            <w:r>
              <w:rPr>
                <w:szCs w:val="24"/>
              </w:rPr>
              <w:t>Y</w:t>
            </w:r>
          </w:p>
        </w:tc>
        <w:tc>
          <w:tcPr>
            <w:tcW w:w="7380" w:type="dxa"/>
          </w:tcPr>
          <w:p w14:paraId="60250A08" w14:textId="77777777" w:rsidR="004B3B2A" w:rsidRPr="0003774C" w:rsidRDefault="004B3B2A" w:rsidP="004B3B2A">
            <w:pPr>
              <w:pStyle w:val="Sothutu-1so"/>
              <w:spacing w:before="120" w:after="120" w:line="276" w:lineRule="auto"/>
              <w:rPr>
                <w:color w:val="000000"/>
                <w:szCs w:val="24"/>
              </w:rPr>
            </w:pPr>
            <w:r w:rsidRPr="0003774C">
              <w:rPr>
                <w:color w:val="000000"/>
                <w:szCs w:val="24"/>
              </w:rPr>
              <w:t>Chỉ hiển thị khi lưu bản ghi</w:t>
            </w:r>
          </w:p>
          <w:p w14:paraId="07FEC108" w14:textId="4CA779DC" w:rsidR="004B3B2A" w:rsidRPr="00A25934" w:rsidRDefault="004B3B2A" w:rsidP="004B3B2A">
            <w:pPr>
              <w:pStyle w:val="ListParagraph"/>
              <w:numPr>
                <w:ilvl w:val="0"/>
                <w:numId w:val="12"/>
              </w:numPr>
              <w:tabs>
                <w:tab w:val="clear" w:pos="1980"/>
              </w:tabs>
              <w:ind w:left="336"/>
              <w:rPr>
                <w:color w:val="000000"/>
              </w:rPr>
            </w:pPr>
            <w:r w:rsidRPr="00A25934">
              <w:rPr>
                <w:color w:val="000000"/>
              </w:rPr>
              <w:t xml:space="preserve">Nếu DIRECT_RELEASE = N: Bằng </w:t>
            </w:r>
            <w:r w:rsidRPr="00207AB8">
              <w:rPr>
                <w:color w:val="000000"/>
              </w:rPr>
              <w:t xml:space="preserve">REST_AMT </w:t>
            </w:r>
            <w:r w:rsidRPr="00A25934">
              <w:rPr>
                <w:color w:val="000000"/>
              </w:rPr>
              <w:t>được tính ra theo bảng công thức dưới đây</w:t>
            </w:r>
          </w:p>
          <w:p w14:paraId="2825B840" w14:textId="53400781" w:rsidR="004B3B2A" w:rsidRPr="00B25EEE" w:rsidRDefault="004B3B2A" w:rsidP="004B3B2A">
            <w:pPr>
              <w:pStyle w:val="Sothutu-1so"/>
              <w:numPr>
                <w:ilvl w:val="0"/>
                <w:numId w:val="12"/>
              </w:numPr>
              <w:tabs>
                <w:tab w:val="clear" w:pos="1980"/>
              </w:tabs>
              <w:spacing w:before="120" w:after="120" w:line="276" w:lineRule="auto"/>
              <w:ind w:left="336"/>
              <w:rPr>
                <w:szCs w:val="24"/>
              </w:rPr>
            </w:pPr>
            <w:r w:rsidRPr="0003774C">
              <w:rPr>
                <w:szCs w:val="24"/>
              </w:rPr>
              <w:t>Nếu DIRECT_RELEASE = Y: Bằng Null</w:t>
            </w:r>
          </w:p>
        </w:tc>
      </w:tr>
      <w:tr w:rsidR="004B3B2A" w:rsidRPr="00311EE8" w14:paraId="17099743" w14:textId="77777777" w:rsidTr="008F6B2D">
        <w:trPr>
          <w:cantSplit/>
          <w:trHeight w:val="827"/>
        </w:trPr>
        <w:tc>
          <w:tcPr>
            <w:tcW w:w="1800" w:type="dxa"/>
          </w:tcPr>
          <w:p w14:paraId="354C3C90" w14:textId="7DF09C6D" w:rsidR="004B3B2A" w:rsidRDefault="004B3B2A" w:rsidP="004B3B2A">
            <w:pPr>
              <w:pStyle w:val="Sothutu-1so"/>
              <w:spacing w:before="120" w:after="120" w:line="276" w:lineRule="auto"/>
              <w:jc w:val="left"/>
              <w:rPr>
                <w:szCs w:val="24"/>
              </w:rPr>
            </w:pPr>
            <w:r>
              <w:rPr>
                <w:szCs w:val="24"/>
              </w:rPr>
              <w:t>Chọn ngân sách bổ sung</w:t>
            </w:r>
          </w:p>
        </w:tc>
        <w:tc>
          <w:tcPr>
            <w:tcW w:w="1980" w:type="dxa"/>
          </w:tcPr>
          <w:p w14:paraId="48BC22D9" w14:textId="5803C6D8" w:rsidR="004B3B2A" w:rsidRDefault="004B3B2A" w:rsidP="004B3B2A">
            <w:pPr>
              <w:ind w:left="0"/>
              <w:rPr>
                <w:color w:val="000000"/>
                <w:szCs w:val="24"/>
              </w:rPr>
            </w:pPr>
          </w:p>
        </w:tc>
        <w:tc>
          <w:tcPr>
            <w:tcW w:w="1417" w:type="dxa"/>
          </w:tcPr>
          <w:p w14:paraId="7491C40F" w14:textId="4D4D32D5" w:rsidR="004B3B2A" w:rsidRDefault="004B3B2A" w:rsidP="004B3B2A">
            <w:pPr>
              <w:ind w:left="0"/>
            </w:pPr>
            <w:r>
              <w:t>Button</w:t>
            </w:r>
          </w:p>
        </w:tc>
        <w:tc>
          <w:tcPr>
            <w:tcW w:w="630" w:type="dxa"/>
          </w:tcPr>
          <w:p w14:paraId="171B5C80" w14:textId="77777777" w:rsidR="004B3B2A" w:rsidRDefault="004B3B2A" w:rsidP="004B3B2A">
            <w:pPr>
              <w:pStyle w:val="Sothutu-1so"/>
              <w:spacing w:before="120" w:after="120" w:line="276" w:lineRule="auto"/>
              <w:jc w:val="left"/>
              <w:rPr>
                <w:szCs w:val="24"/>
              </w:rPr>
            </w:pPr>
          </w:p>
        </w:tc>
        <w:tc>
          <w:tcPr>
            <w:tcW w:w="540" w:type="dxa"/>
          </w:tcPr>
          <w:p w14:paraId="0FB86774" w14:textId="77777777" w:rsidR="004B3B2A" w:rsidRDefault="004B3B2A" w:rsidP="004B3B2A">
            <w:pPr>
              <w:pStyle w:val="Sothutu-1so"/>
              <w:spacing w:before="120" w:after="120" w:line="276" w:lineRule="auto"/>
              <w:jc w:val="left"/>
              <w:rPr>
                <w:szCs w:val="24"/>
              </w:rPr>
            </w:pPr>
          </w:p>
        </w:tc>
        <w:tc>
          <w:tcPr>
            <w:tcW w:w="450" w:type="dxa"/>
          </w:tcPr>
          <w:p w14:paraId="30659586" w14:textId="2FC6EF25" w:rsidR="004B3B2A" w:rsidRDefault="004B3B2A" w:rsidP="004B3B2A">
            <w:pPr>
              <w:pStyle w:val="Sothutu-1so"/>
              <w:spacing w:before="120" w:after="120" w:line="276" w:lineRule="auto"/>
              <w:jc w:val="left"/>
              <w:rPr>
                <w:szCs w:val="24"/>
              </w:rPr>
            </w:pPr>
            <w:r>
              <w:rPr>
                <w:szCs w:val="24"/>
              </w:rPr>
              <w:t>N</w:t>
            </w:r>
          </w:p>
        </w:tc>
        <w:tc>
          <w:tcPr>
            <w:tcW w:w="540" w:type="dxa"/>
          </w:tcPr>
          <w:p w14:paraId="4425FAFD" w14:textId="74A1BD28" w:rsidR="004B3B2A" w:rsidRDefault="004B3B2A" w:rsidP="004B3B2A">
            <w:pPr>
              <w:pStyle w:val="Sothutu-1so"/>
              <w:spacing w:before="120" w:after="120" w:line="276" w:lineRule="auto"/>
              <w:jc w:val="center"/>
              <w:rPr>
                <w:szCs w:val="24"/>
              </w:rPr>
            </w:pPr>
            <w:r>
              <w:rPr>
                <w:szCs w:val="24"/>
              </w:rPr>
              <w:t>N</w:t>
            </w:r>
          </w:p>
        </w:tc>
        <w:tc>
          <w:tcPr>
            <w:tcW w:w="7380" w:type="dxa"/>
          </w:tcPr>
          <w:p w14:paraId="001A966E" w14:textId="37E0984E" w:rsidR="004B3B2A" w:rsidRDefault="004B3B2A" w:rsidP="004B3B2A">
            <w:pPr>
              <w:pStyle w:val="Sothutu-1so"/>
              <w:spacing w:before="120" w:after="120" w:line="276" w:lineRule="auto"/>
              <w:rPr>
                <w:szCs w:val="24"/>
              </w:rPr>
            </w:pPr>
            <w:r w:rsidRPr="00DF0280">
              <w:rPr>
                <w:szCs w:val="24"/>
                <w:highlight w:val="yellow"/>
              </w:rPr>
              <w:t>(Không sử dụng)</w:t>
            </w:r>
          </w:p>
        </w:tc>
      </w:tr>
      <w:tr w:rsidR="004B3B2A" w:rsidRPr="00311EE8" w14:paraId="0B0E9CDF" w14:textId="77777777" w:rsidTr="00FC4829">
        <w:trPr>
          <w:cantSplit/>
          <w:trHeight w:val="827"/>
        </w:trPr>
        <w:tc>
          <w:tcPr>
            <w:tcW w:w="14737" w:type="dxa"/>
            <w:gridSpan w:val="8"/>
          </w:tcPr>
          <w:p w14:paraId="7B8727CB" w14:textId="0B7AB96B" w:rsidR="004B3B2A" w:rsidRDefault="004B3B2A" w:rsidP="004B3B2A">
            <w:pPr>
              <w:pStyle w:val="Sothutu-1so"/>
              <w:spacing w:before="120" w:after="120" w:line="276" w:lineRule="auto"/>
              <w:rPr>
                <w:szCs w:val="24"/>
              </w:rPr>
            </w:pPr>
            <w:r w:rsidRPr="001E5A81">
              <w:rPr>
                <w:b/>
                <w:szCs w:val="24"/>
              </w:rPr>
              <w:t>Gro</w:t>
            </w:r>
            <w:r>
              <w:rPr>
                <w:b/>
                <w:szCs w:val="24"/>
              </w:rPr>
              <w:t>up: Thông tin khác</w:t>
            </w:r>
          </w:p>
        </w:tc>
      </w:tr>
      <w:tr w:rsidR="004B3B2A" w:rsidRPr="00311EE8" w14:paraId="43A45918" w14:textId="77777777" w:rsidTr="008F6B2D">
        <w:trPr>
          <w:cantSplit/>
          <w:trHeight w:val="827"/>
        </w:trPr>
        <w:tc>
          <w:tcPr>
            <w:tcW w:w="1800" w:type="dxa"/>
          </w:tcPr>
          <w:p w14:paraId="3C5B9C8C" w14:textId="0A57722D" w:rsidR="004B3B2A" w:rsidRPr="00B67EEC" w:rsidRDefault="004B3B2A" w:rsidP="004B3B2A">
            <w:pPr>
              <w:pStyle w:val="Sothutu-1so"/>
              <w:spacing w:before="120" w:after="120" w:line="276" w:lineRule="auto"/>
              <w:jc w:val="left"/>
              <w:rPr>
                <w:szCs w:val="24"/>
              </w:rPr>
            </w:pPr>
            <w:r>
              <w:rPr>
                <w:szCs w:val="24"/>
              </w:rPr>
              <w:t>Ngày đề nghị quyết toán</w:t>
            </w:r>
          </w:p>
        </w:tc>
        <w:tc>
          <w:tcPr>
            <w:tcW w:w="1980" w:type="dxa"/>
          </w:tcPr>
          <w:p w14:paraId="21918C64" w14:textId="02EA72E8" w:rsidR="004B3B2A" w:rsidRDefault="004B3B2A" w:rsidP="004B3B2A">
            <w:pPr>
              <w:ind w:left="0"/>
              <w:rPr>
                <w:color w:val="000000"/>
                <w:szCs w:val="24"/>
              </w:rPr>
            </w:pPr>
            <w:r w:rsidRPr="00F94F43">
              <w:rPr>
                <w:szCs w:val="24"/>
              </w:rPr>
              <w:t>Proposal_Date</w:t>
            </w:r>
          </w:p>
        </w:tc>
        <w:tc>
          <w:tcPr>
            <w:tcW w:w="1417" w:type="dxa"/>
          </w:tcPr>
          <w:p w14:paraId="67C39086" w14:textId="29A9F33D" w:rsidR="004B3B2A" w:rsidRDefault="004B3B2A" w:rsidP="004B3B2A">
            <w:pPr>
              <w:ind w:left="0"/>
            </w:pPr>
            <w:r>
              <w:t>Date</w:t>
            </w:r>
          </w:p>
        </w:tc>
        <w:tc>
          <w:tcPr>
            <w:tcW w:w="630" w:type="dxa"/>
          </w:tcPr>
          <w:p w14:paraId="548C475C" w14:textId="4DF5D057" w:rsidR="004B3B2A" w:rsidRDefault="004B3B2A" w:rsidP="004B3B2A">
            <w:pPr>
              <w:pStyle w:val="Sothutu-1so"/>
              <w:spacing w:before="120" w:after="120" w:line="276" w:lineRule="auto"/>
              <w:jc w:val="left"/>
              <w:rPr>
                <w:szCs w:val="24"/>
              </w:rPr>
            </w:pPr>
            <w:r>
              <w:rPr>
                <w:szCs w:val="24"/>
              </w:rPr>
              <w:t>10</w:t>
            </w:r>
          </w:p>
        </w:tc>
        <w:tc>
          <w:tcPr>
            <w:tcW w:w="540" w:type="dxa"/>
          </w:tcPr>
          <w:p w14:paraId="249A76BB" w14:textId="716C5D1A" w:rsidR="004B3B2A" w:rsidRDefault="004B3B2A" w:rsidP="004B3B2A">
            <w:pPr>
              <w:pStyle w:val="Sothutu-1so"/>
              <w:spacing w:before="120" w:after="120" w:line="276" w:lineRule="auto"/>
              <w:jc w:val="left"/>
              <w:rPr>
                <w:szCs w:val="24"/>
              </w:rPr>
            </w:pPr>
            <w:r>
              <w:rPr>
                <w:szCs w:val="24"/>
              </w:rPr>
              <w:t>N</w:t>
            </w:r>
          </w:p>
        </w:tc>
        <w:tc>
          <w:tcPr>
            <w:tcW w:w="450" w:type="dxa"/>
          </w:tcPr>
          <w:p w14:paraId="54C9A366" w14:textId="412AA04A" w:rsidR="004B3B2A" w:rsidRDefault="004B3B2A" w:rsidP="004B3B2A">
            <w:pPr>
              <w:pStyle w:val="Sothutu-1so"/>
              <w:spacing w:before="120" w:after="120" w:line="276" w:lineRule="auto"/>
              <w:jc w:val="left"/>
              <w:rPr>
                <w:szCs w:val="24"/>
              </w:rPr>
            </w:pPr>
            <w:r>
              <w:rPr>
                <w:szCs w:val="24"/>
              </w:rPr>
              <w:t>Y</w:t>
            </w:r>
          </w:p>
        </w:tc>
        <w:tc>
          <w:tcPr>
            <w:tcW w:w="540" w:type="dxa"/>
          </w:tcPr>
          <w:p w14:paraId="568E5420" w14:textId="7D226F7B" w:rsidR="004B3B2A" w:rsidRDefault="004B3B2A" w:rsidP="004B3B2A">
            <w:pPr>
              <w:pStyle w:val="Sothutu-1so"/>
              <w:spacing w:before="120" w:after="120" w:line="276" w:lineRule="auto"/>
              <w:jc w:val="center"/>
              <w:rPr>
                <w:szCs w:val="24"/>
              </w:rPr>
            </w:pPr>
            <w:r>
              <w:rPr>
                <w:szCs w:val="24"/>
              </w:rPr>
              <w:t>Y</w:t>
            </w:r>
          </w:p>
        </w:tc>
        <w:tc>
          <w:tcPr>
            <w:tcW w:w="7380" w:type="dxa"/>
          </w:tcPr>
          <w:p w14:paraId="2D3E21D3" w14:textId="77777777" w:rsidR="004B3B2A" w:rsidRDefault="004B3B2A" w:rsidP="004B3B2A">
            <w:pPr>
              <w:pStyle w:val="Sothutu-1so"/>
              <w:spacing w:before="120" w:after="120" w:line="276" w:lineRule="auto"/>
              <w:rPr>
                <w:szCs w:val="24"/>
              </w:rPr>
            </w:pPr>
          </w:p>
        </w:tc>
      </w:tr>
      <w:tr w:rsidR="004B3B2A" w:rsidRPr="00311EE8" w14:paraId="1BB6239A" w14:textId="77777777" w:rsidTr="008F6B2D">
        <w:trPr>
          <w:cantSplit/>
          <w:trHeight w:val="827"/>
        </w:trPr>
        <w:tc>
          <w:tcPr>
            <w:tcW w:w="1800" w:type="dxa"/>
          </w:tcPr>
          <w:p w14:paraId="468E5607" w14:textId="608FCB64" w:rsidR="004B3B2A" w:rsidRDefault="004B3B2A" w:rsidP="004B3B2A">
            <w:pPr>
              <w:pStyle w:val="Sothutu-1so"/>
              <w:spacing w:before="120" w:after="120" w:line="276" w:lineRule="auto"/>
              <w:jc w:val="left"/>
              <w:rPr>
                <w:szCs w:val="24"/>
              </w:rPr>
            </w:pPr>
            <w:r>
              <w:rPr>
                <w:szCs w:val="24"/>
              </w:rPr>
              <w:lastRenderedPageBreak/>
              <w:t>Ngày quyết toán được duyệt</w:t>
            </w:r>
          </w:p>
        </w:tc>
        <w:tc>
          <w:tcPr>
            <w:tcW w:w="1980" w:type="dxa"/>
          </w:tcPr>
          <w:p w14:paraId="5D8733F7" w14:textId="1E57736E" w:rsidR="004B3B2A" w:rsidRDefault="004B3B2A" w:rsidP="004B3B2A">
            <w:pPr>
              <w:ind w:left="0"/>
              <w:rPr>
                <w:color w:val="000000"/>
                <w:szCs w:val="24"/>
              </w:rPr>
            </w:pPr>
            <w:r w:rsidRPr="00F94F43">
              <w:rPr>
                <w:szCs w:val="24"/>
              </w:rPr>
              <w:t>Approve_Date</w:t>
            </w:r>
          </w:p>
        </w:tc>
        <w:tc>
          <w:tcPr>
            <w:tcW w:w="1417" w:type="dxa"/>
          </w:tcPr>
          <w:p w14:paraId="26E17A60" w14:textId="0DAF18C6" w:rsidR="004B3B2A" w:rsidRDefault="004B3B2A" w:rsidP="004B3B2A">
            <w:pPr>
              <w:ind w:left="0"/>
            </w:pPr>
            <w:r>
              <w:t>Date</w:t>
            </w:r>
          </w:p>
        </w:tc>
        <w:tc>
          <w:tcPr>
            <w:tcW w:w="630" w:type="dxa"/>
          </w:tcPr>
          <w:p w14:paraId="33208114" w14:textId="70F867DB" w:rsidR="004B3B2A" w:rsidRDefault="004B3B2A" w:rsidP="004B3B2A">
            <w:pPr>
              <w:pStyle w:val="Sothutu-1so"/>
              <w:spacing w:before="120" w:after="120" w:line="276" w:lineRule="auto"/>
              <w:jc w:val="left"/>
              <w:rPr>
                <w:szCs w:val="24"/>
              </w:rPr>
            </w:pPr>
            <w:r>
              <w:rPr>
                <w:szCs w:val="24"/>
              </w:rPr>
              <w:t>10</w:t>
            </w:r>
          </w:p>
        </w:tc>
        <w:tc>
          <w:tcPr>
            <w:tcW w:w="540" w:type="dxa"/>
          </w:tcPr>
          <w:p w14:paraId="0104ABB2" w14:textId="3B837C4E" w:rsidR="004B3B2A" w:rsidRDefault="004B3B2A" w:rsidP="004B3B2A">
            <w:pPr>
              <w:pStyle w:val="Sothutu-1so"/>
              <w:spacing w:before="120" w:after="120" w:line="276" w:lineRule="auto"/>
              <w:jc w:val="left"/>
              <w:rPr>
                <w:szCs w:val="24"/>
              </w:rPr>
            </w:pPr>
            <w:r>
              <w:rPr>
                <w:szCs w:val="24"/>
              </w:rPr>
              <w:t>Y</w:t>
            </w:r>
          </w:p>
        </w:tc>
        <w:tc>
          <w:tcPr>
            <w:tcW w:w="450" w:type="dxa"/>
          </w:tcPr>
          <w:p w14:paraId="2B3B6D75" w14:textId="3F3270B6" w:rsidR="004B3B2A" w:rsidRDefault="004B3B2A" w:rsidP="004B3B2A">
            <w:pPr>
              <w:pStyle w:val="Sothutu-1so"/>
              <w:spacing w:before="120" w:after="120" w:line="276" w:lineRule="auto"/>
              <w:jc w:val="left"/>
              <w:rPr>
                <w:szCs w:val="24"/>
              </w:rPr>
            </w:pPr>
            <w:r>
              <w:rPr>
                <w:szCs w:val="24"/>
              </w:rPr>
              <w:t>N</w:t>
            </w:r>
          </w:p>
        </w:tc>
        <w:tc>
          <w:tcPr>
            <w:tcW w:w="540" w:type="dxa"/>
          </w:tcPr>
          <w:p w14:paraId="21E2F846" w14:textId="188AA328" w:rsidR="004B3B2A" w:rsidRDefault="004B3B2A" w:rsidP="004B3B2A">
            <w:pPr>
              <w:pStyle w:val="Sothutu-1so"/>
              <w:spacing w:before="120" w:after="120" w:line="276" w:lineRule="auto"/>
              <w:jc w:val="center"/>
              <w:rPr>
                <w:szCs w:val="24"/>
              </w:rPr>
            </w:pPr>
            <w:r>
              <w:rPr>
                <w:szCs w:val="24"/>
              </w:rPr>
              <w:t>N</w:t>
            </w:r>
          </w:p>
        </w:tc>
        <w:tc>
          <w:tcPr>
            <w:tcW w:w="7380" w:type="dxa"/>
          </w:tcPr>
          <w:p w14:paraId="1641DD1F" w14:textId="77777777" w:rsidR="004B3B2A" w:rsidRPr="0023096E" w:rsidRDefault="004B3B2A" w:rsidP="004B3B2A">
            <w:pPr>
              <w:pStyle w:val="Sothutu-1so"/>
              <w:spacing w:before="120" w:after="120" w:line="276" w:lineRule="auto"/>
              <w:rPr>
                <w:szCs w:val="24"/>
              </w:rPr>
            </w:pPr>
            <w:r w:rsidRPr="0023096E">
              <w:rPr>
                <w:szCs w:val="24"/>
              </w:rPr>
              <w:t>Mặc định bằng ngày đề nghị quyết toán.</w:t>
            </w:r>
          </w:p>
          <w:p w14:paraId="77CCA87A" w14:textId="19B22AAD" w:rsidR="004B3B2A" w:rsidRPr="0023096E" w:rsidRDefault="004B3B2A" w:rsidP="004B3B2A">
            <w:pPr>
              <w:pStyle w:val="Sothutu-1so"/>
              <w:spacing w:before="120" w:after="120" w:line="276" w:lineRule="auto"/>
              <w:rPr>
                <w:szCs w:val="24"/>
              </w:rPr>
            </w:pPr>
            <w:r w:rsidRPr="0023096E">
              <w:rPr>
                <w:szCs w:val="24"/>
              </w:rPr>
              <w:t>Readonly = ‘N’ nếu trong danh sách phòng/ban đăng nhập có phòng/ban thỏa mãn điều kiện</w:t>
            </w:r>
            <w:r>
              <w:rPr>
                <w:szCs w:val="24"/>
              </w:rPr>
              <w:t>:</w:t>
            </w:r>
          </w:p>
          <w:p w14:paraId="016855B2" w14:textId="31012958" w:rsidR="004B3B2A" w:rsidRPr="0023096E" w:rsidRDefault="004B3B2A" w:rsidP="004B3B2A">
            <w:pPr>
              <w:pStyle w:val="Sothutu-1so"/>
            </w:pPr>
            <w:r w:rsidRPr="0023096E">
              <w:t>Phòng</w:t>
            </w:r>
            <w:r>
              <w:t xml:space="preserve">/ban thuộc ORG của tờ trình và </w:t>
            </w:r>
            <w:r w:rsidRPr="0023096E">
              <w:t>là phòng tài chính (c_department. IS_FINANCE_DEPARTMENT = ‘Y’)</w:t>
            </w:r>
          </w:p>
          <w:p w14:paraId="1AAC4D6E" w14:textId="77777777" w:rsidR="004B3B2A" w:rsidRPr="0023096E" w:rsidRDefault="004B3B2A" w:rsidP="004B3B2A">
            <w:pPr>
              <w:pStyle w:val="Sothutu-1so"/>
              <w:spacing w:before="120" w:after="120" w:line="276" w:lineRule="auto"/>
              <w:rPr>
                <w:szCs w:val="24"/>
              </w:rPr>
            </w:pPr>
            <w:r w:rsidRPr="0023096E">
              <w:rPr>
                <w:szCs w:val="24"/>
              </w:rPr>
              <w:t>Readonly = ‘Y’ trong các trường hợp còn lại</w:t>
            </w:r>
          </w:p>
          <w:p w14:paraId="1B5B6172" w14:textId="5F233E8A" w:rsidR="004B3B2A" w:rsidRDefault="004B3B2A" w:rsidP="004B3B2A">
            <w:pPr>
              <w:pStyle w:val="Sothutu-1so"/>
              <w:spacing w:before="120" w:after="120" w:line="276" w:lineRule="auto"/>
              <w:rPr>
                <w:szCs w:val="24"/>
              </w:rPr>
            </w:pPr>
            <w:r w:rsidRPr="0023096E">
              <w:rPr>
                <w:szCs w:val="24"/>
              </w:rPr>
              <w:t>Ví dụ ORG tờ trình là TD và trong danh sách phòng/ban đăng nhập có phòng ban của TD và IS_FINANCE_DEPARTMENT = ‘Y’ thì trường ngày quyết toán readonly = ‘N’</w:t>
            </w:r>
          </w:p>
        </w:tc>
      </w:tr>
      <w:tr w:rsidR="004B3B2A" w:rsidRPr="00311EE8" w14:paraId="704A54D8" w14:textId="77777777" w:rsidTr="00FC4829">
        <w:trPr>
          <w:cantSplit/>
          <w:trHeight w:val="827"/>
        </w:trPr>
        <w:tc>
          <w:tcPr>
            <w:tcW w:w="1800" w:type="dxa"/>
            <w:vAlign w:val="bottom"/>
          </w:tcPr>
          <w:p w14:paraId="0ED8BC92" w14:textId="079DD233" w:rsidR="004B3B2A" w:rsidRPr="001E5A81" w:rsidRDefault="004B3B2A" w:rsidP="004B3B2A">
            <w:pPr>
              <w:pStyle w:val="Sothutu-1so"/>
              <w:spacing w:before="120" w:after="120" w:line="276" w:lineRule="auto"/>
              <w:jc w:val="left"/>
              <w:rPr>
                <w:b/>
                <w:szCs w:val="24"/>
              </w:rPr>
            </w:pPr>
            <w:r w:rsidRPr="000A299C">
              <w:rPr>
                <w:szCs w:val="24"/>
              </w:rPr>
              <w:t>Email nhận cảnh báo</w:t>
            </w:r>
          </w:p>
        </w:tc>
        <w:tc>
          <w:tcPr>
            <w:tcW w:w="1980" w:type="dxa"/>
          </w:tcPr>
          <w:p w14:paraId="2BC6D534" w14:textId="64422027" w:rsidR="004B3B2A" w:rsidRDefault="004B3B2A" w:rsidP="004B3B2A">
            <w:pPr>
              <w:ind w:left="0"/>
              <w:rPr>
                <w:color w:val="000000"/>
                <w:szCs w:val="24"/>
              </w:rPr>
            </w:pPr>
            <w:r w:rsidRPr="000A299C">
              <w:rPr>
                <w:szCs w:val="24"/>
              </w:rPr>
              <w:t>Warning_Email</w:t>
            </w:r>
          </w:p>
        </w:tc>
        <w:tc>
          <w:tcPr>
            <w:tcW w:w="1417" w:type="dxa"/>
          </w:tcPr>
          <w:p w14:paraId="1016BD60" w14:textId="77777777" w:rsidR="004B3B2A" w:rsidRDefault="004B3B2A" w:rsidP="004B3B2A">
            <w:pPr>
              <w:ind w:left="0"/>
            </w:pPr>
            <w:r>
              <w:t>String</w:t>
            </w:r>
          </w:p>
          <w:p w14:paraId="05EDED28" w14:textId="1DFD58E3" w:rsidR="004B3B2A" w:rsidRDefault="004B3B2A" w:rsidP="004B3B2A">
            <w:pPr>
              <w:ind w:left="0"/>
            </w:pPr>
            <w:r>
              <w:t>Text box</w:t>
            </w:r>
          </w:p>
        </w:tc>
        <w:tc>
          <w:tcPr>
            <w:tcW w:w="630" w:type="dxa"/>
          </w:tcPr>
          <w:p w14:paraId="13AFD307" w14:textId="04EBBBC2" w:rsidR="004B3B2A" w:rsidRDefault="004B3B2A" w:rsidP="004B3B2A">
            <w:pPr>
              <w:pStyle w:val="Sothutu-1so"/>
              <w:spacing w:before="120" w:after="120" w:line="276" w:lineRule="auto"/>
              <w:jc w:val="left"/>
              <w:rPr>
                <w:szCs w:val="24"/>
              </w:rPr>
            </w:pPr>
            <w:r>
              <w:rPr>
                <w:szCs w:val="24"/>
              </w:rPr>
              <w:t>20</w:t>
            </w:r>
          </w:p>
        </w:tc>
        <w:tc>
          <w:tcPr>
            <w:tcW w:w="540" w:type="dxa"/>
          </w:tcPr>
          <w:p w14:paraId="5B3F6F8F" w14:textId="06395E8A" w:rsidR="004B3B2A" w:rsidRDefault="004B3B2A" w:rsidP="004B3B2A">
            <w:pPr>
              <w:pStyle w:val="Sothutu-1so"/>
              <w:spacing w:before="120" w:after="120" w:line="276" w:lineRule="auto"/>
              <w:jc w:val="left"/>
              <w:rPr>
                <w:szCs w:val="24"/>
              </w:rPr>
            </w:pPr>
            <w:r>
              <w:rPr>
                <w:szCs w:val="24"/>
              </w:rPr>
              <w:t>N</w:t>
            </w:r>
          </w:p>
        </w:tc>
        <w:tc>
          <w:tcPr>
            <w:tcW w:w="450" w:type="dxa"/>
          </w:tcPr>
          <w:p w14:paraId="2BA7ADBF" w14:textId="4DF83C1A" w:rsidR="004B3B2A" w:rsidRDefault="004B3B2A" w:rsidP="004B3B2A">
            <w:pPr>
              <w:pStyle w:val="Sothutu-1so"/>
              <w:spacing w:before="120" w:after="120" w:line="276" w:lineRule="auto"/>
              <w:jc w:val="left"/>
              <w:rPr>
                <w:szCs w:val="24"/>
              </w:rPr>
            </w:pPr>
            <w:r>
              <w:rPr>
                <w:szCs w:val="24"/>
              </w:rPr>
              <w:t>N</w:t>
            </w:r>
          </w:p>
        </w:tc>
        <w:tc>
          <w:tcPr>
            <w:tcW w:w="540" w:type="dxa"/>
          </w:tcPr>
          <w:p w14:paraId="5AC14855" w14:textId="4EB23908" w:rsidR="004B3B2A" w:rsidRDefault="004B3B2A" w:rsidP="004B3B2A">
            <w:pPr>
              <w:pStyle w:val="Sothutu-1so"/>
              <w:spacing w:before="120" w:after="120" w:line="276" w:lineRule="auto"/>
              <w:jc w:val="center"/>
              <w:rPr>
                <w:szCs w:val="24"/>
              </w:rPr>
            </w:pPr>
            <w:r>
              <w:rPr>
                <w:szCs w:val="24"/>
              </w:rPr>
              <w:t>Y</w:t>
            </w:r>
          </w:p>
        </w:tc>
        <w:tc>
          <w:tcPr>
            <w:tcW w:w="7380" w:type="dxa"/>
          </w:tcPr>
          <w:p w14:paraId="4400DDD0" w14:textId="3F00C69F" w:rsidR="004B3B2A" w:rsidRDefault="004B3B2A" w:rsidP="004B3B2A">
            <w:pPr>
              <w:pStyle w:val="Sothutu-1so"/>
              <w:spacing w:before="120" w:after="120" w:line="276" w:lineRule="auto"/>
              <w:rPr>
                <w:szCs w:val="24"/>
              </w:rPr>
            </w:pPr>
            <w:r w:rsidRPr="00B67EEC">
              <w:rPr>
                <w:szCs w:val="24"/>
              </w:rPr>
              <w:t>Nếu trường &lt;&gt; NULL thì kiểm tra đúng cấu trúc email</w:t>
            </w:r>
          </w:p>
        </w:tc>
      </w:tr>
    </w:tbl>
    <w:p w14:paraId="019086A4" w14:textId="3B7049D5" w:rsidR="001E720C" w:rsidRPr="00FF37CC" w:rsidRDefault="001E720C" w:rsidP="00EA3129">
      <w:pPr>
        <w:ind w:left="0"/>
      </w:pPr>
    </w:p>
    <w:p w14:paraId="5DCD548E" w14:textId="3A2151FE" w:rsidR="001E720C" w:rsidRPr="00FF37CC" w:rsidRDefault="001E720C" w:rsidP="00EA3129"/>
    <w:p w14:paraId="19A58ECC" w14:textId="77777777" w:rsidR="00F83B47" w:rsidRPr="003E4410" w:rsidRDefault="00F83B47" w:rsidP="00CF718E">
      <w:pPr>
        <w:pStyle w:val="Heading6"/>
        <w:rPr>
          <w:sz w:val="24"/>
        </w:rPr>
      </w:pPr>
      <w:r w:rsidRPr="003E4410">
        <w:rPr>
          <w:sz w:val="24"/>
        </w:rPr>
        <w:t>Cách tính các trường trong Thông tin Ngân sách</w:t>
      </w:r>
    </w:p>
    <w:tbl>
      <w:tblPr>
        <w:tblStyle w:val="TableGrid"/>
        <w:tblW w:w="11515" w:type="dxa"/>
        <w:tblLook w:val="04A0" w:firstRow="1" w:lastRow="0" w:firstColumn="1" w:lastColumn="0" w:noHBand="0" w:noVBand="1"/>
      </w:tblPr>
      <w:tblGrid>
        <w:gridCol w:w="2301"/>
        <w:gridCol w:w="1698"/>
        <w:gridCol w:w="1936"/>
        <w:gridCol w:w="1890"/>
        <w:gridCol w:w="1800"/>
        <w:gridCol w:w="1890"/>
      </w:tblGrid>
      <w:tr w:rsidR="00F54AF6" w:rsidRPr="002C54C0" w14:paraId="771C2658" w14:textId="77777777" w:rsidTr="005C14AB">
        <w:tc>
          <w:tcPr>
            <w:tcW w:w="2301" w:type="dxa"/>
          </w:tcPr>
          <w:p w14:paraId="7F63EA6B" w14:textId="77777777" w:rsidR="00F54AF6" w:rsidRPr="002C54C0" w:rsidRDefault="00F54AF6" w:rsidP="00F54AF6">
            <w:pPr>
              <w:spacing w:after="120"/>
              <w:ind w:left="63" w:right="72"/>
            </w:pPr>
            <w:r w:rsidRPr="002C54C0">
              <w:t>Ngân sách quý ban đầu</w:t>
            </w:r>
          </w:p>
        </w:tc>
        <w:tc>
          <w:tcPr>
            <w:tcW w:w="1698" w:type="dxa"/>
          </w:tcPr>
          <w:p w14:paraId="3725018F" w14:textId="77777777" w:rsidR="00F54AF6" w:rsidRPr="002C54C0" w:rsidRDefault="00F54AF6" w:rsidP="00F54AF6">
            <w:pPr>
              <w:spacing w:after="120"/>
              <w:ind w:left="63" w:right="72"/>
            </w:pPr>
            <w:r w:rsidRPr="002C54C0">
              <w:t>Tổng điều chỉnh</w:t>
            </w:r>
          </w:p>
        </w:tc>
        <w:tc>
          <w:tcPr>
            <w:tcW w:w="1936" w:type="dxa"/>
            <w:shd w:val="clear" w:color="auto" w:fill="auto"/>
          </w:tcPr>
          <w:p w14:paraId="21CEA9E2" w14:textId="2FD47953" w:rsidR="00F54AF6" w:rsidRPr="005C14AB" w:rsidRDefault="00F54AF6" w:rsidP="00F54AF6">
            <w:pPr>
              <w:spacing w:after="120"/>
              <w:ind w:left="63" w:right="72"/>
            </w:pPr>
            <w:r w:rsidRPr="005C14AB">
              <w:rPr>
                <w:rFonts w:ascii="Roboto Condensed" w:hAnsi="Roboto Condensed"/>
              </w:rPr>
              <w:t>Điều chỉnh đã sử dụng lập ngân sách</w:t>
            </w:r>
          </w:p>
        </w:tc>
        <w:tc>
          <w:tcPr>
            <w:tcW w:w="1890" w:type="dxa"/>
          </w:tcPr>
          <w:p w14:paraId="21B99A00" w14:textId="20233FF1" w:rsidR="00F54AF6" w:rsidRPr="002C54C0" w:rsidRDefault="00F54AF6" w:rsidP="00F54AF6">
            <w:pPr>
              <w:spacing w:after="120"/>
              <w:ind w:left="63" w:right="72"/>
            </w:pPr>
            <w:r w:rsidRPr="002C54C0">
              <w:t>Ngân sách quý (sau điều chỉnh)</w:t>
            </w:r>
          </w:p>
        </w:tc>
        <w:tc>
          <w:tcPr>
            <w:tcW w:w="1800" w:type="dxa"/>
          </w:tcPr>
          <w:p w14:paraId="6855BDAD" w14:textId="77777777" w:rsidR="00F54AF6" w:rsidRPr="002C54C0" w:rsidRDefault="00F54AF6" w:rsidP="00F54AF6">
            <w:pPr>
              <w:spacing w:after="120"/>
              <w:ind w:left="63" w:right="72"/>
            </w:pPr>
            <w:r w:rsidRPr="002C54C0">
              <w:t>Chi phí lũy kế theo tờ trình</w:t>
            </w:r>
          </w:p>
        </w:tc>
        <w:tc>
          <w:tcPr>
            <w:tcW w:w="1890" w:type="dxa"/>
          </w:tcPr>
          <w:p w14:paraId="3C5A8138" w14:textId="77777777" w:rsidR="00F54AF6" w:rsidRPr="002C54C0" w:rsidRDefault="00F54AF6" w:rsidP="00F54AF6">
            <w:pPr>
              <w:spacing w:after="120"/>
              <w:ind w:left="63" w:right="72"/>
            </w:pPr>
            <w:r w:rsidRPr="002C54C0">
              <w:t>Ngân sách còn tồn trước tờ trình</w:t>
            </w:r>
          </w:p>
        </w:tc>
      </w:tr>
      <w:tr w:rsidR="00F54AF6" w:rsidRPr="002C54C0" w14:paraId="3D546200" w14:textId="77777777" w:rsidTr="005C14AB">
        <w:tc>
          <w:tcPr>
            <w:tcW w:w="2301" w:type="dxa"/>
          </w:tcPr>
          <w:p w14:paraId="0DF7F87B" w14:textId="77777777" w:rsidR="00F54AF6" w:rsidRPr="002C54C0" w:rsidRDefault="00F54AF6" w:rsidP="00F54AF6">
            <w:pPr>
              <w:spacing w:after="120"/>
              <w:ind w:left="63" w:right="72"/>
            </w:pPr>
            <w:r w:rsidRPr="002C54C0">
              <w:t xml:space="preserve">INITIAL_AMT </w:t>
            </w:r>
            <w:r w:rsidRPr="002C54C0">
              <w:rPr>
                <w:i/>
              </w:rPr>
              <w:t>(tính ở B1)</w:t>
            </w:r>
          </w:p>
        </w:tc>
        <w:tc>
          <w:tcPr>
            <w:tcW w:w="1698" w:type="dxa"/>
          </w:tcPr>
          <w:p w14:paraId="7D04398E" w14:textId="2CAF1B32" w:rsidR="00F54AF6" w:rsidRPr="002C54C0" w:rsidRDefault="00E61C76" w:rsidP="00F54AF6">
            <w:pPr>
              <w:spacing w:after="120"/>
              <w:ind w:left="63" w:right="72"/>
            </w:pPr>
            <w:r>
              <w:t xml:space="preserve"> </w:t>
            </w:r>
            <w:r w:rsidR="00F54AF6" w:rsidRPr="002C54C0">
              <w:t xml:space="preserve"> </w:t>
            </w:r>
            <w:r w:rsidR="00F54AF6" w:rsidRPr="002C54C0">
              <w:rPr>
                <w:i/>
              </w:rPr>
              <w:t>(tính ở B2)</w:t>
            </w:r>
          </w:p>
        </w:tc>
        <w:tc>
          <w:tcPr>
            <w:tcW w:w="1936" w:type="dxa"/>
            <w:shd w:val="clear" w:color="auto" w:fill="auto"/>
          </w:tcPr>
          <w:p w14:paraId="1BB4E542" w14:textId="053F37F4" w:rsidR="00F54AF6" w:rsidRPr="005C14AB" w:rsidRDefault="00F54AF6" w:rsidP="00F54AF6">
            <w:pPr>
              <w:spacing w:after="120"/>
              <w:ind w:left="63" w:right="72"/>
            </w:pPr>
            <w:r w:rsidRPr="005C14AB">
              <w:rPr>
                <w:rFonts w:ascii="Roboto Condensed" w:hAnsi="Roboto Condensed"/>
              </w:rPr>
              <w:t xml:space="preserve">ADJ_AMT </w:t>
            </w:r>
            <w:r w:rsidRPr="005C14AB">
              <w:rPr>
                <w:rFonts w:ascii="Roboto Condensed" w:hAnsi="Roboto Condensed"/>
                <w:i/>
              </w:rPr>
              <w:t>(tính ở B2.1)</w:t>
            </w:r>
          </w:p>
        </w:tc>
        <w:tc>
          <w:tcPr>
            <w:tcW w:w="1890" w:type="dxa"/>
          </w:tcPr>
          <w:p w14:paraId="2621099A" w14:textId="0199CD32" w:rsidR="00F54AF6" w:rsidRPr="002C54C0" w:rsidRDefault="00F54AF6" w:rsidP="00F54AF6">
            <w:pPr>
              <w:spacing w:after="120"/>
              <w:ind w:left="63" w:right="72"/>
            </w:pPr>
            <w:r w:rsidRPr="002C54C0">
              <w:t xml:space="preserve">TOTAL_AMT </w:t>
            </w:r>
            <w:r w:rsidRPr="002C54C0">
              <w:rPr>
                <w:i/>
              </w:rPr>
              <w:t>(tính ở B3)</w:t>
            </w:r>
          </w:p>
        </w:tc>
        <w:tc>
          <w:tcPr>
            <w:tcW w:w="1800" w:type="dxa"/>
          </w:tcPr>
          <w:p w14:paraId="5C7A2D17" w14:textId="77777777" w:rsidR="00F54AF6" w:rsidRPr="002C54C0" w:rsidRDefault="00F54AF6" w:rsidP="00F54AF6">
            <w:pPr>
              <w:spacing w:after="120"/>
              <w:ind w:left="63" w:right="72"/>
            </w:pPr>
            <w:r w:rsidRPr="002C54C0">
              <w:t xml:space="preserve">TOTAL_EXP </w:t>
            </w:r>
            <w:r w:rsidRPr="002C54C0">
              <w:rPr>
                <w:i/>
              </w:rPr>
              <w:t>(tính ở B4)</w:t>
            </w:r>
          </w:p>
        </w:tc>
        <w:tc>
          <w:tcPr>
            <w:tcW w:w="1890" w:type="dxa"/>
          </w:tcPr>
          <w:p w14:paraId="5620A485" w14:textId="77777777" w:rsidR="00F54AF6" w:rsidRPr="002C54C0" w:rsidRDefault="00F54AF6" w:rsidP="00F54AF6">
            <w:pPr>
              <w:spacing w:after="120"/>
              <w:ind w:left="63" w:right="72"/>
            </w:pPr>
            <w:r w:rsidRPr="002C54C0">
              <w:t xml:space="preserve">REST_AMT    </w:t>
            </w:r>
            <w:r w:rsidRPr="002C54C0">
              <w:rPr>
                <w:i/>
              </w:rPr>
              <w:t>(Tính ở B5)</w:t>
            </w:r>
          </w:p>
        </w:tc>
      </w:tr>
    </w:tbl>
    <w:p w14:paraId="6940721D" w14:textId="541E66E1" w:rsidR="00F83B47" w:rsidRDefault="003F07B5" w:rsidP="00CF718E">
      <w:r>
        <w:t xml:space="preserve">Tham khảo câu lệnh SQL lấy thông tin các trường ngân sách : </w:t>
      </w:r>
    </w:p>
    <w:p w14:paraId="021BC4F8" w14:textId="77777777" w:rsidR="003F07B5" w:rsidRPr="003F07B5" w:rsidRDefault="003F07B5" w:rsidP="003F07B5">
      <w:pPr>
        <w:rPr>
          <w:highlight w:val="yellow"/>
        </w:rPr>
      </w:pPr>
      <w:r w:rsidRPr="003F07B5">
        <w:rPr>
          <w:highlight w:val="yellow"/>
        </w:rPr>
        <w:lastRenderedPageBreak/>
        <w:t xml:space="preserve">Select SUM(INITIAL_AMT) + SUM(TOTAL_ADJ) planAmount,SUM(TOTAL_EXP)  useAmount, </w:t>
      </w:r>
    </w:p>
    <w:p w14:paraId="7E600D85" w14:textId="77777777" w:rsidR="003F07B5" w:rsidRPr="003F07B5" w:rsidRDefault="003F07B5" w:rsidP="003F07B5">
      <w:pPr>
        <w:rPr>
          <w:highlight w:val="yellow"/>
        </w:rPr>
      </w:pPr>
      <w:r w:rsidRPr="003F07B5">
        <w:rPr>
          <w:highlight w:val="yellow"/>
        </w:rPr>
        <w:t xml:space="preserve">SUM(INITIAL_AMT) + SUM(TOTAL_ADJ) - SUM(TOTAL_EXP)  remainAmount  </w:t>
      </w:r>
    </w:p>
    <w:p w14:paraId="45F3A6B2" w14:textId="77777777" w:rsidR="003F07B5" w:rsidRPr="003F07B5" w:rsidRDefault="003F07B5" w:rsidP="003F07B5">
      <w:pPr>
        <w:rPr>
          <w:highlight w:val="yellow"/>
        </w:rPr>
      </w:pPr>
      <w:r w:rsidRPr="003F07B5">
        <w:rPr>
          <w:highlight w:val="yellow"/>
        </w:rPr>
        <w:t xml:space="preserve">from ( </w:t>
      </w:r>
    </w:p>
    <w:p w14:paraId="2F4EE37D" w14:textId="77777777" w:rsidR="003F07B5" w:rsidRPr="003F07B5" w:rsidRDefault="003F07B5" w:rsidP="003F07B5">
      <w:pPr>
        <w:rPr>
          <w:highlight w:val="yellow"/>
        </w:rPr>
      </w:pPr>
      <w:r w:rsidRPr="003F07B5">
        <w:rPr>
          <w:highlight w:val="yellow"/>
        </w:rPr>
        <w:t xml:space="preserve">Select nvl(SUM(decode(Q.QUARTER_NO,1,nvl(pll.MONTH_1,0) + nvl(pll.MONTH_2,0) + nvl(pll.MONTH_3,0), </w:t>
      </w:r>
    </w:p>
    <w:p w14:paraId="007A10AD" w14:textId="77777777" w:rsidR="003F07B5" w:rsidRPr="003F07B5" w:rsidRDefault="003F07B5" w:rsidP="003F07B5">
      <w:pPr>
        <w:rPr>
          <w:highlight w:val="yellow"/>
        </w:rPr>
      </w:pPr>
      <w:r w:rsidRPr="003F07B5">
        <w:rPr>
          <w:highlight w:val="yellow"/>
        </w:rPr>
        <w:t xml:space="preserve">2,nvl(pll.MONTH_4,0) + nvl(pll.MONTH_5,0) + nvl(pll.MONTH_6,0), </w:t>
      </w:r>
    </w:p>
    <w:p w14:paraId="65DE5D4A" w14:textId="77777777" w:rsidR="003F07B5" w:rsidRPr="003F07B5" w:rsidRDefault="003F07B5" w:rsidP="003F07B5">
      <w:pPr>
        <w:rPr>
          <w:highlight w:val="yellow"/>
        </w:rPr>
      </w:pPr>
      <w:r w:rsidRPr="003F07B5">
        <w:rPr>
          <w:highlight w:val="yellow"/>
        </w:rPr>
        <w:t xml:space="preserve">3,nvl(pll.MONTH_7,0) + nvl(pll.MONTH_8,0) + nvl(pll.MONTH_9,0), </w:t>
      </w:r>
    </w:p>
    <w:p w14:paraId="1EADD2AD" w14:textId="77777777" w:rsidR="003F07B5" w:rsidRPr="003F07B5" w:rsidRDefault="003F07B5" w:rsidP="003F07B5">
      <w:pPr>
        <w:rPr>
          <w:highlight w:val="yellow"/>
        </w:rPr>
      </w:pPr>
      <w:r w:rsidRPr="003F07B5">
        <w:rPr>
          <w:highlight w:val="yellow"/>
        </w:rPr>
        <w:t xml:space="preserve">4,nvl(pll.MONTH_10,0) + nvl(pll.MONTH_11,0) + nvl(pll.MONTH_12,0) </w:t>
      </w:r>
    </w:p>
    <w:p w14:paraId="0D780048" w14:textId="77777777" w:rsidR="003F07B5" w:rsidRPr="003F07B5" w:rsidRDefault="003F07B5" w:rsidP="003F07B5">
      <w:pPr>
        <w:rPr>
          <w:highlight w:val="yellow"/>
        </w:rPr>
      </w:pPr>
      <w:r w:rsidRPr="003F07B5">
        <w:rPr>
          <w:highlight w:val="yellow"/>
        </w:rPr>
        <w:t xml:space="preserve">) * U.EQV_RATE/ 0.000001),0) INITIAL_AMT,0 TOTAL_ADJ,0 TOTAL_EXP </w:t>
      </w:r>
    </w:p>
    <w:p w14:paraId="4FAF7DEE" w14:textId="77777777" w:rsidR="003F07B5" w:rsidRPr="003F07B5" w:rsidRDefault="003F07B5" w:rsidP="003F07B5">
      <w:pPr>
        <w:rPr>
          <w:highlight w:val="yellow"/>
        </w:rPr>
      </w:pPr>
      <w:r w:rsidRPr="003F07B5">
        <w:rPr>
          <w:highlight w:val="yellow"/>
        </w:rPr>
        <w:t xml:space="preserve">from NS_PLAN pl </w:t>
      </w:r>
    </w:p>
    <w:p w14:paraId="1A7F0102" w14:textId="77777777" w:rsidR="003F07B5" w:rsidRPr="003F07B5" w:rsidRDefault="003F07B5" w:rsidP="003F07B5">
      <w:pPr>
        <w:rPr>
          <w:highlight w:val="yellow"/>
        </w:rPr>
      </w:pPr>
      <w:r w:rsidRPr="003F07B5">
        <w:rPr>
          <w:highlight w:val="yellow"/>
        </w:rPr>
        <w:t xml:space="preserve">inner join NS_PLAN_LINE pll on pl.NS_PLAN_ID = pll.NS_PLAN_ID </w:t>
      </w:r>
    </w:p>
    <w:p w14:paraId="155672A2" w14:textId="77777777" w:rsidR="003F07B5" w:rsidRPr="003F07B5" w:rsidRDefault="003F07B5" w:rsidP="003F07B5">
      <w:pPr>
        <w:rPr>
          <w:highlight w:val="yellow"/>
        </w:rPr>
      </w:pPr>
      <w:r w:rsidRPr="003F07B5">
        <w:rPr>
          <w:highlight w:val="yellow"/>
        </w:rPr>
        <w:t xml:space="preserve">inner join C_DOCUMENT_TYPE cdt on pl.C_DOCUMENT_TYPE_ID = cdt.C_DOCUMENT_TYPE_ID </w:t>
      </w:r>
    </w:p>
    <w:p w14:paraId="30788094" w14:textId="77777777" w:rsidR="003F07B5" w:rsidRPr="003F07B5" w:rsidRDefault="003F07B5" w:rsidP="003F07B5">
      <w:pPr>
        <w:rPr>
          <w:highlight w:val="yellow"/>
        </w:rPr>
      </w:pPr>
      <w:r w:rsidRPr="003F07B5">
        <w:rPr>
          <w:highlight w:val="yellow"/>
        </w:rPr>
        <w:t xml:space="preserve">inner join C_QUARTER q on pl.NS_QUARTER_ID = q.C_QUARTER_ID </w:t>
      </w:r>
    </w:p>
    <w:p w14:paraId="19E96B6F" w14:textId="77777777" w:rsidR="003F07B5" w:rsidRPr="003F07B5" w:rsidRDefault="003F07B5" w:rsidP="003F07B5">
      <w:pPr>
        <w:rPr>
          <w:highlight w:val="yellow"/>
        </w:rPr>
      </w:pPr>
      <w:r w:rsidRPr="003F07B5">
        <w:rPr>
          <w:highlight w:val="yellow"/>
        </w:rPr>
        <w:t xml:space="preserve">left join C_Uom u on u.C_Uom_ID = pl.C_Uom_ID </w:t>
      </w:r>
    </w:p>
    <w:p w14:paraId="2ACB479C" w14:textId="77777777" w:rsidR="003F07B5" w:rsidRPr="003F07B5" w:rsidRDefault="003F07B5" w:rsidP="003F07B5">
      <w:pPr>
        <w:rPr>
          <w:highlight w:val="yellow"/>
        </w:rPr>
      </w:pPr>
      <w:r w:rsidRPr="003F07B5">
        <w:rPr>
          <w:highlight w:val="yellow"/>
        </w:rPr>
        <w:t xml:space="preserve">Where pl.AD_org_ID = :adorgid </w:t>
      </w:r>
    </w:p>
    <w:p w14:paraId="5386EDAF" w14:textId="77777777" w:rsidR="003F07B5" w:rsidRPr="003F07B5" w:rsidRDefault="003F07B5" w:rsidP="003F07B5">
      <w:pPr>
        <w:rPr>
          <w:highlight w:val="yellow"/>
        </w:rPr>
      </w:pPr>
      <w:r w:rsidRPr="003F07B5">
        <w:rPr>
          <w:highlight w:val="yellow"/>
        </w:rPr>
        <w:t xml:space="preserve">and pl.C_DEPARTMENT_ID  = :cdepartmentid </w:t>
      </w:r>
    </w:p>
    <w:p w14:paraId="7A592D62" w14:textId="77777777" w:rsidR="003F07B5" w:rsidRPr="003F07B5" w:rsidRDefault="003F07B5" w:rsidP="003F07B5">
      <w:pPr>
        <w:rPr>
          <w:highlight w:val="yellow"/>
        </w:rPr>
      </w:pPr>
      <w:r w:rsidRPr="003F07B5">
        <w:rPr>
          <w:highlight w:val="yellow"/>
        </w:rPr>
        <w:t xml:space="preserve">and pl.IS_DELETED = 'N' </w:t>
      </w:r>
    </w:p>
    <w:p w14:paraId="4A2F0E80" w14:textId="77777777" w:rsidR="003F07B5" w:rsidRPr="003F07B5" w:rsidRDefault="003F07B5" w:rsidP="003F07B5">
      <w:pPr>
        <w:rPr>
          <w:highlight w:val="yellow"/>
        </w:rPr>
      </w:pPr>
      <w:r w:rsidRPr="003F07B5">
        <w:rPr>
          <w:highlight w:val="yellow"/>
        </w:rPr>
        <w:t xml:space="preserve">and pll.IS_DELETED = 'N' </w:t>
      </w:r>
    </w:p>
    <w:p w14:paraId="0A4C0EC2" w14:textId="77777777" w:rsidR="003F07B5" w:rsidRPr="003F07B5" w:rsidRDefault="003F07B5" w:rsidP="003F07B5">
      <w:pPr>
        <w:rPr>
          <w:highlight w:val="yellow"/>
        </w:rPr>
      </w:pPr>
      <w:r w:rsidRPr="003F07B5">
        <w:rPr>
          <w:highlight w:val="yellow"/>
        </w:rPr>
        <w:t xml:space="preserve">and cdt.Value = 'KHQ' </w:t>
      </w:r>
    </w:p>
    <w:p w14:paraId="22DEDC2E" w14:textId="77777777" w:rsidR="003F07B5" w:rsidRPr="003F07B5" w:rsidRDefault="003F07B5" w:rsidP="003F07B5">
      <w:pPr>
        <w:rPr>
          <w:highlight w:val="yellow"/>
        </w:rPr>
      </w:pPr>
      <w:r w:rsidRPr="003F07B5">
        <w:rPr>
          <w:highlight w:val="yellow"/>
        </w:rPr>
        <w:t xml:space="preserve">and trunc(Q.START_DATE) &lt;= :transdate </w:t>
      </w:r>
    </w:p>
    <w:p w14:paraId="5AB190EC" w14:textId="77777777" w:rsidR="003F07B5" w:rsidRPr="003F07B5" w:rsidRDefault="003F07B5" w:rsidP="003F07B5">
      <w:pPr>
        <w:rPr>
          <w:highlight w:val="yellow"/>
        </w:rPr>
      </w:pPr>
      <w:r w:rsidRPr="003F07B5">
        <w:rPr>
          <w:highlight w:val="yellow"/>
        </w:rPr>
        <w:t xml:space="preserve">and trunc(Q.END_DATE) &gt;= :transdate </w:t>
      </w:r>
    </w:p>
    <w:p w14:paraId="6911A11F" w14:textId="77777777" w:rsidR="003F07B5" w:rsidRPr="003F07B5" w:rsidRDefault="003F07B5" w:rsidP="003F07B5">
      <w:pPr>
        <w:rPr>
          <w:highlight w:val="yellow"/>
        </w:rPr>
      </w:pPr>
      <w:r w:rsidRPr="003F07B5">
        <w:rPr>
          <w:highlight w:val="yellow"/>
        </w:rPr>
        <w:t xml:space="preserve">and PL.APPROVED_STATUS = 'AP' </w:t>
      </w:r>
    </w:p>
    <w:p w14:paraId="645F17F9" w14:textId="77777777" w:rsidR="003F07B5" w:rsidRPr="003F07B5" w:rsidRDefault="003F07B5" w:rsidP="003F07B5">
      <w:pPr>
        <w:rPr>
          <w:highlight w:val="yellow"/>
        </w:rPr>
      </w:pPr>
      <w:r w:rsidRPr="003F07B5">
        <w:rPr>
          <w:highlight w:val="yellow"/>
        </w:rPr>
        <w:t xml:space="preserve">and PL.VERSION_NO = 1 </w:t>
      </w:r>
    </w:p>
    <w:p w14:paraId="2F279302" w14:textId="77777777" w:rsidR="003F07B5" w:rsidRPr="003F07B5" w:rsidRDefault="003F07B5" w:rsidP="003F07B5">
      <w:pPr>
        <w:rPr>
          <w:highlight w:val="yellow"/>
        </w:rPr>
      </w:pPr>
      <w:r w:rsidRPr="003F07B5">
        <w:rPr>
          <w:highlight w:val="yellow"/>
        </w:rPr>
        <w:lastRenderedPageBreak/>
        <w:t xml:space="preserve">and pll.C_ACTIVITY1_ID  = (Select Parent_ID from C_ACTIVITY Where C_ACTIVITY_ID = :cactivityid) </w:t>
      </w:r>
    </w:p>
    <w:p w14:paraId="1C3F8E9E" w14:textId="77777777" w:rsidR="003F07B5" w:rsidRPr="003F07B5" w:rsidRDefault="003F07B5" w:rsidP="003F07B5">
      <w:pPr>
        <w:rPr>
          <w:highlight w:val="yellow"/>
        </w:rPr>
      </w:pPr>
      <w:r w:rsidRPr="003F07B5">
        <w:rPr>
          <w:highlight w:val="yellow"/>
        </w:rPr>
        <w:t xml:space="preserve">UNION ALL </w:t>
      </w:r>
    </w:p>
    <w:p w14:paraId="4D4F0389" w14:textId="77777777" w:rsidR="003F07B5" w:rsidRPr="003F07B5" w:rsidRDefault="003F07B5" w:rsidP="003F07B5">
      <w:pPr>
        <w:rPr>
          <w:highlight w:val="yellow"/>
        </w:rPr>
      </w:pPr>
      <w:r w:rsidRPr="003F07B5">
        <w:rPr>
          <w:highlight w:val="yellow"/>
        </w:rPr>
        <w:t xml:space="preserve">Select 0 INITIAL_AMT,nvl(SUM(decode(to_char(PE.START_DATE,'Q'),1,nvl(mcl.MONTH1,0) + nvl(mcl.MONTH2,0) + nvl(mcl.MONTH3,0), </w:t>
      </w:r>
    </w:p>
    <w:p w14:paraId="6B478B30" w14:textId="77777777" w:rsidR="003F07B5" w:rsidRPr="003F07B5" w:rsidRDefault="003F07B5" w:rsidP="003F07B5">
      <w:pPr>
        <w:rPr>
          <w:highlight w:val="yellow"/>
        </w:rPr>
      </w:pPr>
      <w:r w:rsidRPr="003F07B5">
        <w:rPr>
          <w:highlight w:val="yellow"/>
        </w:rPr>
        <w:t xml:space="preserve">2,nvl(mcl.MONTH4,0) + nvl(mcl.MONTH5,0) + nvl(mcl.MONTH6,0), </w:t>
      </w:r>
    </w:p>
    <w:p w14:paraId="32B3AA46" w14:textId="77777777" w:rsidR="003F07B5" w:rsidRPr="003F07B5" w:rsidRDefault="003F07B5" w:rsidP="003F07B5">
      <w:pPr>
        <w:rPr>
          <w:highlight w:val="yellow"/>
        </w:rPr>
      </w:pPr>
      <w:r w:rsidRPr="003F07B5">
        <w:rPr>
          <w:highlight w:val="yellow"/>
        </w:rPr>
        <w:t xml:space="preserve">3,nvl(mcl.MONTH7,0) + nvl(mcl.MONTH8,0) + nvl(mcl.MONTH9,0), </w:t>
      </w:r>
    </w:p>
    <w:p w14:paraId="31980065" w14:textId="77777777" w:rsidR="003F07B5" w:rsidRPr="003F07B5" w:rsidRDefault="003F07B5" w:rsidP="003F07B5">
      <w:pPr>
        <w:rPr>
          <w:highlight w:val="yellow"/>
        </w:rPr>
      </w:pPr>
      <w:r w:rsidRPr="003F07B5">
        <w:rPr>
          <w:highlight w:val="yellow"/>
        </w:rPr>
        <w:t xml:space="preserve">4,nvl(mcl.MONTH10,0) + nvl(mcl.MONTH11,0) + nvl(mcl.MONTH12,0) </w:t>
      </w:r>
    </w:p>
    <w:p w14:paraId="2F53E8AD" w14:textId="77777777" w:rsidR="003F07B5" w:rsidRPr="003F07B5" w:rsidRDefault="003F07B5" w:rsidP="003F07B5">
      <w:pPr>
        <w:rPr>
          <w:highlight w:val="yellow"/>
        </w:rPr>
      </w:pPr>
      <w:r w:rsidRPr="003F07B5">
        <w:rPr>
          <w:highlight w:val="yellow"/>
        </w:rPr>
        <w:t xml:space="preserve">) * U.EQV_RATE/ 0.000001),0) TOTAL_ADJ,0 TOTAL_EXP </w:t>
      </w:r>
    </w:p>
    <w:p w14:paraId="4112015A" w14:textId="77777777" w:rsidR="003F07B5" w:rsidRPr="003F07B5" w:rsidRDefault="003F07B5" w:rsidP="003F07B5">
      <w:pPr>
        <w:rPr>
          <w:highlight w:val="yellow"/>
        </w:rPr>
      </w:pPr>
      <w:r w:rsidRPr="003F07B5">
        <w:rPr>
          <w:highlight w:val="yellow"/>
        </w:rPr>
        <w:t xml:space="preserve">from QT_C_MONTH_CONTRACT mc  </w:t>
      </w:r>
    </w:p>
    <w:p w14:paraId="6ACA9EA1" w14:textId="77777777" w:rsidR="003F07B5" w:rsidRPr="003F07B5" w:rsidRDefault="003F07B5" w:rsidP="003F07B5">
      <w:pPr>
        <w:rPr>
          <w:highlight w:val="yellow"/>
        </w:rPr>
      </w:pPr>
      <w:r w:rsidRPr="003F07B5">
        <w:rPr>
          <w:highlight w:val="yellow"/>
        </w:rPr>
        <w:t xml:space="preserve">inner join QT_C_MONTH_CONTRACT_DETAIL mcl on mc.QT_C_MONTH_CONTRACT_ID = mcl.QT_C_MONTH_CONTRACT_ID </w:t>
      </w:r>
    </w:p>
    <w:p w14:paraId="7A346485" w14:textId="77777777" w:rsidR="003F07B5" w:rsidRPr="003F07B5" w:rsidRDefault="003F07B5" w:rsidP="003F07B5">
      <w:pPr>
        <w:rPr>
          <w:highlight w:val="yellow"/>
        </w:rPr>
      </w:pPr>
      <w:r w:rsidRPr="003F07B5">
        <w:rPr>
          <w:highlight w:val="yellow"/>
        </w:rPr>
        <w:t xml:space="preserve">inner join C_PERIOD pe on pe.C_PERIOD_ID = MCL.C_PERIOD_ID </w:t>
      </w:r>
    </w:p>
    <w:p w14:paraId="47014105" w14:textId="77777777" w:rsidR="003F07B5" w:rsidRPr="003F07B5" w:rsidRDefault="003F07B5" w:rsidP="003F07B5">
      <w:pPr>
        <w:rPr>
          <w:highlight w:val="yellow"/>
        </w:rPr>
      </w:pPr>
      <w:r w:rsidRPr="003F07B5">
        <w:rPr>
          <w:highlight w:val="yellow"/>
        </w:rPr>
        <w:t xml:space="preserve">left join C_Uom u on u.C_Uom_ID = mc.C_Uom_ID </w:t>
      </w:r>
    </w:p>
    <w:p w14:paraId="16283CA7" w14:textId="77777777" w:rsidR="003F07B5" w:rsidRPr="003F07B5" w:rsidRDefault="003F07B5" w:rsidP="003F07B5">
      <w:pPr>
        <w:rPr>
          <w:highlight w:val="yellow"/>
        </w:rPr>
      </w:pPr>
      <w:r w:rsidRPr="003F07B5">
        <w:rPr>
          <w:highlight w:val="yellow"/>
        </w:rPr>
        <w:t xml:space="preserve">INNER join C_YEAR y on y.C_YEAR_ID = mc.C_YEAR_ID </w:t>
      </w:r>
    </w:p>
    <w:p w14:paraId="20AB925C" w14:textId="77777777" w:rsidR="003F07B5" w:rsidRPr="003F07B5" w:rsidRDefault="003F07B5" w:rsidP="003F07B5">
      <w:pPr>
        <w:rPr>
          <w:highlight w:val="yellow"/>
        </w:rPr>
      </w:pPr>
      <w:r w:rsidRPr="003F07B5">
        <w:rPr>
          <w:highlight w:val="yellow"/>
        </w:rPr>
        <w:t xml:space="preserve">Where trunc(y.START_DATE)  = trunc(:transdate,'YYYY') </w:t>
      </w:r>
    </w:p>
    <w:p w14:paraId="711A9608" w14:textId="77777777" w:rsidR="003F07B5" w:rsidRPr="003F07B5" w:rsidRDefault="003F07B5" w:rsidP="003F07B5">
      <w:pPr>
        <w:rPr>
          <w:highlight w:val="yellow"/>
        </w:rPr>
      </w:pPr>
      <w:r w:rsidRPr="003F07B5">
        <w:rPr>
          <w:highlight w:val="yellow"/>
        </w:rPr>
        <w:t xml:space="preserve">and mc.IS_DELETED = 'N' </w:t>
      </w:r>
    </w:p>
    <w:p w14:paraId="23FA9D1B" w14:textId="77777777" w:rsidR="003F07B5" w:rsidRPr="003F07B5" w:rsidRDefault="003F07B5" w:rsidP="003F07B5">
      <w:pPr>
        <w:rPr>
          <w:highlight w:val="yellow"/>
        </w:rPr>
      </w:pPr>
      <w:r w:rsidRPr="003F07B5">
        <w:rPr>
          <w:highlight w:val="yellow"/>
        </w:rPr>
        <w:t xml:space="preserve">and mcl.IS_DELETED = 'N' </w:t>
      </w:r>
    </w:p>
    <w:p w14:paraId="6069D35F" w14:textId="77777777" w:rsidR="003F07B5" w:rsidRPr="003F07B5" w:rsidRDefault="003F07B5" w:rsidP="003F07B5">
      <w:pPr>
        <w:rPr>
          <w:highlight w:val="yellow"/>
        </w:rPr>
      </w:pPr>
      <w:r w:rsidRPr="003F07B5">
        <w:rPr>
          <w:highlight w:val="yellow"/>
        </w:rPr>
        <w:t xml:space="preserve">and mc.DOCSTATUS2 = 'AP' </w:t>
      </w:r>
    </w:p>
    <w:p w14:paraId="56DED70D" w14:textId="77777777" w:rsidR="003F07B5" w:rsidRPr="003F07B5" w:rsidRDefault="003F07B5" w:rsidP="003F07B5">
      <w:pPr>
        <w:rPr>
          <w:highlight w:val="yellow"/>
        </w:rPr>
      </w:pPr>
      <w:r w:rsidRPr="003F07B5">
        <w:rPr>
          <w:highlight w:val="yellow"/>
        </w:rPr>
        <w:t xml:space="preserve">and mc.C_DEPARTMENT_ID  = :cdepartmentid </w:t>
      </w:r>
    </w:p>
    <w:p w14:paraId="3DECEB02" w14:textId="77777777" w:rsidR="003F07B5" w:rsidRPr="003F07B5" w:rsidRDefault="003F07B5" w:rsidP="003F07B5">
      <w:pPr>
        <w:rPr>
          <w:highlight w:val="yellow"/>
        </w:rPr>
      </w:pPr>
      <w:r w:rsidRPr="003F07B5">
        <w:rPr>
          <w:highlight w:val="yellow"/>
        </w:rPr>
        <w:t xml:space="preserve">and trunc(PE.START_DATE) between trunc(:transdate,'Q') and add_months(trunc(:transdate,'Q'),3) -1 </w:t>
      </w:r>
    </w:p>
    <w:p w14:paraId="45008B09" w14:textId="77777777" w:rsidR="003F07B5" w:rsidRPr="003F07B5" w:rsidRDefault="003F07B5" w:rsidP="003F07B5">
      <w:pPr>
        <w:rPr>
          <w:highlight w:val="yellow"/>
        </w:rPr>
      </w:pPr>
      <w:r w:rsidRPr="003F07B5">
        <w:rPr>
          <w:highlight w:val="yellow"/>
        </w:rPr>
        <w:t xml:space="preserve">and (mcl.C_ACTIVITY1_ID = (Select PARENT_ID from C_ACTIVITY Where C_ACTIVITY_ID =  :cactivityid) OR mcl.C_ACTIVITY1_ID = :cactivityid) </w:t>
      </w:r>
    </w:p>
    <w:p w14:paraId="40E2B3E8" w14:textId="77777777" w:rsidR="003F07B5" w:rsidRPr="003F07B5" w:rsidRDefault="003F07B5" w:rsidP="003F07B5">
      <w:pPr>
        <w:rPr>
          <w:highlight w:val="yellow"/>
        </w:rPr>
      </w:pPr>
      <w:r w:rsidRPr="003F07B5">
        <w:rPr>
          <w:highlight w:val="yellow"/>
        </w:rPr>
        <w:t xml:space="preserve">UNION ALL </w:t>
      </w:r>
    </w:p>
    <w:p w14:paraId="541CAABD" w14:textId="77777777" w:rsidR="003F07B5" w:rsidRPr="003F07B5" w:rsidRDefault="003F07B5" w:rsidP="003F07B5">
      <w:pPr>
        <w:rPr>
          <w:highlight w:val="yellow"/>
        </w:rPr>
      </w:pPr>
      <w:r w:rsidRPr="003F07B5">
        <w:rPr>
          <w:highlight w:val="yellow"/>
        </w:rPr>
        <w:lastRenderedPageBreak/>
        <w:t xml:space="preserve">Select 0 INITIAL_AMT,0 TOTAL_ADJ,nvl(SUM(stl.Approved_Before_Tax_Amount),0) TOTAL_EXP  </w:t>
      </w:r>
    </w:p>
    <w:p w14:paraId="6ACEFE3B" w14:textId="77777777" w:rsidR="003F07B5" w:rsidRPr="003F07B5" w:rsidRDefault="003F07B5" w:rsidP="003F07B5">
      <w:pPr>
        <w:rPr>
          <w:highlight w:val="yellow"/>
        </w:rPr>
      </w:pPr>
      <w:r w:rsidRPr="003F07B5">
        <w:rPr>
          <w:highlight w:val="yellow"/>
        </w:rPr>
        <w:t xml:space="preserve">from C_STATEMENT st </w:t>
      </w:r>
    </w:p>
    <w:p w14:paraId="21FC1B04" w14:textId="77777777" w:rsidR="003F07B5" w:rsidRPr="003F07B5" w:rsidRDefault="003F07B5" w:rsidP="003F07B5">
      <w:pPr>
        <w:rPr>
          <w:highlight w:val="yellow"/>
        </w:rPr>
      </w:pPr>
      <w:r w:rsidRPr="003F07B5">
        <w:rPr>
          <w:highlight w:val="yellow"/>
        </w:rPr>
        <w:t xml:space="preserve">inner join C_STATEMENT_LINE stl on st.C_STATEMENT_ID = stl.C_STATEMENT_ID </w:t>
      </w:r>
    </w:p>
    <w:p w14:paraId="5FA52C69" w14:textId="77777777" w:rsidR="003F07B5" w:rsidRPr="003F07B5" w:rsidRDefault="003F07B5" w:rsidP="003F07B5">
      <w:pPr>
        <w:rPr>
          <w:highlight w:val="yellow"/>
        </w:rPr>
      </w:pPr>
      <w:r w:rsidRPr="003F07B5">
        <w:rPr>
          <w:highlight w:val="yellow"/>
        </w:rPr>
        <w:t xml:space="preserve">INNER join C_ACTIVITY ac on ac.C_ACTIVITY_ID = stl.C_ACTIVITY_ID </w:t>
      </w:r>
    </w:p>
    <w:p w14:paraId="5EA5AEAE" w14:textId="77777777" w:rsidR="003F07B5" w:rsidRPr="003F07B5" w:rsidRDefault="003F07B5" w:rsidP="003F07B5">
      <w:pPr>
        <w:rPr>
          <w:highlight w:val="yellow"/>
        </w:rPr>
      </w:pPr>
      <w:r w:rsidRPr="003F07B5">
        <w:rPr>
          <w:highlight w:val="yellow"/>
        </w:rPr>
        <w:t xml:space="preserve">WHere ST.TRANS_DATE between trunc(:transdate,'Q') and add_months(trunc(:transdate,'Q'),3) -1 </w:t>
      </w:r>
    </w:p>
    <w:p w14:paraId="152B30B1" w14:textId="77777777" w:rsidR="003F07B5" w:rsidRPr="003F07B5" w:rsidRDefault="003F07B5" w:rsidP="003F07B5">
      <w:pPr>
        <w:rPr>
          <w:highlight w:val="yellow"/>
        </w:rPr>
      </w:pPr>
      <w:r w:rsidRPr="003F07B5">
        <w:rPr>
          <w:highlight w:val="yellow"/>
        </w:rPr>
        <w:t xml:space="preserve">and APPROVE_STATUS = 1 </w:t>
      </w:r>
    </w:p>
    <w:p w14:paraId="34F7A3DC" w14:textId="77777777" w:rsidR="003F07B5" w:rsidRPr="003F07B5" w:rsidRDefault="003F07B5" w:rsidP="003F07B5">
      <w:pPr>
        <w:rPr>
          <w:highlight w:val="yellow"/>
        </w:rPr>
      </w:pPr>
      <w:r w:rsidRPr="003F07B5">
        <w:rPr>
          <w:highlight w:val="yellow"/>
        </w:rPr>
        <w:t xml:space="preserve">and st.AD_ORG_ID = :adorgid </w:t>
      </w:r>
    </w:p>
    <w:p w14:paraId="1B55F32F" w14:textId="77777777" w:rsidR="003F07B5" w:rsidRPr="003F07B5" w:rsidRDefault="003F07B5" w:rsidP="003F07B5">
      <w:pPr>
        <w:rPr>
          <w:highlight w:val="yellow"/>
        </w:rPr>
      </w:pPr>
      <w:r w:rsidRPr="003F07B5">
        <w:rPr>
          <w:highlight w:val="yellow"/>
        </w:rPr>
        <w:t xml:space="preserve">and st.C_CONTROL_DEPARTMENT_ID = :cdepartmentid </w:t>
      </w:r>
    </w:p>
    <w:p w14:paraId="4B5F17C2" w14:textId="77777777" w:rsidR="003F07B5" w:rsidRPr="003F07B5" w:rsidRDefault="003F07B5" w:rsidP="003F07B5">
      <w:pPr>
        <w:rPr>
          <w:highlight w:val="yellow"/>
        </w:rPr>
      </w:pPr>
      <w:r w:rsidRPr="003F07B5">
        <w:rPr>
          <w:highlight w:val="yellow"/>
        </w:rPr>
        <w:t xml:space="preserve">and SIGNERSTATUS not in (1,2,4) </w:t>
      </w:r>
    </w:p>
    <w:p w14:paraId="1A1F4479" w14:textId="77777777" w:rsidR="003F07B5" w:rsidRPr="003F07B5" w:rsidRDefault="003F07B5" w:rsidP="003F07B5">
      <w:pPr>
        <w:rPr>
          <w:highlight w:val="yellow"/>
        </w:rPr>
      </w:pPr>
      <w:r w:rsidRPr="003F07B5">
        <w:rPr>
          <w:highlight w:val="yellow"/>
        </w:rPr>
        <w:t>and (AC.PARENT_ID = (Select PARENT_ID from C_ACTIVITY Where C_ACTIVITY_ID =  :cactivityid) OR ac.C_ACTIVITY_ID = :cactivityid )</w:t>
      </w:r>
    </w:p>
    <w:p w14:paraId="3C928503" w14:textId="77777777" w:rsidR="003F07B5" w:rsidRPr="003F07B5" w:rsidRDefault="003F07B5" w:rsidP="003F07B5">
      <w:pPr>
        <w:rPr>
          <w:highlight w:val="yellow"/>
        </w:rPr>
      </w:pPr>
      <w:r w:rsidRPr="003F07B5">
        <w:rPr>
          <w:highlight w:val="yellow"/>
        </w:rPr>
        <w:t xml:space="preserve">and ST.IS_DELETED = 'N' </w:t>
      </w:r>
    </w:p>
    <w:p w14:paraId="5C05A0A0" w14:textId="77777777" w:rsidR="003F07B5" w:rsidRPr="003F07B5" w:rsidRDefault="003F07B5" w:rsidP="003F07B5">
      <w:pPr>
        <w:rPr>
          <w:highlight w:val="yellow"/>
        </w:rPr>
      </w:pPr>
      <w:r w:rsidRPr="003F07B5">
        <w:rPr>
          <w:highlight w:val="yellow"/>
        </w:rPr>
        <w:t xml:space="preserve">and stl.IS_DELETED = 'N' </w:t>
      </w:r>
    </w:p>
    <w:p w14:paraId="5EF0007A" w14:textId="77777777" w:rsidR="003F07B5" w:rsidRPr="003F07B5" w:rsidRDefault="003F07B5" w:rsidP="003F07B5">
      <w:pPr>
        <w:rPr>
          <w:highlight w:val="yellow"/>
        </w:rPr>
      </w:pPr>
      <w:r w:rsidRPr="003F07B5">
        <w:rPr>
          <w:highlight w:val="yellow"/>
        </w:rPr>
        <w:t xml:space="preserve">and stl.C_BUDGET_ID  = 2 </w:t>
      </w:r>
    </w:p>
    <w:p w14:paraId="384F26CE" w14:textId="77777777" w:rsidR="003F07B5" w:rsidRPr="003F07B5" w:rsidRDefault="003F07B5" w:rsidP="003F07B5">
      <w:pPr>
        <w:rPr>
          <w:highlight w:val="yellow"/>
        </w:rPr>
      </w:pPr>
      <w:r w:rsidRPr="003F07B5">
        <w:rPr>
          <w:highlight w:val="yellow"/>
        </w:rPr>
        <w:t xml:space="preserve">and stl.DIRECT_RELEASE  = 'N' </w:t>
      </w:r>
    </w:p>
    <w:p w14:paraId="4F90888C" w14:textId="77777777" w:rsidR="003F07B5" w:rsidRPr="003F07B5" w:rsidRDefault="003F07B5" w:rsidP="003F07B5">
      <w:pPr>
        <w:rPr>
          <w:highlight w:val="yellow"/>
        </w:rPr>
      </w:pPr>
      <w:r w:rsidRPr="003F07B5">
        <w:rPr>
          <w:highlight w:val="yellow"/>
        </w:rPr>
        <w:t xml:space="preserve">UNION ALL </w:t>
      </w:r>
    </w:p>
    <w:p w14:paraId="76D34949" w14:textId="77777777" w:rsidR="003F07B5" w:rsidRPr="003F07B5" w:rsidRDefault="003F07B5" w:rsidP="003F07B5">
      <w:pPr>
        <w:rPr>
          <w:highlight w:val="yellow"/>
        </w:rPr>
      </w:pPr>
      <w:r w:rsidRPr="003F07B5">
        <w:rPr>
          <w:highlight w:val="yellow"/>
        </w:rPr>
        <w:t xml:space="preserve">Select 0 INITIAL_AMT,0 TOTAL_ADJ,nvl(SUM(stl.Approved_Before_Tax_Amount),0) TOTAL_EXP  </w:t>
      </w:r>
    </w:p>
    <w:p w14:paraId="22AF5AF9" w14:textId="77777777" w:rsidR="003F07B5" w:rsidRPr="003F07B5" w:rsidRDefault="003F07B5" w:rsidP="003F07B5">
      <w:pPr>
        <w:rPr>
          <w:highlight w:val="yellow"/>
        </w:rPr>
      </w:pPr>
      <w:r w:rsidRPr="003F07B5">
        <w:rPr>
          <w:highlight w:val="yellow"/>
        </w:rPr>
        <w:t xml:space="preserve">from C_STATEMENT st </w:t>
      </w:r>
    </w:p>
    <w:p w14:paraId="3C41DA33" w14:textId="77777777" w:rsidR="003F07B5" w:rsidRPr="003F07B5" w:rsidRDefault="003F07B5" w:rsidP="003F07B5">
      <w:pPr>
        <w:rPr>
          <w:highlight w:val="yellow"/>
        </w:rPr>
      </w:pPr>
      <w:r w:rsidRPr="003F07B5">
        <w:rPr>
          <w:highlight w:val="yellow"/>
        </w:rPr>
        <w:t xml:space="preserve">inner join C_STATEMENT_LINE stl on st.C_STATEMENT_ID = stl.C_STATEMENT_ID </w:t>
      </w:r>
    </w:p>
    <w:p w14:paraId="455CA4E7" w14:textId="77777777" w:rsidR="003F07B5" w:rsidRPr="003F07B5" w:rsidRDefault="003F07B5" w:rsidP="003F07B5">
      <w:pPr>
        <w:rPr>
          <w:highlight w:val="yellow"/>
        </w:rPr>
      </w:pPr>
      <w:r w:rsidRPr="003F07B5">
        <w:rPr>
          <w:highlight w:val="yellow"/>
        </w:rPr>
        <w:t xml:space="preserve">INNER join C_ACTIVITY ac on ac.C_ACTIVITY_ID = stl.C_ACTIVITY_ID </w:t>
      </w:r>
    </w:p>
    <w:p w14:paraId="0E2F0B9C" w14:textId="77777777" w:rsidR="003F07B5" w:rsidRPr="003F07B5" w:rsidRDefault="003F07B5" w:rsidP="003F07B5">
      <w:pPr>
        <w:rPr>
          <w:highlight w:val="yellow"/>
        </w:rPr>
      </w:pPr>
      <w:r w:rsidRPr="003F07B5">
        <w:rPr>
          <w:highlight w:val="yellow"/>
        </w:rPr>
        <w:t xml:space="preserve">WHere st.c_statement_ID  = :cstatementid </w:t>
      </w:r>
    </w:p>
    <w:p w14:paraId="3DDD2368" w14:textId="77777777" w:rsidR="003F07B5" w:rsidRPr="003F07B5" w:rsidRDefault="003F07B5" w:rsidP="003F07B5">
      <w:pPr>
        <w:rPr>
          <w:highlight w:val="yellow"/>
        </w:rPr>
      </w:pPr>
      <w:r w:rsidRPr="003F07B5">
        <w:rPr>
          <w:highlight w:val="yellow"/>
        </w:rPr>
        <w:t xml:space="preserve">AND stl.c_statement_line_ID != :cstatementlineid  </w:t>
      </w:r>
      <w:r w:rsidRPr="003F07B5">
        <w:rPr>
          <w:highlight w:val="yellow"/>
        </w:rPr>
        <w:tab/>
      </w:r>
      <w:r w:rsidRPr="003F07B5">
        <w:rPr>
          <w:highlight w:val="yellow"/>
        </w:rPr>
        <w:tab/>
      </w:r>
    </w:p>
    <w:p w14:paraId="67A42E69" w14:textId="77777777" w:rsidR="003F07B5" w:rsidRPr="003F07B5" w:rsidRDefault="003F07B5" w:rsidP="003F07B5">
      <w:pPr>
        <w:rPr>
          <w:highlight w:val="yellow"/>
        </w:rPr>
      </w:pPr>
      <w:r w:rsidRPr="003F07B5">
        <w:rPr>
          <w:highlight w:val="yellow"/>
        </w:rPr>
        <w:lastRenderedPageBreak/>
        <w:t>and (AC.PARENT_ID = (Select PARENT_ID from C_ACTIVITY Where C_ACTIVITY_ID =  :cactivityid) OR ac.C_ACTIVITY_ID = :cactivityid )</w:t>
      </w:r>
    </w:p>
    <w:p w14:paraId="209565FC" w14:textId="77777777" w:rsidR="003F07B5" w:rsidRPr="003F07B5" w:rsidRDefault="003F07B5" w:rsidP="003F07B5">
      <w:pPr>
        <w:rPr>
          <w:highlight w:val="yellow"/>
        </w:rPr>
      </w:pPr>
      <w:r w:rsidRPr="003F07B5">
        <w:rPr>
          <w:highlight w:val="yellow"/>
        </w:rPr>
        <w:t xml:space="preserve">and stl.C_BUDGET_ID  = 2 </w:t>
      </w:r>
    </w:p>
    <w:p w14:paraId="1E764758" w14:textId="77777777" w:rsidR="003F07B5" w:rsidRPr="003F07B5" w:rsidRDefault="003F07B5" w:rsidP="003F07B5">
      <w:pPr>
        <w:rPr>
          <w:highlight w:val="yellow"/>
        </w:rPr>
      </w:pPr>
      <w:r w:rsidRPr="003F07B5">
        <w:rPr>
          <w:highlight w:val="yellow"/>
        </w:rPr>
        <w:t xml:space="preserve">and stl.DIRECT_RELEASE  = 'N' </w:t>
      </w:r>
    </w:p>
    <w:p w14:paraId="3A9BC9CB" w14:textId="77777777" w:rsidR="003F07B5" w:rsidRPr="003F07B5" w:rsidRDefault="003F07B5" w:rsidP="003F07B5">
      <w:pPr>
        <w:rPr>
          <w:highlight w:val="yellow"/>
        </w:rPr>
      </w:pPr>
      <w:r w:rsidRPr="003F07B5">
        <w:rPr>
          <w:highlight w:val="yellow"/>
        </w:rPr>
        <w:t xml:space="preserve">and ST.IS_DELETED = 'N' </w:t>
      </w:r>
    </w:p>
    <w:p w14:paraId="2D5D99CF" w14:textId="05994DE3" w:rsidR="003F07B5" w:rsidRPr="00BB7960" w:rsidRDefault="003F07B5" w:rsidP="003F07B5">
      <w:r w:rsidRPr="003F07B5">
        <w:rPr>
          <w:highlight w:val="yellow"/>
        </w:rPr>
        <w:t>and stl.IS_DELETED = 'N' and stl.C_BUDGET_ID  = 2  and stl.DIRECT_RELEASE  = 'N' );</w:t>
      </w:r>
    </w:p>
    <w:p w14:paraId="6866B3C0" w14:textId="77777777" w:rsidR="00F83B47" w:rsidRDefault="00F83B47" w:rsidP="00CF718E">
      <w:pPr>
        <w:pStyle w:val="Heading7"/>
        <w:rPr>
          <w:rFonts w:ascii="Times New Roman" w:hAnsi="Times New Roman"/>
          <w:i/>
          <w:sz w:val="24"/>
        </w:rPr>
      </w:pPr>
      <w:r w:rsidRPr="00A71A99">
        <w:rPr>
          <w:rFonts w:ascii="Times New Roman" w:hAnsi="Times New Roman"/>
          <w:i/>
          <w:sz w:val="24"/>
        </w:rPr>
        <w:t>INITIAL_AMT (B1)</w:t>
      </w:r>
    </w:p>
    <w:p w14:paraId="470AB832" w14:textId="77777777" w:rsidR="00F83B47" w:rsidRDefault="00F83B47" w:rsidP="00CF718E">
      <w:pPr>
        <w:rPr>
          <w:b/>
          <w:i/>
        </w:rPr>
      </w:pPr>
      <w:r w:rsidRPr="002C54C0">
        <w:rPr>
          <w:b/>
          <w:i/>
        </w:rPr>
        <w:t>Tìm kiếm các bản ghi NS_PLAN_ID thỏa mãn:</w:t>
      </w:r>
    </w:p>
    <w:p w14:paraId="01494224"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AD_ORG_ID = C_STATEMENT.AD_Org_ID</w:t>
      </w:r>
    </w:p>
    <w:p w14:paraId="727B08BC"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C_DEPARTMENT_ID = C_STATEMENT.C_Control_Department_ID</w:t>
      </w:r>
    </w:p>
    <w:p w14:paraId="750B1433"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C_DOCUMENT_TYPE.Value = ‘KHQ’</w:t>
      </w:r>
    </w:p>
    <w:p w14:paraId="4512D04E"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NS_QUARTER_ID từ bảng C_QUARTER thỏa mãn có C_QUARTER.Start_Date ≤ C_STATEMENT.Trans_Date ≤ C_QUARTER.End_Date</w:t>
      </w:r>
    </w:p>
    <w:p w14:paraId="7DCE09D6"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APPROVED_STATUS = ‘AP’</w:t>
      </w:r>
    </w:p>
    <w:p w14:paraId="645C5E36"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VERSION_NO = 1</w:t>
      </w:r>
    </w:p>
    <w:p w14:paraId="4697270B" w14:textId="77777777" w:rsidR="00F83B47" w:rsidRPr="00A71A99" w:rsidRDefault="00F83B47" w:rsidP="00CF718E">
      <w:pPr>
        <w:pStyle w:val="Sothutu-1so"/>
        <w:spacing w:before="120" w:after="120" w:line="360" w:lineRule="auto"/>
        <w:ind w:left="-34"/>
        <w:jc w:val="left"/>
        <w:rPr>
          <w:szCs w:val="22"/>
        </w:rPr>
      </w:pPr>
      <w:r w:rsidRPr="00A71A99">
        <w:rPr>
          <w:szCs w:val="22"/>
        </w:rPr>
        <w:t>Tìm kiếm các bản ghi NS_PLAN_LINE_ID thỏa mãn:</w:t>
      </w:r>
    </w:p>
    <w:p w14:paraId="2FC19A47"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Gắn với NS_PLAN_ID được tìm thấy ở trên</w:t>
      </w:r>
    </w:p>
    <w:p w14:paraId="314861FF"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C_ACTIVITY1_ID = (Select Parent_ID from C_ACTIVITY where C_ACTIVITY_ID =</w:t>
      </w:r>
      <w:r w:rsidRPr="00A71A99">
        <w:rPr>
          <w:i/>
          <w:szCs w:val="22"/>
        </w:rPr>
        <w:t xml:space="preserve"> [C_STATEMENT_LINE.C_Activity_ID]</w:t>
      </w:r>
      <w:r w:rsidRPr="00A71A99">
        <w:rPr>
          <w:szCs w:val="22"/>
        </w:rPr>
        <w:t>)</w:t>
      </w:r>
    </w:p>
    <w:p w14:paraId="40E44310" w14:textId="77777777" w:rsidR="00F83B47" w:rsidRPr="00A71A99" w:rsidRDefault="00F83B47" w:rsidP="00CF718E">
      <w:pPr>
        <w:pStyle w:val="Sothutu-1so"/>
        <w:spacing w:before="120" w:after="120" w:line="360" w:lineRule="auto"/>
        <w:ind w:left="-34"/>
        <w:jc w:val="left"/>
        <w:rPr>
          <w:szCs w:val="22"/>
        </w:rPr>
      </w:pPr>
      <w:r w:rsidRPr="00A71A99">
        <w:rPr>
          <w:szCs w:val="22"/>
        </w:rPr>
        <w:lastRenderedPageBreak/>
        <w:t xml:space="preserve">Khi đó INITIAL_AMT được tính bằng ∑ MONTH_Tn của 3 tháng thuộc quý gán với các bản ghi NS_PLAN_LINE_ID được tím thấy ở trên &amp; được quy đổi ra đơn vị tính = ‘dong’: </w:t>
      </w:r>
      <w:r w:rsidRPr="00A71A99">
        <w:rPr>
          <w:szCs w:val="22"/>
        </w:rPr>
        <w:sym w:font="Wingdings" w:char="F0E0"/>
      </w:r>
      <w:r w:rsidRPr="00A71A99">
        <w:rPr>
          <w:szCs w:val="22"/>
        </w:rPr>
        <w:t xml:space="preserve"> INITIAL_AMT = ∑ MONTH_Tn * EQV_RATE_1 / EQV_RATE_2; </w:t>
      </w:r>
    </w:p>
    <w:p w14:paraId="0FED84F9" w14:textId="77777777" w:rsidR="00F83B47" w:rsidRPr="00A71A99" w:rsidRDefault="00F83B47" w:rsidP="00CF718E">
      <w:pPr>
        <w:pStyle w:val="Sothutu-1so"/>
        <w:spacing w:before="120" w:after="120" w:line="360" w:lineRule="auto"/>
        <w:ind w:left="-34"/>
        <w:jc w:val="left"/>
        <w:rPr>
          <w:szCs w:val="22"/>
        </w:rPr>
      </w:pPr>
      <w:r w:rsidRPr="00A71A99">
        <w:rPr>
          <w:szCs w:val="22"/>
        </w:rPr>
        <w:t>Trong đó:</w:t>
      </w:r>
    </w:p>
    <w:p w14:paraId="2612F4DD" w14:textId="77777777" w:rsidR="00F83B47" w:rsidRPr="00A71A99" w:rsidRDefault="00F83B47" w:rsidP="004E37AB">
      <w:pPr>
        <w:pStyle w:val="Sothutu-1so"/>
        <w:numPr>
          <w:ilvl w:val="1"/>
          <w:numId w:val="46"/>
        </w:numPr>
        <w:spacing w:before="120" w:after="120" w:line="360" w:lineRule="auto"/>
        <w:ind w:left="630"/>
        <w:jc w:val="left"/>
        <w:rPr>
          <w:szCs w:val="22"/>
        </w:rPr>
      </w:pPr>
      <w:r w:rsidRPr="00A71A99">
        <w:rPr>
          <w:szCs w:val="22"/>
        </w:rPr>
        <w:t>EQV_RATE_1 = C_UOM.Eqv_Rate của C_UOM_ID = NS_PLAN.C_Uom_ID</w:t>
      </w:r>
    </w:p>
    <w:p w14:paraId="404882CC" w14:textId="77777777" w:rsidR="00F83B47" w:rsidRPr="00727641" w:rsidRDefault="00F83B47" w:rsidP="004E37AB">
      <w:pPr>
        <w:pStyle w:val="ListParagraph"/>
        <w:numPr>
          <w:ilvl w:val="1"/>
          <w:numId w:val="46"/>
        </w:numPr>
        <w:ind w:left="630"/>
        <w:rPr>
          <w:szCs w:val="22"/>
        </w:rPr>
      </w:pPr>
      <w:r w:rsidRPr="00727641">
        <w:rPr>
          <w:szCs w:val="22"/>
        </w:rPr>
        <w:t>EQV_RATE_2 = C_UOM.Eqv_Rate của C_UOM.Value = ‘dong’</w:t>
      </w:r>
    </w:p>
    <w:p w14:paraId="38CEB502" w14:textId="77777777" w:rsidR="00F83B47" w:rsidRDefault="00F83B47" w:rsidP="00CF718E">
      <w:pPr>
        <w:rPr>
          <w:szCs w:val="22"/>
        </w:rPr>
      </w:pPr>
    </w:p>
    <w:p w14:paraId="6D02F2F4" w14:textId="77777777" w:rsidR="00F83B47" w:rsidRDefault="00F83B47" w:rsidP="00CF718E">
      <w:pPr>
        <w:pStyle w:val="Heading7"/>
        <w:rPr>
          <w:rFonts w:ascii="Times New Roman" w:hAnsi="Times New Roman"/>
          <w:i/>
          <w:sz w:val="24"/>
        </w:rPr>
      </w:pPr>
      <w:r w:rsidRPr="00B22CCB">
        <w:rPr>
          <w:rFonts w:ascii="Times New Roman" w:hAnsi="Times New Roman"/>
          <w:i/>
          <w:sz w:val="24"/>
        </w:rPr>
        <w:t xml:space="preserve">TOTAL_ADJ </w:t>
      </w:r>
      <w:r w:rsidRPr="00A71A99">
        <w:rPr>
          <w:rFonts w:ascii="Times New Roman" w:hAnsi="Times New Roman"/>
          <w:i/>
          <w:sz w:val="24"/>
        </w:rPr>
        <w:t>(B</w:t>
      </w:r>
      <w:r>
        <w:rPr>
          <w:rFonts w:ascii="Times New Roman" w:hAnsi="Times New Roman"/>
          <w:i/>
          <w:sz w:val="24"/>
        </w:rPr>
        <w:t>2</w:t>
      </w:r>
      <w:r w:rsidRPr="00A71A99">
        <w:rPr>
          <w:rFonts w:ascii="Times New Roman" w:hAnsi="Times New Roman"/>
          <w:i/>
          <w:sz w:val="24"/>
        </w:rPr>
        <w:t>)</w:t>
      </w:r>
    </w:p>
    <w:p w14:paraId="252F63B1" w14:textId="77777777" w:rsidR="00F83B47" w:rsidRDefault="00F83B47" w:rsidP="00CF718E">
      <w:pPr>
        <w:rPr>
          <w:b/>
          <w:i/>
          <w:szCs w:val="22"/>
        </w:rPr>
      </w:pPr>
      <w:r w:rsidRPr="00B22CCB">
        <w:rPr>
          <w:b/>
          <w:i/>
          <w:szCs w:val="22"/>
        </w:rPr>
        <w:t>Tìm kiếm các bản ghi điều chỉnh QT_C_MONTH_CONTRACT_ID thỏa mãn:</w:t>
      </w:r>
    </w:p>
    <w:p w14:paraId="26104A41"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C_YEAR_ID = Year (C_STATEMENT.Trans_Date)</w:t>
      </w:r>
    </w:p>
    <w:p w14:paraId="59FD67FE"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DATEACCT ≤ C_STATEMENT.Trans_Date</w:t>
      </w:r>
    </w:p>
    <w:p w14:paraId="698B66F1"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DOCSTATUS2 = ‘PO’ (Đã duyệt)</w:t>
      </w:r>
    </w:p>
    <w:p w14:paraId="23F92C6E" w14:textId="77777777" w:rsidR="00F83B47" w:rsidRPr="00AF0008" w:rsidRDefault="00F83B47" w:rsidP="00CF718E">
      <w:pPr>
        <w:pStyle w:val="Sothutu-1so"/>
        <w:spacing w:before="120" w:after="120" w:line="360" w:lineRule="auto"/>
        <w:ind w:left="-34"/>
        <w:jc w:val="left"/>
        <w:rPr>
          <w:szCs w:val="22"/>
        </w:rPr>
      </w:pPr>
      <w:r w:rsidRPr="00AF0008">
        <w:rPr>
          <w:szCs w:val="22"/>
        </w:rPr>
        <w:t>Tìm kiếm các bản ghi QT_C_MONTH_CONTRACT_DETAIL_ID thỏa mãn:</w:t>
      </w:r>
    </w:p>
    <w:p w14:paraId="292A3B9F"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Gán với QT_C_MONTH_CONTRACT_ID được tìm thấy ở trên</w:t>
      </w:r>
    </w:p>
    <w:p w14:paraId="543E1D6D"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C_DEPARTMENT_ID = C_STATEMENT.C_Control_Department_ID</w:t>
      </w:r>
    </w:p>
    <w:p w14:paraId="6DFBB031"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C_PERIOD_ID thỏa mãn: C_QUARTER.Start_Date ≤ C_PERIOD.Start_Date ≤ C_PERIOD.End_Date ≤ C_QUARTER.End_Date; trong đó C_QUARTER_ID quý chứa C_STATEMENT.Trans_Date</w:t>
      </w:r>
    </w:p>
    <w:p w14:paraId="6BA34095"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C_ACTIVITY1_ID = (Select Parent_ID from C_ACTIVITY where C_ACTIVITY_ID =</w:t>
      </w:r>
      <w:r w:rsidRPr="00AF0008">
        <w:rPr>
          <w:i/>
          <w:szCs w:val="22"/>
        </w:rPr>
        <w:t xml:space="preserve"> [C_STATEMENT_LINE.C_Activity_ID]</w:t>
      </w:r>
      <w:r w:rsidRPr="00AF0008">
        <w:rPr>
          <w:szCs w:val="22"/>
        </w:rPr>
        <w:t>)</w:t>
      </w:r>
    </w:p>
    <w:p w14:paraId="70F18CD6" w14:textId="77777777" w:rsidR="00F83B47" w:rsidRPr="00AF0008" w:rsidRDefault="00F83B47" w:rsidP="00CF718E">
      <w:pPr>
        <w:pStyle w:val="Sothutu-1so"/>
        <w:spacing w:before="120" w:after="120" w:line="360" w:lineRule="auto"/>
        <w:ind w:left="-34"/>
        <w:jc w:val="left"/>
        <w:rPr>
          <w:szCs w:val="22"/>
        </w:rPr>
      </w:pPr>
      <w:r w:rsidRPr="00AF0008">
        <w:rPr>
          <w:szCs w:val="22"/>
        </w:rPr>
        <w:t xml:space="preserve">Khi đó TOTAL_ADJ được tính bằng TOTAL_ADJ = ∑ MONTH_Tn của 3 tháng thuộc quý gán với các bản ghi QT_C_MONTN_CONTRACT_ID được tìm thấy ở trên &amp; được quy đổi ra đơn vị tính = ‘dong’: </w:t>
      </w:r>
      <w:r w:rsidRPr="00AF0008">
        <w:rPr>
          <w:szCs w:val="22"/>
        </w:rPr>
        <w:sym w:font="Wingdings" w:char="F0E0"/>
      </w:r>
      <w:r w:rsidRPr="00AF0008">
        <w:rPr>
          <w:szCs w:val="22"/>
        </w:rPr>
        <w:t xml:space="preserve"> TOTAL_ADJ = ∑ MONTH_Tn * EQV_RATE_1 / EQV_RATE_2; </w:t>
      </w:r>
    </w:p>
    <w:p w14:paraId="7DB4DF8E" w14:textId="77777777" w:rsidR="00F83B47" w:rsidRPr="00AF0008" w:rsidRDefault="00F83B47" w:rsidP="00CF718E">
      <w:pPr>
        <w:pStyle w:val="Sothutu-1so"/>
        <w:spacing w:before="120" w:after="120" w:line="360" w:lineRule="auto"/>
        <w:ind w:left="-34"/>
        <w:jc w:val="left"/>
        <w:rPr>
          <w:szCs w:val="22"/>
        </w:rPr>
      </w:pPr>
      <w:r w:rsidRPr="00AF0008">
        <w:rPr>
          <w:szCs w:val="22"/>
        </w:rPr>
        <w:lastRenderedPageBreak/>
        <w:t>Trong đó:</w:t>
      </w:r>
    </w:p>
    <w:p w14:paraId="1EF1477E" w14:textId="77777777" w:rsidR="00F83B47" w:rsidRPr="00AF0008" w:rsidRDefault="00F83B47" w:rsidP="004E37AB">
      <w:pPr>
        <w:pStyle w:val="Sothutu-1so"/>
        <w:numPr>
          <w:ilvl w:val="1"/>
          <w:numId w:val="46"/>
        </w:numPr>
        <w:spacing w:before="120" w:after="120" w:line="360" w:lineRule="auto"/>
        <w:ind w:left="630"/>
        <w:jc w:val="left"/>
        <w:rPr>
          <w:szCs w:val="22"/>
        </w:rPr>
      </w:pPr>
      <w:r w:rsidRPr="00AF0008">
        <w:rPr>
          <w:szCs w:val="22"/>
        </w:rPr>
        <w:t>EQV_RATE_1 = C_UOM.Eqv_Rate của C_UOM_ID = QT_C_MONTH_CONTRACT.C_Uom_ID</w:t>
      </w:r>
    </w:p>
    <w:p w14:paraId="29507ED2" w14:textId="77777777" w:rsidR="00F83B47" w:rsidRDefault="00F83B47" w:rsidP="004E37AB">
      <w:pPr>
        <w:pStyle w:val="Sothutu-1so"/>
        <w:numPr>
          <w:ilvl w:val="1"/>
          <w:numId w:val="46"/>
        </w:numPr>
        <w:spacing w:before="120" w:after="120" w:line="360" w:lineRule="auto"/>
        <w:ind w:left="630"/>
        <w:jc w:val="left"/>
        <w:rPr>
          <w:szCs w:val="22"/>
        </w:rPr>
      </w:pPr>
      <w:r w:rsidRPr="00AF0008">
        <w:rPr>
          <w:szCs w:val="22"/>
        </w:rPr>
        <w:t>EQV_RATE_2 = C_UOM.Eqv_Rate của C_UOM.Value = ‘dong’</w:t>
      </w:r>
    </w:p>
    <w:p w14:paraId="101E1429" w14:textId="77777777" w:rsidR="00F83B47" w:rsidRPr="00AF0008" w:rsidRDefault="00F83B47" w:rsidP="00CF718E">
      <w:pPr>
        <w:pStyle w:val="Sothutu-1so"/>
        <w:spacing w:before="120" w:after="120" w:line="360" w:lineRule="auto"/>
        <w:ind w:left="630"/>
        <w:jc w:val="left"/>
        <w:rPr>
          <w:szCs w:val="22"/>
        </w:rPr>
      </w:pPr>
    </w:p>
    <w:p w14:paraId="58588367" w14:textId="5AB8B861" w:rsidR="005C14AB" w:rsidRDefault="005C14AB" w:rsidP="005C14AB">
      <w:pPr>
        <w:pStyle w:val="Heading7"/>
        <w:rPr>
          <w:rFonts w:ascii="Times New Roman" w:hAnsi="Times New Roman"/>
          <w:i/>
          <w:sz w:val="24"/>
        </w:rPr>
      </w:pPr>
      <w:r w:rsidRPr="005C14AB">
        <w:rPr>
          <w:rFonts w:ascii="Times New Roman" w:hAnsi="Times New Roman"/>
          <w:i/>
          <w:sz w:val="24"/>
        </w:rPr>
        <w:t>ADJ_AMT</w:t>
      </w:r>
      <w:r>
        <w:rPr>
          <w:rFonts w:ascii="Times New Roman" w:hAnsi="Times New Roman"/>
          <w:i/>
          <w:sz w:val="24"/>
        </w:rPr>
        <w:t xml:space="preserve"> (B2.1)</w:t>
      </w:r>
    </w:p>
    <w:p w14:paraId="7B863D66" w14:textId="58921C2B" w:rsidR="005C14AB" w:rsidRPr="005C14AB" w:rsidRDefault="005C14AB" w:rsidP="005C14AB">
      <w:pPr>
        <w:ind w:left="0"/>
        <w:rPr>
          <w:rFonts w:ascii="Roboto Condensed" w:hAnsi="Roboto Condensed"/>
          <w:b/>
          <w:i/>
          <w:sz w:val="22"/>
          <w:szCs w:val="22"/>
        </w:rPr>
      </w:pPr>
      <w:r w:rsidRPr="005C14AB">
        <w:rPr>
          <w:rFonts w:ascii="Roboto Condensed" w:hAnsi="Roboto Condensed"/>
          <w:b/>
          <w:i/>
          <w:sz w:val="22"/>
          <w:szCs w:val="22"/>
        </w:rPr>
        <w:t>Tìm kiếm các bản ghi điều chỉnh QT_C_MONTH_CONTRACT_ID thỏa mãn:</w:t>
      </w:r>
    </w:p>
    <w:p w14:paraId="1E35B028"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C_YEAR_ID = Year (C_STATEMENT.Trans_Date)</w:t>
      </w:r>
    </w:p>
    <w:p w14:paraId="0CB3AFCC"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DATEACCT ≤ C_STATEMENT.Trans_Date</w:t>
      </w:r>
    </w:p>
    <w:p w14:paraId="646BE09A"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DOCSTATUS2 = ‘PO’ (Đã duyệt)</w:t>
      </w:r>
    </w:p>
    <w:p w14:paraId="19945654"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 xml:space="preserve">Có </w:t>
      </w:r>
      <w:r w:rsidRPr="005C14AB">
        <w:rPr>
          <w:sz w:val="22"/>
          <w:szCs w:val="22"/>
        </w:rPr>
        <w:t>QT_C_MONTH_CONTRACT_ID nằm trong LIST_QT_C_MONTH_CONTRACT_ID thuộc NS_PLAN_LINE_ID tìm được ở B1</w:t>
      </w:r>
    </w:p>
    <w:p w14:paraId="6AC09AF2" w14:textId="77777777" w:rsidR="005C14AB" w:rsidRPr="005C14AB" w:rsidRDefault="005C14AB" w:rsidP="005C14AB">
      <w:pPr>
        <w:pStyle w:val="Sothutu-1so"/>
        <w:spacing w:before="120" w:after="120" w:line="360" w:lineRule="auto"/>
        <w:ind w:left="-34"/>
        <w:jc w:val="left"/>
        <w:rPr>
          <w:rFonts w:ascii="Roboto Condensed" w:hAnsi="Roboto Condensed"/>
          <w:sz w:val="22"/>
          <w:szCs w:val="22"/>
        </w:rPr>
      </w:pPr>
      <w:r w:rsidRPr="005C14AB">
        <w:rPr>
          <w:rFonts w:ascii="Roboto Condensed" w:hAnsi="Roboto Condensed"/>
          <w:sz w:val="22"/>
          <w:szCs w:val="22"/>
        </w:rPr>
        <w:t>Tìm kiếm các bản ghi QT_C_MONTH_CONTRACT_DETAIL_ID thỏa mãn:</w:t>
      </w:r>
    </w:p>
    <w:p w14:paraId="7A052C39"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Gán với QT_C_MONTH_CONTRACT_ID được tìm thấy ở trên</w:t>
      </w:r>
    </w:p>
    <w:p w14:paraId="337E7FA4"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C_DEPARTMENT_ID = C_STATEMENT.C_Control_Department_ID</w:t>
      </w:r>
    </w:p>
    <w:p w14:paraId="16F39703"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C_PERIOD_ID thỏa mãn: C_QUARTER.Start_Date ≤ C_PERIOD.Start_Date ≤ C_PERIOD.End_Date ≤ C_QUARTER.End_Date; trong đó C_QUARTER_ID quý chứa C_STATEMENT.Trans_Date</w:t>
      </w:r>
    </w:p>
    <w:p w14:paraId="19F51F2A"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C_ACTIVITY1_ID = (Select Parent_ID from C_ACTIVITY where C_ACTIVITY_ID =</w:t>
      </w:r>
      <w:r w:rsidRPr="005C14AB">
        <w:rPr>
          <w:rFonts w:ascii="Roboto Condensed" w:hAnsi="Roboto Condensed"/>
          <w:i/>
          <w:sz w:val="22"/>
          <w:szCs w:val="22"/>
        </w:rPr>
        <w:t xml:space="preserve"> [C_STATEMENT_LINE.C_Activity_ID]</w:t>
      </w:r>
      <w:r w:rsidRPr="005C14AB">
        <w:rPr>
          <w:rFonts w:ascii="Roboto Condensed" w:hAnsi="Roboto Condensed"/>
          <w:sz w:val="22"/>
          <w:szCs w:val="22"/>
        </w:rPr>
        <w:t>)</w:t>
      </w:r>
    </w:p>
    <w:p w14:paraId="6BB95643" w14:textId="77777777" w:rsidR="005C14AB" w:rsidRPr="005C14AB" w:rsidRDefault="005C14AB" w:rsidP="005C14AB">
      <w:pPr>
        <w:pStyle w:val="Sothutu-1so"/>
        <w:spacing w:before="120" w:after="120" w:line="360" w:lineRule="auto"/>
        <w:ind w:left="-34"/>
        <w:jc w:val="left"/>
        <w:rPr>
          <w:rFonts w:ascii="Roboto Condensed" w:hAnsi="Roboto Condensed"/>
          <w:sz w:val="22"/>
          <w:szCs w:val="22"/>
        </w:rPr>
      </w:pPr>
      <w:r w:rsidRPr="005C14AB">
        <w:rPr>
          <w:rFonts w:ascii="Roboto Condensed" w:hAnsi="Roboto Condensed"/>
          <w:sz w:val="22"/>
          <w:szCs w:val="22"/>
        </w:rPr>
        <w:t xml:space="preserve">Khi đó ADJ_AMT được tính bằng ADJ_AMT = ∑ MONTH_Tn của 3 tháng thuộc quý gán với các bản ghi QT_C_MONTN_CONTRACT_ID được tìm thấy ở trên &amp; được quy đổi ra đơn vị tính = ‘dong’: </w:t>
      </w:r>
      <w:r w:rsidRPr="005C14AB">
        <w:rPr>
          <w:rFonts w:ascii="Roboto Condensed" w:hAnsi="Roboto Condensed"/>
          <w:sz w:val="22"/>
          <w:szCs w:val="22"/>
        </w:rPr>
        <w:sym w:font="Wingdings" w:char="F0E0"/>
      </w:r>
      <w:r w:rsidRPr="005C14AB">
        <w:rPr>
          <w:rFonts w:ascii="Roboto Condensed" w:hAnsi="Roboto Condensed"/>
          <w:sz w:val="22"/>
          <w:szCs w:val="22"/>
        </w:rPr>
        <w:t xml:space="preserve"> ADJ_AMT = ∑ MONTH_Tn * EQV_RATE_1 / EQV_RATE_2; </w:t>
      </w:r>
    </w:p>
    <w:p w14:paraId="402F3789" w14:textId="77777777" w:rsidR="005C14AB" w:rsidRPr="005C14AB" w:rsidRDefault="005C14AB" w:rsidP="005C14AB">
      <w:pPr>
        <w:pStyle w:val="Sothutu-1so"/>
        <w:spacing w:before="120" w:after="120" w:line="360" w:lineRule="auto"/>
        <w:ind w:left="-34"/>
        <w:jc w:val="left"/>
        <w:rPr>
          <w:rFonts w:ascii="Roboto Condensed" w:hAnsi="Roboto Condensed"/>
          <w:sz w:val="22"/>
          <w:szCs w:val="22"/>
        </w:rPr>
      </w:pPr>
      <w:r w:rsidRPr="005C14AB">
        <w:rPr>
          <w:rFonts w:ascii="Roboto Condensed" w:hAnsi="Roboto Condensed"/>
          <w:sz w:val="22"/>
          <w:szCs w:val="22"/>
        </w:rPr>
        <w:t>Trong đó:</w:t>
      </w:r>
    </w:p>
    <w:p w14:paraId="6E724B86" w14:textId="77777777" w:rsidR="005C14AB" w:rsidRPr="005C14AB" w:rsidRDefault="005C14AB" w:rsidP="004E37AB">
      <w:pPr>
        <w:pStyle w:val="Sothutu-1so"/>
        <w:numPr>
          <w:ilvl w:val="1"/>
          <w:numId w:val="46"/>
        </w:numPr>
        <w:spacing w:before="120" w:after="120" w:line="360" w:lineRule="auto"/>
        <w:ind w:left="630"/>
        <w:jc w:val="left"/>
        <w:rPr>
          <w:rFonts w:ascii="Roboto Condensed" w:hAnsi="Roboto Condensed"/>
          <w:sz w:val="22"/>
          <w:szCs w:val="22"/>
        </w:rPr>
      </w:pPr>
      <w:r w:rsidRPr="005C14AB">
        <w:rPr>
          <w:rFonts w:ascii="Roboto Condensed" w:hAnsi="Roboto Condensed"/>
          <w:sz w:val="22"/>
          <w:szCs w:val="22"/>
        </w:rPr>
        <w:lastRenderedPageBreak/>
        <w:t>EQV_RATE_1 = C_UOM.Eqv_Rate của C_UOM_ID = QT_C_MONTH_CONTRACT.C_Uom_ID</w:t>
      </w:r>
    </w:p>
    <w:p w14:paraId="31C83BD5" w14:textId="77777777" w:rsidR="005C14AB" w:rsidRPr="005C14AB" w:rsidRDefault="005C14AB" w:rsidP="004E37AB">
      <w:pPr>
        <w:pStyle w:val="Sothutu-1so"/>
        <w:numPr>
          <w:ilvl w:val="1"/>
          <w:numId w:val="46"/>
        </w:numPr>
        <w:spacing w:before="120" w:after="120" w:line="360" w:lineRule="auto"/>
        <w:ind w:left="630"/>
        <w:jc w:val="left"/>
        <w:rPr>
          <w:rFonts w:ascii="Roboto Condensed" w:hAnsi="Roboto Condensed"/>
          <w:sz w:val="22"/>
          <w:szCs w:val="22"/>
        </w:rPr>
      </w:pPr>
      <w:r w:rsidRPr="005C14AB">
        <w:rPr>
          <w:rFonts w:ascii="Roboto Condensed" w:hAnsi="Roboto Condensed"/>
          <w:sz w:val="22"/>
          <w:szCs w:val="22"/>
        </w:rPr>
        <w:t>EQV_RATE_2 = C_UOM.Eqv_Rate của C_UOM.Value = ‘dong’</w:t>
      </w:r>
    </w:p>
    <w:p w14:paraId="784F8984" w14:textId="77777777" w:rsidR="005C14AB" w:rsidRPr="005C14AB" w:rsidRDefault="005C14AB" w:rsidP="005C14AB"/>
    <w:p w14:paraId="6CF82283" w14:textId="77777777" w:rsidR="00F83B47" w:rsidRDefault="00F83B47" w:rsidP="00CF718E">
      <w:pPr>
        <w:pStyle w:val="Heading7"/>
        <w:rPr>
          <w:rFonts w:ascii="Times New Roman" w:hAnsi="Times New Roman"/>
          <w:i/>
          <w:sz w:val="24"/>
        </w:rPr>
      </w:pPr>
      <w:r w:rsidRPr="00AF0008">
        <w:rPr>
          <w:rFonts w:ascii="Times New Roman" w:hAnsi="Times New Roman"/>
          <w:i/>
          <w:sz w:val="24"/>
        </w:rPr>
        <w:t xml:space="preserve">TOTAL_AMT </w:t>
      </w:r>
      <w:r w:rsidRPr="00A71A99">
        <w:rPr>
          <w:rFonts w:ascii="Times New Roman" w:hAnsi="Times New Roman"/>
          <w:i/>
          <w:sz w:val="24"/>
        </w:rPr>
        <w:t>(B</w:t>
      </w:r>
      <w:r>
        <w:rPr>
          <w:rFonts w:ascii="Times New Roman" w:hAnsi="Times New Roman"/>
          <w:i/>
          <w:sz w:val="24"/>
        </w:rPr>
        <w:t>3</w:t>
      </w:r>
      <w:r w:rsidRPr="00A71A99">
        <w:rPr>
          <w:rFonts w:ascii="Times New Roman" w:hAnsi="Times New Roman"/>
          <w:i/>
          <w:sz w:val="24"/>
        </w:rPr>
        <w:t>)</w:t>
      </w:r>
    </w:p>
    <w:p w14:paraId="0650EF95" w14:textId="77777777" w:rsidR="00F83B47" w:rsidRDefault="00F83B47" w:rsidP="00CF718E">
      <w:pPr>
        <w:rPr>
          <w:b/>
          <w:i/>
          <w:szCs w:val="22"/>
        </w:rPr>
      </w:pPr>
      <w:r w:rsidRPr="00054D6D">
        <w:rPr>
          <w:b/>
          <w:i/>
          <w:szCs w:val="22"/>
        </w:rPr>
        <w:t>Ngân sách quý (sau điều chỉnh) được tính như sau: TOTAL_AMT = INITIAL_AMT + TOTAL_ADJ</w:t>
      </w:r>
    </w:p>
    <w:p w14:paraId="6A03E17F" w14:textId="77777777" w:rsidR="00F83B47" w:rsidRDefault="00F83B47" w:rsidP="00CF718E">
      <w:pPr>
        <w:rPr>
          <w:b/>
          <w:i/>
          <w:szCs w:val="22"/>
        </w:rPr>
      </w:pPr>
    </w:p>
    <w:p w14:paraId="31EEB215" w14:textId="77777777" w:rsidR="00F83B47" w:rsidRDefault="00F83B47" w:rsidP="00CF718E">
      <w:pPr>
        <w:pStyle w:val="Heading7"/>
        <w:rPr>
          <w:rFonts w:ascii="Times New Roman" w:hAnsi="Times New Roman"/>
          <w:i/>
          <w:sz w:val="24"/>
        </w:rPr>
      </w:pPr>
      <w:r w:rsidRPr="009F2822">
        <w:rPr>
          <w:rFonts w:ascii="Times New Roman" w:hAnsi="Times New Roman"/>
          <w:i/>
          <w:sz w:val="24"/>
        </w:rPr>
        <w:t xml:space="preserve">TOTAL_EXP </w:t>
      </w:r>
      <w:r w:rsidRPr="00A71A99">
        <w:rPr>
          <w:rFonts w:ascii="Times New Roman" w:hAnsi="Times New Roman"/>
          <w:i/>
          <w:sz w:val="24"/>
        </w:rPr>
        <w:t>(B</w:t>
      </w:r>
      <w:r>
        <w:rPr>
          <w:rFonts w:ascii="Times New Roman" w:hAnsi="Times New Roman"/>
          <w:i/>
          <w:sz w:val="24"/>
        </w:rPr>
        <w:t>4</w:t>
      </w:r>
      <w:r w:rsidRPr="00A71A99">
        <w:rPr>
          <w:rFonts w:ascii="Times New Roman" w:hAnsi="Times New Roman"/>
          <w:i/>
          <w:sz w:val="24"/>
        </w:rPr>
        <w:t>)</w:t>
      </w:r>
    </w:p>
    <w:p w14:paraId="2D32AD84" w14:textId="77777777" w:rsidR="00F83B47" w:rsidRPr="009F2822" w:rsidRDefault="00F83B47" w:rsidP="00CF718E">
      <w:pPr>
        <w:pStyle w:val="Sothutu-1so"/>
        <w:spacing w:before="120" w:after="120" w:line="360" w:lineRule="auto"/>
        <w:ind w:left="-34"/>
        <w:jc w:val="left"/>
        <w:rPr>
          <w:b/>
          <w:i/>
          <w:szCs w:val="22"/>
        </w:rPr>
      </w:pPr>
      <w:r w:rsidRPr="009F2822">
        <w:rPr>
          <w:b/>
          <w:i/>
          <w:szCs w:val="22"/>
        </w:rPr>
        <w:t>Tìm kiếm các bản ghi C_STATEMENT_ID thỏa mãn:</w:t>
      </w:r>
    </w:p>
    <w:p w14:paraId="0C376B49" w14:textId="77777777" w:rsidR="00F83B47" w:rsidRPr="00F1628C" w:rsidRDefault="00F83B47" w:rsidP="00CF718E">
      <w:pPr>
        <w:pStyle w:val="Sothutu-1so"/>
        <w:spacing w:before="120" w:after="120" w:line="360" w:lineRule="auto"/>
        <w:ind w:left="360" w:hanging="360"/>
        <w:jc w:val="left"/>
        <w:rPr>
          <w:szCs w:val="22"/>
        </w:rPr>
      </w:pPr>
      <w:r w:rsidRPr="00F1628C">
        <w:rPr>
          <w:szCs w:val="22"/>
        </w:rPr>
        <w:t>Gồm Chi phí lũy kế theo tờ trình đã duyệt (B4.1) + Chi phí theo tờ trình hiện tại (B4.2)</w:t>
      </w:r>
    </w:p>
    <w:p w14:paraId="451B8A30" w14:textId="77777777" w:rsidR="00F83B47" w:rsidRPr="009F2822" w:rsidRDefault="00F83B47" w:rsidP="004E37AB">
      <w:pPr>
        <w:pStyle w:val="Sothutu-1so"/>
        <w:numPr>
          <w:ilvl w:val="0"/>
          <w:numId w:val="44"/>
        </w:numPr>
        <w:spacing w:before="120" w:after="120" w:line="360" w:lineRule="auto"/>
        <w:ind w:left="326"/>
        <w:jc w:val="left"/>
        <w:rPr>
          <w:b/>
          <w:i/>
          <w:szCs w:val="22"/>
          <w:u w:val="single"/>
        </w:rPr>
      </w:pPr>
      <w:r w:rsidRPr="009F2822">
        <w:rPr>
          <w:b/>
          <w:szCs w:val="22"/>
          <w:u w:val="single"/>
        </w:rPr>
        <w:t>Chi phí lũy kế theo tờ trình đã duyệt: (B4.1)</w:t>
      </w:r>
    </w:p>
    <w:p w14:paraId="4C9135E5" w14:textId="77777777" w:rsidR="00F83B47" w:rsidRPr="009F2822" w:rsidRDefault="00F83B47" w:rsidP="00CF718E">
      <w:pPr>
        <w:pStyle w:val="Sothutu-1so"/>
        <w:spacing w:before="120" w:after="120" w:line="360" w:lineRule="auto"/>
        <w:ind w:left="360" w:hanging="360"/>
        <w:jc w:val="left"/>
        <w:rPr>
          <w:szCs w:val="22"/>
        </w:rPr>
      </w:pPr>
      <w:r w:rsidRPr="009F2822">
        <w:rPr>
          <w:szCs w:val="22"/>
        </w:rPr>
        <w:t>Tìm kiếm các bản ghi C_STATEMENT_ID thỏa mãn:</w:t>
      </w:r>
    </w:p>
    <w:p w14:paraId="79CD5F97"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cùng C_STATEMENT.C_Control_Department_ID với phòng ban hiện tại</w:t>
      </w:r>
    </w:p>
    <w:p w14:paraId="56D9160C"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QUARTER (C_STATEMENT.Trans_Date) cùng quý với C_STATEMENT.Trans_Date của tờ trình hiện tại</w:t>
      </w:r>
    </w:p>
    <w:p w14:paraId="612F9D4E"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C_STATEMENT.Approve_Status = ‘AP’ (Đã duyệt)</w:t>
      </w:r>
    </w:p>
    <w:p w14:paraId="7AB29618"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SIGNERSTATUS ≠ 1,2,4 (Từ chối/Hủy luồng)</w:t>
      </w:r>
    </w:p>
    <w:p w14:paraId="303511FA" w14:textId="77777777" w:rsidR="00F83B47" w:rsidRPr="009F2822" w:rsidRDefault="00F83B47" w:rsidP="00CF718E">
      <w:pPr>
        <w:pStyle w:val="Sothutu-1so"/>
        <w:spacing w:before="120" w:after="120" w:line="360" w:lineRule="auto"/>
        <w:ind w:left="360" w:hanging="360"/>
        <w:jc w:val="left"/>
        <w:rPr>
          <w:szCs w:val="22"/>
        </w:rPr>
      </w:pPr>
      <w:r w:rsidRPr="009F2822">
        <w:rPr>
          <w:szCs w:val="22"/>
        </w:rPr>
        <w:t>Tìm kiếm các bản ghi C_STATEMENT_LINE_ID thỏa mãn:</w:t>
      </w:r>
    </w:p>
    <w:p w14:paraId="7EFF7603"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Gán với C_STATEMENT_ID được tìm thấy ở trên</w:t>
      </w:r>
    </w:p>
    <w:p w14:paraId="295F5B42"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C_BUDGET_ID = 2 (N02)</w:t>
      </w:r>
    </w:p>
    <w:p w14:paraId="4A3CCAB8"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lastRenderedPageBreak/>
        <w:t>Có DIRECT_RELEASE = N</w:t>
      </w:r>
    </w:p>
    <w:p w14:paraId="1939C339"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C_ACTIVITY_ID thỏa mãn có cùng PARENT_ID với C_STATEMENT_LINE.C_Activity_ID của bản ghi hiện tại</w:t>
      </w:r>
    </w:p>
    <w:p w14:paraId="58031508" w14:textId="77777777" w:rsidR="00F83B47" w:rsidRPr="009F2822" w:rsidRDefault="00F83B47" w:rsidP="004E37AB">
      <w:pPr>
        <w:pStyle w:val="Sothutu-1so"/>
        <w:numPr>
          <w:ilvl w:val="0"/>
          <w:numId w:val="44"/>
        </w:numPr>
        <w:spacing w:before="120" w:after="120" w:line="360" w:lineRule="auto"/>
        <w:ind w:left="326"/>
        <w:jc w:val="left"/>
        <w:rPr>
          <w:b/>
          <w:szCs w:val="22"/>
          <w:u w:val="single"/>
        </w:rPr>
      </w:pPr>
      <w:r w:rsidRPr="009F2822">
        <w:rPr>
          <w:b/>
          <w:szCs w:val="22"/>
          <w:u w:val="single"/>
        </w:rPr>
        <w:t>Chi phí theo tờ trình hiện tại: (B4.2)</w:t>
      </w:r>
    </w:p>
    <w:p w14:paraId="094ABE02" w14:textId="77777777" w:rsidR="00F83B47" w:rsidRPr="009F2822" w:rsidRDefault="00F83B47" w:rsidP="00CF718E">
      <w:pPr>
        <w:pStyle w:val="Sothutu-1so"/>
        <w:spacing w:before="120" w:after="120" w:line="360" w:lineRule="auto"/>
        <w:ind w:left="360" w:hanging="360"/>
        <w:jc w:val="left"/>
        <w:rPr>
          <w:szCs w:val="22"/>
        </w:rPr>
      </w:pPr>
      <w:r w:rsidRPr="009F2822">
        <w:rPr>
          <w:szCs w:val="22"/>
        </w:rPr>
        <w:t>Tìm kiếm các bản ghi C_STATEMENT_LINE_ID thỏa mãn:</w:t>
      </w:r>
    </w:p>
    <w:p w14:paraId="13680DFF"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C_STATEMENT_ID = bản ghi C_STATEMENT_ID hiện tại</w:t>
      </w:r>
    </w:p>
    <w:p w14:paraId="19EDBD1D"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C_BUDGET_ID = 2 (N02)</w:t>
      </w:r>
    </w:p>
    <w:p w14:paraId="507CD455"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DIRECT_RELEASE = N</w:t>
      </w:r>
    </w:p>
    <w:p w14:paraId="5FEA8FB4" w14:textId="5D54A0EF" w:rsidR="00F83B47" w:rsidRDefault="00F83B47" w:rsidP="004E37AB">
      <w:pPr>
        <w:pStyle w:val="Sothutu-1so"/>
        <w:numPr>
          <w:ilvl w:val="1"/>
          <w:numId w:val="46"/>
        </w:numPr>
        <w:spacing w:before="120" w:after="120" w:line="360" w:lineRule="auto"/>
        <w:ind w:left="630"/>
        <w:jc w:val="left"/>
        <w:rPr>
          <w:szCs w:val="22"/>
        </w:rPr>
      </w:pPr>
      <w:r w:rsidRPr="009F2822">
        <w:rPr>
          <w:szCs w:val="22"/>
        </w:rPr>
        <w:t>Có C_ACTIVITY_ID thỏa mãn có cùng PARENT_ID với C_STATEMENT_LINE.C_Activity_ID của bản ghi hiện tại</w:t>
      </w:r>
    </w:p>
    <w:p w14:paraId="12AEDF59" w14:textId="77777777" w:rsidR="0013581F" w:rsidRPr="009F2822" w:rsidRDefault="0013581F" w:rsidP="0013581F">
      <w:pPr>
        <w:pStyle w:val="Sothutu-1so"/>
        <w:spacing w:before="120" w:after="120" w:line="360" w:lineRule="auto"/>
        <w:jc w:val="left"/>
        <w:rPr>
          <w:szCs w:val="22"/>
        </w:rPr>
      </w:pPr>
    </w:p>
    <w:p w14:paraId="4497C987" w14:textId="586BD50A" w:rsidR="00F83B47" w:rsidRDefault="00F83B47" w:rsidP="00CF718E">
      <w:pPr>
        <w:pStyle w:val="Sothutu-1so"/>
        <w:spacing w:before="120" w:after="120" w:line="360" w:lineRule="auto"/>
        <w:ind w:left="360" w:hanging="360"/>
        <w:jc w:val="left"/>
        <w:rPr>
          <w:szCs w:val="22"/>
        </w:rPr>
      </w:pPr>
      <w:r w:rsidRPr="009F2822">
        <w:rPr>
          <w:szCs w:val="22"/>
        </w:rPr>
        <w:sym w:font="Wingdings" w:char="F0E0"/>
      </w:r>
      <w:r w:rsidRPr="009F2822">
        <w:rPr>
          <w:szCs w:val="22"/>
        </w:rPr>
        <w:t xml:space="preserve"> Khi đó TOTAL_EXP = ∑ (C_STATEMENT_LINE.Approved_Before_Tax_Amount * C_STATEMENT_LINE.Currency_Rate) của các bản ghi C_STATEMENT_LINE_ID được tìm thấy ở B4.1 &amp; B4.2</w:t>
      </w:r>
    </w:p>
    <w:p w14:paraId="3BD8BB4C" w14:textId="77777777" w:rsidR="0013581F" w:rsidRPr="009F2822" w:rsidRDefault="0013581F" w:rsidP="00CF718E">
      <w:pPr>
        <w:pStyle w:val="Sothutu-1so"/>
        <w:spacing w:before="120" w:after="120" w:line="360" w:lineRule="auto"/>
        <w:ind w:left="360" w:hanging="360"/>
        <w:jc w:val="left"/>
        <w:rPr>
          <w:szCs w:val="22"/>
        </w:rPr>
      </w:pPr>
    </w:p>
    <w:p w14:paraId="0E1B116B" w14:textId="77777777" w:rsidR="00F83B47" w:rsidRDefault="00F83B47" w:rsidP="00CF718E">
      <w:pPr>
        <w:pStyle w:val="Heading7"/>
        <w:rPr>
          <w:rFonts w:ascii="Times New Roman" w:hAnsi="Times New Roman"/>
          <w:i/>
          <w:sz w:val="24"/>
        </w:rPr>
      </w:pPr>
      <w:r>
        <w:rPr>
          <w:rFonts w:ascii="Times New Roman" w:hAnsi="Times New Roman"/>
          <w:i/>
          <w:sz w:val="24"/>
        </w:rPr>
        <w:t xml:space="preserve">REST_AMT </w:t>
      </w:r>
      <w:r w:rsidRPr="00A71A99">
        <w:rPr>
          <w:rFonts w:ascii="Times New Roman" w:hAnsi="Times New Roman"/>
          <w:i/>
          <w:sz w:val="24"/>
        </w:rPr>
        <w:t>(B</w:t>
      </w:r>
      <w:r>
        <w:rPr>
          <w:rFonts w:ascii="Times New Roman" w:hAnsi="Times New Roman"/>
          <w:i/>
          <w:sz w:val="24"/>
        </w:rPr>
        <w:t>5</w:t>
      </w:r>
      <w:r w:rsidRPr="00A71A99">
        <w:rPr>
          <w:rFonts w:ascii="Times New Roman" w:hAnsi="Times New Roman"/>
          <w:i/>
          <w:sz w:val="24"/>
        </w:rPr>
        <w:t>)</w:t>
      </w:r>
    </w:p>
    <w:p w14:paraId="4EA68617" w14:textId="574D9A52" w:rsidR="00686921" w:rsidRDefault="00F83B47" w:rsidP="00EA3129">
      <w:pPr>
        <w:rPr>
          <w:b/>
          <w:i/>
          <w:szCs w:val="22"/>
        </w:rPr>
      </w:pPr>
      <w:r w:rsidRPr="00B143E6">
        <w:rPr>
          <w:b/>
          <w:i/>
          <w:szCs w:val="22"/>
        </w:rPr>
        <w:t>Ngân sách còn tồn trước tờ trình được tính như sau: REST_AMT = TOTAL_AMT – TOTAL_</w:t>
      </w:r>
      <w:r w:rsidR="0013581F" w:rsidRPr="0013581F">
        <w:t xml:space="preserve"> </w:t>
      </w:r>
      <w:r w:rsidR="0013581F" w:rsidRPr="0013581F">
        <w:rPr>
          <w:b/>
          <w:i/>
          <w:szCs w:val="22"/>
        </w:rPr>
        <w:t>EXP - ADJ_AMT</w:t>
      </w:r>
    </w:p>
    <w:p w14:paraId="572624EA" w14:textId="77777777" w:rsidR="0013581F" w:rsidRPr="00686921" w:rsidRDefault="0013581F" w:rsidP="00EA3129">
      <w:pPr>
        <w:rPr>
          <w:b/>
          <w:i/>
          <w:szCs w:val="22"/>
        </w:rPr>
      </w:pPr>
    </w:p>
    <w:p w14:paraId="339FD3BC" w14:textId="67C81312" w:rsidR="003016CE" w:rsidRPr="00FF37CC" w:rsidRDefault="003016CE" w:rsidP="00057F7B">
      <w:pPr>
        <w:pStyle w:val="Heading6"/>
        <w:rPr>
          <w:sz w:val="24"/>
          <w:szCs w:val="24"/>
        </w:rPr>
      </w:pPr>
      <w:r w:rsidRPr="00FF37CC">
        <w:rPr>
          <w:sz w:val="24"/>
          <w:szCs w:val="24"/>
        </w:rPr>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7C368A" w:rsidRPr="00FF37CC" w14:paraId="1DD00662" w14:textId="77777777" w:rsidTr="00BC68EF">
        <w:trPr>
          <w:trHeight w:val="530"/>
          <w:tblHeader/>
        </w:trPr>
        <w:tc>
          <w:tcPr>
            <w:tcW w:w="2424" w:type="dxa"/>
            <w:shd w:val="clear" w:color="auto" w:fill="D9D9D9"/>
          </w:tcPr>
          <w:p w14:paraId="70B44C90" w14:textId="77777777" w:rsidR="007C368A" w:rsidRPr="00FF37CC" w:rsidRDefault="007C368A" w:rsidP="00EA3129">
            <w:pPr>
              <w:ind w:left="0"/>
              <w:rPr>
                <w:b/>
              </w:rPr>
            </w:pPr>
            <w:r w:rsidRPr="00FF37CC">
              <w:rPr>
                <w:b/>
              </w:rPr>
              <w:t>Thao tác</w:t>
            </w:r>
          </w:p>
        </w:tc>
        <w:tc>
          <w:tcPr>
            <w:tcW w:w="1176" w:type="dxa"/>
            <w:shd w:val="clear" w:color="auto" w:fill="D9D9D9"/>
          </w:tcPr>
          <w:p w14:paraId="4FEA26EC" w14:textId="77777777" w:rsidR="007C368A" w:rsidRPr="00FF37CC" w:rsidRDefault="007C368A" w:rsidP="00EA3129">
            <w:pPr>
              <w:ind w:left="0"/>
              <w:rPr>
                <w:b/>
                <w:color w:val="000000"/>
              </w:rPr>
            </w:pPr>
            <w:r w:rsidRPr="00FF37CC">
              <w:rPr>
                <w:b/>
                <w:color w:val="000000"/>
              </w:rPr>
              <w:t>Hiển thị</w:t>
            </w:r>
          </w:p>
        </w:tc>
        <w:tc>
          <w:tcPr>
            <w:tcW w:w="10710" w:type="dxa"/>
            <w:shd w:val="clear" w:color="auto" w:fill="D9D9D9"/>
          </w:tcPr>
          <w:p w14:paraId="64E41A40" w14:textId="77777777" w:rsidR="007C368A" w:rsidRPr="00FF37CC" w:rsidRDefault="007C368A" w:rsidP="00EA3129">
            <w:pPr>
              <w:ind w:left="0"/>
              <w:rPr>
                <w:b/>
              </w:rPr>
            </w:pPr>
            <w:r w:rsidRPr="00FF37CC">
              <w:rPr>
                <w:b/>
              </w:rPr>
              <w:t>Mô tả</w:t>
            </w:r>
          </w:p>
        </w:tc>
      </w:tr>
      <w:tr w:rsidR="007C368A" w:rsidRPr="00FF37CC" w14:paraId="63B73458" w14:textId="77777777" w:rsidTr="00BC68EF">
        <w:tc>
          <w:tcPr>
            <w:tcW w:w="2424" w:type="dxa"/>
          </w:tcPr>
          <w:p w14:paraId="50919E1D" w14:textId="77777777" w:rsidR="007C368A" w:rsidRPr="00FF37CC" w:rsidRDefault="007C368A" w:rsidP="00EA3129">
            <w:pPr>
              <w:pStyle w:val="Sothutu-1so"/>
              <w:spacing w:before="120" w:line="276" w:lineRule="auto"/>
              <w:jc w:val="left"/>
              <w:rPr>
                <w:szCs w:val="24"/>
              </w:rPr>
            </w:pPr>
            <w:r>
              <w:rPr>
                <w:szCs w:val="24"/>
              </w:rPr>
              <w:t>Lưu</w:t>
            </w:r>
          </w:p>
        </w:tc>
        <w:tc>
          <w:tcPr>
            <w:tcW w:w="1176" w:type="dxa"/>
          </w:tcPr>
          <w:p w14:paraId="7D6BA76E" w14:textId="77777777" w:rsidR="007C368A" w:rsidRPr="00FF37CC" w:rsidRDefault="007C368A" w:rsidP="00EA3129">
            <w:pPr>
              <w:pStyle w:val="Sothutu-1so"/>
              <w:spacing w:before="120" w:line="276" w:lineRule="auto"/>
              <w:jc w:val="left"/>
              <w:rPr>
                <w:szCs w:val="24"/>
              </w:rPr>
            </w:pPr>
            <w:r w:rsidRPr="00FF37CC">
              <w:rPr>
                <w:szCs w:val="24"/>
              </w:rPr>
              <w:t>Có</w:t>
            </w:r>
          </w:p>
        </w:tc>
        <w:tc>
          <w:tcPr>
            <w:tcW w:w="10710" w:type="dxa"/>
          </w:tcPr>
          <w:p w14:paraId="1EBD9AF2" w14:textId="28325879" w:rsidR="007C368A" w:rsidRDefault="00D76D7B" w:rsidP="00EA3129">
            <w:pPr>
              <w:pStyle w:val="Sothutu-1so"/>
              <w:spacing w:before="120" w:line="276" w:lineRule="auto"/>
              <w:rPr>
                <w:szCs w:val="24"/>
              </w:rPr>
            </w:pPr>
            <w:r>
              <w:rPr>
                <w:szCs w:val="24"/>
              </w:rPr>
              <w:t>Lưu thông tin bản ghi của tab chi tiết vào CSDL</w:t>
            </w:r>
          </w:p>
          <w:p w14:paraId="2E78D42D" w14:textId="5BD2205C" w:rsidR="00D440D1" w:rsidRDefault="00D440D1" w:rsidP="00EA3129">
            <w:pPr>
              <w:pStyle w:val="Sothutu-1so"/>
              <w:spacing w:before="120" w:line="276" w:lineRule="auto"/>
              <w:rPr>
                <w:szCs w:val="24"/>
              </w:rPr>
            </w:pPr>
            <w:r>
              <w:rPr>
                <w:szCs w:val="24"/>
              </w:rPr>
              <w:lastRenderedPageBreak/>
              <w:t>Kiểm tra điều kiện:</w:t>
            </w:r>
          </w:p>
          <w:p w14:paraId="196AF4BF" w14:textId="77777777" w:rsidR="00D440D1" w:rsidRPr="00D440D1" w:rsidRDefault="00D440D1" w:rsidP="004E37AB">
            <w:pPr>
              <w:pStyle w:val="ListParagraph"/>
              <w:numPr>
                <w:ilvl w:val="0"/>
                <w:numId w:val="47"/>
              </w:numPr>
              <w:spacing w:before="120" w:after="120" w:line="360" w:lineRule="auto"/>
              <w:ind w:left="260" w:right="72" w:hanging="260"/>
              <w:rPr>
                <w:b/>
                <w:i/>
              </w:rPr>
            </w:pPr>
            <w:r w:rsidRPr="00D440D1">
              <w:rPr>
                <w:b/>
                <w:i/>
              </w:rPr>
              <w:t>Nếu C_BUDGET_ID ≠ 2:</w:t>
            </w:r>
          </w:p>
          <w:p w14:paraId="373BFC8F" w14:textId="77777777" w:rsidR="00D440D1" w:rsidRPr="00D440D1" w:rsidRDefault="00D440D1" w:rsidP="004E37AB">
            <w:pPr>
              <w:pStyle w:val="ListParagraph"/>
              <w:numPr>
                <w:ilvl w:val="1"/>
                <w:numId w:val="48"/>
              </w:numPr>
              <w:spacing w:before="120" w:after="120" w:line="360" w:lineRule="auto"/>
              <w:ind w:left="630" w:right="72"/>
            </w:pPr>
            <w:r w:rsidRPr="00D440D1">
              <w:t>Không validate các đ/kiện về ngân sách</w:t>
            </w:r>
          </w:p>
          <w:p w14:paraId="1354C422" w14:textId="77777777" w:rsidR="00D440D1" w:rsidRPr="00D440D1" w:rsidRDefault="00D440D1" w:rsidP="004E37AB">
            <w:pPr>
              <w:pStyle w:val="ListParagraph"/>
              <w:numPr>
                <w:ilvl w:val="0"/>
                <w:numId w:val="47"/>
              </w:numPr>
              <w:spacing w:before="120" w:after="120" w:line="360" w:lineRule="auto"/>
              <w:ind w:left="260" w:right="72" w:hanging="260"/>
              <w:rPr>
                <w:b/>
                <w:i/>
              </w:rPr>
            </w:pPr>
            <w:r w:rsidRPr="00D440D1">
              <w:rPr>
                <w:b/>
                <w:i/>
              </w:rPr>
              <w:t>Nếu C_BUDGET_ID = 2 &amp; DIRECT_RELEASE = Y:</w:t>
            </w:r>
          </w:p>
          <w:p w14:paraId="35F4F916" w14:textId="77777777" w:rsidR="00D440D1" w:rsidRPr="00D440D1" w:rsidRDefault="00D440D1" w:rsidP="004E37AB">
            <w:pPr>
              <w:pStyle w:val="ListParagraph"/>
              <w:numPr>
                <w:ilvl w:val="1"/>
                <w:numId w:val="48"/>
              </w:numPr>
              <w:spacing w:before="120" w:after="120" w:line="360" w:lineRule="auto"/>
              <w:ind w:left="630" w:right="72"/>
            </w:pPr>
            <w:r w:rsidRPr="00D440D1">
              <w:t>Hệ thống tìm kiếm các bản ghi NS_PLAN_ID thỏa mãn:</w:t>
            </w:r>
          </w:p>
          <w:p w14:paraId="12048554" w14:textId="77777777" w:rsidR="00D440D1" w:rsidRPr="00D440D1" w:rsidRDefault="00D440D1" w:rsidP="004E37AB">
            <w:pPr>
              <w:pStyle w:val="ListParagraph"/>
              <w:numPr>
                <w:ilvl w:val="2"/>
                <w:numId w:val="49"/>
              </w:numPr>
              <w:spacing w:before="120" w:after="120" w:line="360" w:lineRule="auto"/>
              <w:ind w:left="990" w:right="72"/>
            </w:pPr>
            <w:r w:rsidRPr="00D440D1">
              <w:t>Có AD_ORG_ID = C_STATEMENT.AD_Org_ID</w:t>
            </w:r>
          </w:p>
          <w:p w14:paraId="527BB42B" w14:textId="77777777" w:rsidR="00D440D1" w:rsidRPr="00D440D1" w:rsidRDefault="00D440D1" w:rsidP="004E37AB">
            <w:pPr>
              <w:pStyle w:val="ListParagraph"/>
              <w:numPr>
                <w:ilvl w:val="2"/>
                <w:numId w:val="49"/>
              </w:numPr>
              <w:spacing w:before="120" w:after="120" w:line="360" w:lineRule="auto"/>
              <w:ind w:left="990" w:right="72"/>
            </w:pPr>
            <w:r w:rsidRPr="00D440D1">
              <w:t>Có C_DEPARTMENT_ID = C_STATEMENT.C_Control_Department_ID</w:t>
            </w:r>
          </w:p>
          <w:p w14:paraId="6EBBA87D" w14:textId="77777777" w:rsidR="00D440D1" w:rsidRPr="00D440D1" w:rsidRDefault="00D440D1" w:rsidP="004E37AB">
            <w:pPr>
              <w:pStyle w:val="ListParagraph"/>
              <w:numPr>
                <w:ilvl w:val="2"/>
                <w:numId w:val="49"/>
              </w:numPr>
              <w:spacing w:before="120" w:after="120" w:line="360" w:lineRule="auto"/>
              <w:ind w:left="990" w:right="72"/>
            </w:pPr>
            <w:r w:rsidRPr="00D440D1">
              <w:t>Có C_DOCUMENT_TYPE.Value = ‘KHQ’</w:t>
            </w:r>
          </w:p>
          <w:p w14:paraId="303BBF91" w14:textId="77777777" w:rsidR="00D440D1" w:rsidRPr="00D440D1" w:rsidRDefault="00D440D1" w:rsidP="004E37AB">
            <w:pPr>
              <w:pStyle w:val="ListParagraph"/>
              <w:numPr>
                <w:ilvl w:val="2"/>
                <w:numId w:val="49"/>
              </w:numPr>
              <w:spacing w:before="120" w:after="120" w:line="360" w:lineRule="auto"/>
              <w:ind w:left="990" w:right="72"/>
            </w:pPr>
            <w:r w:rsidRPr="00D440D1">
              <w:t>Có NS_QUARTER_ID từ bảng C_QUARTER thỏa mãn có C_QUARTER.Start_Date ≤ C_STATEMENT.Trans_Date ≤ C_QUARTER.End_Date</w:t>
            </w:r>
          </w:p>
          <w:p w14:paraId="7F30F6C3" w14:textId="77777777" w:rsidR="00D440D1" w:rsidRPr="00D440D1" w:rsidRDefault="00D440D1" w:rsidP="004E37AB">
            <w:pPr>
              <w:pStyle w:val="ListParagraph"/>
              <w:numPr>
                <w:ilvl w:val="2"/>
                <w:numId w:val="49"/>
              </w:numPr>
              <w:spacing w:before="120" w:after="120" w:line="360" w:lineRule="auto"/>
              <w:ind w:left="990" w:right="72"/>
            </w:pPr>
            <w:r w:rsidRPr="00D440D1">
              <w:t>Có APPROVED_STATUS = ‘AP’</w:t>
            </w:r>
          </w:p>
          <w:p w14:paraId="147795EC" w14:textId="77777777" w:rsidR="00D440D1" w:rsidRPr="00D440D1" w:rsidRDefault="00D440D1" w:rsidP="004E37AB">
            <w:pPr>
              <w:pStyle w:val="ListParagraph"/>
              <w:numPr>
                <w:ilvl w:val="2"/>
                <w:numId w:val="49"/>
              </w:numPr>
              <w:spacing w:before="120" w:after="120" w:line="360" w:lineRule="auto"/>
              <w:ind w:left="990" w:right="72"/>
            </w:pPr>
            <w:r w:rsidRPr="00D440D1">
              <w:t>Có VERSION_NO = 1</w:t>
            </w:r>
          </w:p>
          <w:p w14:paraId="4ABF349C" w14:textId="77777777" w:rsidR="00D440D1" w:rsidRPr="00D44212" w:rsidRDefault="00D440D1" w:rsidP="00EA3129">
            <w:pPr>
              <w:pStyle w:val="Sothutu-1so"/>
              <w:spacing w:before="120" w:after="120" w:line="360" w:lineRule="auto"/>
              <w:ind w:left="270"/>
              <w:jc w:val="left"/>
              <w:rPr>
                <w:i/>
                <w:szCs w:val="22"/>
              </w:rPr>
            </w:pPr>
            <w:r w:rsidRPr="00D44212">
              <w:rPr>
                <w:szCs w:val="22"/>
              </w:rPr>
              <w:t xml:space="preserve">Nếu không tìm thấy bản ghi NS_PLAN_ID nào thỏa mãn </w:t>
            </w:r>
            <w:r w:rsidRPr="00D44212">
              <w:rPr>
                <w:szCs w:val="22"/>
              </w:rPr>
              <w:sym w:font="Wingdings" w:char="F0E0"/>
            </w:r>
            <w:r w:rsidRPr="00D44212">
              <w:rPr>
                <w:szCs w:val="22"/>
              </w:rPr>
              <w:t xml:space="preserve"> Hiển thị thông báo lỗi: </w:t>
            </w:r>
            <w:r w:rsidRPr="00D44212">
              <w:rPr>
                <w:i/>
                <w:szCs w:val="22"/>
              </w:rPr>
              <w:t>‘Không lưu được bản ghi do chưa có ngân sách quý được duyệt’</w:t>
            </w:r>
          </w:p>
          <w:p w14:paraId="24520F27" w14:textId="77777777" w:rsidR="00D440D1" w:rsidRPr="00D44212" w:rsidRDefault="00D440D1" w:rsidP="00EA3129">
            <w:pPr>
              <w:pStyle w:val="Sothutu-1so"/>
              <w:spacing w:before="120" w:after="120" w:line="360" w:lineRule="auto"/>
              <w:ind w:left="270"/>
              <w:jc w:val="left"/>
              <w:rPr>
                <w:szCs w:val="22"/>
              </w:rPr>
            </w:pPr>
            <w:r w:rsidRPr="00D44212">
              <w:rPr>
                <w:szCs w:val="22"/>
              </w:rPr>
              <w:t xml:space="preserve">Nếu bản ghi NS_PLAN_ID có IS_LOCKED = Y </w:t>
            </w:r>
            <w:r w:rsidRPr="00D44212">
              <w:rPr>
                <w:szCs w:val="22"/>
              </w:rPr>
              <w:sym w:font="Wingdings" w:char="F0E0"/>
            </w:r>
            <w:r w:rsidRPr="00D44212">
              <w:rPr>
                <w:szCs w:val="22"/>
              </w:rPr>
              <w:t xml:space="preserve"> Hiển thị thông báo lỗi: </w:t>
            </w:r>
            <w:r w:rsidRPr="00D44212">
              <w:rPr>
                <w:i/>
                <w:szCs w:val="22"/>
              </w:rPr>
              <w:t>‘Không lưu được bản ghi do ngân sách quý đã bị khóa’</w:t>
            </w:r>
          </w:p>
          <w:p w14:paraId="7B1C13C5" w14:textId="77777777" w:rsidR="00D440D1" w:rsidRPr="00D440D1" w:rsidRDefault="00D440D1" w:rsidP="004E37AB">
            <w:pPr>
              <w:pStyle w:val="ListParagraph"/>
              <w:numPr>
                <w:ilvl w:val="0"/>
                <w:numId w:val="47"/>
              </w:numPr>
              <w:spacing w:before="120" w:after="120" w:line="360" w:lineRule="auto"/>
              <w:ind w:left="260" w:right="72" w:hanging="260"/>
              <w:rPr>
                <w:b/>
                <w:i/>
              </w:rPr>
            </w:pPr>
            <w:r w:rsidRPr="00D440D1">
              <w:rPr>
                <w:b/>
                <w:i/>
              </w:rPr>
              <w:t>Nếu C_BUDGET_ID = 2 &amp; DIRECT_RELEASE = N:</w:t>
            </w:r>
          </w:p>
          <w:p w14:paraId="2603328E" w14:textId="75FD2FC8" w:rsidR="00D440D1" w:rsidRPr="00FF37CC" w:rsidRDefault="00D440D1" w:rsidP="00EA3129">
            <w:pPr>
              <w:pStyle w:val="Sothutu-1so"/>
              <w:spacing w:before="120" w:after="120" w:line="360" w:lineRule="auto"/>
              <w:ind w:left="270"/>
              <w:jc w:val="left"/>
              <w:rPr>
                <w:szCs w:val="24"/>
              </w:rPr>
            </w:pPr>
            <w:r w:rsidRPr="00D44212">
              <w:rPr>
                <w:szCs w:val="22"/>
              </w:rPr>
              <w:t xml:space="preserve">Nếu C_STATEMENT_LINE.Remain_Amount &lt; C_STATEMENT_LINE. Approved_Before_Tax_Amount * C_STATEMENT_LINE.Currency_Rate </w:t>
            </w:r>
            <w:r w:rsidRPr="00D44212">
              <w:rPr>
                <w:szCs w:val="22"/>
              </w:rPr>
              <w:sym w:font="Wingdings" w:char="F0E0"/>
            </w:r>
            <w:r w:rsidRPr="00D44212">
              <w:rPr>
                <w:szCs w:val="22"/>
              </w:rPr>
              <w:t xml:space="preserve"> Hiển thị thông báo lỗi: </w:t>
            </w:r>
            <w:r w:rsidRPr="00D44212">
              <w:rPr>
                <w:i/>
                <w:szCs w:val="22"/>
              </w:rPr>
              <w:lastRenderedPageBreak/>
              <w:t>‘Không lưu được bản ghi do chi phí tờ trình vượt ngân sách’</w:t>
            </w:r>
          </w:p>
        </w:tc>
      </w:tr>
      <w:tr w:rsidR="007C368A" w:rsidRPr="00FF37CC" w14:paraId="592D7741" w14:textId="77777777" w:rsidTr="00BC68EF">
        <w:tc>
          <w:tcPr>
            <w:tcW w:w="2424" w:type="dxa"/>
          </w:tcPr>
          <w:p w14:paraId="06600E1B" w14:textId="77777777" w:rsidR="007C368A" w:rsidRPr="00FF37CC" w:rsidRDefault="007C368A" w:rsidP="00EA3129">
            <w:pPr>
              <w:pStyle w:val="BodyText"/>
              <w:ind w:left="0"/>
              <w:jc w:val="left"/>
              <w:rPr>
                <w:lang w:eastAsia="ar-SA"/>
              </w:rPr>
            </w:pPr>
            <w:r w:rsidRPr="00FF37CC">
              <w:rPr>
                <w:lang w:eastAsia="ar-SA"/>
              </w:rPr>
              <w:lastRenderedPageBreak/>
              <w:t>Hoàn thành</w:t>
            </w:r>
          </w:p>
          <w:p w14:paraId="2E09D822" w14:textId="77777777" w:rsidR="007C368A" w:rsidRPr="00FF37CC" w:rsidRDefault="007C368A" w:rsidP="00EA3129">
            <w:pPr>
              <w:pStyle w:val="Sothutu-1so"/>
              <w:spacing w:before="120" w:line="276" w:lineRule="auto"/>
              <w:jc w:val="left"/>
              <w:rPr>
                <w:szCs w:val="24"/>
              </w:rPr>
            </w:pPr>
            <w:r w:rsidRPr="00FF37CC">
              <w:rPr>
                <w:lang w:eastAsia="ar-SA"/>
              </w:rPr>
              <w:t>(CO)</w:t>
            </w:r>
          </w:p>
        </w:tc>
        <w:tc>
          <w:tcPr>
            <w:tcW w:w="1176" w:type="dxa"/>
          </w:tcPr>
          <w:p w14:paraId="4AB55E47" w14:textId="77777777" w:rsidR="007C368A" w:rsidRPr="00FF37CC" w:rsidRDefault="007C368A" w:rsidP="00EA3129">
            <w:pPr>
              <w:pStyle w:val="Sothutu-1so"/>
              <w:spacing w:before="120" w:line="276" w:lineRule="auto"/>
              <w:jc w:val="left"/>
              <w:rPr>
                <w:szCs w:val="24"/>
              </w:rPr>
            </w:pPr>
            <w:r w:rsidRPr="00FF37CC">
              <w:rPr>
                <w:lang w:eastAsia="ar-SA"/>
              </w:rPr>
              <w:t>Có</w:t>
            </w:r>
          </w:p>
        </w:tc>
        <w:tc>
          <w:tcPr>
            <w:tcW w:w="10710" w:type="dxa"/>
          </w:tcPr>
          <w:p w14:paraId="5231BD06" w14:textId="13F9CC4B" w:rsidR="007C368A" w:rsidRPr="00FF37CC" w:rsidRDefault="002C2125" w:rsidP="00EA3129">
            <w:pPr>
              <w:pStyle w:val="Sothutu-1so"/>
              <w:spacing w:before="120" w:line="276" w:lineRule="auto"/>
              <w:rPr>
                <w:szCs w:val="24"/>
              </w:rPr>
            </w:pPr>
            <w:r>
              <w:rPr>
                <w:szCs w:val="24"/>
              </w:rPr>
              <w:t>Giống tab Thông tin chung</w:t>
            </w:r>
          </w:p>
        </w:tc>
      </w:tr>
      <w:tr w:rsidR="009405E5" w:rsidRPr="00FF37CC" w14:paraId="30BE5672" w14:textId="77777777" w:rsidTr="00BC68EF">
        <w:tc>
          <w:tcPr>
            <w:tcW w:w="2424" w:type="dxa"/>
          </w:tcPr>
          <w:p w14:paraId="4044DDEB" w14:textId="77777777" w:rsidR="009405E5" w:rsidRPr="00FF37CC" w:rsidRDefault="009405E5" w:rsidP="00EA3129">
            <w:pPr>
              <w:pStyle w:val="BodyText"/>
              <w:ind w:left="0"/>
              <w:jc w:val="left"/>
              <w:rPr>
                <w:lang w:eastAsia="ar-SA"/>
              </w:rPr>
            </w:pPr>
            <w:r w:rsidRPr="00FF37CC">
              <w:rPr>
                <w:lang w:eastAsia="ar-SA"/>
              </w:rPr>
              <w:t>Hủy hoàn thành (RA)</w:t>
            </w:r>
          </w:p>
        </w:tc>
        <w:tc>
          <w:tcPr>
            <w:tcW w:w="1176" w:type="dxa"/>
          </w:tcPr>
          <w:p w14:paraId="2D024A07" w14:textId="77777777" w:rsidR="009405E5" w:rsidRPr="00FF37CC" w:rsidRDefault="009405E5" w:rsidP="00EA3129">
            <w:pPr>
              <w:pStyle w:val="Sothutu-1so"/>
              <w:spacing w:before="120" w:line="276" w:lineRule="auto"/>
              <w:jc w:val="left"/>
              <w:rPr>
                <w:lang w:eastAsia="ar-SA"/>
              </w:rPr>
            </w:pPr>
            <w:r w:rsidRPr="00FF37CC">
              <w:rPr>
                <w:lang w:eastAsia="ar-SA"/>
              </w:rPr>
              <w:t>Có</w:t>
            </w:r>
          </w:p>
        </w:tc>
        <w:tc>
          <w:tcPr>
            <w:tcW w:w="10710" w:type="dxa"/>
          </w:tcPr>
          <w:p w14:paraId="06E59629" w14:textId="5375A3F6" w:rsidR="009405E5" w:rsidRDefault="009405E5" w:rsidP="00EA3129">
            <w:pPr>
              <w:pStyle w:val="Sothutu-1so"/>
              <w:spacing w:before="120" w:line="276" w:lineRule="auto"/>
              <w:rPr>
                <w:szCs w:val="24"/>
              </w:rPr>
            </w:pPr>
            <w:r w:rsidRPr="00D10D80">
              <w:rPr>
                <w:szCs w:val="24"/>
              </w:rPr>
              <w:t>Giống tab Thông tin chung</w:t>
            </w:r>
          </w:p>
        </w:tc>
      </w:tr>
      <w:tr w:rsidR="009405E5" w:rsidRPr="00FF37CC" w14:paraId="6A79E2A0" w14:textId="77777777" w:rsidTr="00BC68EF">
        <w:tc>
          <w:tcPr>
            <w:tcW w:w="2424" w:type="dxa"/>
          </w:tcPr>
          <w:p w14:paraId="11072C0F" w14:textId="77777777" w:rsidR="009405E5" w:rsidRPr="00FF37CC" w:rsidRDefault="009405E5" w:rsidP="00EA3129">
            <w:pPr>
              <w:pStyle w:val="Sothutu-1so"/>
              <w:spacing w:before="120" w:line="276" w:lineRule="auto"/>
              <w:jc w:val="left"/>
              <w:rPr>
                <w:szCs w:val="24"/>
              </w:rPr>
            </w:pPr>
            <w:r>
              <w:rPr>
                <w:szCs w:val="24"/>
              </w:rPr>
              <w:t>Hiển thị</w:t>
            </w:r>
          </w:p>
        </w:tc>
        <w:tc>
          <w:tcPr>
            <w:tcW w:w="1176" w:type="dxa"/>
          </w:tcPr>
          <w:p w14:paraId="5B31EA5A" w14:textId="77777777" w:rsidR="009405E5" w:rsidRPr="00FF37CC" w:rsidRDefault="009405E5" w:rsidP="00EA3129">
            <w:pPr>
              <w:pStyle w:val="Sothutu-1so"/>
              <w:spacing w:before="120" w:line="276" w:lineRule="auto"/>
              <w:jc w:val="left"/>
              <w:rPr>
                <w:szCs w:val="24"/>
              </w:rPr>
            </w:pPr>
            <w:r>
              <w:rPr>
                <w:szCs w:val="24"/>
              </w:rPr>
              <w:t>Có</w:t>
            </w:r>
          </w:p>
        </w:tc>
        <w:tc>
          <w:tcPr>
            <w:tcW w:w="10710" w:type="dxa"/>
          </w:tcPr>
          <w:p w14:paraId="24F873A9" w14:textId="631FE55D" w:rsidR="009405E5" w:rsidRPr="00FF37CC" w:rsidRDefault="009405E5" w:rsidP="00EA3129">
            <w:pPr>
              <w:pStyle w:val="Sothutu-1so"/>
              <w:spacing w:before="120" w:line="276" w:lineRule="auto"/>
              <w:rPr>
                <w:szCs w:val="24"/>
              </w:rPr>
            </w:pPr>
            <w:r w:rsidRPr="00D10D80">
              <w:rPr>
                <w:szCs w:val="24"/>
              </w:rPr>
              <w:t>Giống tab Thông tin chung</w:t>
            </w:r>
          </w:p>
        </w:tc>
      </w:tr>
    </w:tbl>
    <w:p w14:paraId="7C0914AA" w14:textId="47F5560B" w:rsidR="00115387" w:rsidRDefault="00D22891" w:rsidP="00CF718E">
      <w:pPr>
        <w:ind w:left="0"/>
      </w:pPr>
      <w:r>
        <w:t xml:space="preserve">  </w:t>
      </w:r>
    </w:p>
    <w:p w14:paraId="731C24F6" w14:textId="77777777" w:rsidR="00851FA7" w:rsidRPr="00FF37CC" w:rsidRDefault="00851FA7" w:rsidP="00CF718E">
      <w:pPr>
        <w:pStyle w:val="Heading6"/>
        <w:rPr>
          <w:sz w:val="24"/>
          <w:szCs w:val="24"/>
        </w:rPr>
      </w:pPr>
      <w:r w:rsidRPr="00FF37CC">
        <w:rPr>
          <w:sz w:val="24"/>
          <w:szCs w:val="24"/>
        </w:rPr>
        <w:t>Danh sách trường dữ liệu</w:t>
      </w:r>
    </w:p>
    <w:p w14:paraId="64365CC1" w14:textId="4D6877DC" w:rsidR="00851FA7" w:rsidRDefault="00851FA7" w:rsidP="004E37AB">
      <w:pPr>
        <w:numPr>
          <w:ilvl w:val="0"/>
          <w:numId w:val="11"/>
        </w:numPr>
      </w:pPr>
      <w:r>
        <w:t>Hiển thị ở dạng List, sắp xếp theo ngày tháng từ lớn xuống bé</w:t>
      </w:r>
    </w:p>
    <w:p w14:paraId="3BCB220B" w14:textId="7F227820" w:rsidR="00127F8B" w:rsidRDefault="00127F8B" w:rsidP="004E37AB">
      <w:pPr>
        <w:numPr>
          <w:ilvl w:val="0"/>
          <w:numId w:val="11"/>
        </w:numPr>
      </w:pPr>
      <w:r>
        <w:rPr>
          <w:lang w:eastAsia="ar-SA"/>
        </w:rPr>
        <w:t>View các Phiếu thu/chi gắn với tờ trình</w:t>
      </w:r>
    </w:p>
    <w:p w14:paraId="14913ADF" w14:textId="77777777" w:rsidR="00851FA7" w:rsidRPr="00FF37CC" w:rsidRDefault="00851FA7" w:rsidP="004E37AB">
      <w:pPr>
        <w:numPr>
          <w:ilvl w:val="0"/>
          <w:numId w:val="11"/>
        </w:numPr>
      </w:pPr>
      <w:r>
        <w:rPr>
          <w:lang w:eastAsia="ar-SA"/>
        </w:rPr>
        <w:t>S: Hiển thị trên màn hình nhập liệu</w:t>
      </w:r>
    </w:p>
    <w:p w14:paraId="228C3FED" w14:textId="77777777" w:rsidR="00851FA7" w:rsidRPr="00FF37CC" w:rsidRDefault="00851FA7"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851FA7" w:rsidRPr="00FF37CC" w14:paraId="5BF2B20C" w14:textId="77777777" w:rsidTr="00BC68EF">
        <w:trPr>
          <w:cantSplit/>
          <w:trHeight w:val="422"/>
          <w:tblHeader/>
        </w:trPr>
        <w:tc>
          <w:tcPr>
            <w:tcW w:w="1800" w:type="dxa"/>
            <w:shd w:val="clear" w:color="auto" w:fill="D9D9D9"/>
            <w:vAlign w:val="center"/>
          </w:tcPr>
          <w:p w14:paraId="797D2270" w14:textId="77777777" w:rsidR="00851FA7" w:rsidRPr="00FF37CC" w:rsidRDefault="00851FA7" w:rsidP="00CF718E">
            <w:pPr>
              <w:spacing w:after="120"/>
              <w:ind w:left="0"/>
              <w:jc w:val="center"/>
              <w:rPr>
                <w:b/>
              </w:rPr>
            </w:pPr>
            <w:r w:rsidRPr="00FF37CC">
              <w:rPr>
                <w:b/>
              </w:rPr>
              <w:t>Tên trường</w:t>
            </w:r>
          </w:p>
        </w:tc>
        <w:tc>
          <w:tcPr>
            <w:tcW w:w="1980" w:type="dxa"/>
            <w:shd w:val="clear" w:color="auto" w:fill="D9D9D9"/>
            <w:vAlign w:val="center"/>
          </w:tcPr>
          <w:p w14:paraId="509F1D7F" w14:textId="77777777" w:rsidR="00851FA7" w:rsidRPr="00FF37CC" w:rsidRDefault="00851FA7" w:rsidP="00CF718E">
            <w:pPr>
              <w:spacing w:after="120"/>
              <w:ind w:left="0"/>
              <w:jc w:val="center"/>
              <w:rPr>
                <w:b/>
              </w:rPr>
            </w:pPr>
            <w:r w:rsidRPr="00FF37CC">
              <w:rPr>
                <w:b/>
              </w:rPr>
              <w:t>Tên dữ liệu</w:t>
            </w:r>
          </w:p>
        </w:tc>
        <w:tc>
          <w:tcPr>
            <w:tcW w:w="1417" w:type="dxa"/>
            <w:shd w:val="clear" w:color="auto" w:fill="D9D9D9"/>
            <w:vAlign w:val="center"/>
          </w:tcPr>
          <w:p w14:paraId="033B5FE4" w14:textId="77777777" w:rsidR="00851FA7" w:rsidRPr="00FF37CC" w:rsidRDefault="00851FA7" w:rsidP="00CF718E">
            <w:pPr>
              <w:spacing w:after="120"/>
              <w:ind w:left="0"/>
              <w:jc w:val="center"/>
              <w:rPr>
                <w:b/>
              </w:rPr>
            </w:pPr>
            <w:r w:rsidRPr="00FF37CC">
              <w:rPr>
                <w:b/>
              </w:rPr>
              <w:t>Loại DL</w:t>
            </w:r>
          </w:p>
        </w:tc>
        <w:tc>
          <w:tcPr>
            <w:tcW w:w="630" w:type="dxa"/>
            <w:shd w:val="clear" w:color="auto" w:fill="D9D9D9"/>
            <w:vAlign w:val="center"/>
          </w:tcPr>
          <w:p w14:paraId="17DA5DA3" w14:textId="77777777" w:rsidR="00851FA7" w:rsidRPr="00FF37CC" w:rsidRDefault="00851FA7" w:rsidP="00CF718E">
            <w:pPr>
              <w:spacing w:after="120"/>
              <w:ind w:left="0"/>
              <w:jc w:val="center"/>
              <w:rPr>
                <w:b/>
              </w:rPr>
            </w:pPr>
            <w:r w:rsidRPr="00FF37CC">
              <w:rPr>
                <w:b/>
              </w:rPr>
              <w:t>L</w:t>
            </w:r>
          </w:p>
        </w:tc>
        <w:tc>
          <w:tcPr>
            <w:tcW w:w="540" w:type="dxa"/>
            <w:shd w:val="clear" w:color="auto" w:fill="D9D9D9"/>
            <w:vAlign w:val="center"/>
          </w:tcPr>
          <w:p w14:paraId="2F46E559" w14:textId="77777777" w:rsidR="00851FA7" w:rsidRPr="00FF37CC" w:rsidRDefault="00851FA7" w:rsidP="00CF718E">
            <w:pPr>
              <w:spacing w:after="120"/>
              <w:ind w:left="0"/>
              <w:jc w:val="center"/>
              <w:rPr>
                <w:b/>
              </w:rPr>
            </w:pPr>
            <w:r w:rsidRPr="00FF37CC">
              <w:rPr>
                <w:b/>
              </w:rPr>
              <w:t>R</w:t>
            </w:r>
          </w:p>
        </w:tc>
        <w:tc>
          <w:tcPr>
            <w:tcW w:w="450" w:type="dxa"/>
            <w:shd w:val="clear" w:color="auto" w:fill="D9D9D9"/>
            <w:vAlign w:val="center"/>
          </w:tcPr>
          <w:p w14:paraId="4DD95B7A" w14:textId="77777777" w:rsidR="00851FA7" w:rsidRPr="00FF37CC" w:rsidRDefault="00851FA7" w:rsidP="00CF718E">
            <w:pPr>
              <w:spacing w:after="120"/>
              <w:ind w:left="0"/>
              <w:jc w:val="center"/>
              <w:rPr>
                <w:b/>
              </w:rPr>
            </w:pPr>
            <w:r w:rsidRPr="00FF37CC">
              <w:rPr>
                <w:b/>
              </w:rPr>
              <w:t>M</w:t>
            </w:r>
          </w:p>
        </w:tc>
        <w:tc>
          <w:tcPr>
            <w:tcW w:w="540" w:type="dxa"/>
            <w:shd w:val="clear" w:color="auto" w:fill="D9D9D9"/>
          </w:tcPr>
          <w:p w14:paraId="2697307D" w14:textId="77777777" w:rsidR="00851FA7" w:rsidRPr="00926A39" w:rsidRDefault="00851FA7" w:rsidP="00CF718E">
            <w:pPr>
              <w:spacing w:after="120"/>
              <w:ind w:left="0"/>
              <w:jc w:val="center"/>
              <w:rPr>
                <w:b/>
                <w:sz w:val="22"/>
              </w:rPr>
            </w:pPr>
            <w:r>
              <w:rPr>
                <w:b/>
              </w:rPr>
              <w:t>S</w:t>
            </w:r>
          </w:p>
        </w:tc>
        <w:tc>
          <w:tcPr>
            <w:tcW w:w="7380" w:type="dxa"/>
            <w:shd w:val="clear" w:color="auto" w:fill="D9D9D9"/>
            <w:vAlign w:val="center"/>
          </w:tcPr>
          <w:p w14:paraId="112BE4BC" w14:textId="77777777" w:rsidR="00851FA7" w:rsidRPr="00FF37CC" w:rsidRDefault="00851FA7" w:rsidP="00CF718E">
            <w:pPr>
              <w:spacing w:after="120"/>
              <w:ind w:left="0"/>
              <w:jc w:val="center"/>
              <w:rPr>
                <w:b/>
              </w:rPr>
            </w:pPr>
            <w:r w:rsidRPr="00FF37CC">
              <w:rPr>
                <w:b/>
              </w:rPr>
              <w:t>Mô tả</w:t>
            </w:r>
          </w:p>
        </w:tc>
      </w:tr>
      <w:tr w:rsidR="00851FA7" w:rsidRPr="00FF37CC" w14:paraId="19BAE7BE" w14:textId="77777777" w:rsidTr="00BC68EF">
        <w:trPr>
          <w:cantSplit/>
          <w:trHeight w:val="827"/>
        </w:trPr>
        <w:tc>
          <w:tcPr>
            <w:tcW w:w="1800" w:type="dxa"/>
          </w:tcPr>
          <w:p w14:paraId="57403AC6" w14:textId="015F17E5" w:rsidR="00851FA7" w:rsidRPr="00FF37CC" w:rsidRDefault="00851FA7" w:rsidP="00CF718E">
            <w:pPr>
              <w:ind w:left="0"/>
            </w:pPr>
            <w:r>
              <w:t>Số chứng từ</w:t>
            </w:r>
          </w:p>
        </w:tc>
        <w:tc>
          <w:tcPr>
            <w:tcW w:w="1980" w:type="dxa"/>
          </w:tcPr>
          <w:p w14:paraId="561BB224" w14:textId="67056987" w:rsidR="00851FA7" w:rsidRPr="00FF37CC" w:rsidRDefault="00851FA7" w:rsidP="00CF718E">
            <w:pPr>
              <w:ind w:left="0"/>
            </w:pPr>
            <w:r>
              <w:rPr>
                <w:szCs w:val="24"/>
              </w:rPr>
              <w:t>Document_No</w:t>
            </w:r>
          </w:p>
        </w:tc>
        <w:tc>
          <w:tcPr>
            <w:tcW w:w="1417" w:type="dxa"/>
          </w:tcPr>
          <w:p w14:paraId="7F8E04B6" w14:textId="744CB56F" w:rsidR="00851FA7" w:rsidRPr="00FF37CC" w:rsidRDefault="00851FA7" w:rsidP="00CF718E">
            <w:pPr>
              <w:ind w:left="0"/>
            </w:pPr>
          </w:p>
        </w:tc>
        <w:tc>
          <w:tcPr>
            <w:tcW w:w="630" w:type="dxa"/>
          </w:tcPr>
          <w:p w14:paraId="0657C111" w14:textId="77777777" w:rsidR="00851FA7" w:rsidRPr="00FF37CC" w:rsidRDefault="00851FA7" w:rsidP="00CF718E">
            <w:pPr>
              <w:pStyle w:val="Sothutu-1so"/>
              <w:spacing w:before="120" w:after="120" w:line="276" w:lineRule="auto"/>
              <w:jc w:val="left"/>
              <w:rPr>
                <w:szCs w:val="24"/>
              </w:rPr>
            </w:pPr>
          </w:p>
        </w:tc>
        <w:tc>
          <w:tcPr>
            <w:tcW w:w="540" w:type="dxa"/>
          </w:tcPr>
          <w:p w14:paraId="6F9661E5" w14:textId="2A254ECC" w:rsidR="00851FA7" w:rsidRPr="00FF37CC" w:rsidRDefault="00851FA7" w:rsidP="00CF718E">
            <w:pPr>
              <w:pStyle w:val="Sothutu-1so"/>
              <w:spacing w:before="120" w:after="120" w:line="276" w:lineRule="auto"/>
              <w:jc w:val="left"/>
              <w:rPr>
                <w:szCs w:val="24"/>
              </w:rPr>
            </w:pPr>
          </w:p>
        </w:tc>
        <w:tc>
          <w:tcPr>
            <w:tcW w:w="450" w:type="dxa"/>
          </w:tcPr>
          <w:p w14:paraId="77367B49" w14:textId="5233D954" w:rsidR="00851FA7" w:rsidRPr="00FF37CC" w:rsidRDefault="00851FA7" w:rsidP="00CF718E">
            <w:pPr>
              <w:pStyle w:val="Sothutu-1so"/>
              <w:spacing w:before="120" w:after="120" w:line="276" w:lineRule="auto"/>
              <w:jc w:val="left"/>
              <w:rPr>
                <w:szCs w:val="24"/>
              </w:rPr>
            </w:pPr>
          </w:p>
        </w:tc>
        <w:tc>
          <w:tcPr>
            <w:tcW w:w="540" w:type="dxa"/>
          </w:tcPr>
          <w:p w14:paraId="00248B58" w14:textId="4E3E9701" w:rsidR="00851FA7" w:rsidRPr="00FF37CC" w:rsidRDefault="00851FA7" w:rsidP="00CF718E">
            <w:pPr>
              <w:pStyle w:val="Sothutu-1so"/>
              <w:spacing w:before="120" w:after="120" w:line="276" w:lineRule="auto"/>
              <w:jc w:val="center"/>
              <w:rPr>
                <w:szCs w:val="24"/>
              </w:rPr>
            </w:pPr>
          </w:p>
        </w:tc>
        <w:tc>
          <w:tcPr>
            <w:tcW w:w="7380" w:type="dxa"/>
          </w:tcPr>
          <w:p w14:paraId="15027122" w14:textId="0B550465" w:rsidR="00851FA7" w:rsidRPr="00FF37CC" w:rsidRDefault="00601FB1" w:rsidP="00CF718E">
            <w:pPr>
              <w:pStyle w:val="Sothutu-1so"/>
              <w:spacing w:before="120" w:after="120" w:line="276" w:lineRule="auto"/>
              <w:jc w:val="left"/>
              <w:rPr>
                <w:szCs w:val="24"/>
              </w:rPr>
            </w:pPr>
            <w:r>
              <w:rPr>
                <w:szCs w:val="24"/>
              </w:rPr>
              <w:t>Theo chi tiết Tab Thông tin chi</w:t>
            </w:r>
          </w:p>
        </w:tc>
      </w:tr>
      <w:tr w:rsidR="00601FB1" w:rsidRPr="00FF37CC" w14:paraId="5FB2880A" w14:textId="77777777" w:rsidTr="00BC68EF">
        <w:trPr>
          <w:cantSplit/>
          <w:trHeight w:val="827"/>
        </w:trPr>
        <w:tc>
          <w:tcPr>
            <w:tcW w:w="1800" w:type="dxa"/>
          </w:tcPr>
          <w:p w14:paraId="13025D6F" w14:textId="41233D25" w:rsidR="00601FB1" w:rsidRDefault="00601FB1" w:rsidP="00CF718E">
            <w:pPr>
              <w:ind w:left="0"/>
            </w:pPr>
            <w:r>
              <w:t>Đơn vị</w:t>
            </w:r>
          </w:p>
        </w:tc>
        <w:tc>
          <w:tcPr>
            <w:tcW w:w="1980" w:type="dxa"/>
          </w:tcPr>
          <w:p w14:paraId="5CC71B47" w14:textId="5EEFE772" w:rsidR="00601FB1" w:rsidRDefault="00601FB1" w:rsidP="00CF718E">
            <w:pPr>
              <w:ind w:left="0"/>
              <w:rPr>
                <w:szCs w:val="24"/>
              </w:rPr>
            </w:pPr>
            <w:r>
              <w:rPr>
                <w:szCs w:val="24"/>
              </w:rPr>
              <w:t>AD_ORG_ID</w:t>
            </w:r>
          </w:p>
        </w:tc>
        <w:tc>
          <w:tcPr>
            <w:tcW w:w="1417" w:type="dxa"/>
          </w:tcPr>
          <w:p w14:paraId="5D6E5639" w14:textId="77777777" w:rsidR="00601FB1" w:rsidRPr="00FF37CC" w:rsidRDefault="00601FB1" w:rsidP="00CF718E">
            <w:pPr>
              <w:ind w:left="0"/>
            </w:pPr>
          </w:p>
        </w:tc>
        <w:tc>
          <w:tcPr>
            <w:tcW w:w="630" w:type="dxa"/>
          </w:tcPr>
          <w:p w14:paraId="6CEEA3F8" w14:textId="77777777" w:rsidR="00601FB1" w:rsidRPr="00FF37CC" w:rsidRDefault="00601FB1" w:rsidP="00CF718E">
            <w:pPr>
              <w:pStyle w:val="Sothutu-1so"/>
              <w:spacing w:before="120" w:after="120" w:line="276" w:lineRule="auto"/>
              <w:jc w:val="left"/>
              <w:rPr>
                <w:szCs w:val="24"/>
              </w:rPr>
            </w:pPr>
          </w:p>
        </w:tc>
        <w:tc>
          <w:tcPr>
            <w:tcW w:w="540" w:type="dxa"/>
          </w:tcPr>
          <w:p w14:paraId="1A154414" w14:textId="77777777" w:rsidR="00601FB1" w:rsidRPr="00FF37CC" w:rsidRDefault="00601FB1" w:rsidP="00CF718E">
            <w:pPr>
              <w:pStyle w:val="Sothutu-1so"/>
              <w:spacing w:before="120" w:after="120" w:line="276" w:lineRule="auto"/>
              <w:jc w:val="left"/>
              <w:rPr>
                <w:szCs w:val="24"/>
              </w:rPr>
            </w:pPr>
          </w:p>
        </w:tc>
        <w:tc>
          <w:tcPr>
            <w:tcW w:w="450" w:type="dxa"/>
          </w:tcPr>
          <w:p w14:paraId="3CE164CB" w14:textId="77777777" w:rsidR="00601FB1" w:rsidRPr="00FF37CC" w:rsidRDefault="00601FB1" w:rsidP="00CF718E">
            <w:pPr>
              <w:pStyle w:val="Sothutu-1so"/>
              <w:spacing w:before="120" w:after="120" w:line="276" w:lineRule="auto"/>
              <w:jc w:val="left"/>
              <w:rPr>
                <w:szCs w:val="24"/>
              </w:rPr>
            </w:pPr>
          </w:p>
        </w:tc>
        <w:tc>
          <w:tcPr>
            <w:tcW w:w="540" w:type="dxa"/>
          </w:tcPr>
          <w:p w14:paraId="2DE49C0F" w14:textId="77777777" w:rsidR="00601FB1" w:rsidRPr="00FF37CC" w:rsidRDefault="00601FB1" w:rsidP="00CF718E">
            <w:pPr>
              <w:pStyle w:val="Sothutu-1so"/>
              <w:spacing w:before="120" w:after="120" w:line="276" w:lineRule="auto"/>
              <w:jc w:val="center"/>
              <w:rPr>
                <w:szCs w:val="24"/>
              </w:rPr>
            </w:pPr>
          </w:p>
        </w:tc>
        <w:tc>
          <w:tcPr>
            <w:tcW w:w="7380" w:type="dxa"/>
          </w:tcPr>
          <w:p w14:paraId="3643BCE6" w14:textId="78FDBB65" w:rsidR="00601FB1" w:rsidRDefault="00601FB1" w:rsidP="00CF718E">
            <w:pPr>
              <w:pStyle w:val="Sothutu-1so"/>
              <w:spacing w:before="120" w:after="120" w:line="276" w:lineRule="auto"/>
              <w:jc w:val="left"/>
              <w:rPr>
                <w:szCs w:val="24"/>
              </w:rPr>
            </w:pPr>
            <w:r w:rsidRPr="00641CF9">
              <w:rPr>
                <w:szCs w:val="24"/>
              </w:rPr>
              <w:t>Theo chi tiết Tab Thông tin chi</w:t>
            </w:r>
          </w:p>
        </w:tc>
      </w:tr>
      <w:tr w:rsidR="00601FB1" w:rsidRPr="00FF37CC" w14:paraId="41A8F6A3" w14:textId="77777777" w:rsidTr="00BC68EF">
        <w:trPr>
          <w:cantSplit/>
          <w:trHeight w:val="827"/>
        </w:trPr>
        <w:tc>
          <w:tcPr>
            <w:tcW w:w="1800" w:type="dxa"/>
          </w:tcPr>
          <w:p w14:paraId="25B8D543" w14:textId="02EB1509" w:rsidR="00601FB1" w:rsidRDefault="00601FB1" w:rsidP="00CF718E">
            <w:pPr>
              <w:ind w:left="0"/>
              <w:rPr>
                <w:szCs w:val="24"/>
              </w:rPr>
            </w:pPr>
            <w:r>
              <w:rPr>
                <w:szCs w:val="24"/>
              </w:rPr>
              <w:t>Ngày hạch toán</w:t>
            </w:r>
          </w:p>
        </w:tc>
        <w:tc>
          <w:tcPr>
            <w:tcW w:w="1980" w:type="dxa"/>
          </w:tcPr>
          <w:p w14:paraId="3EDA3BF7" w14:textId="1FDD676D" w:rsidR="00601FB1" w:rsidRDefault="00601FB1" w:rsidP="00CF718E">
            <w:pPr>
              <w:ind w:left="0"/>
              <w:rPr>
                <w:szCs w:val="24"/>
              </w:rPr>
            </w:pPr>
            <w:r>
              <w:rPr>
                <w:szCs w:val="24"/>
              </w:rPr>
              <w:t>Trans_Date</w:t>
            </w:r>
          </w:p>
        </w:tc>
        <w:tc>
          <w:tcPr>
            <w:tcW w:w="1417" w:type="dxa"/>
          </w:tcPr>
          <w:p w14:paraId="553B374A" w14:textId="0BD58995" w:rsidR="00601FB1" w:rsidRDefault="00601FB1" w:rsidP="00CF718E">
            <w:pPr>
              <w:ind w:left="0"/>
            </w:pPr>
            <w:r>
              <w:t>Date</w:t>
            </w:r>
          </w:p>
        </w:tc>
        <w:tc>
          <w:tcPr>
            <w:tcW w:w="630" w:type="dxa"/>
          </w:tcPr>
          <w:p w14:paraId="5BC4F370" w14:textId="77777777" w:rsidR="00601FB1" w:rsidRPr="00FF37CC" w:rsidRDefault="00601FB1" w:rsidP="00CF718E">
            <w:pPr>
              <w:pStyle w:val="Sothutu-1so"/>
              <w:spacing w:before="120" w:after="120" w:line="276" w:lineRule="auto"/>
              <w:jc w:val="left"/>
              <w:rPr>
                <w:szCs w:val="24"/>
              </w:rPr>
            </w:pPr>
          </w:p>
        </w:tc>
        <w:tc>
          <w:tcPr>
            <w:tcW w:w="540" w:type="dxa"/>
          </w:tcPr>
          <w:p w14:paraId="2DBBFC8F" w14:textId="7E9C2C46" w:rsidR="00601FB1" w:rsidRDefault="00601FB1" w:rsidP="00CF718E">
            <w:pPr>
              <w:pStyle w:val="Sothutu-1so"/>
              <w:spacing w:before="120" w:after="120" w:line="276" w:lineRule="auto"/>
              <w:jc w:val="left"/>
              <w:rPr>
                <w:szCs w:val="24"/>
              </w:rPr>
            </w:pPr>
          </w:p>
        </w:tc>
        <w:tc>
          <w:tcPr>
            <w:tcW w:w="450" w:type="dxa"/>
          </w:tcPr>
          <w:p w14:paraId="1FD4D0DE" w14:textId="2C31692A" w:rsidR="00601FB1" w:rsidRDefault="00601FB1" w:rsidP="00CF718E">
            <w:pPr>
              <w:pStyle w:val="Sothutu-1so"/>
              <w:spacing w:before="120" w:after="120" w:line="276" w:lineRule="auto"/>
              <w:jc w:val="left"/>
              <w:rPr>
                <w:szCs w:val="24"/>
              </w:rPr>
            </w:pPr>
          </w:p>
        </w:tc>
        <w:tc>
          <w:tcPr>
            <w:tcW w:w="540" w:type="dxa"/>
          </w:tcPr>
          <w:p w14:paraId="425DA319" w14:textId="7192EA3F" w:rsidR="00601FB1" w:rsidRDefault="00601FB1" w:rsidP="00CF718E">
            <w:pPr>
              <w:pStyle w:val="Sothutu-1so"/>
              <w:spacing w:before="120" w:after="120" w:line="276" w:lineRule="auto"/>
              <w:jc w:val="center"/>
              <w:rPr>
                <w:szCs w:val="24"/>
              </w:rPr>
            </w:pPr>
          </w:p>
        </w:tc>
        <w:tc>
          <w:tcPr>
            <w:tcW w:w="7380" w:type="dxa"/>
          </w:tcPr>
          <w:p w14:paraId="1D46D6BE" w14:textId="761F6DF0" w:rsidR="00601FB1" w:rsidRDefault="00601FB1" w:rsidP="00CF718E">
            <w:pPr>
              <w:pStyle w:val="Sothutu-1so"/>
              <w:spacing w:before="120" w:after="120" w:line="276" w:lineRule="auto"/>
              <w:jc w:val="left"/>
              <w:rPr>
                <w:szCs w:val="24"/>
              </w:rPr>
            </w:pPr>
            <w:r w:rsidRPr="00641CF9">
              <w:rPr>
                <w:szCs w:val="24"/>
              </w:rPr>
              <w:t>Theo chi tiết Tab Thông tin chi</w:t>
            </w:r>
          </w:p>
        </w:tc>
      </w:tr>
      <w:tr w:rsidR="00601FB1" w:rsidRPr="00FF37CC" w14:paraId="516A5692" w14:textId="77777777" w:rsidTr="00BC68EF">
        <w:trPr>
          <w:cantSplit/>
          <w:trHeight w:val="827"/>
        </w:trPr>
        <w:tc>
          <w:tcPr>
            <w:tcW w:w="1800" w:type="dxa"/>
          </w:tcPr>
          <w:p w14:paraId="32592352" w14:textId="77777777" w:rsidR="00601FB1" w:rsidRDefault="00601FB1" w:rsidP="00CF718E">
            <w:pPr>
              <w:ind w:left="0"/>
              <w:rPr>
                <w:szCs w:val="24"/>
              </w:rPr>
            </w:pPr>
            <w:r>
              <w:rPr>
                <w:szCs w:val="24"/>
              </w:rPr>
              <w:t>Nội dung</w:t>
            </w:r>
          </w:p>
        </w:tc>
        <w:tc>
          <w:tcPr>
            <w:tcW w:w="1980" w:type="dxa"/>
          </w:tcPr>
          <w:p w14:paraId="20ACCEC6" w14:textId="77777777" w:rsidR="00601FB1" w:rsidRDefault="00601FB1" w:rsidP="00CF718E">
            <w:pPr>
              <w:ind w:left="0"/>
              <w:rPr>
                <w:szCs w:val="24"/>
              </w:rPr>
            </w:pPr>
            <w:r>
              <w:rPr>
                <w:szCs w:val="24"/>
              </w:rPr>
              <w:t>Description</w:t>
            </w:r>
          </w:p>
        </w:tc>
        <w:tc>
          <w:tcPr>
            <w:tcW w:w="1417" w:type="dxa"/>
          </w:tcPr>
          <w:p w14:paraId="208540A6" w14:textId="77777777" w:rsidR="00601FB1" w:rsidRDefault="00601FB1" w:rsidP="00CF718E">
            <w:pPr>
              <w:ind w:left="0"/>
            </w:pPr>
            <w:r>
              <w:t>String</w:t>
            </w:r>
          </w:p>
        </w:tc>
        <w:tc>
          <w:tcPr>
            <w:tcW w:w="630" w:type="dxa"/>
          </w:tcPr>
          <w:p w14:paraId="330DD50E" w14:textId="56DEF6DD" w:rsidR="00601FB1" w:rsidRDefault="00601FB1" w:rsidP="00CF718E">
            <w:pPr>
              <w:pStyle w:val="Sothutu-1so"/>
              <w:spacing w:before="120" w:after="120" w:line="276" w:lineRule="auto"/>
              <w:jc w:val="left"/>
              <w:rPr>
                <w:szCs w:val="24"/>
              </w:rPr>
            </w:pPr>
          </w:p>
        </w:tc>
        <w:tc>
          <w:tcPr>
            <w:tcW w:w="540" w:type="dxa"/>
          </w:tcPr>
          <w:p w14:paraId="34B34F21" w14:textId="07148564" w:rsidR="00601FB1" w:rsidRDefault="00601FB1" w:rsidP="00CF718E">
            <w:pPr>
              <w:pStyle w:val="Sothutu-1so"/>
              <w:spacing w:before="120" w:after="120" w:line="276" w:lineRule="auto"/>
              <w:jc w:val="left"/>
              <w:rPr>
                <w:szCs w:val="24"/>
              </w:rPr>
            </w:pPr>
          </w:p>
        </w:tc>
        <w:tc>
          <w:tcPr>
            <w:tcW w:w="450" w:type="dxa"/>
          </w:tcPr>
          <w:p w14:paraId="5DEF850B" w14:textId="756D8F04" w:rsidR="00601FB1" w:rsidRDefault="00601FB1" w:rsidP="00CF718E">
            <w:pPr>
              <w:pStyle w:val="Sothutu-1so"/>
              <w:spacing w:before="120" w:after="120" w:line="276" w:lineRule="auto"/>
              <w:jc w:val="left"/>
              <w:rPr>
                <w:szCs w:val="24"/>
              </w:rPr>
            </w:pPr>
          </w:p>
        </w:tc>
        <w:tc>
          <w:tcPr>
            <w:tcW w:w="540" w:type="dxa"/>
          </w:tcPr>
          <w:p w14:paraId="48CFF1F4" w14:textId="485B663A" w:rsidR="00601FB1" w:rsidRDefault="00601FB1" w:rsidP="00CF718E">
            <w:pPr>
              <w:pStyle w:val="Sothutu-1so"/>
              <w:spacing w:before="120" w:after="120" w:line="276" w:lineRule="auto"/>
              <w:jc w:val="center"/>
              <w:rPr>
                <w:szCs w:val="24"/>
              </w:rPr>
            </w:pPr>
          </w:p>
        </w:tc>
        <w:tc>
          <w:tcPr>
            <w:tcW w:w="7380" w:type="dxa"/>
          </w:tcPr>
          <w:p w14:paraId="6C81FA40" w14:textId="063C3813" w:rsidR="00601FB1" w:rsidRDefault="00601FB1" w:rsidP="00CF718E">
            <w:pPr>
              <w:pStyle w:val="Sothutu-1so"/>
              <w:spacing w:before="120" w:after="120" w:line="360" w:lineRule="auto"/>
              <w:jc w:val="left"/>
              <w:rPr>
                <w:szCs w:val="24"/>
              </w:rPr>
            </w:pPr>
            <w:r w:rsidRPr="00641CF9">
              <w:rPr>
                <w:szCs w:val="24"/>
              </w:rPr>
              <w:t>Theo chi tiết Tab Thông tin chi</w:t>
            </w:r>
          </w:p>
        </w:tc>
      </w:tr>
      <w:tr w:rsidR="00601FB1" w:rsidRPr="00FF37CC" w14:paraId="7EDEE16E" w14:textId="77777777" w:rsidTr="00BC68EF">
        <w:trPr>
          <w:cantSplit/>
          <w:trHeight w:val="827"/>
        </w:trPr>
        <w:tc>
          <w:tcPr>
            <w:tcW w:w="1800" w:type="dxa"/>
          </w:tcPr>
          <w:p w14:paraId="7787F979" w14:textId="77777777" w:rsidR="00601FB1" w:rsidRDefault="00601FB1" w:rsidP="00CF718E">
            <w:pPr>
              <w:ind w:left="0"/>
              <w:rPr>
                <w:szCs w:val="24"/>
              </w:rPr>
            </w:pPr>
            <w:r>
              <w:rPr>
                <w:szCs w:val="24"/>
              </w:rPr>
              <w:lastRenderedPageBreak/>
              <w:t xml:space="preserve">Số tiền </w:t>
            </w:r>
          </w:p>
        </w:tc>
        <w:tc>
          <w:tcPr>
            <w:tcW w:w="1980" w:type="dxa"/>
          </w:tcPr>
          <w:p w14:paraId="367AA060" w14:textId="77777777" w:rsidR="00601FB1" w:rsidRDefault="00601FB1" w:rsidP="00CF718E">
            <w:pPr>
              <w:ind w:left="0"/>
              <w:rPr>
                <w:szCs w:val="24"/>
              </w:rPr>
            </w:pPr>
          </w:p>
        </w:tc>
        <w:tc>
          <w:tcPr>
            <w:tcW w:w="1417" w:type="dxa"/>
          </w:tcPr>
          <w:p w14:paraId="196761D0" w14:textId="77777777" w:rsidR="00601FB1" w:rsidRDefault="00601FB1" w:rsidP="00CF718E">
            <w:pPr>
              <w:ind w:left="0"/>
            </w:pPr>
            <w:r>
              <w:t>Number</w:t>
            </w:r>
          </w:p>
        </w:tc>
        <w:tc>
          <w:tcPr>
            <w:tcW w:w="630" w:type="dxa"/>
          </w:tcPr>
          <w:p w14:paraId="2E20215C" w14:textId="77777777" w:rsidR="00601FB1" w:rsidRDefault="00601FB1" w:rsidP="00CF718E">
            <w:pPr>
              <w:pStyle w:val="Sothutu-1so"/>
              <w:spacing w:before="120" w:after="120" w:line="276" w:lineRule="auto"/>
              <w:jc w:val="left"/>
              <w:rPr>
                <w:szCs w:val="24"/>
              </w:rPr>
            </w:pPr>
            <w:r>
              <w:rPr>
                <w:szCs w:val="24"/>
              </w:rPr>
              <w:t>20</w:t>
            </w:r>
          </w:p>
        </w:tc>
        <w:tc>
          <w:tcPr>
            <w:tcW w:w="540" w:type="dxa"/>
          </w:tcPr>
          <w:p w14:paraId="21AC9420" w14:textId="77777777" w:rsidR="00601FB1" w:rsidRDefault="00601FB1" w:rsidP="00CF718E">
            <w:pPr>
              <w:pStyle w:val="Sothutu-1so"/>
              <w:spacing w:before="120" w:after="120" w:line="276" w:lineRule="auto"/>
              <w:jc w:val="left"/>
              <w:rPr>
                <w:szCs w:val="24"/>
              </w:rPr>
            </w:pPr>
            <w:r>
              <w:rPr>
                <w:szCs w:val="24"/>
              </w:rPr>
              <w:t>Y</w:t>
            </w:r>
          </w:p>
        </w:tc>
        <w:tc>
          <w:tcPr>
            <w:tcW w:w="450" w:type="dxa"/>
          </w:tcPr>
          <w:p w14:paraId="74BB50F6" w14:textId="77777777" w:rsidR="00601FB1" w:rsidRDefault="00601FB1" w:rsidP="00CF718E">
            <w:pPr>
              <w:pStyle w:val="Sothutu-1so"/>
              <w:spacing w:before="120" w:after="120" w:line="276" w:lineRule="auto"/>
              <w:jc w:val="left"/>
              <w:rPr>
                <w:szCs w:val="24"/>
              </w:rPr>
            </w:pPr>
            <w:r>
              <w:rPr>
                <w:szCs w:val="24"/>
              </w:rPr>
              <w:t>Y</w:t>
            </w:r>
          </w:p>
        </w:tc>
        <w:tc>
          <w:tcPr>
            <w:tcW w:w="540" w:type="dxa"/>
          </w:tcPr>
          <w:p w14:paraId="511DD631" w14:textId="77777777" w:rsidR="00601FB1" w:rsidRDefault="00601FB1" w:rsidP="00CF718E">
            <w:pPr>
              <w:pStyle w:val="Sothutu-1so"/>
              <w:spacing w:before="120" w:after="120" w:line="276" w:lineRule="auto"/>
              <w:jc w:val="center"/>
              <w:rPr>
                <w:szCs w:val="24"/>
              </w:rPr>
            </w:pPr>
            <w:r>
              <w:rPr>
                <w:szCs w:val="24"/>
              </w:rPr>
              <w:t>Y</w:t>
            </w:r>
          </w:p>
        </w:tc>
        <w:tc>
          <w:tcPr>
            <w:tcW w:w="7380" w:type="dxa"/>
          </w:tcPr>
          <w:p w14:paraId="5DF79A14" w14:textId="62E6BADD" w:rsidR="00601FB1" w:rsidRDefault="00601FB1" w:rsidP="00CF718E">
            <w:pPr>
              <w:pStyle w:val="Sothutu-1so"/>
              <w:spacing w:before="120" w:after="120" w:line="276" w:lineRule="auto"/>
              <w:rPr>
                <w:szCs w:val="24"/>
              </w:rPr>
            </w:pPr>
            <w:r w:rsidRPr="00641CF9">
              <w:rPr>
                <w:szCs w:val="24"/>
              </w:rPr>
              <w:t>Theo chi tiết Tab Thông tin chi</w:t>
            </w:r>
          </w:p>
        </w:tc>
      </w:tr>
      <w:tr w:rsidR="00601FB1" w:rsidRPr="00FF37CC" w14:paraId="3AAF9C71" w14:textId="77777777" w:rsidTr="00BC68EF">
        <w:trPr>
          <w:cantSplit/>
          <w:trHeight w:val="827"/>
        </w:trPr>
        <w:tc>
          <w:tcPr>
            <w:tcW w:w="1800" w:type="dxa"/>
          </w:tcPr>
          <w:p w14:paraId="04A851AB" w14:textId="191D3F20" w:rsidR="00601FB1" w:rsidRDefault="00601FB1" w:rsidP="00CF718E">
            <w:pPr>
              <w:ind w:left="0"/>
              <w:rPr>
                <w:szCs w:val="24"/>
              </w:rPr>
            </w:pPr>
            <w:r>
              <w:rPr>
                <w:szCs w:val="24"/>
              </w:rPr>
              <w:t>Trạng thái hạch toán</w:t>
            </w:r>
          </w:p>
        </w:tc>
        <w:tc>
          <w:tcPr>
            <w:tcW w:w="1980" w:type="dxa"/>
          </w:tcPr>
          <w:p w14:paraId="4851C757" w14:textId="77777777" w:rsidR="00601FB1" w:rsidRDefault="00601FB1" w:rsidP="00CF718E">
            <w:pPr>
              <w:ind w:left="0"/>
              <w:rPr>
                <w:szCs w:val="24"/>
              </w:rPr>
            </w:pPr>
          </w:p>
        </w:tc>
        <w:tc>
          <w:tcPr>
            <w:tcW w:w="1417" w:type="dxa"/>
          </w:tcPr>
          <w:p w14:paraId="0459339E" w14:textId="77777777" w:rsidR="00601FB1" w:rsidRDefault="00601FB1" w:rsidP="00CF718E">
            <w:pPr>
              <w:ind w:left="0"/>
            </w:pPr>
          </w:p>
        </w:tc>
        <w:tc>
          <w:tcPr>
            <w:tcW w:w="630" w:type="dxa"/>
          </w:tcPr>
          <w:p w14:paraId="6D1DF429" w14:textId="77777777" w:rsidR="00601FB1" w:rsidRDefault="00601FB1" w:rsidP="00CF718E">
            <w:pPr>
              <w:pStyle w:val="Sothutu-1so"/>
              <w:spacing w:before="120" w:after="120" w:line="276" w:lineRule="auto"/>
              <w:jc w:val="left"/>
              <w:rPr>
                <w:szCs w:val="24"/>
              </w:rPr>
            </w:pPr>
          </w:p>
        </w:tc>
        <w:tc>
          <w:tcPr>
            <w:tcW w:w="540" w:type="dxa"/>
          </w:tcPr>
          <w:p w14:paraId="312CB8D7" w14:textId="77777777" w:rsidR="00601FB1" w:rsidRDefault="00601FB1" w:rsidP="00CF718E">
            <w:pPr>
              <w:pStyle w:val="Sothutu-1so"/>
              <w:spacing w:before="120" w:after="120" w:line="276" w:lineRule="auto"/>
              <w:jc w:val="left"/>
              <w:rPr>
                <w:szCs w:val="24"/>
              </w:rPr>
            </w:pPr>
          </w:p>
        </w:tc>
        <w:tc>
          <w:tcPr>
            <w:tcW w:w="450" w:type="dxa"/>
          </w:tcPr>
          <w:p w14:paraId="1BBBD1F8" w14:textId="77777777" w:rsidR="00601FB1" w:rsidRDefault="00601FB1" w:rsidP="00CF718E">
            <w:pPr>
              <w:pStyle w:val="Sothutu-1so"/>
              <w:spacing w:before="120" w:after="120" w:line="276" w:lineRule="auto"/>
              <w:jc w:val="left"/>
              <w:rPr>
                <w:szCs w:val="24"/>
              </w:rPr>
            </w:pPr>
          </w:p>
        </w:tc>
        <w:tc>
          <w:tcPr>
            <w:tcW w:w="540" w:type="dxa"/>
          </w:tcPr>
          <w:p w14:paraId="0F72E3F9" w14:textId="77777777" w:rsidR="00601FB1" w:rsidRDefault="00601FB1" w:rsidP="00CF718E">
            <w:pPr>
              <w:pStyle w:val="Sothutu-1so"/>
              <w:spacing w:before="120" w:after="120" w:line="276" w:lineRule="auto"/>
              <w:jc w:val="center"/>
              <w:rPr>
                <w:szCs w:val="24"/>
              </w:rPr>
            </w:pPr>
          </w:p>
        </w:tc>
        <w:tc>
          <w:tcPr>
            <w:tcW w:w="7380" w:type="dxa"/>
          </w:tcPr>
          <w:p w14:paraId="45A088DF" w14:textId="140008ED" w:rsidR="00601FB1" w:rsidRDefault="00601FB1" w:rsidP="00CF718E">
            <w:pPr>
              <w:pStyle w:val="Sothutu-1so"/>
              <w:spacing w:before="120" w:after="120" w:line="276" w:lineRule="auto"/>
              <w:rPr>
                <w:szCs w:val="24"/>
              </w:rPr>
            </w:pPr>
            <w:r w:rsidRPr="00641CF9">
              <w:rPr>
                <w:szCs w:val="24"/>
              </w:rPr>
              <w:t>Theo chi tiết Tab Thông tin chi</w:t>
            </w:r>
          </w:p>
        </w:tc>
      </w:tr>
    </w:tbl>
    <w:p w14:paraId="477B35F1" w14:textId="77777777" w:rsidR="00851FA7" w:rsidRDefault="00851FA7" w:rsidP="00CF718E"/>
    <w:p w14:paraId="5CD1377D" w14:textId="77777777" w:rsidR="00851FA7" w:rsidRPr="0097273A" w:rsidRDefault="00851FA7" w:rsidP="00CF718E">
      <w:pPr>
        <w:pStyle w:val="Heading6"/>
      </w:pPr>
      <w:r w:rsidRPr="0097273A">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851FA7" w:rsidRPr="00FF37CC" w14:paraId="63C97BE9" w14:textId="77777777" w:rsidTr="00BC68EF">
        <w:trPr>
          <w:trHeight w:val="530"/>
          <w:tblHeader/>
        </w:trPr>
        <w:tc>
          <w:tcPr>
            <w:tcW w:w="2424" w:type="dxa"/>
            <w:shd w:val="clear" w:color="auto" w:fill="D9D9D9"/>
          </w:tcPr>
          <w:p w14:paraId="614AA78D" w14:textId="77777777" w:rsidR="00851FA7" w:rsidRPr="00FF37CC" w:rsidRDefault="00851FA7" w:rsidP="00EA3129">
            <w:pPr>
              <w:ind w:left="0"/>
              <w:rPr>
                <w:b/>
              </w:rPr>
            </w:pPr>
            <w:r w:rsidRPr="00FF37CC">
              <w:rPr>
                <w:b/>
              </w:rPr>
              <w:t>Thao tác</w:t>
            </w:r>
          </w:p>
        </w:tc>
        <w:tc>
          <w:tcPr>
            <w:tcW w:w="1176" w:type="dxa"/>
            <w:shd w:val="clear" w:color="auto" w:fill="D9D9D9"/>
          </w:tcPr>
          <w:p w14:paraId="080AB0B5" w14:textId="77777777" w:rsidR="00851FA7" w:rsidRPr="00FF37CC" w:rsidRDefault="00851FA7" w:rsidP="00EA3129">
            <w:pPr>
              <w:ind w:left="0"/>
              <w:rPr>
                <w:b/>
                <w:color w:val="000000"/>
              </w:rPr>
            </w:pPr>
            <w:r w:rsidRPr="00FF37CC">
              <w:rPr>
                <w:b/>
                <w:color w:val="000000"/>
              </w:rPr>
              <w:t>Hiển thị</w:t>
            </w:r>
          </w:p>
        </w:tc>
        <w:tc>
          <w:tcPr>
            <w:tcW w:w="10710" w:type="dxa"/>
            <w:shd w:val="clear" w:color="auto" w:fill="D9D9D9"/>
          </w:tcPr>
          <w:p w14:paraId="1D29B31F" w14:textId="77777777" w:rsidR="00851FA7" w:rsidRPr="00FF37CC" w:rsidRDefault="00851FA7" w:rsidP="00EA3129">
            <w:pPr>
              <w:ind w:left="0"/>
              <w:rPr>
                <w:b/>
              </w:rPr>
            </w:pPr>
            <w:r w:rsidRPr="00FF37CC">
              <w:rPr>
                <w:b/>
              </w:rPr>
              <w:t>Mô tả</w:t>
            </w:r>
          </w:p>
        </w:tc>
      </w:tr>
      <w:tr w:rsidR="00851FA7" w:rsidRPr="00FF37CC" w14:paraId="679CD5BD" w14:textId="77777777" w:rsidTr="00BC68EF">
        <w:tc>
          <w:tcPr>
            <w:tcW w:w="2424" w:type="dxa"/>
          </w:tcPr>
          <w:p w14:paraId="43A376B5" w14:textId="77777777" w:rsidR="00851FA7" w:rsidRPr="00FF37CC" w:rsidRDefault="00851FA7" w:rsidP="00EA3129">
            <w:pPr>
              <w:pStyle w:val="Sothutu-1so"/>
              <w:spacing w:before="120" w:line="276" w:lineRule="auto"/>
              <w:jc w:val="left"/>
              <w:rPr>
                <w:szCs w:val="24"/>
              </w:rPr>
            </w:pPr>
            <w:r>
              <w:rPr>
                <w:szCs w:val="24"/>
              </w:rPr>
              <w:t>Tìm kiếm</w:t>
            </w:r>
          </w:p>
        </w:tc>
        <w:tc>
          <w:tcPr>
            <w:tcW w:w="1176" w:type="dxa"/>
          </w:tcPr>
          <w:p w14:paraId="710DC828" w14:textId="77777777" w:rsidR="00851FA7" w:rsidRPr="00FF37CC" w:rsidRDefault="00851FA7" w:rsidP="00EA3129">
            <w:pPr>
              <w:pStyle w:val="Sothutu-1so"/>
              <w:spacing w:before="120" w:line="276" w:lineRule="auto"/>
              <w:jc w:val="left"/>
              <w:rPr>
                <w:szCs w:val="24"/>
              </w:rPr>
            </w:pPr>
            <w:r>
              <w:rPr>
                <w:szCs w:val="24"/>
              </w:rPr>
              <w:t>Có</w:t>
            </w:r>
          </w:p>
        </w:tc>
        <w:tc>
          <w:tcPr>
            <w:tcW w:w="10710" w:type="dxa"/>
          </w:tcPr>
          <w:p w14:paraId="38C48E88" w14:textId="619EE94F" w:rsidR="00851FA7" w:rsidRPr="00FF37CC" w:rsidRDefault="00851FA7" w:rsidP="00EA3129">
            <w:pPr>
              <w:pStyle w:val="Sothutu-1so"/>
              <w:spacing w:before="120" w:line="276" w:lineRule="auto"/>
              <w:rPr>
                <w:szCs w:val="24"/>
              </w:rPr>
            </w:pPr>
            <w:r>
              <w:rPr>
                <w:szCs w:val="24"/>
              </w:rPr>
              <w:t xml:space="preserve">Cho phép tìm kiếm nhanh theo </w:t>
            </w:r>
            <w:r w:rsidR="005604B3">
              <w:rPr>
                <w:szCs w:val="24"/>
              </w:rPr>
              <w:t xml:space="preserve">Số chứng từ, </w:t>
            </w:r>
            <w:r>
              <w:rPr>
                <w:szCs w:val="24"/>
              </w:rPr>
              <w:t>Nội dung, Số tiền</w:t>
            </w:r>
          </w:p>
        </w:tc>
      </w:tr>
      <w:tr w:rsidR="008537C4" w:rsidRPr="00FF37CC" w14:paraId="2B76DE70" w14:textId="77777777" w:rsidTr="00BC68EF">
        <w:tc>
          <w:tcPr>
            <w:tcW w:w="2424" w:type="dxa"/>
          </w:tcPr>
          <w:p w14:paraId="661B8DAE" w14:textId="57552668" w:rsidR="008537C4" w:rsidRDefault="008537C4" w:rsidP="00EA3129">
            <w:pPr>
              <w:pStyle w:val="Sothutu-1so"/>
              <w:spacing w:before="120" w:line="276" w:lineRule="auto"/>
              <w:jc w:val="left"/>
              <w:rPr>
                <w:szCs w:val="24"/>
              </w:rPr>
            </w:pPr>
            <w:r>
              <w:rPr>
                <w:szCs w:val="24"/>
              </w:rPr>
              <w:t>Lọc</w:t>
            </w:r>
          </w:p>
        </w:tc>
        <w:tc>
          <w:tcPr>
            <w:tcW w:w="1176" w:type="dxa"/>
          </w:tcPr>
          <w:p w14:paraId="4A173E7A" w14:textId="79BA352E" w:rsidR="008537C4" w:rsidRDefault="008537C4" w:rsidP="00EA3129">
            <w:pPr>
              <w:pStyle w:val="Sothutu-1so"/>
              <w:spacing w:before="120" w:line="276" w:lineRule="auto"/>
              <w:jc w:val="left"/>
              <w:rPr>
                <w:szCs w:val="24"/>
              </w:rPr>
            </w:pPr>
            <w:r>
              <w:rPr>
                <w:szCs w:val="24"/>
              </w:rPr>
              <w:t>Có</w:t>
            </w:r>
          </w:p>
        </w:tc>
        <w:tc>
          <w:tcPr>
            <w:tcW w:w="10710" w:type="dxa"/>
          </w:tcPr>
          <w:p w14:paraId="78C4A83B" w14:textId="0EF93847" w:rsidR="008537C4" w:rsidRDefault="008537C4" w:rsidP="00EA3129">
            <w:pPr>
              <w:pStyle w:val="Sothutu-1so"/>
              <w:spacing w:before="120" w:line="276" w:lineRule="auto"/>
              <w:rPr>
                <w:szCs w:val="24"/>
              </w:rPr>
            </w:pPr>
            <w:r>
              <w:rPr>
                <w:szCs w:val="24"/>
              </w:rPr>
              <w:t xml:space="preserve">Lọc theo trạng thái hạch toán : </w:t>
            </w:r>
            <w:r w:rsidR="00724510">
              <w:rPr>
                <w:szCs w:val="24"/>
              </w:rPr>
              <w:t>Chưa hạch toán, Đã hạch toán</w:t>
            </w:r>
          </w:p>
        </w:tc>
      </w:tr>
      <w:tr w:rsidR="00851FA7" w:rsidRPr="00FF37CC" w14:paraId="0C9DF646" w14:textId="77777777" w:rsidTr="00BC68EF">
        <w:tc>
          <w:tcPr>
            <w:tcW w:w="2424" w:type="dxa"/>
          </w:tcPr>
          <w:p w14:paraId="06C0A7CE" w14:textId="77777777" w:rsidR="00851FA7" w:rsidRPr="00FF37CC" w:rsidRDefault="00851FA7" w:rsidP="00EA3129">
            <w:pPr>
              <w:pStyle w:val="Sothutu-1so"/>
              <w:spacing w:before="120" w:line="276" w:lineRule="auto"/>
              <w:jc w:val="left"/>
              <w:rPr>
                <w:szCs w:val="24"/>
              </w:rPr>
            </w:pPr>
            <w:r w:rsidRPr="00FF37CC">
              <w:rPr>
                <w:szCs w:val="24"/>
              </w:rPr>
              <w:t>Sao chép</w:t>
            </w:r>
          </w:p>
        </w:tc>
        <w:tc>
          <w:tcPr>
            <w:tcW w:w="1176" w:type="dxa"/>
          </w:tcPr>
          <w:p w14:paraId="27F22BC8" w14:textId="076C1733" w:rsidR="00851FA7" w:rsidRPr="00FF37CC" w:rsidRDefault="008537C4" w:rsidP="00EA3129">
            <w:pPr>
              <w:pStyle w:val="Sothutu-1so"/>
              <w:spacing w:before="120" w:line="276" w:lineRule="auto"/>
              <w:jc w:val="left"/>
              <w:rPr>
                <w:szCs w:val="24"/>
              </w:rPr>
            </w:pPr>
            <w:r>
              <w:rPr>
                <w:szCs w:val="24"/>
              </w:rPr>
              <w:t>Không</w:t>
            </w:r>
          </w:p>
        </w:tc>
        <w:tc>
          <w:tcPr>
            <w:tcW w:w="10710" w:type="dxa"/>
          </w:tcPr>
          <w:p w14:paraId="10865600" w14:textId="490042D8" w:rsidR="00851FA7" w:rsidRPr="00FF37CC" w:rsidRDefault="00851FA7" w:rsidP="00EA3129">
            <w:pPr>
              <w:pStyle w:val="Sothutu-1so"/>
              <w:spacing w:before="120" w:line="276" w:lineRule="auto"/>
              <w:rPr>
                <w:szCs w:val="24"/>
              </w:rPr>
            </w:pPr>
          </w:p>
        </w:tc>
      </w:tr>
      <w:tr w:rsidR="00851FA7" w:rsidRPr="00FF37CC" w14:paraId="7DE460E9" w14:textId="77777777" w:rsidTr="00BC68EF">
        <w:tc>
          <w:tcPr>
            <w:tcW w:w="2424" w:type="dxa"/>
          </w:tcPr>
          <w:p w14:paraId="22FD9EB8" w14:textId="77777777" w:rsidR="00851FA7" w:rsidRPr="00FF37CC" w:rsidRDefault="00851FA7" w:rsidP="00EA3129">
            <w:pPr>
              <w:pStyle w:val="Sothutu-1so"/>
              <w:spacing w:before="120" w:line="276" w:lineRule="auto"/>
              <w:jc w:val="left"/>
              <w:rPr>
                <w:szCs w:val="24"/>
              </w:rPr>
            </w:pPr>
            <w:r>
              <w:rPr>
                <w:szCs w:val="24"/>
              </w:rPr>
              <w:t>Chỉnh sửa</w:t>
            </w:r>
          </w:p>
        </w:tc>
        <w:tc>
          <w:tcPr>
            <w:tcW w:w="1176" w:type="dxa"/>
          </w:tcPr>
          <w:p w14:paraId="76BEB0AA" w14:textId="3F5A5A4D" w:rsidR="00851FA7" w:rsidRPr="00FF37CC" w:rsidRDefault="008537C4" w:rsidP="00EA3129">
            <w:pPr>
              <w:pStyle w:val="Sothutu-1so"/>
              <w:spacing w:before="120" w:line="276" w:lineRule="auto"/>
              <w:jc w:val="left"/>
              <w:rPr>
                <w:szCs w:val="24"/>
              </w:rPr>
            </w:pPr>
            <w:r>
              <w:rPr>
                <w:szCs w:val="24"/>
              </w:rPr>
              <w:t>Không</w:t>
            </w:r>
          </w:p>
        </w:tc>
        <w:tc>
          <w:tcPr>
            <w:tcW w:w="10710" w:type="dxa"/>
          </w:tcPr>
          <w:p w14:paraId="0C8C4FF7" w14:textId="73CECF52" w:rsidR="00851FA7" w:rsidRDefault="00851FA7" w:rsidP="00EA3129">
            <w:pPr>
              <w:pStyle w:val="Sothutu-1so"/>
              <w:spacing w:before="120" w:line="276" w:lineRule="auto"/>
              <w:rPr>
                <w:szCs w:val="24"/>
              </w:rPr>
            </w:pPr>
          </w:p>
        </w:tc>
      </w:tr>
      <w:tr w:rsidR="00851FA7" w:rsidRPr="00FF37CC" w14:paraId="41E76C14" w14:textId="77777777" w:rsidTr="00BC68EF">
        <w:tc>
          <w:tcPr>
            <w:tcW w:w="2424" w:type="dxa"/>
          </w:tcPr>
          <w:p w14:paraId="3D66D4F6" w14:textId="77777777" w:rsidR="00851FA7" w:rsidRPr="00FF37CC" w:rsidRDefault="00851FA7" w:rsidP="00EA3129">
            <w:pPr>
              <w:pStyle w:val="Sothutu-1so"/>
              <w:spacing w:before="120" w:line="276" w:lineRule="auto"/>
              <w:jc w:val="left"/>
              <w:rPr>
                <w:szCs w:val="24"/>
              </w:rPr>
            </w:pPr>
            <w:r>
              <w:rPr>
                <w:szCs w:val="24"/>
              </w:rPr>
              <w:t>Xóa</w:t>
            </w:r>
          </w:p>
        </w:tc>
        <w:tc>
          <w:tcPr>
            <w:tcW w:w="1176" w:type="dxa"/>
          </w:tcPr>
          <w:p w14:paraId="2D04C732" w14:textId="7D6172EC" w:rsidR="00851FA7" w:rsidRPr="00FF37CC" w:rsidRDefault="008537C4" w:rsidP="00EA3129">
            <w:pPr>
              <w:pStyle w:val="Sothutu-1so"/>
              <w:spacing w:before="120" w:line="276" w:lineRule="auto"/>
              <w:jc w:val="left"/>
              <w:rPr>
                <w:szCs w:val="24"/>
              </w:rPr>
            </w:pPr>
            <w:r>
              <w:rPr>
                <w:szCs w:val="24"/>
              </w:rPr>
              <w:t>Không</w:t>
            </w:r>
          </w:p>
        </w:tc>
        <w:tc>
          <w:tcPr>
            <w:tcW w:w="10710" w:type="dxa"/>
          </w:tcPr>
          <w:p w14:paraId="4E4ED8FE" w14:textId="40B6D618" w:rsidR="00851FA7" w:rsidRDefault="00851FA7" w:rsidP="00EA3129">
            <w:pPr>
              <w:pStyle w:val="Sothutu-1so"/>
              <w:spacing w:before="120" w:line="276" w:lineRule="auto"/>
              <w:rPr>
                <w:szCs w:val="24"/>
              </w:rPr>
            </w:pPr>
          </w:p>
        </w:tc>
      </w:tr>
      <w:tr w:rsidR="00851FA7" w:rsidRPr="00FF37CC" w14:paraId="0264F787" w14:textId="77777777" w:rsidTr="00BC68EF">
        <w:tc>
          <w:tcPr>
            <w:tcW w:w="2424" w:type="dxa"/>
          </w:tcPr>
          <w:p w14:paraId="662A1301" w14:textId="77777777" w:rsidR="00851FA7" w:rsidRPr="00FF37CC" w:rsidRDefault="00851FA7" w:rsidP="00EA3129">
            <w:pPr>
              <w:pStyle w:val="Sothutu-1so"/>
              <w:spacing w:before="120" w:line="276" w:lineRule="auto"/>
              <w:jc w:val="left"/>
              <w:rPr>
                <w:szCs w:val="24"/>
              </w:rPr>
            </w:pPr>
            <w:r w:rsidRPr="00FF37CC">
              <w:rPr>
                <w:szCs w:val="24"/>
              </w:rPr>
              <w:t>Thêm mới</w:t>
            </w:r>
          </w:p>
        </w:tc>
        <w:tc>
          <w:tcPr>
            <w:tcW w:w="1176" w:type="dxa"/>
          </w:tcPr>
          <w:p w14:paraId="77280219" w14:textId="1E3500EB" w:rsidR="00851FA7" w:rsidRPr="00FF37CC" w:rsidRDefault="008537C4" w:rsidP="00EA3129">
            <w:pPr>
              <w:pStyle w:val="Sothutu-1so"/>
              <w:spacing w:before="120" w:line="276" w:lineRule="auto"/>
              <w:jc w:val="left"/>
              <w:rPr>
                <w:szCs w:val="24"/>
              </w:rPr>
            </w:pPr>
            <w:r>
              <w:rPr>
                <w:szCs w:val="24"/>
              </w:rPr>
              <w:t>Không</w:t>
            </w:r>
          </w:p>
        </w:tc>
        <w:tc>
          <w:tcPr>
            <w:tcW w:w="10710" w:type="dxa"/>
          </w:tcPr>
          <w:p w14:paraId="54E57922" w14:textId="552C5FC9" w:rsidR="00851FA7" w:rsidRDefault="00851FA7" w:rsidP="00EA3129">
            <w:pPr>
              <w:pStyle w:val="Sothutu-1so"/>
              <w:spacing w:before="120" w:line="276" w:lineRule="auto"/>
              <w:rPr>
                <w:szCs w:val="24"/>
              </w:rPr>
            </w:pPr>
          </w:p>
        </w:tc>
      </w:tr>
    </w:tbl>
    <w:p w14:paraId="7214575C" w14:textId="33BB632F" w:rsidR="00D12282" w:rsidRPr="00FF37CC" w:rsidRDefault="00AA77BF" w:rsidP="00A97673">
      <w:pPr>
        <w:pStyle w:val="Heading5"/>
      </w:pPr>
      <w:r>
        <w:lastRenderedPageBreak/>
        <w:t>Tab Thông tin chi</w:t>
      </w:r>
    </w:p>
    <w:p w14:paraId="11685471" w14:textId="77777777" w:rsidR="00D12282" w:rsidRPr="00FF37CC" w:rsidRDefault="00D12282" w:rsidP="00CF718E">
      <w:pPr>
        <w:pStyle w:val="Heading6"/>
        <w:rPr>
          <w:sz w:val="24"/>
          <w:szCs w:val="24"/>
        </w:rPr>
      </w:pPr>
      <w:r w:rsidRPr="00FF37CC">
        <w:rPr>
          <w:sz w:val="24"/>
          <w:szCs w:val="24"/>
        </w:rPr>
        <w:t>Prototype màn hình nhập liệu</w:t>
      </w:r>
    </w:p>
    <w:p w14:paraId="6A7C3BCE" w14:textId="78C77402" w:rsidR="00D12282" w:rsidRPr="00FF37CC" w:rsidRDefault="00724510" w:rsidP="00CF718E">
      <w:pPr>
        <w:ind w:left="0"/>
        <w:rPr>
          <w:noProof/>
          <w:snapToGrid/>
        </w:rPr>
      </w:pPr>
      <w:r>
        <w:rPr>
          <w:noProof/>
          <w:snapToGrid/>
        </w:rPr>
        <w:drawing>
          <wp:inline distT="0" distB="0" distL="0" distR="0" wp14:anchorId="16BA7B0C" wp14:editId="56942FFA">
            <wp:extent cx="2538484" cy="52662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1527" cy="5293337"/>
                    </a:xfrm>
                    <a:prstGeom prst="rect">
                      <a:avLst/>
                    </a:prstGeom>
                  </pic:spPr>
                </pic:pic>
              </a:graphicData>
            </a:graphic>
          </wp:inline>
        </w:drawing>
      </w:r>
    </w:p>
    <w:p w14:paraId="3B0F35FD" w14:textId="77777777" w:rsidR="00D12282" w:rsidRPr="00FF37CC" w:rsidRDefault="00D12282" w:rsidP="00CF718E">
      <w:pPr>
        <w:pStyle w:val="Heading6"/>
        <w:rPr>
          <w:sz w:val="24"/>
          <w:szCs w:val="24"/>
        </w:rPr>
      </w:pPr>
      <w:r w:rsidRPr="00FF37CC">
        <w:rPr>
          <w:sz w:val="24"/>
          <w:szCs w:val="24"/>
        </w:rPr>
        <w:lastRenderedPageBreak/>
        <w:t>Danh sách trường dữ liệu</w:t>
      </w:r>
    </w:p>
    <w:p w14:paraId="44881DD9" w14:textId="7ED7AE60" w:rsidR="000A0F11" w:rsidRDefault="00AA77BF" w:rsidP="004E37AB">
      <w:pPr>
        <w:numPr>
          <w:ilvl w:val="0"/>
          <w:numId w:val="11"/>
        </w:numPr>
      </w:pPr>
      <w:r>
        <w:rPr>
          <w:lang w:eastAsia="ar-SA"/>
        </w:rPr>
        <w:t xml:space="preserve">View các dòng chi tiết Phiếu thu/chi gắn với tờ trình </w:t>
      </w:r>
    </w:p>
    <w:p w14:paraId="3349A597" w14:textId="6837EAF6" w:rsidR="00C62F2E" w:rsidRDefault="00394228" w:rsidP="004E37AB">
      <w:pPr>
        <w:numPr>
          <w:ilvl w:val="0"/>
          <w:numId w:val="11"/>
        </w:numPr>
      </w:pPr>
      <w:r>
        <w:rPr>
          <w:lang w:eastAsia="ar-SA"/>
        </w:rPr>
        <w:t>Lấy dữ liệu</w:t>
      </w:r>
      <w:r w:rsidR="00C62F2E">
        <w:rPr>
          <w:lang w:eastAsia="ar-SA"/>
        </w:rPr>
        <w:t xml:space="preserve"> từ bản web về bản mobile sau khi kế toán chi tiền</w:t>
      </w:r>
    </w:p>
    <w:p w14:paraId="26A16DD3" w14:textId="42D5063B" w:rsidR="00D12282" w:rsidRPr="000A0F11" w:rsidRDefault="00D12282" w:rsidP="004E37AB">
      <w:pPr>
        <w:numPr>
          <w:ilvl w:val="0"/>
          <w:numId w:val="11"/>
        </w:numPr>
        <w:rPr>
          <w:i/>
        </w:rPr>
      </w:pPr>
      <w:r w:rsidRPr="000A0F11">
        <w:rPr>
          <w:i/>
          <w:lang w:eastAsia="ar-SA"/>
        </w:rPr>
        <w:t>S: Hiển thị trên màn hình nhập liệu</w:t>
      </w:r>
    </w:p>
    <w:p w14:paraId="19FF00B6" w14:textId="77777777" w:rsidR="00D12282" w:rsidRPr="00FF37CC" w:rsidRDefault="00D12282"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D12282" w:rsidRPr="00FF37CC" w14:paraId="653C6530" w14:textId="77777777" w:rsidTr="009A4951">
        <w:trPr>
          <w:cantSplit/>
          <w:trHeight w:val="422"/>
          <w:tblHeader/>
        </w:trPr>
        <w:tc>
          <w:tcPr>
            <w:tcW w:w="1800" w:type="dxa"/>
            <w:shd w:val="clear" w:color="auto" w:fill="D9D9D9"/>
            <w:vAlign w:val="center"/>
          </w:tcPr>
          <w:p w14:paraId="66CAFD6A" w14:textId="77777777" w:rsidR="00D12282" w:rsidRPr="00FF37CC" w:rsidRDefault="00D12282" w:rsidP="00EA3129">
            <w:pPr>
              <w:spacing w:after="120"/>
              <w:ind w:left="0"/>
              <w:jc w:val="center"/>
              <w:rPr>
                <w:b/>
              </w:rPr>
            </w:pPr>
            <w:r w:rsidRPr="00FF37CC">
              <w:rPr>
                <w:b/>
              </w:rPr>
              <w:t>Tên trường</w:t>
            </w:r>
          </w:p>
        </w:tc>
        <w:tc>
          <w:tcPr>
            <w:tcW w:w="1980" w:type="dxa"/>
            <w:shd w:val="clear" w:color="auto" w:fill="D9D9D9"/>
            <w:vAlign w:val="center"/>
          </w:tcPr>
          <w:p w14:paraId="1468A74C" w14:textId="77777777" w:rsidR="00D12282" w:rsidRPr="00FF37CC" w:rsidRDefault="00D12282" w:rsidP="00EA3129">
            <w:pPr>
              <w:spacing w:after="120"/>
              <w:ind w:left="0"/>
              <w:jc w:val="center"/>
              <w:rPr>
                <w:b/>
              </w:rPr>
            </w:pPr>
            <w:r w:rsidRPr="00FF37CC">
              <w:rPr>
                <w:b/>
              </w:rPr>
              <w:t>Tên dữ liệu</w:t>
            </w:r>
          </w:p>
        </w:tc>
        <w:tc>
          <w:tcPr>
            <w:tcW w:w="1417" w:type="dxa"/>
            <w:shd w:val="clear" w:color="auto" w:fill="D9D9D9"/>
            <w:vAlign w:val="center"/>
          </w:tcPr>
          <w:p w14:paraId="0DE6D5A5" w14:textId="77777777" w:rsidR="00D12282" w:rsidRPr="00FF37CC" w:rsidRDefault="00D12282" w:rsidP="00EA3129">
            <w:pPr>
              <w:spacing w:after="120"/>
              <w:ind w:left="0"/>
              <w:jc w:val="center"/>
              <w:rPr>
                <w:b/>
              </w:rPr>
            </w:pPr>
            <w:r w:rsidRPr="00FF37CC">
              <w:rPr>
                <w:b/>
              </w:rPr>
              <w:t>Loại DL</w:t>
            </w:r>
          </w:p>
        </w:tc>
        <w:tc>
          <w:tcPr>
            <w:tcW w:w="630" w:type="dxa"/>
            <w:shd w:val="clear" w:color="auto" w:fill="D9D9D9"/>
            <w:vAlign w:val="center"/>
          </w:tcPr>
          <w:p w14:paraId="6B9ED5E8" w14:textId="77777777" w:rsidR="00D12282" w:rsidRPr="00FF37CC" w:rsidRDefault="00D12282" w:rsidP="00EA3129">
            <w:pPr>
              <w:spacing w:after="120"/>
              <w:ind w:left="0"/>
              <w:jc w:val="center"/>
              <w:rPr>
                <w:b/>
              </w:rPr>
            </w:pPr>
            <w:r w:rsidRPr="00FF37CC">
              <w:rPr>
                <w:b/>
              </w:rPr>
              <w:t>L</w:t>
            </w:r>
          </w:p>
        </w:tc>
        <w:tc>
          <w:tcPr>
            <w:tcW w:w="540" w:type="dxa"/>
            <w:shd w:val="clear" w:color="auto" w:fill="D9D9D9"/>
            <w:vAlign w:val="center"/>
          </w:tcPr>
          <w:p w14:paraId="4781239C" w14:textId="77777777" w:rsidR="00D12282" w:rsidRPr="00FF37CC" w:rsidRDefault="00D12282" w:rsidP="00EA3129">
            <w:pPr>
              <w:spacing w:after="120"/>
              <w:ind w:left="0"/>
              <w:jc w:val="center"/>
              <w:rPr>
                <w:b/>
              </w:rPr>
            </w:pPr>
            <w:r w:rsidRPr="00FF37CC">
              <w:rPr>
                <w:b/>
              </w:rPr>
              <w:t>R</w:t>
            </w:r>
          </w:p>
        </w:tc>
        <w:tc>
          <w:tcPr>
            <w:tcW w:w="450" w:type="dxa"/>
            <w:shd w:val="clear" w:color="auto" w:fill="D9D9D9"/>
            <w:vAlign w:val="center"/>
          </w:tcPr>
          <w:p w14:paraId="403FFB1A" w14:textId="77777777" w:rsidR="00D12282" w:rsidRPr="00FF37CC" w:rsidRDefault="00D12282" w:rsidP="00EA3129">
            <w:pPr>
              <w:spacing w:after="120"/>
              <w:ind w:left="0"/>
              <w:jc w:val="center"/>
              <w:rPr>
                <w:b/>
              </w:rPr>
            </w:pPr>
            <w:r w:rsidRPr="00FF37CC">
              <w:rPr>
                <w:b/>
              </w:rPr>
              <w:t>M</w:t>
            </w:r>
          </w:p>
        </w:tc>
        <w:tc>
          <w:tcPr>
            <w:tcW w:w="540" w:type="dxa"/>
            <w:shd w:val="clear" w:color="auto" w:fill="D9D9D9"/>
          </w:tcPr>
          <w:p w14:paraId="7190EFB5" w14:textId="77777777" w:rsidR="00D12282" w:rsidRPr="00926A39" w:rsidRDefault="00D12282" w:rsidP="00EA3129">
            <w:pPr>
              <w:spacing w:after="120"/>
              <w:ind w:left="0"/>
              <w:jc w:val="center"/>
              <w:rPr>
                <w:b/>
                <w:sz w:val="22"/>
              </w:rPr>
            </w:pPr>
            <w:r>
              <w:rPr>
                <w:b/>
              </w:rPr>
              <w:t>S</w:t>
            </w:r>
          </w:p>
        </w:tc>
        <w:tc>
          <w:tcPr>
            <w:tcW w:w="7380" w:type="dxa"/>
            <w:shd w:val="clear" w:color="auto" w:fill="D9D9D9"/>
            <w:vAlign w:val="center"/>
          </w:tcPr>
          <w:p w14:paraId="6048D5BC" w14:textId="77777777" w:rsidR="00D12282" w:rsidRPr="00FF37CC" w:rsidRDefault="00D12282" w:rsidP="00EA3129">
            <w:pPr>
              <w:spacing w:after="120"/>
              <w:ind w:left="0"/>
              <w:jc w:val="center"/>
              <w:rPr>
                <w:b/>
              </w:rPr>
            </w:pPr>
            <w:r w:rsidRPr="00FF37CC">
              <w:rPr>
                <w:b/>
              </w:rPr>
              <w:t>Mô tả</w:t>
            </w:r>
          </w:p>
        </w:tc>
      </w:tr>
      <w:tr w:rsidR="00C62F2E" w:rsidRPr="00FF37CC" w14:paraId="71515811" w14:textId="77777777" w:rsidTr="009A4951">
        <w:trPr>
          <w:cantSplit/>
          <w:trHeight w:val="827"/>
        </w:trPr>
        <w:tc>
          <w:tcPr>
            <w:tcW w:w="1800" w:type="dxa"/>
          </w:tcPr>
          <w:p w14:paraId="2BE3B362" w14:textId="77777777" w:rsidR="00C62F2E" w:rsidRPr="00FF37CC" w:rsidRDefault="00C62F2E" w:rsidP="00EA3129">
            <w:pPr>
              <w:ind w:left="0"/>
            </w:pPr>
            <w:r w:rsidRPr="00AB2F64">
              <w:rPr>
                <w:szCs w:val="24"/>
              </w:rPr>
              <w:t>Đơn vị</w:t>
            </w:r>
            <w:r>
              <w:rPr>
                <w:szCs w:val="24"/>
              </w:rPr>
              <w:t xml:space="preserve"> </w:t>
            </w:r>
          </w:p>
        </w:tc>
        <w:tc>
          <w:tcPr>
            <w:tcW w:w="1980" w:type="dxa"/>
          </w:tcPr>
          <w:p w14:paraId="59658A4C" w14:textId="77777777" w:rsidR="00C62F2E" w:rsidRPr="00FF37CC" w:rsidRDefault="00C62F2E" w:rsidP="00EA3129">
            <w:pPr>
              <w:ind w:left="0"/>
            </w:pPr>
            <w:r w:rsidRPr="00FF37CC">
              <w:t>AD_Org_ID</w:t>
            </w:r>
          </w:p>
        </w:tc>
        <w:tc>
          <w:tcPr>
            <w:tcW w:w="1417" w:type="dxa"/>
          </w:tcPr>
          <w:p w14:paraId="27775B54" w14:textId="77777777" w:rsidR="00C62F2E" w:rsidRDefault="00C62F2E" w:rsidP="00EA3129">
            <w:pPr>
              <w:ind w:left="0"/>
            </w:pPr>
            <w:r w:rsidRPr="00FF37CC">
              <w:t>String</w:t>
            </w:r>
          </w:p>
          <w:p w14:paraId="28F77790" w14:textId="77777777" w:rsidR="00C62F2E" w:rsidRPr="00FF37CC" w:rsidRDefault="00C62F2E" w:rsidP="00EA3129">
            <w:pPr>
              <w:ind w:left="0"/>
            </w:pPr>
            <w:r>
              <w:t>SL</w:t>
            </w:r>
          </w:p>
        </w:tc>
        <w:tc>
          <w:tcPr>
            <w:tcW w:w="630" w:type="dxa"/>
          </w:tcPr>
          <w:p w14:paraId="38B2A52E" w14:textId="77777777" w:rsidR="00C62F2E" w:rsidRPr="00FF37CC" w:rsidRDefault="00C62F2E" w:rsidP="00EA3129">
            <w:pPr>
              <w:pStyle w:val="Sothutu-1so"/>
              <w:spacing w:before="120" w:after="120" w:line="276" w:lineRule="auto"/>
              <w:jc w:val="left"/>
              <w:rPr>
                <w:szCs w:val="24"/>
              </w:rPr>
            </w:pPr>
            <w:r w:rsidRPr="00FF37CC">
              <w:rPr>
                <w:szCs w:val="24"/>
              </w:rPr>
              <w:t>50</w:t>
            </w:r>
          </w:p>
        </w:tc>
        <w:tc>
          <w:tcPr>
            <w:tcW w:w="540" w:type="dxa"/>
          </w:tcPr>
          <w:p w14:paraId="3877B5B2" w14:textId="3E80B41B" w:rsidR="00C62F2E" w:rsidRPr="00FF37CC" w:rsidRDefault="00C62F2E" w:rsidP="00EA3129">
            <w:pPr>
              <w:pStyle w:val="Sothutu-1so"/>
              <w:spacing w:before="120" w:after="120" w:line="276" w:lineRule="auto"/>
              <w:jc w:val="left"/>
              <w:rPr>
                <w:szCs w:val="24"/>
              </w:rPr>
            </w:pPr>
            <w:r>
              <w:rPr>
                <w:szCs w:val="24"/>
              </w:rPr>
              <w:t>Y</w:t>
            </w:r>
          </w:p>
        </w:tc>
        <w:tc>
          <w:tcPr>
            <w:tcW w:w="450" w:type="dxa"/>
          </w:tcPr>
          <w:p w14:paraId="63823B4A" w14:textId="777CA030" w:rsidR="00C62F2E" w:rsidRPr="00FF37CC" w:rsidRDefault="00CA2410" w:rsidP="00EA3129">
            <w:pPr>
              <w:pStyle w:val="Sothutu-1so"/>
              <w:spacing w:before="120" w:after="120" w:line="276" w:lineRule="auto"/>
              <w:jc w:val="left"/>
              <w:rPr>
                <w:szCs w:val="24"/>
              </w:rPr>
            </w:pPr>
            <w:r>
              <w:rPr>
                <w:szCs w:val="24"/>
              </w:rPr>
              <w:t>N</w:t>
            </w:r>
          </w:p>
        </w:tc>
        <w:tc>
          <w:tcPr>
            <w:tcW w:w="540" w:type="dxa"/>
          </w:tcPr>
          <w:p w14:paraId="1629669E" w14:textId="77777777" w:rsidR="00C62F2E" w:rsidRPr="00FF37CC" w:rsidRDefault="00C62F2E" w:rsidP="00EA3129">
            <w:pPr>
              <w:pStyle w:val="Sothutu-1so"/>
              <w:spacing w:before="120" w:after="120" w:line="276" w:lineRule="auto"/>
              <w:jc w:val="center"/>
              <w:rPr>
                <w:szCs w:val="24"/>
              </w:rPr>
            </w:pPr>
            <w:r>
              <w:rPr>
                <w:szCs w:val="24"/>
              </w:rPr>
              <w:t>N</w:t>
            </w:r>
          </w:p>
        </w:tc>
        <w:tc>
          <w:tcPr>
            <w:tcW w:w="7380" w:type="dxa"/>
          </w:tcPr>
          <w:p w14:paraId="4D5281FB" w14:textId="3381A3C9" w:rsidR="00C62F2E" w:rsidRPr="00FF37CC" w:rsidRDefault="00C62F2E" w:rsidP="00EA3129">
            <w:pPr>
              <w:pStyle w:val="Sothutu-1so"/>
              <w:spacing w:before="120" w:after="120" w:line="276" w:lineRule="auto"/>
              <w:jc w:val="left"/>
              <w:rPr>
                <w:szCs w:val="24"/>
              </w:rPr>
            </w:pPr>
            <w:r>
              <w:rPr>
                <w:szCs w:val="24"/>
              </w:rPr>
              <w:t>Đơn vị của phiếu thu/chi</w:t>
            </w:r>
            <w:r w:rsidR="00D41E32">
              <w:rPr>
                <w:szCs w:val="24"/>
              </w:rPr>
              <w:t xml:space="preserve"> </w:t>
            </w:r>
          </w:p>
        </w:tc>
      </w:tr>
      <w:tr w:rsidR="00CA2410" w:rsidRPr="00FF37CC" w14:paraId="5EE815A7" w14:textId="77777777" w:rsidTr="009A4951">
        <w:trPr>
          <w:cantSplit/>
          <w:trHeight w:val="827"/>
        </w:trPr>
        <w:tc>
          <w:tcPr>
            <w:tcW w:w="1800" w:type="dxa"/>
          </w:tcPr>
          <w:p w14:paraId="561B5D23" w14:textId="77777777" w:rsidR="00CA2410" w:rsidRPr="00FF37CC" w:rsidRDefault="00CA2410" w:rsidP="00EA3129">
            <w:pPr>
              <w:ind w:left="0"/>
            </w:pPr>
            <w:r>
              <w:t>Loại chứng từ</w:t>
            </w:r>
          </w:p>
        </w:tc>
        <w:tc>
          <w:tcPr>
            <w:tcW w:w="1980" w:type="dxa"/>
          </w:tcPr>
          <w:p w14:paraId="72D0E8E5" w14:textId="77777777" w:rsidR="00CA2410" w:rsidRPr="00FF37CC" w:rsidRDefault="00CA2410" w:rsidP="00EA3129">
            <w:pPr>
              <w:ind w:left="0"/>
            </w:pPr>
            <w:r>
              <w:rPr>
                <w:szCs w:val="24"/>
              </w:rPr>
              <w:t>C_Document_Type_ID</w:t>
            </w:r>
          </w:p>
        </w:tc>
        <w:tc>
          <w:tcPr>
            <w:tcW w:w="1417" w:type="dxa"/>
          </w:tcPr>
          <w:p w14:paraId="53838995" w14:textId="77777777" w:rsidR="00CA2410" w:rsidRDefault="00CA2410" w:rsidP="00EA3129">
            <w:pPr>
              <w:ind w:left="0"/>
            </w:pPr>
            <w:r w:rsidRPr="00FF37CC">
              <w:t>String</w:t>
            </w:r>
          </w:p>
          <w:p w14:paraId="784204A6" w14:textId="77777777" w:rsidR="00CA2410" w:rsidRPr="002714DC" w:rsidRDefault="00CA2410" w:rsidP="00EA3129">
            <w:pPr>
              <w:ind w:left="0"/>
            </w:pPr>
            <w:r>
              <w:t>CL</w:t>
            </w:r>
          </w:p>
        </w:tc>
        <w:tc>
          <w:tcPr>
            <w:tcW w:w="630" w:type="dxa"/>
          </w:tcPr>
          <w:p w14:paraId="17B9473F" w14:textId="77777777" w:rsidR="00CA2410" w:rsidRPr="00FF37CC" w:rsidRDefault="00CA2410" w:rsidP="00EA3129">
            <w:pPr>
              <w:pStyle w:val="Sothutu-1so"/>
              <w:spacing w:before="120" w:after="120" w:line="276" w:lineRule="auto"/>
              <w:jc w:val="left"/>
              <w:rPr>
                <w:szCs w:val="24"/>
              </w:rPr>
            </w:pPr>
            <w:r>
              <w:rPr>
                <w:szCs w:val="24"/>
              </w:rPr>
              <w:t>20</w:t>
            </w:r>
          </w:p>
        </w:tc>
        <w:tc>
          <w:tcPr>
            <w:tcW w:w="540" w:type="dxa"/>
          </w:tcPr>
          <w:p w14:paraId="39EF07F1" w14:textId="6780745F" w:rsidR="00CA2410" w:rsidRPr="00FF37CC" w:rsidRDefault="00CA2410" w:rsidP="00EA3129">
            <w:pPr>
              <w:pStyle w:val="Sothutu-1so"/>
              <w:spacing w:before="120" w:after="120" w:line="276" w:lineRule="auto"/>
              <w:jc w:val="left"/>
              <w:rPr>
                <w:szCs w:val="24"/>
              </w:rPr>
            </w:pPr>
            <w:r>
              <w:rPr>
                <w:szCs w:val="24"/>
              </w:rPr>
              <w:t>Y</w:t>
            </w:r>
          </w:p>
        </w:tc>
        <w:tc>
          <w:tcPr>
            <w:tcW w:w="450" w:type="dxa"/>
          </w:tcPr>
          <w:p w14:paraId="22106A0A" w14:textId="2256A656" w:rsidR="00CA2410" w:rsidRPr="00FF37CC" w:rsidRDefault="00CA2410" w:rsidP="00EA3129">
            <w:pPr>
              <w:pStyle w:val="Sothutu-1so"/>
              <w:spacing w:before="120" w:after="120" w:line="276" w:lineRule="auto"/>
              <w:jc w:val="left"/>
              <w:rPr>
                <w:szCs w:val="24"/>
              </w:rPr>
            </w:pPr>
            <w:r w:rsidRPr="00B11106">
              <w:rPr>
                <w:szCs w:val="24"/>
              </w:rPr>
              <w:t>N</w:t>
            </w:r>
          </w:p>
        </w:tc>
        <w:tc>
          <w:tcPr>
            <w:tcW w:w="540" w:type="dxa"/>
          </w:tcPr>
          <w:p w14:paraId="6AC0D207" w14:textId="77777777" w:rsidR="00CA2410" w:rsidRDefault="00CA2410" w:rsidP="00EA3129">
            <w:pPr>
              <w:pStyle w:val="Sothutu-1so"/>
              <w:spacing w:before="120" w:after="120" w:line="276" w:lineRule="auto"/>
              <w:jc w:val="center"/>
              <w:rPr>
                <w:szCs w:val="24"/>
              </w:rPr>
            </w:pPr>
            <w:r>
              <w:rPr>
                <w:szCs w:val="24"/>
              </w:rPr>
              <w:t>N</w:t>
            </w:r>
          </w:p>
        </w:tc>
        <w:tc>
          <w:tcPr>
            <w:tcW w:w="7380" w:type="dxa"/>
          </w:tcPr>
          <w:p w14:paraId="024652EE" w14:textId="725BBD88" w:rsidR="00CA2410" w:rsidRPr="000039A0" w:rsidRDefault="00CA2410" w:rsidP="00EA3129">
            <w:pPr>
              <w:pStyle w:val="Sothutu-1so"/>
              <w:spacing w:before="120" w:after="120" w:line="276" w:lineRule="auto"/>
              <w:jc w:val="left"/>
              <w:rPr>
                <w:szCs w:val="24"/>
              </w:rPr>
            </w:pPr>
            <w:r>
              <w:rPr>
                <w:szCs w:val="24"/>
              </w:rPr>
              <w:t>Loại chứng từ của phiếu thu/chi</w:t>
            </w:r>
          </w:p>
        </w:tc>
      </w:tr>
      <w:tr w:rsidR="00CA2410" w:rsidRPr="00FF37CC" w14:paraId="2BCFE035" w14:textId="77777777" w:rsidTr="009A4951">
        <w:trPr>
          <w:cantSplit/>
          <w:trHeight w:val="827"/>
        </w:trPr>
        <w:tc>
          <w:tcPr>
            <w:tcW w:w="1800" w:type="dxa"/>
          </w:tcPr>
          <w:p w14:paraId="62C41A00" w14:textId="77777777" w:rsidR="00CA2410" w:rsidRDefault="00CA2410" w:rsidP="00EA3129">
            <w:pPr>
              <w:ind w:left="0"/>
            </w:pPr>
            <w:r>
              <w:rPr>
                <w:szCs w:val="24"/>
              </w:rPr>
              <w:t>Số chứng từ</w:t>
            </w:r>
          </w:p>
        </w:tc>
        <w:tc>
          <w:tcPr>
            <w:tcW w:w="1980" w:type="dxa"/>
          </w:tcPr>
          <w:p w14:paraId="18266BE9" w14:textId="77777777" w:rsidR="00CA2410" w:rsidRDefault="00CA2410" w:rsidP="00EA3129">
            <w:pPr>
              <w:ind w:left="0"/>
            </w:pPr>
            <w:r>
              <w:rPr>
                <w:szCs w:val="24"/>
              </w:rPr>
              <w:t>Document_No</w:t>
            </w:r>
          </w:p>
        </w:tc>
        <w:tc>
          <w:tcPr>
            <w:tcW w:w="1417" w:type="dxa"/>
          </w:tcPr>
          <w:p w14:paraId="1506916E" w14:textId="77777777" w:rsidR="00CA2410" w:rsidRDefault="00CA2410" w:rsidP="00EA3129">
            <w:pPr>
              <w:ind w:left="0"/>
            </w:pPr>
            <w:r>
              <w:t>String</w:t>
            </w:r>
          </w:p>
          <w:p w14:paraId="3805DCE3" w14:textId="77777777" w:rsidR="00CA2410" w:rsidRDefault="00CA2410" w:rsidP="00EA3129">
            <w:pPr>
              <w:ind w:left="0"/>
            </w:pPr>
            <w:r>
              <w:t>Text Box</w:t>
            </w:r>
          </w:p>
        </w:tc>
        <w:tc>
          <w:tcPr>
            <w:tcW w:w="630" w:type="dxa"/>
          </w:tcPr>
          <w:p w14:paraId="53F7C595" w14:textId="77777777" w:rsidR="00CA2410" w:rsidRDefault="00CA2410" w:rsidP="00EA3129">
            <w:pPr>
              <w:pStyle w:val="Sothutu-1so"/>
              <w:spacing w:before="120" w:after="120" w:line="276" w:lineRule="auto"/>
              <w:jc w:val="left"/>
              <w:rPr>
                <w:szCs w:val="24"/>
              </w:rPr>
            </w:pPr>
            <w:r>
              <w:rPr>
                <w:szCs w:val="24"/>
              </w:rPr>
              <w:t>20</w:t>
            </w:r>
          </w:p>
        </w:tc>
        <w:tc>
          <w:tcPr>
            <w:tcW w:w="540" w:type="dxa"/>
          </w:tcPr>
          <w:p w14:paraId="6363CC27" w14:textId="7A2DC3AB"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069BEB02" w14:textId="0CD4A467"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2693625A" w14:textId="77777777" w:rsidR="00CA2410" w:rsidRDefault="00CA2410" w:rsidP="00EA3129">
            <w:pPr>
              <w:pStyle w:val="Sothutu-1so"/>
              <w:spacing w:before="120" w:after="120" w:line="276" w:lineRule="auto"/>
              <w:jc w:val="center"/>
              <w:rPr>
                <w:szCs w:val="24"/>
              </w:rPr>
            </w:pPr>
            <w:r>
              <w:rPr>
                <w:szCs w:val="24"/>
              </w:rPr>
              <w:t>Y</w:t>
            </w:r>
          </w:p>
        </w:tc>
        <w:tc>
          <w:tcPr>
            <w:tcW w:w="7380" w:type="dxa"/>
          </w:tcPr>
          <w:p w14:paraId="102D101D" w14:textId="71BF39E7" w:rsidR="00CA2410" w:rsidRDefault="00CA2410" w:rsidP="00EA3129">
            <w:pPr>
              <w:pStyle w:val="Sothutu-1so"/>
              <w:spacing w:before="120" w:after="120" w:line="276" w:lineRule="auto"/>
              <w:jc w:val="left"/>
              <w:rPr>
                <w:szCs w:val="24"/>
              </w:rPr>
            </w:pPr>
            <w:r>
              <w:rPr>
                <w:szCs w:val="24"/>
              </w:rPr>
              <w:t>Số chứng từ phiếu thu/chi</w:t>
            </w:r>
          </w:p>
        </w:tc>
      </w:tr>
      <w:tr w:rsidR="00CA2410" w:rsidRPr="00FF37CC" w14:paraId="7CC1B947" w14:textId="77777777" w:rsidTr="009A4951">
        <w:trPr>
          <w:cantSplit/>
          <w:trHeight w:val="827"/>
        </w:trPr>
        <w:tc>
          <w:tcPr>
            <w:tcW w:w="1800" w:type="dxa"/>
          </w:tcPr>
          <w:p w14:paraId="60D92985" w14:textId="01E1652D" w:rsidR="00CA2410" w:rsidRDefault="00CA2410" w:rsidP="00EA3129">
            <w:pPr>
              <w:ind w:left="0"/>
              <w:rPr>
                <w:szCs w:val="24"/>
              </w:rPr>
            </w:pPr>
            <w:r>
              <w:rPr>
                <w:szCs w:val="24"/>
              </w:rPr>
              <w:t>Ngày hạch toán</w:t>
            </w:r>
          </w:p>
        </w:tc>
        <w:tc>
          <w:tcPr>
            <w:tcW w:w="1980" w:type="dxa"/>
          </w:tcPr>
          <w:p w14:paraId="061AAC1C" w14:textId="194B1B1E" w:rsidR="00CA2410" w:rsidRDefault="00CA2410" w:rsidP="00EA3129">
            <w:pPr>
              <w:ind w:left="0"/>
              <w:rPr>
                <w:szCs w:val="24"/>
              </w:rPr>
            </w:pPr>
          </w:p>
        </w:tc>
        <w:tc>
          <w:tcPr>
            <w:tcW w:w="1417" w:type="dxa"/>
          </w:tcPr>
          <w:p w14:paraId="439B3ED0" w14:textId="25ED05AB" w:rsidR="00CA2410" w:rsidRDefault="00CA2410" w:rsidP="00EA3129">
            <w:pPr>
              <w:ind w:left="0"/>
            </w:pPr>
            <w:r>
              <w:t>Date</w:t>
            </w:r>
          </w:p>
        </w:tc>
        <w:tc>
          <w:tcPr>
            <w:tcW w:w="630" w:type="dxa"/>
          </w:tcPr>
          <w:p w14:paraId="35C57A8B" w14:textId="27EB5AEC" w:rsidR="00CA2410" w:rsidRDefault="00CA3500" w:rsidP="00EA3129">
            <w:pPr>
              <w:pStyle w:val="Sothutu-1so"/>
              <w:spacing w:before="120" w:after="120" w:line="276" w:lineRule="auto"/>
              <w:jc w:val="left"/>
              <w:rPr>
                <w:szCs w:val="24"/>
              </w:rPr>
            </w:pPr>
            <w:r>
              <w:rPr>
                <w:szCs w:val="24"/>
              </w:rPr>
              <w:t>10</w:t>
            </w:r>
          </w:p>
        </w:tc>
        <w:tc>
          <w:tcPr>
            <w:tcW w:w="540" w:type="dxa"/>
          </w:tcPr>
          <w:p w14:paraId="73FAFD2F" w14:textId="647C42DD"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7ECFFA58" w14:textId="0BC194C8"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0BC3EEFE" w14:textId="77777777" w:rsidR="00CA2410" w:rsidRDefault="00CA2410" w:rsidP="00EA3129">
            <w:pPr>
              <w:pStyle w:val="Sothutu-1so"/>
              <w:spacing w:before="120" w:after="120" w:line="276" w:lineRule="auto"/>
              <w:jc w:val="center"/>
              <w:rPr>
                <w:szCs w:val="24"/>
              </w:rPr>
            </w:pPr>
            <w:r>
              <w:rPr>
                <w:szCs w:val="24"/>
              </w:rPr>
              <w:t>Y</w:t>
            </w:r>
          </w:p>
        </w:tc>
        <w:tc>
          <w:tcPr>
            <w:tcW w:w="7380" w:type="dxa"/>
          </w:tcPr>
          <w:p w14:paraId="76B444D6" w14:textId="501D440F" w:rsidR="00CA2410" w:rsidRDefault="00CA2410" w:rsidP="00EA3129">
            <w:pPr>
              <w:pStyle w:val="Sothutu-1so"/>
              <w:spacing w:before="120" w:after="120" w:line="276" w:lineRule="auto"/>
              <w:rPr>
                <w:szCs w:val="24"/>
              </w:rPr>
            </w:pPr>
            <w:r>
              <w:rPr>
                <w:szCs w:val="24"/>
              </w:rPr>
              <w:t>Ngày hạch toán phiếu thu/chi</w:t>
            </w:r>
          </w:p>
        </w:tc>
      </w:tr>
      <w:tr w:rsidR="00CA2410" w:rsidRPr="00FF37CC" w14:paraId="02986D0F" w14:textId="77777777" w:rsidTr="009A4951">
        <w:trPr>
          <w:cantSplit/>
          <w:trHeight w:val="827"/>
        </w:trPr>
        <w:tc>
          <w:tcPr>
            <w:tcW w:w="1800" w:type="dxa"/>
          </w:tcPr>
          <w:p w14:paraId="2EEDDC98" w14:textId="7C1533B8" w:rsidR="00CA2410" w:rsidRDefault="00CA2410" w:rsidP="00EA3129">
            <w:pPr>
              <w:ind w:left="0"/>
              <w:rPr>
                <w:szCs w:val="24"/>
              </w:rPr>
            </w:pPr>
            <w:r>
              <w:rPr>
                <w:szCs w:val="24"/>
              </w:rPr>
              <w:t>Số tiền</w:t>
            </w:r>
          </w:p>
        </w:tc>
        <w:tc>
          <w:tcPr>
            <w:tcW w:w="1980" w:type="dxa"/>
          </w:tcPr>
          <w:p w14:paraId="76347A2C" w14:textId="345D8CE6" w:rsidR="00CA2410" w:rsidRDefault="00CA2410" w:rsidP="00EA3129">
            <w:pPr>
              <w:ind w:left="0"/>
              <w:rPr>
                <w:szCs w:val="24"/>
              </w:rPr>
            </w:pPr>
          </w:p>
        </w:tc>
        <w:tc>
          <w:tcPr>
            <w:tcW w:w="1417" w:type="dxa"/>
          </w:tcPr>
          <w:p w14:paraId="6D1C245A" w14:textId="4F3A2157" w:rsidR="00CA2410" w:rsidRDefault="00CA3500" w:rsidP="00EA3129">
            <w:pPr>
              <w:ind w:left="0"/>
            </w:pPr>
            <w:r>
              <w:t>Number</w:t>
            </w:r>
          </w:p>
        </w:tc>
        <w:tc>
          <w:tcPr>
            <w:tcW w:w="630" w:type="dxa"/>
          </w:tcPr>
          <w:p w14:paraId="6BAB8189" w14:textId="279BC34E" w:rsidR="00CA2410" w:rsidRDefault="00CA3500" w:rsidP="00EA3129">
            <w:pPr>
              <w:pStyle w:val="Sothutu-1so"/>
              <w:spacing w:before="120" w:after="120" w:line="276" w:lineRule="auto"/>
              <w:jc w:val="left"/>
              <w:rPr>
                <w:szCs w:val="24"/>
              </w:rPr>
            </w:pPr>
            <w:r>
              <w:rPr>
                <w:szCs w:val="24"/>
              </w:rPr>
              <w:t>20</w:t>
            </w:r>
          </w:p>
        </w:tc>
        <w:tc>
          <w:tcPr>
            <w:tcW w:w="540" w:type="dxa"/>
          </w:tcPr>
          <w:p w14:paraId="2D9553E4" w14:textId="0E1E11D2"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54C013B0" w14:textId="1C758484"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67C03A2D" w14:textId="4D92B85E" w:rsidR="00CA2410" w:rsidRDefault="001620E1" w:rsidP="00EA3129">
            <w:pPr>
              <w:pStyle w:val="Sothutu-1so"/>
              <w:spacing w:before="120" w:after="120" w:line="276" w:lineRule="auto"/>
              <w:jc w:val="center"/>
              <w:rPr>
                <w:szCs w:val="24"/>
              </w:rPr>
            </w:pPr>
            <w:r>
              <w:rPr>
                <w:szCs w:val="24"/>
              </w:rPr>
              <w:t>Y</w:t>
            </w:r>
          </w:p>
        </w:tc>
        <w:tc>
          <w:tcPr>
            <w:tcW w:w="7380" w:type="dxa"/>
          </w:tcPr>
          <w:p w14:paraId="5484B81F" w14:textId="0DC8D815" w:rsidR="00CA2410" w:rsidRDefault="00CA2410" w:rsidP="00EA3129">
            <w:pPr>
              <w:pStyle w:val="Sothutu-1so"/>
              <w:spacing w:before="120" w:after="120" w:line="276" w:lineRule="auto"/>
              <w:rPr>
                <w:szCs w:val="24"/>
              </w:rPr>
            </w:pPr>
            <w:r>
              <w:rPr>
                <w:szCs w:val="24"/>
              </w:rPr>
              <w:t>Số tiền nguyên tệ dòng chi tiết</w:t>
            </w:r>
          </w:p>
        </w:tc>
      </w:tr>
      <w:tr w:rsidR="00CA2410" w:rsidRPr="00FF37CC" w14:paraId="36CDF0B2" w14:textId="77777777" w:rsidTr="009A4951">
        <w:trPr>
          <w:cantSplit/>
          <w:trHeight w:val="827"/>
        </w:trPr>
        <w:tc>
          <w:tcPr>
            <w:tcW w:w="1800" w:type="dxa"/>
          </w:tcPr>
          <w:p w14:paraId="2C9C8C3A" w14:textId="396D818B" w:rsidR="00CA2410" w:rsidRDefault="00CA2410" w:rsidP="00EA3129">
            <w:pPr>
              <w:ind w:left="0"/>
              <w:rPr>
                <w:szCs w:val="24"/>
              </w:rPr>
            </w:pPr>
            <w:r>
              <w:rPr>
                <w:szCs w:val="24"/>
              </w:rPr>
              <w:t>Tiền tệ</w:t>
            </w:r>
          </w:p>
        </w:tc>
        <w:tc>
          <w:tcPr>
            <w:tcW w:w="1980" w:type="dxa"/>
          </w:tcPr>
          <w:p w14:paraId="0CBC5442" w14:textId="2ADFFF63" w:rsidR="00CA2410" w:rsidRDefault="00CA2410" w:rsidP="00EA3129">
            <w:pPr>
              <w:ind w:left="0"/>
              <w:rPr>
                <w:szCs w:val="24"/>
              </w:rPr>
            </w:pPr>
          </w:p>
        </w:tc>
        <w:tc>
          <w:tcPr>
            <w:tcW w:w="1417" w:type="dxa"/>
          </w:tcPr>
          <w:p w14:paraId="2CF3836A" w14:textId="77777777" w:rsidR="00CA2410" w:rsidRDefault="00A47E6A" w:rsidP="00EA3129">
            <w:pPr>
              <w:ind w:left="0"/>
            </w:pPr>
            <w:r>
              <w:t>String</w:t>
            </w:r>
          </w:p>
          <w:p w14:paraId="0387D857" w14:textId="22418329" w:rsidR="00A47E6A" w:rsidRDefault="00A47E6A" w:rsidP="00EA3129">
            <w:pPr>
              <w:ind w:left="0"/>
            </w:pPr>
            <w:r>
              <w:t>CL</w:t>
            </w:r>
          </w:p>
        </w:tc>
        <w:tc>
          <w:tcPr>
            <w:tcW w:w="630" w:type="dxa"/>
          </w:tcPr>
          <w:p w14:paraId="4E1F7714" w14:textId="77777777" w:rsidR="00CA2410" w:rsidRDefault="00A47E6A" w:rsidP="00EA3129">
            <w:pPr>
              <w:pStyle w:val="Sothutu-1so"/>
              <w:spacing w:before="120" w:after="120" w:line="276" w:lineRule="auto"/>
              <w:jc w:val="left"/>
              <w:rPr>
                <w:szCs w:val="24"/>
              </w:rPr>
            </w:pPr>
            <w:r>
              <w:rPr>
                <w:szCs w:val="24"/>
              </w:rPr>
              <w:t>10</w:t>
            </w:r>
          </w:p>
          <w:p w14:paraId="0D834019" w14:textId="164AC976" w:rsidR="00A47E6A" w:rsidRDefault="00A47E6A" w:rsidP="00EA3129">
            <w:pPr>
              <w:pStyle w:val="Sothutu-1so"/>
              <w:spacing w:before="120" w:after="120" w:line="276" w:lineRule="auto"/>
              <w:jc w:val="left"/>
              <w:rPr>
                <w:szCs w:val="24"/>
              </w:rPr>
            </w:pPr>
          </w:p>
        </w:tc>
        <w:tc>
          <w:tcPr>
            <w:tcW w:w="540" w:type="dxa"/>
          </w:tcPr>
          <w:p w14:paraId="7F3EC549" w14:textId="329E7098"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2623894B" w14:textId="636976D8"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3C56BAD1" w14:textId="27D1AF5A" w:rsidR="00CA2410" w:rsidRDefault="001620E1" w:rsidP="00EA3129">
            <w:pPr>
              <w:pStyle w:val="Sothutu-1so"/>
              <w:spacing w:before="120" w:after="120" w:line="276" w:lineRule="auto"/>
              <w:jc w:val="center"/>
              <w:rPr>
                <w:szCs w:val="24"/>
              </w:rPr>
            </w:pPr>
            <w:r>
              <w:rPr>
                <w:szCs w:val="24"/>
              </w:rPr>
              <w:t>Y</w:t>
            </w:r>
          </w:p>
        </w:tc>
        <w:tc>
          <w:tcPr>
            <w:tcW w:w="7380" w:type="dxa"/>
          </w:tcPr>
          <w:p w14:paraId="6649C315" w14:textId="6D164EEE" w:rsidR="00CA2410" w:rsidRDefault="00CA2410" w:rsidP="00EA3129">
            <w:pPr>
              <w:pStyle w:val="Sothutu-1so"/>
              <w:spacing w:before="120" w:after="120" w:line="276" w:lineRule="auto"/>
              <w:rPr>
                <w:szCs w:val="24"/>
              </w:rPr>
            </w:pPr>
            <w:r>
              <w:rPr>
                <w:szCs w:val="24"/>
              </w:rPr>
              <w:t>Tiền tệ phiếu thu/chi</w:t>
            </w:r>
          </w:p>
        </w:tc>
      </w:tr>
      <w:tr w:rsidR="00CA2410" w:rsidRPr="00FF37CC" w14:paraId="58D6F47A" w14:textId="77777777" w:rsidTr="009A4951">
        <w:trPr>
          <w:cantSplit/>
          <w:trHeight w:val="827"/>
        </w:trPr>
        <w:tc>
          <w:tcPr>
            <w:tcW w:w="1800" w:type="dxa"/>
          </w:tcPr>
          <w:p w14:paraId="15979E01" w14:textId="0AA47DFD" w:rsidR="00CA2410" w:rsidRDefault="00CA2410" w:rsidP="00EA3129">
            <w:pPr>
              <w:ind w:left="0"/>
              <w:rPr>
                <w:szCs w:val="24"/>
              </w:rPr>
            </w:pPr>
            <w:r>
              <w:rPr>
                <w:szCs w:val="24"/>
              </w:rPr>
              <w:t>Số TK thanh toán</w:t>
            </w:r>
          </w:p>
        </w:tc>
        <w:tc>
          <w:tcPr>
            <w:tcW w:w="1980" w:type="dxa"/>
          </w:tcPr>
          <w:p w14:paraId="74954ED2" w14:textId="216C6F1B" w:rsidR="00CA2410" w:rsidRDefault="00CA2410" w:rsidP="00EA3129">
            <w:pPr>
              <w:ind w:left="0"/>
              <w:rPr>
                <w:szCs w:val="24"/>
              </w:rPr>
            </w:pPr>
          </w:p>
        </w:tc>
        <w:tc>
          <w:tcPr>
            <w:tcW w:w="1417" w:type="dxa"/>
          </w:tcPr>
          <w:p w14:paraId="584D96E5" w14:textId="77777777" w:rsidR="00CA2410" w:rsidRDefault="00A47E6A" w:rsidP="00EA3129">
            <w:pPr>
              <w:ind w:left="0"/>
            </w:pPr>
            <w:r>
              <w:t>String</w:t>
            </w:r>
          </w:p>
          <w:p w14:paraId="0A9121F8" w14:textId="3DECDEC8" w:rsidR="00A47E6A" w:rsidRDefault="00A47E6A" w:rsidP="00EA3129">
            <w:pPr>
              <w:ind w:left="0"/>
            </w:pPr>
            <w:r>
              <w:t>Text box</w:t>
            </w:r>
          </w:p>
        </w:tc>
        <w:tc>
          <w:tcPr>
            <w:tcW w:w="630" w:type="dxa"/>
          </w:tcPr>
          <w:p w14:paraId="7CD0DB17" w14:textId="77777777" w:rsidR="00CA2410" w:rsidRDefault="00CA2410" w:rsidP="00EA3129">
            <w:pPr>
              <w:pStyle w:val="Sothutu-1so"/>
              <w:spacing w:before="120" w:after="120" w:line="276" w:lineRule="auto"/>
              <w:jc w:val="left"/>
              <w:rPr>
                <w:szCs w:val="24"/>
              </w:rPr>
            </w:pPr>
          </w:p>
        </w:tc>
        <w:tc>
          <w:tcPr>
            <w:tcW w:w="540" w:type="dxa"/>
          </w:tcPr>
          <w:p w14:paraId="737203CE" w14:textId="03523FC1"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7808D8D0" w14:textId="600133D4"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0672A1D2" w14:textId="196F60F4" w:rsidR="00CA2410" w:rsidRDefault="001620E1" w:rsidP="00EA3129">
            <w:pPr>
              <w:pStyle w:val="Sothutu-1so"/>
              <w:spacing w:before="120" w:after="120" w:line="276" w:lineRule="auto"/>
              <w:jc w:val="center"/>
              <w:rPr>
                <w:szCs w:val="24"/>
              </w:rPr>
            </w:pPr>
            <w:r>
              <w:rPr>
                <w:szCs w:val="24"/>
              </w:rPr>
              <w:t>Y</w:t>
            </w:r>
          </w:p>
        </w:tc>
        <w:tc>
          <w:tcPr>
            <w:tcW w:w="7380" w:type="dxa"/>
          </w:tcPr>
          <w:p w14:paraId="76B6AB4F" w14:textId="0BDEEE3C" w:rsidR="00CA2410" w:rsidRPr="000146A2" w:rsidRDefault="00CA2410" w:rsidP="00EA3129">
            <w:pPr>
              <w:pStyle w:val="Sothutu-1so"/>
              <w:spacing w:before="120" w:after="120" w:line="276" w:lineRule="auto"/>
              <w:rPr>
                <w:szCs w:val="24"/>
              </w:rPr>
            </w:pPr>
            <w:r>
              <w:rPr>
                <w:szCs w:val="24"/>
              </w:rPr>
              <w:t>Số Tk ngân hàng phiếu thu/chi</w:t>
            </w:r>
          </w:p>
        </w:tc>
      </w:tr>
      <w:tr w:rsidR="00CA2410" w:rsidRPr="00FF37CC" w14:paraId="1831A7D6" w14:textId="77777777" w:rsidTr="009A4951">
        <w:trPr>
          <w:cantSplit/>
          <w:trHeight w:val="827"/>
        </w:trPr>
        <w:tc>
          <w:tcPr>
            <w:tcW w:w="1800" w:type="dxa"/>
          </w:tcPr>
          <w:p w14:paraId="496DD30C" w14:textId="39B319F3" w:rsidR="00CA2410" w:rsidRPr="003D315D" w:rsidRDefault="00CA2410" w:rsidP="00EA3129">
            <w:pPr>
              <w:ind w:left="0"/>
              <w:rPr>
                <w:szCs w:val="24"/>
              </w:rPr>
            </w:pPr>
            <w:r>
              <w:rPr>
                <w:szCs w:val="24"/>
              </w:rPr>
              <w:lastRenderedPageBreak/>
              <w:t>Nội dung</w:t>
            </w:r>
          </w:p>
        </w:tc>
        <w:tc>
          <w:tcPr>
            <w:tcW w:w="1980" w:type="dxa"/>
          </w:tcPr>
          <w:p w14:paraId="15464E53" w14:textId="31E978CB" w:rsidR="00CA2410" w:rsidRDefault="00CA3500" w:rsidP="00EA3129">
            <w:pPr>
              <w:ind w:left="0"/>
              <w:rPr>
                <w:szCs w:val="24"/>
              </w:rPr>
            </w:pPr>
            <w:r>
              <w:t>Description</w:t>
            </w:r>
          </w:p>
        </w:tc>
        <w:tc>
          <w:tcPr>
            <w:tcW w:w="1417" w:type="dxa"/>
          </w:tcPr>
          <w:p w14:paraId="4BDB6167" w14:textId="77777777" w:rsidR="00CA2410" w:rsidRDefault="00A47E6A" w:rsidP="00EA3129">
            <w:pPr>
              <w:ind w:left="0"/>
            </w:pPr>
            <w:r>
              <w:t>String</w:t>
            </w:r>
          </w:p>
          <w:p w14:paraId="7F330546" w14:textId="0E1ACEAA" w:rsidR="00A47E6A" w:rsidRDefault="00A47E6A" w:rsidP="00EA3129">
            <w:pPr>
              <w:ind w:left="0"/>
            </w:pPr>
            <w:r>
              <w:t>Text box</w:t>
            </w:r>
          </w:p>
        </w:tc>
        <w:tc>
          <w:tcPr>
            <w:tcW w:w="630" w:type="dxa"/>
          </w:tcPr>
          <w:p w14:paraId="635E48A3" w14:textId="1E21F2AF" w:rsidR="00CA2410" w:rsidRDefault="00CA3500" w:rsidP="00EA3129">
            <w:pPr>
              <w:pStyle w:val="Sothutu-1so"/>
              <w:spacing w:before="120" w:after="120" w:line="276" w:lineRule="auto"/>
              <w:jc w:val="left"/>
              <w:rPr>
                <w:szCs w:val="24"/>
              </w:rPr>
            </w:pPr>
            <w:r>
              <w:rPr>
                <w:szCs w:val="24"/>
              </w:rPr>
              <w:t>500</w:t>
            </w:r>
          </w:p>
        </w:tc>
        <w:tc>
          <w:tcPr>
            <w:tcW w:w="540" w:type="dxa"/>
          </w:tcPr>
          <w:p w14:paraId="331578F2" w14:textId="05647C00"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59CDACAF" w14:textId="292E336B"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4266AE6F" w14:textId="59BE290A" w:rsidR="00CA2410" w:rsidRDefault="001620E1" w:rsidP="00EA3129">
            <w:pPr>
              <w:pStyle w:val="Sothutu-1so"/>
              <w:spacing w:before="120" w:after="120" w:line="276" w:lineRule="auto"/>
              <w:jc w:val="center"/>
              <w:rPr>
                <w:szCs w:val="24"/>
              </w:rPr>
            </w:pPr>
            <w:r>
              <w:rPr>
                <w:szCs w:val="24"/>
              </w:rPr>
              <w:t>Y</w:t>
            </w:r>
          </w:p>
        </w:tc>
        <w:tc>
          <w:tcPr>
            <w:tcW w:w="7380" w:type="dxa"/>
          </w:tcPr>
          <w:p w14:paraId="783EB1A3" w14:textId="02662B53" w:rsidR="00CA2410" w:rsidRPr="000146A2" w:rsidRDefault="00CA2410" w:rsidP="00EA3129">
            <w:pPr>
              <w:pStyle w:val="Sothutu-1so"/>
              <w:spacing w:before="120" w:after="120" w:line="276" w:lineRule="auto"/>
              <w:rPr>
                <w:szCs w:val="24"/>
              </w:rPr>
            </w:pPr>
            <w:r w:rsidRPr="00A26DE3">
              <w:rPr>
                <w:szCs w:val="24"/>
              </w:rPr>
              <w:t>Nội dung Line chi tiết phiếu thu/chi</w:t>
            </w:r>
          </w:p>
        </w:tc>
      </w:tr>
      <w:tr w:rsidR="00CA2410" w:rsidRPr="00FF37CC" w14:paraId="15A01049" w14:textId="77777777" w:rsidTr="009A4951">
        <w:trPr>
          <w:cantSplit/>
          <w:trHeight w:val="827"/>
        </w:trPr>
        <w:tc>
          <w:tcPr>
            <w:tcW w:w="1800" w:type="dxa"/>
          </w:tcPr>
          <w:p w14:paraId="7AE3F9A7" w14:textId="578B591B" w:rsidR="00CA2410" w:rsidRDefault="00CA2410" w:rsidP="00EA3129">
            <w:pPr>
              <w:ind w:left="0"/>
              <w:rPr>
                <w:szCs w:val="24"/>
              </w:rPr>
            </w:pPr>
            <w:r>
              <w:rPr>
                <w:szCs w:val="24"/>
              </w:rPr>
              <w:t>Trạng thái hạch toán</w:t>
            </w:r>
          </w:p>
        </w:tc>
        <w:tc>
          <w:tcPr>
            <w:tcW w:w="1980" w:type="dxa"/>
          </w:tcPr>
          <w:p w14:paraId="16ED7701" w14:textId="77777777" w:rsidR="00CA2410" w:rsidRDefault="00CA2410" w:rsidP="00EA3129">
            <w:pPr>
              <w:ind w:left="0"/>
              <w:rPr>
                <w:szCs w:val="24"/>
              </w:rPr>
            </w:pPr>
          </w:p>
        </w:tc>
        <w:tc>
          <w:tcPr>
            <w:tcW w:w="1417" w:type="dxa"/>
          </w:tcPr>
          <w:p w14:paraId="553436AD" w14:textId="77777777" w:rsidR="00CA2410" w:rsidRDefault="00A47E6A" w:rsidP="00EA3129">
            <w:pPr>
              <w:ind w:left="0"/>
            </w:pPr>
            <w:r>
              <w:t>String</w:t>
            </w:r>
          </w:p>
          <w:p w14:paraId="2EFB143E" w14:textId="1BE21C9A" w:rsidR="00A47E6A" w:rsidRDefault="00A47E6A" w:rsidP="00EA3129">
            <w:pPr>
              <w:ind w:left="0"/>
            </w:pPr>
            <w:r>
              <w:t>CL</w:t>
            </w:r>
          </w:p>
        </w:tc>
        <w:tc>
          <w:tcPr>
            <w:tcW w:w="630" w:type="dxa"/>
          </w:tcPr>
          <w:p w14:paraId="71444ECF" w14:textId="77777777" w:rsidR="00CA2410" w:rsidRDefault="00CA2410" w:rsidP="00EA3129">
            <w:pPr>
              <w:pStyle w:val="Sothutu-1so"/>
              <w:spacing w:before="120" w:after="120" w:line="276" w:lineRule="auto"/>
              <w:jc w:val="left"/>
              <w:rPr>
                <w:szCs w:val="24"/>
              </w:rPr>
            </w:pPr>
          </w:p>
        </w:tc>
        <w:tc>
          <w:tcPr>
            <w:tcW w:w="540" w:type="dxa"/>
          </w:tcPr>
          <w:p w14:paraId="6490558E" w14:textId="7AF5B7E8"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102F1A41" w14:textId="6C775CD2"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7A0EF824" w14:textId="73043473" w:rsidR="00CA2410" w:rsidRDefault="001620E1" w:rsidP="00EA3129">
            <w:pPr>
              <w:pStyle w:val="Sothutu-1so"/>
              <w:spacing w:before="120" w:after="120" w:line="276" w:lineRule="auto"/>
              <w:jc w:val="center"/>
              <w:rPr>
                <w:szCs w:val="24"/>
              </w:rPr>
            </w:pPr>
            <w:r>
              <w:rPr>
                <w:szCs w:val="24"/>
              </w:rPr>
              <w:t>Y</w:t>
            </w:r>
          </w:p>
        </w:tc>
        <w:tc>
          <w:tcPr>
            <w:tcW w:w="7380" w:type="dxa"/>
          </w:tcPr>
          <w:p w14:paraId="2B5276B0" w14:textId="2498B31F" w:rsidR="00CA2410" w:rsidRPr="000146A2" w:rsidRDefault="00CA2410" w:rsidP="00EA3129">
            <w:pPr>
              <w:pStyle w:val="Sothutu-1so"/>
              <w:spacing w:before="120" w:after="120" w:line="276" w:lineRule="auto"/>
              <w:rPr>
                <w:szCs w:val="24"/>
              </w:rPr>
            </w:pPr>
            <w:r w:rsidRPr="00A26DE3">
              <w:rPr>
                <w:szCs w:val="24"/>
              </w:rPr>
              <w:t>Trạng thái hạch toán chứng từ thu/chi</w:t>
            </w:r>
          </w:p>
        </w:tc>
      </w:tr>
    </w:tbl>
    <w:p w14:paraId="19773F13" w14:textId="6956C4DD" w:rsidR="00E03343" w:rsidRDefault="00E03343" w:rsidP="00EA3129">
      <w:pPr>
        <w:ind w:left="0"/>
      </w:pPr>
    </w:p>
    <w:p w14:paraId="15704052" w14:textId="10B41621" w:rsidR="00FB0E9D" w:rsidRDefault="00FB0E9D" w:rsidP="00A97673">
      <w:pPr>
        <w:pStyle w:val="Heading5"/>
      </w:pPr>
      <w:r>
        <w:t>Danh sách đính kèm</w:t>
      </w:r>
      <w:r w:rsidR="003C05C2">
        <w:t xml:space="preserve">  </w:t>
      </w:r>
    </w:p>
    <w:p w14:paraId="21EB79B6" w14:textId="77777777" w:rsidR="00150A2A" w:rsidRPr="00FF37CC" w:rsidRDefault="00150A2A" w:rsidP="00CF718E">
      <w:pPr>
        <w:pStyle w:val="Heading6"/>
        <w:rPr>
          <w:sz w:val="24"/>
          <w:szCs w:val="24"/>
        </w:rPr>
      </w:pPr>
      <w:r w:rsidRPr="00FF37CC">
        <w:rPr>
          <w:sz w:val="24"/>
          <w:szCs w:val="24"/>
        </w:rPr>
        <w:t>Prototype màn hình nhập liệu</w:t>
      </w:r>
    </w:p>
    <w:p w14:paraId="10D8C73D" w14:textId="07AD3133" w:rsidR="00EC12F1" w:rsidRDefault="00150A2A" w:rsidP="00EA3129">
      <w:pPr>
        <w:rPr>
          <w:lang w:eastAsia="ar-SA"/>
        </w:rPr>
      </w:pPr>
      <w:r>
        <w:rPr>
          <w:lang w:eastAsia="ar-SA"/>
        </w:rPr>
        <w:t>Liệt kê các file dữ liệu sau khi hoàn thành chọn file đính kèm.</w:t>
      </w:r>
    </w:p>
    <w:p w14:paraId="1A45381D" w14:textId="77D9CCF8" w:rsidR="00AA3F2D" w:rsidRDefault="00B753ED" w:rsidP="00EA3129">
      <w:pPr>
        <w:rPr>
          <w:lang w:eastAsia="ar-SA"/>
        </w:rPr>
      </w:pPr>
      <w:r>
        <w:rPr>
          <w:noProof/>
          <w:snapToGrid/>
        </w:rPr>
        <w:lastRenderedPageBreak/>
        <w:drawing>
          <wp:inline distT="0" distB="0" distL="0" distR="0" wp14:anchorId="3B6036EF" wp14:editId="2968E948">
            <wp:extent cx="2694207" cy="56638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8648" cy="5673157"/>
                    </a:xfrm>
                    <a:prstGeom prst="rect">
                      <a:avLst/>
                    </a:prstGeom>
                  </pic:spPr>
                </pic:pic>
              </a:graphicData>
            </a:graphic>
          </wp:inline>
        </w:drawing>
      </w:r>
    </w:p>
    <w:p w14:paraId="42D7206C" w14:textId="509DC1FE" w:rsidR="00AA3F2D" w:rsidRPr="00AA3F2D" w:rsidRDefault="00AA3F2D" w:rsidP="00840294">
      <w:pPr>
        <w:pStyle w:val="Heading6"/>
      </w:pPr>
      <w:r w:rsidRPr="00AA3F2D">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A3F2D" w:rsidRPr="00FF37CC" w14:paraId="1F697A3F" w14:textId="77777777" w:rsidTr="00BC68EF">
        <w:trPr>
          <w:trHeight w:val="530"/>
          <w:tblHeader/>
        </w:trPr>
        <w:tc>
          <w:tcPr>
            <w:tcW w:w="2424" w:type="dxa"/>
            <w:shd w:val="clear" w:color="auto" w:fill="D9D9D9"/>
          </w:tcPr>
          <w:p w14:paraId="5203AC72" w14:textId="77777777" w:rsidR="00AA3F2D" w:rsidRPr="00FF37CC" w:rsidRDefault="00AA3F2D" w:rsidP="00EA3129">
            <w:pPr>
              <w:ind w:left="0"/>
              <w:rPr>
                <w:b/>
              </w:rPr>
            </w:pPr>
            <w:r w:rsidRPr="00FF37CC">
              <w:rPr>
                <w:b/>
              </w:rPr>
              <w:t>Thao tác</w:t>
            </w:r>
          </w:p>
        </w:tc>
        <w:tc>
          <w:tcPr>
            <w:tcW w:w="1176" w:type="dxa"/>
            <w:shd w:val="clear" w:color="auto" w:fill="D9D9D9"/>
          </w:tcPr>
          <w:p w14:paraId="71FB69C0" w14:textId="77777777" w:rsidR="00AA3F2D" w:rsidRPr="00FF37CC" w:rsidRDefault="00AA3F2D" w:rsidP="00EA3129">
            <w:pPr>
              <w:ind w:left="0"/>
              <w:rPr>
                <w:b/>
                <w:color w:val="000000"/>
              </w:rPr>
            </w:pPr>
            <w:r w:rsidRPr="00FF37CC">
              <w:rPr>
                <w:b/>
                <w:color w:val="000000"/>
              </w:rPr>
              <w:t>Hiển thị</w:t>
            </w:r>
          </w:p>
        </w:tc>
        <w:tc>
          <w:tcPr>
            <w:tcW w:w="10710" w:type="dxa"/>
            <w:shd w:val="clear" w:color="auto" w:fill="D9D9D9"/>
          </w:tcPr>
          <w:p w14:paraId="5514F0DF" w14:textId="77777777" w:rsidR="00AA3F2D" w:rsidRPr="00FF37CC" w:rsidRDefault="00AA3F2D" w:rsidP="00EA3129">
            <w:pPr>
              <w:ind w:left="0"/>
              <w:rPr>
                <w:b/>
              </w:rPr>
            </w:pPr>
            <w:r w:rsidRPr="00FF37CC">
              <w:rPr>
                <w:b/>
              </w:rPr>
              <w:t>Mô tả</w:t>
            </w:r>
          </w:p>
        </w:tc>
      </w:tr>
      <w:tr w:rsidR="00AA3F2D" w:rsidRPr="00FF37CC" w14:paraId="08ECFD3F" w14:textId="77777777" w:rsidTr="00BC68EF">
        <w:tc>
          <w:tcPr>
            <w:tcW w:w="2424" w:type="dxa"/>
          </w:tcPr>
          <w:p w14:paraId="2C83978F" w14:textId="77777777" w:rsidR="00AA3F2D" w:rsidRPr="00FF37CC" w:rsidRDefault="00AA3F2D" w:rsidP="00EA3129">
            <w:pPr>
              <w:pStyle w:val="Sothutu-1so"/>
              <w:spacing w:before="120" w:line="276" w:lineRule="auto"/>
              <w:jc w:val="left"/>
              <w:rPr>
                <w:szCs w:val="24"/>
              </w:rPr>
            </w:pPr>
            <w:r>
              <w:rPr>
                <w:szCs w:val="24"/>
              </w:rPr>
              <w:t>Tìm kiếm</w:t>
            </w:r>
          </w:p>
        </w:tc>
        <w:tc>
          <w:tcPr>
            <w:tcW w:w="1176" w:type="dxa"/>
          </w:tcPr>
          <w:p w14:paraId="4F5A062A" w14:textId="7509F231" w:rsidR="00AA3F2D" w:rsidRPr="00FF37CC" w:rsidRDefault="00C94951" w:rsidP="00EA3129">
            <w:pPr>
              <w:pStyle w:val="Sothutu-1so"/>
              <w:spacing w:before="120" w:line="276" w:lineRule="auto"/>
              <w:jc w:val="left"/>
              <w:rPr>
                <w:szCs w:val="24"/>
              </w:rPr>
            </w:pPr>
            <w:r>
              <w:rPr>
                <w:szCs w:val="24"/>
              </w:rPr>
              <w:t>Không</w:t>
            </w:r>
          </w:p>
        </w:tc>
        <w:tc>
          <w:tcPr>
            <w:tcW w:w="10710" w:type="dxa"/>
          </w:tcPr>
          <w:p w14:paraId="4BAB6275" w14:textId="10206FF4" w:rsidR="00AA3F2D" w:rsidRPr="00FF37CC" w:rsidRDefault="00AA3F2D" w:rsidP="00EA3129">
            <w:pPr>
              <w:pStyle w:val="Sothutu-1so"/>
              <w:spacing w:before="120" w:line="276" w:lineRule="auto"/>
              <w:rPr>
                <w:szCs w:val="24"/>
              </w:rPr>
            </w:pPr>
          </w:p>
        </w:tc>
      </w:tr>
      <w:tr w:rsidR="00AA3F2D" w:rsidRPr="00FF37CC" w14:paraId="09DFD2F9" w14:textId="77777777" w:rsidTr="00BC68EF">
        <w:tc>
          <w:tcPr>
            <w:tcW w:w="2424" w:type="dxa"/>
          </w:tcPr>
          <w:p w14:paraId="06BC0C18" w14:textId="77777777" w:rsidR="00AA3F2D" w:rsidRDefault="00AA3F2D" w:rsidP="00EA3129">
            <w:pPr>
              <w:pStyle w:val="Sothutu-1so"/>
              <w:spacing w:before="120" w:line="276" w:lineRule="auto"/>
              <w:jc w:val="left"/>
              <w:rPr>
                <w:szCs w:val="24"/>
              </w:rPr>
            </w:pPr>
            <w:r>
              <w:rPr>
                <w:szCs w:val="24"/>
              </w:rPr>
              <w:t>Lọc</w:t>
            </w:r>
          </w:p>
        </w:tc>
        <w:tc>
          <w:tcPr>
            <w:tcW w:w="1176" w:type="dxa"/>
          </w:tcPr>
          <w:p w14:paraId="77289CA7" w14:textId="77777777" w:rsidR="00AA3F2D" w:rsidRDefault="00AA3F2D" w:rsidP="00EA3129">
            <w:pPr>
              <w:pStyle w:val="Sothutu-1so"/>
              <w:spacing w:before="120" w:line="276" w:lineRule="auto"/>
              <w:jc w:val="left"/>
              <w:rPr>
                <w:szCs w:val="24"/>
              </w:rPr>
            </w:pPr>
            <w:r>
              <w:rPr>
                <w:szCs w:val="24"/>
              </w:rPr>
              <w:t>Không</w:t>
            </w:r>
          </w:p>
        </w:tc>
        <w:tc>
          <w:tcPr>
            <w:tcW w:w="10710" w:type="dxa"/>
          </w:tcPr>
          <w:p w14:paraId="6C0EABC0" w14:textId="77777777" w:rsidR="00AA3F2D" w:rsidRDefault="00AA3F2D" w:rsidP="00EA3129">
            <w:pPr>
              <w:pStyle w:val="Sothutu-1so"/>
              <w:spacing w:before="120" w:line="276" w:lineRule="auto"/>
              <w:rPr>
                <w:szCs w:val="24"/>
              </w:rPr>
            </w:pPr>
          </w:p>
        </w:tc>
      </w:tr>
      <w:tr w:rsidR="00AA3F2D" w:rsidRPr="00FF37CC" w14:paraId="0A3ECD8C" w14:textId="77777777" w:rsidTr="00BC68EF">
        <w:tc>
          <w:tcPr>
            <w:tcW w:w="2424" w:type="dxa"/>
          </w:tcPr>
          <w:p w14:paraId="6AAD556C" w14:textId="77777777" w:rsidR="00AA3F2D" w:rsidRPr="00FF37CC" w:rsidRDefault="00AA3F2D" w:rsidP="00EA3129">
            <w:pPr>
              <w:pStyle w:val="Sothutu-1so"/>
              <w:spacing w:before="120" w:line="276" w:lineRule="auto"/>
              <w:jc w:val="left"/>
              <w:rPr>
                <w:szCs w:val="24"/>
              </w:rPr>
            </w:pPr>
            <w:r w:rsidRPr="00FF37CC">
              <w:rPr>
                <w:szCs w:val="24"/>
              </w:rPr>
              <w:t>Sao chép</w:t>
            </w:r>
          </w:p>
        </w:tc>
        <w:tc>
          <w:tcPr>
            <w:tcW w:w="1176" w:type="dxa"/>
          </w:tcPr>
          <w:p w14:paraId="16B30E91" w14:textId="77777777" w:rsidR="00AA3F2D" w:rsidRPr="00FF37CC" w:rsidRDefault="00AA3F2D" w:rsidP="00EA3129">
            <w:pPr>
              <w:pStyle w:val="Sothutu-1so"/>
              <w:spacing w:before="120" w:line="276" w:lineRule="auto"/>
              <w:jc w:val="left"/>
              <w:rPr>
                <w:szCs w:val="24"/>
              </w:rPr>
            </w:pPr>
            <w:r>
              <w:rPr>
                <w:szCs w:val="24"/>
              </w:rPr>
              <w:t>Không</w:t>
            </w:r>
          </w:p>
        </w:tc>
        <w:tc>
          <w:tcPr>
            <w:tcW w:w="10710" w:type="dxa"/>
          </w:tcPr>
          <w:p w14:paraId="6E428D97" w14:textId="77777777" w:rsidR="00AA3F2D" w:rsidRPr="00FF37CC" w:rsidRDefault="00AA3F2D" w:rsidP="00EA3129">
            <w:pPr>
              <w:pStyle w:val="Sothutu-1so"/>
              <w:spacing w:before="120" w:line="276" w:lineRule="auto"/>
              <w:rPr>
                <w:szCs w:val="24"/>
              </w:rPr>
            </w:pPr>
          </w:p>
        </w:tc>
      </w:tr>
      <w:tr w:rsidR="00AA3F2D" w:rsidRPr="00FF37CC" w14:paraId="25D3DF53" w14:textId="77777777" w:rsidTr="00BC68EF">
        <w:tc>
          <w:tcPr>
            <w:tcW w:w="2424" w:type="dxa"/>
          </w:tcPr>
          <w:p w14:paraId="266038B8" w14:textId="77777777" w:rsidR="00AA3F2D" w:rsidRPr="00FF37CC" w:rsidRDefault="00AA3F2D" w:rsidP="00EA3129">
            <w:pPr>
              <w:pStyle w:val="Sothutu-1so"/>
              <w:spacing w:before="120" w:line="276" w:lineRule="auto"/>
              <w:jc w:val="left"/>
              <w:rPr>
                <w:szCs w:val="24"/>
              </w:rPr>
            </w:pPr>
            <w:r>
              <w:rPr>
                <w:szCs w:val="24"/>
              </w:rPr>
              <w:t>Chỉnh sửa</w:t>
            </w:r>
          </w:p>
        </w:tc>
        <w:tc>
          <w:tcPr>
            <w:tcW w:w="1176" w:type="dxa"/>
          </w:tcPr>
          <w:p w14:paraId="546CC1E9" w14:textId="77777777" w:rsidR="00AA3F2D" w:rsidRPr="00FF37CC" w:rsidRDefault="00AA3F2D" w:rsidP="00EA3129">
            <w:pPr>
              <w:pStyle w:val="Sothutu-1so"/>
              <w:spacing w:before="120" w:line="276" w:lineRule="auto"/>
              <w:jc w:val="left"/>
              <w:rPr>
                <w:szCs w:val="24"/>
              </w:rPr>
            </w:pPr>
            <w:r>
              <w:rPr>
                <w:szCs w:val="24"/>
              </w:rPr>
              <w:t>Không</w:t>
            </w:r>
          </w:p>
        </w:tc>
        <w:tc>
          <w:tcPr>
            <w:tcW w:w="10710" w:type="dxa"/>
          </w:tcPr>
          <w:p w14:paraId="6B57E407" w14:textId="77777777" w:rsidR="00AA3F2D" w:rsidRDefault="00AA3F2D" w:rsidP="00EA3129">
            <w:pPr>
              <w:pStyle w:val="Sothutu-1so"/>
              <w:spacing w:before="120" w:line="276" w:lineRule="auto"/>
              <w:rPr>
                <w:szCs w:val="24"/>
              </w:rPr>
            </w:pPr>
          </w:p>
        </w:tc>
      </w:tr>
      <w:tr w:rsidR="00AA3F2D" w:rsidRPr="00FF37CC" w14:paraId="232BA79F" w14:textId="77777777" w:rsidTr="00BC68EF">
        <w:tc>
          <w:tcPr>
            <w:tcW w:w="2424" w:type="dxa"/>
          </w:tcPr>
          <w:p w14:paraId="4C2B3384" w14:textId="77777777" w:rsidR="00AA3F2D" w:rsidRPr="00FF37CC" w:rsidRDefault="00AA3F2D" w:rsidP="00EA3129">
            <w:pPr>
              <w:pStyle w:val="Sothutu-1so"/>
              <w:spacing w:before="120" w:line="276" w:lineRule="auto"/>
              <w:jc w:val="left"/>
              <w:rPr>
                <w:szCs w:val="24"/>
              </w:rPr>
            </w:pPr>
            <w:r>
              <w:rPr>
                <w:szCs w:val="24"/>
              </w:rPr>
              <w:t>Xóa</w:t>
            </w:r>
          </w:p>
        </w:tc>
        <w:tc>
          <w:tcPr>
            <w:tcW w:w="1176" w:type="dxa"/>
          </w:tcPr>
          <w:p w14:paraId="306429EB" w14:textId="77777777" w:rsidR="00AA3F2D" w:rsidRPr="00FF37CC" w:rsidRDefault="00AA3F2D" w:rsidP="00EA3129">
            <w:pPr>
              <w:pStyle w:val="Sothutu-1so"/>
              <w:spacing w:before="120" w:line="276" w:lineRule="auto"/>
              <w:jc w:val="left"/>
              <w:rPr>
                <w:szCs w:val="24"/>
              </w:rPr>
            </w:pPr>
            <w:r>
              <w:rPr>
                <w:szCs w:val="24"/>
              </w:rPr>
              <w:t>Không</w:t>
            </w:r>
          </w:p>
        </w:tc>
        <w:tc>
          <w:tcPr>
            <w:tcW w:w="10710" w:type="dxa"/>
          </w:tcPr>
          <w:p w14:paraId="0DA8E37B" w14:textId="77777777" w:rsidR="00AA3F2D" w:rsidRDefault="00AA3F2D" w:rsidP="00EA3129">
            <w:pPr>
              <w:pStyle w:val="Sothutu-1so"/>
              <w:spacing w:before="120" w:line="276" w:lineRule="auto"/>
              <w:rPr>
                <w:szCs w:val="24"/>
              </w:rPr>
            </w:pPr>
          </w:p>
        </w:tc>
      </w:tr>
      <w:tr w:rsidR="00AA3F2D" w:rsidRPr="00FF37CC" w14:paraId="726E3662" w14:textId="77777777" w:rsidTr="00BC68EF">
        <w:tc>
          <w:tcPr>
            <w:tcW w:w="2424" w:type="dxa"/>
          </w:tcPr>
          <w:p w14:paraId="5CCA529B" w14:textId="6124516E" w:rsidR="00AA3F2D" w:rsidRPr="00FF37CC" w:rsidRDefault="00B753ED" w:rsidP="00EA3129">
            <w:pPr>
              <w:pStyle w:val="Sothutu-1so"/>
              <w:spacing w:before="120" w:line="276" w:lineRule="auto"/>
              <w:jc w:val="left"/>
              <w:rPr>
                <w:szCs w:val="24"/>
              </w:rPr>
            </w:pPr>
            <w:r>
              <w:rPr>
                <w:szCs w:val="24"/>
              </w:rPr>
              <w:t>Đính kèm</w:t>
            </w:r>
          </w:p>
        </w:tc>
        <w:tc>
          <w:tcPr>
            <w:tcW w:w="1176" w:type="dxa"/>
          </w:tcPr>
          <w:p w14:paraId="58CFE7F6" w14:textId="210C25AE" w:rsidR="00AA3F2D" w:rsidRPr="00FF37CC" w:rsidRDefault="00B753ED" w:rsidP="00EA3129">
            <w:pPr>
              <w:pStyle w:val="Sothutu-1so"/>
              <w:spacing w:before="120" w:line="276" w:lineRule="auto"/>
              <w:jc w:val="left"/>
              <w:rPr>
                <w:szCs w:val="24"/>
              </w:rPr>
            </w:pPr>
            <w:r>
              <w:rPr>
                <w:szCs w:val="24"/>
              </w:rPr>
              <w:t>Có</w:t>
            </w:r>
          </w:p>
        </w:tc>
        <w:tc>
          <w:tcPr>
            <w:tcW w:w="10710" w:type="dxa"/>
          </w:tcPr>
          <w:p w14:paraId="3B02B889" w14:textId="5AF2C271" w:rsidR="00AA3F2D" w:rsidRDefault="00B753ED" w:rsidP="00EA3129">
            <w:pPr>
              <w:pStyle w:val="Sothutu-1so"/>
              <w:spacing w:before="120" w:line="276" w:lineRule="auto"/>
              <w:rPr>
                <w:szCs w:val="24"/>
              </w:rPr>
            </w:pPr>
            <w:r>
              <w:rPr>
                <w:szCs w:val="24"/>
              </w:rPr>
              <w:t>Thêm file đính kèm theo 3 cách giống Tab thông tin chung</w:t>
            </w:r>
          </w:p>
        </w:tc>
      </w:tr>
      <w:tr w:rsidR="00AA3F2D" w:rsidRPr="00FF37CC" w14:paraId="58415814" w14:textId="77777777" w:rsidTr="00BC68EF">
        <w:tc>
          <w:tcPr>
            <w:tcW w:w="2424" w:type="dxa"/>
          </w:tcPr>
          <w:p w14:paraId="09294CE9" w14:textId="77777777" w:rsidR="00AA3F2D" w:rsidRPr="00FF37CC" w:rsidRDefault="00AA3F2D" w:rsidP="00EA3129">
            <w:pPr>
              <w:pStyle w:val="Sothutu-1so"/>
              <w:spacing w:before="120" w:line="276" w:lineRule="auto"/>
              <w:jc w:val="left"/>
              <w:rPr>
                <w:szCs w:val="24"/>
              </w:rPr>
            </w:pPr>
            <w:r>
              <w:rPr>
                <w:szCs w:val="24"/>
              </w:rPr>
              <w:t>Xem file đính kèm</w:t>
            </w:r>
          </w:p>
        </w:tc>
        <w:tc>
          <w:tcPr>
            <w:tcW w:w="1176" w:type="dxa"/>
          </w:tcPr>
          <w:p w14:paraId="10782B23" w14:textId="77777777" w:rsidR="00AA3F2D" w:rsidRDefault="00AA3F2D" w:rsidP="00EA3129">
            <w:pPr>
              <w:pStyle w:val="Sothutu-1so"/>
              <w:spacing w:before="120" w:line="276" w:lineRule="auto"/>
              <w:jc w:val="left"/>
              <w:rPr>
                <w:szCs w:val="24"/>
              </w:rPr>
            </w:pPr>
            <w:r>
              <w:rPr>
                <w:szCs w:val="24"/>
              </w:rPr>
              <w:t>Có</w:t>
            </w:r>
          </w:p>
        </w:tc>
        <w:tc>
          <w:tcPr>
            <w:tcW w:w="10710" w:type="dxa"/>
          </w:tcPr>
          <w:p w14:paraId="6D1BA2CC" w14:textId="4165C43B" w:rsidR="00AA3F2D" w:rsidRDefault="00AA3F2D" w:rsidP="00EA3129">
            <w:pPr>
              <w:pStyle w:val="Sothutu-1so"/>
              <w:spacing w:before="120" w:line="276" w:lineRule="auto"/>
              <w:rPr>
                <w:szCs w:val="24"/>
              </w:rPr>
            </w:pPr>
            <w:r>
              <w:rPr>
                <w:szCs w:val="24"/>
              </w:rPr>
              <w:t>Xem trực tiếp file đính kèm mà không cần tải về</w:t>
            </w:r>
          </w:p>
        </w:tc>
      </w:tr>
    </w:tbl>
    <w:p w14:paraId="2C84E79B" w14:textId="77777777" w:rsidR="00150A2A" w:rsidRPr="00EC12F1" w:rsidRDefault="00150A2A" w:rsidP="00EA3129">
      <w:pPr>
        <w:rPr>
          <w:lang w:eastAsia="ar-SA"/>
        </w:rPr>
      </w:pPr>
    </w:p>
    <w:p w14:paraId="37D4EC01" w14:textId="797B4159" w:rsidR="00E03343" w:rsidRDefault="00E03343" w:rsidP="00A97673">
      <w:pPr>
        <w:pStyle w:val="Heading5"/>
      </w:pPr>
      <w:r>
        <w:t>Trình ký Voffice</w:t>
      </w:r>
    </w:p>
    <w:p w14:paraId="0886DA10" w14:textId="77777777" w:rsidR="002F3DAA" w:rsidRPr="002F3DAA" w:rsidRDefault="002F3DAA" w:rsidP="00EA3129">
      <w:pPr>
        <w:rPr>
          <w:lang w:eastAsia="ar-SA"/>
        </w:rPr>
      </w:pPr>
    </w:p>
    <w:p w14:paraId="450975E7" w14:textId="20B93721" w:rsidR="002F3DAA" w:rsidRDefault="002F3DAA" w:rsidP="004E37AB">
      <w:pPr>
        <w:pStyle w:val="ListParagraph"/>
        <w:numPr>
          <w:ilvl w:val="0"/>
          <w:numId w:val="20"/>
        </w:numPr>
        <w:rPr>
          <w:lang w:eastAsia="ar-SA"/>
        </w:rPr>
      </w:pPr>
      <w:r>
        <w:rPr>
          <w:lang w:eastAsia="ar-SA"/>
        </w:rPr>
        <w:t xml:space="preserve">Chuyển sang màn hình </w:t>
      </w:r>
      <w:r w:rsidR="00C46319">
        <w:rPr>
          <w:lang w:eastAsia="ar-SA"/>
        </w:rPr>
        <w:t>Trình</w:t>
      </w:r>
      <w:r>
        <w:rPr>
          <w:lang w:eastAsia="ar-SA"/>
        </w:rPr>
        <w:t xml:space="preserve"> ký Voffice</w:t>
      </w:r>
      <w:r w:rsidR="002C5176">
        <w:rPr>
          <w:lang w:eastAsia="ar-SA"/>
        </w:rPr>
        <w:t>: Xem phần Trình ký Voffice</w:t>
      </w:r>
    </w:p>
    <w:p w14:paraId="5939847E" w14:textId="77777777" w:rsidR="002F3DAA" w:rsidRDefault="002F3DAA" w:rsidP="004E37AB">
      <w:pPr>
        <w:pStyle w:val="Sothutu-1so"/>
        <w:numPr>
          <w:ilvl w:val="0"/>
          <w:numId w:val="20"/>
        </w:numPr>
        <w:spacing w:before="120" w:line="276" w:lineRule="auto"/>
        <w:rPr>
          <w:szCs w:val="24"/>
        </w:rPr>
      </w:pPr>
      <w:r w:rsidRPr="00BA71DA">
        <w:rPr>
          <w:szCs w:val="24"/>
        </w:rPr>
        <w:t xml:space="preserve">Chỉ trình ký VOffice khi </w:t>
      </w:r>
      <w:r>
        <w:rPr>
          <w:szCs w:val="24"/>
        </w:rPr>
        <w:t>tài liệu ở trạng thái ‘Hoàn thành’</w:t>
      </w:r>
    </w:p>
    <w:p w14:paraId="0E9CB11D" w14:textId="77777777" w:rsidR="002F3DAA" w:rsidRDefault="002F3DAA" w:rsidP="004E37AB">
      <w:pPr>
        <w:pStyle w:val="Sothutu-1so"/>
        <w:numPr>
          <w:ilvl w:val="0"/>
          <w:numId w:val="20"/>
        </w:numPr>
        <w:spacing w:before="120" w:line="276" w:lineRule="auto"/>
        <w:rPr>
          <w:szCs w:val="24"/>
        </w:rPr>
      </w:pPr>
      <w:r>
        <w:rPr>
          <w:szCs w:val="24"/>
        </w:rPr>
        <w:t>Khi đã trình ký VOffice thì không được RA (chuyển tài liệu về trạng thái nháp)</w:t>
      </w:r>
    </w:p>
    <w:p w14:paraId="40CB53E9" w14:textId="461D2151" w:rsidR="001102F2" w:rsidRPr="00767569" w:rsidRDefault="002F3DAA" w:rsidP="004E37AB">
      <w:pPr>
        <w:pStyle w:val="Sothutu-1so"/>
        <w:numPr>
          <w:ilvl w:val="0"/>
          <w:numId w:val="20"/>
        </w:numPr>
        <w:spacing w:before="120" w:line="276" w:lineRule="auto"/>
        <w:rPr>
          <w:szCs w:val="24"/>
        </w:rPr>
      </w:pPr>
      <w:r>
        <w:rPr>
          <w:szCs w:val="24"/>
        </w:rPr>
        <w:t>Khi thực hiện trình ký thành công, trường IsSignerRecord cập nhật bằng ‘Y’, SignerStatus = 0, c_documentSign_ID = ID của bản ghi trình ký</w:t>
      </w:r>
    </w:p>
    <w:p w14:paraId="41C6C93F" w14:textId="7A53D097" w:rsidR="00FB0E9D" w:rsidRDefault="00FB0E9D" w:rsidP="00A97673">
      <w:pPr>
        <w:pStyle w:val="Heading5"/>
      </w:pPr>
      <w:r>
        <w:lastRenderedPageBreak/>
        <w:t>Tab thông tin trình ký</w:t>
      </w:r>
    </w:p>
    <w:p w14:paraId="3F99A7FE" w14:textId="108EE9E3" w:rsidR="00EC12F1" w:rsidRDefault="00EC12F1" w:rsidP="00CF718E">
      <w:pPr>
        <w:pStyle w:val="Heading6"/>
        <w:rPr>
          <w:sz w:val="24"/>
          <w:szCs w:val="24"/>
        </w:rPr>
      </w:pPr>
      <w:r w:rsidRPr="00EC12F1">
        <w:rPr>
          <w:sz w:val="24"/>
          <w:szCs w:val="24"/>
        </w:rPr>
        <w:t>Prototype màn hình</w:t>
      </w:r>
      <w:r>
        <w:rPr>
          <w:sz w:val="24"/>
          <w:szCs w:val="24"/>
        </w:rPr>
        <w:t xml:space="preserve"> view</w:t>
      </w:r>
    </w:p>
    <w:p w14:paraId="6FB7F057" w14:textId="77777777" w:rsidR="0044203A" w:rsidRDefault="0044203A" w:rsidP="00CF718E">
      <w:pPr>
        <w:ind w:left="0"/>
        <w:sectPr w:rsidR="0044203A" w:rsidSect="008B76C9">
          <w:pgSz w:w="16834" w:h="11909" w:orient="landscape" w:code="9"/>
          <w:pgMar w:top="1440" w:right="1152" w:bottom="1152" w:left="1238" w:header="432" w:footer="432" w:gutter="0"/>
          <w:cols w:space="709"/>
          <w:titlePg/>
          <w:docGrid w:linePitch="326"/>
        </w:sectPr>
      </w:pPr>
      <w:r>
        <w:rPr>
          <w:noProof/>
          <w:snapToGrid/>
        </w:rPr>
        <w:drawing>
          <wp:inline distT="0" distB="0" distL="0" distR="0" wp14:anchorId="083E5F3A" wp14:editId="5BD7F5EE">
            <wp:extent cx="2933333" cy="524761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3333" cy="5247619"/>
                    </a:xfrm>
                    <a:prstGeom prst="rect">
                      <a:avLst/>
                    </a:prstGeom>
                  </pic:spPr>
                </pic:pic>
              </a:graphicData>
            </a:graphic>
          </wp:inline>
        </w:drawing>
      </w:r>
    </w:p>
    <w:p w14:paraId="592BEAD8" w14:textId="6A131E19" w:rsidR="00EC12F1" w:rsidRDefault="00EC12F1" w:rsidP="00CF718E">
      <w:pPr>
        <w:pStyle w:val="Heading6"/>
        <w:rPr>
          <w:sz w:val="24"/>
          <w:szCs w:val="24"/>
        </w:rPr>
      </w:pPr>
      <w:r>
        <w:rPr>
          <w:sz w:val="24"/>
          <w:szCs w:val="24"/>
        </w:rPr>
        <w:lastRenderedPageBreak/>
        <w:t>Danh sách trường dữ liệu</w:t>
      </w:r>
    </w:p>
    <w:p w14:paraId="5987F7E2" w14:textId="2E7D7AF1" w:rsidR="00CB6D39" w:rsidRDefault="00CB6D39" w:rsidP="004E37AB">
      <w:pPr>
        <w:numPr>
          <w:ilvl w:val="0"/>
          <w:numId w:val="11"/>
        </w:numPr>
      </w:pPr>
      <w:r>
        <w:rPr>
          <w:lang w:eastAsia="ar-SA"/>
        </w:rPr>
        <w:t xml:space="preserve">View tình trạng ký sau khi trình ký Voffice </w:t>
      </w:r>
    </w:p>
    <w:p w14:paraId="1EE244EF" w14:textId="786AA4BB" w:rsidR="00132B74" w:rsidRDefault="00132B74" w:rsidP="004E37AB">
      <w:pPr>
        <w:numPr>
          <w:ilvl w:val="0"/>
          <w:numId w:val="11"/>
        </w:numPr>
      </w:pPr>
      <w:r>
        <w:rPr>
          <w:lang w:eastAsia="ar-SA"/>
        </w:rPr>
        <w:t>Đồng bộ với VOffice để lấy được thông tin trình ký</w:t>
      </w:r>
      <w:r w:rsidR="00254E42">
        <w:rPr>
          <w:lang w:eastAsia="ar-SA"/>
        </w:rPr>
        <w:t xml:space="preserve"> của Tờ trình. Các trường thông tin bên dưới lấy từ Voffice</w:t>
      </w:r>
    </w:p>
    <w:p w14:paraId="503D7C9B" w14:textId="77777777" w:rsidR="00CB6D39" w:rsidRPr="000A0F11" w:rsidRDefault="00CB6D39" w:rsidP="004E37AB">
      <w:pPr>
        <w:numPr>
          <w:ilvl w:val="0"/>
          <w:numId w:val="11"/>
        </w:numPr>
        <w:rPr>
          <w:i/>
        </w:rPr>
      </w:pPr>
      <w:r w:rsidRPr="000A0F11">
        <w:rPr>
          <w:i/>
          <w:lang w:eastAsia="ar-SA"/>
        </w:rPr>
        <w:t>S: Hiển thị trên màn hình nhập liệu</w:t>
      </w:r>
    </w:p>
    <w:p w14:paraId="61E2288A" w14:textId="77777777" w:rsidR="00CB6D39" w:rsidRPr="00FF37CC" w:rsidRDefault="00CB6D3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B6D39" w:rsidRPr="00FF37CC" w14:paraId="60EA0C7A" w14:textId="77777777" w:rsidTr="00E121A8">
        <w:trPr>
          <w:cantSplit/>
          <w:trHeight w:val="422"/>
          <w:tblHeader/>
        </w:trPr>
        <w:tc>
          <w:tcPr>
            <w:tcW w:w="1800" w:type="dxa"/>
            <w:shd w:val="clear" w:color="auto" w:fill="D9D9D9"/>
            <w:vAlign w:val="center"/>
          </w:tcPr>
          <w:p w14:paraId="3C3A14FE" w14:textId="77777777" w:rsidR="00CB6D39" w:rsidRPr="00FF37CC" w:rsidRDefault="00CB6D39" w:rsidP="00CF718E">
            <w:pPr>
              <w:spacing w:after="120"/>
              <w:ind w:left="0"/>
              <w:jc w:val="center"/>
              <w:rPr>
                <w:b/>
              </w:rPr>
            </w:pPr>
            <w:r w:rsidRPr="00FF37CC">
              <w:rPr>
                <w:b/>
              </w:rPr>
              <w:t>Tên trường</w:t>
            </w:r>
          </w:p>
        </w:tc>
        <w:tc>
          <w:tcPr>
            <w:tcW w:w="1980" w:type="dxa"/>
            <w:shd w:val="clear" w:color="auto" w:fill="D9D9D9"/>
            <w:vAlign w:val="center"/>
          </w:tcPr>
          <w:p w14:paraId="1B442C77" w14:textId="77777777" w:rsidR="00CB6D39" w:rsidRPr="00FF37CC" w:rsidRDefault="00CB6D39" w:rsidP="00CF718E">
            <w:pPr>
              <w:spacing w:after="120"/>
              <w:ind w:left="0"/>
              <w:jc w:val="center"/>
              <w:rPr>
                <w:b/>
              </w:rPr>
            </w:pPr>
            <w:r w:rsidRPr="00FF37CC">
              <w:rPr>
                <w:b/>
              </w:rPr>
              <w:t>Tên dữ liệu</w:t>
            </w:r>
          </w:p>
        </w:tc>
        <w:tc>
          <w:tcPr>
            <w:tcW w:w="1417" w:type="dxa"/>
            <w:shd w:val="clear" w:color="auto" w:fill="D9D9D9"/>
            <w:vAlign w:val="center"/>
          </w:tcPr>
          <w:p w14:paraId="216AA30E" w14:textId="77777777" w:rsidR="00CB6D39" w:rsidRPr="00FF37CC" w:rsidRDefault="00CB6D39" w:rsidP="00CF718E">
            <w:pPr>
              <w:spacing w:after="120"/>
              <w:ind w:left="0"/>
              <w:jc w:val="center"/>
              <w:rPr>
                <w:b/>
              </w:rPr>
            </w:pPr>
            <w:r w:rsidRPr="00FF37CC">
              <w:rPr>
                <w:b/>
              </w:rPr>
              <w:t>Loại DL</w:t>
            </w:r>
          </w:p>
        </w:tc>
        <w:tc>
          <w:tcPr>
            <w:tcW w:w="630" w:type="dxa"/>
            <w:shd w:val="clear" w:color="auto" w:fill="D9D9D9"/>
            <w:vAlign w:val="center"/>
          </w:tcPr>
          <w:p w14:paraId="12FE110D" w14:textId="77777777" w:rsidR="00CB6D39" w:rsidRPr="00FF37CC" w:rsidRDefault="00CB6D39" w:rsidP="00CF718E">
            <w:pPr>
              <w:spacing w:after="120"/>
              <w:ind w:left="0"/>
              <w:jc w:val="center"/>
              <w:rPr>
                <w:b/>
              </w:rPr>
            </w:pPr>
            <w:r w:rsidRPr="00FF37CC">
              <w:rPr>
                <w:b/>
              </w:rPr>
              <w:t>L</w:t>
            </w:r>
          </w:p>
        </w:tc>
        <w:tc>
          <w:tcPr>
            <w:tcW w:w="540" w:type="dxa"/>
            <w:shd w:val="clear" w:color="auto" w:fill="D9D9D9"/>
            <w:vAlign w:val="center"/>
          </w:tcPr>
          <w:p w14:paraId="37E0E5B5" w14:textId="77777777" w:rsidR="00CB6D39" w:rsidRPr="00FF37CC" w:rsidRDefault="00CB6D39" w:rsidP="00CF718E">
            <w:pPr>
              <w:spacing w:after="120"/>
              <w:ind w:left="0"/>
              <w:jc w:val="center"/>
              <w:rPr>
                <w:b/>
              </w:rPr>
            </w:pPr>
            <w:r w:rsidRPr="00FF37CC">
              <w:rPr>
                <w:b/>
              </w:rPr>
              <w:t>R</w:t>
            </w:r>
          </w:p>
        </w:tc>
        <w:tc>
          <w:tcPr>
            <w:tcW w:w="450" w:type="dxa"/>
            <w:shd w:val="clear" w:color="auto" w:fill="D9D9D9"/>
            <w:vAlign w:val="center"/>
          </w:tcPr>
          <w:p w14:paraId="49D91D41" w14:textId="77777777" w:rsidR="00CB6D39" w:rsidRPr="00FF37CC" w:rsidRDefault="00CB6D39" w:rsidP="00CF718E">
            <w:pPr>
              <w:spacing w:after="120"/>
              <w:ind w:left="0"/>
              <w:jc w:val="center"/>
              <w:rPr>
                <w:b/>
              </w:rPr>
            </w:pPr>
            <w:r w:rsidRPr="00FF37CC">
              <w:rPr>
                <w:b/>
              </w:rPr>
              <w:t>M</w:t>
            </w:r>
          </w:p>
        </w:tc>
        <w:tc>
          <w:tcPr>
            <w:tcW w:w="540" w:type="dxa"/>
            <w:shd w:val="clear" w:color="auto" w:fill="D9D9D9"/>
          </w:tcPr>
          <w:p w14:paraId="294431EA" w14:textId="77777777" w:rsidR="00CB6D39" w:rsidRPr="00926A39" w:rsidRDefault="00CB6D39" w:rsidP="00CF718E">
            <w:pPr>
              <w:spacing w:after="120"/>
              <w:ind w:left="0"/>
              <w:jc w:val="center"/>
              <w:rPr>
                <w:b/>
                <w:sz w:val="22"/>
              </w:rPr>
            </w:pPr>
            <w:r>
              <w:rPr>
                <w:b/>
              </w:rPr>
              <w:t>S</w:t>
            </w:r>
          </w:p>
        </w:tc>
        <w:tc>
          <w:tcPr>
            <w:tcW w:w="7380" w:type="dxa"/>
            <w:shd w:val="clear" w:color="auto" w:fill="D9D9D9"/>
            <w:vAlign w:val="center"/>
          </w:tcPr>
          <w:p w14:paraId="383B95AE" w14:textId="77777777" w:rsidR="00CB6D39" w:rsidRPr="00FF37CC" w:rsidRDefault="00CB6D39" w:rsidP="00CF718E">
            <w:pPr>
              <w:spacing w:after="120"/>
              <w:ind w:left="0"/>
              <w:jc w:val="center"/>
              <w:rPr>
                <w:b/>
              </w:rPr>
            </w:pPr>
            <w:r w:rsidRPr="00FF37CC">
              <w:rPr>
                <w:b/>
              </w:rPr>
              <w:t>Mô tả</w:t>
            </w:r>
          </w:p>
        </w:tc>
      </w:tr>
      <w:tr w:rsidR="00CB6D39" w:rsidRPr="00FF37CC" w14:paraId="24B08FA7" w14:textId="77777777" w:rsidTr="00E121A8">
        <w:trPr>
          <w:cantSplit/>
          <w:trHeight w:val="827"/>
        </w:trPr>
        <w:tc>
          <w:tcPr>
            <w:tcW w:w="1800" w:type="dxa"/>
          </w:tcPr>
          <w:p w14:paraId="0DED7D1D" w14:textId="4B86CD01" w:rsidR="00CB6D39" w:rsidRPr="00FF37CC" w:rsidRDefault="0044203A" w:rsidP="00CF718E">
            <w:pPr>
              <w:ind w:left="0"/>
            </w:pPr>
            <w:r>
              <w:rPr>
                <w:szCs w:val="24"/>
              </w:rPr>
              <w:t>Trích yếu n</w:t>
            </w:r>
            <w:r w:rsidR="00CB6D39">
              <w:rPr>
                <w:szCs w:val="24"/>
              </w:rPr>
              <w:t xml:space="preserve">ội dung </w:t>
            </w:r>
          </w:p>
        </w:tc>
        <w:tc>
          <w:tcPr>
            <w:tcW w:w="1980" w:type="dxa"/>
          </w:tcPr>
          <w:p w14:paraId="6AE57E60" w14:textId="76A59546" w:rsidR="00CB6D39" w:rsidRPr="00FF37CC" w:rsidRDefault="00CB6D39" w:rsidP="00CF718E">
            <w:pPr>
              <w:ind w:left="0"/>
            </w:pPr>
          </w:p>
        </w:tc>
        <w:tc>
          <w:tcPr>
            <w:tcW w:w="1417" w:type="dxa"/>
          </w:tcPr>
          <w:p w14:paraId="5FFF57A3" w14:textId="5802989D" w:rsidR="00CB6D39" w:rsidRPr="00FF37CC" w:rsidRDefault="00CB6D39" w:rsidP="00CF718E">
            <w:pPr>
              <w:ind w:left="0"/>
            </w:pPr>
          </w:p>
        </w:tc>
        <w:tc>
          <w:tcPr>
            <w:tcW w:w="630" w:type="dxa"/>
          </w:tcPr>
          <w:p w14:paraId="61D1E5E0" w14:textId="3BE4EA70" w:rsidR="00CB6D39" w:rsidRPr="00FF37CC" w:rsidRDefault="00CB6D39" w:rsidP="00CF718E">
            <w:pPr>
              <w:pStyle w:val="Sothutu-1so"/>
              <w:spacing w:before="120" w:after="120" w:line="276" w:lineRule="auto"/>
              <w:jc w:val="left"/>
              <w:rPr>
                <w:szCs w:val="24"/>
              </w:rPr>
            </w:pPr>
          </w:p>
        </w:tc>
        <w:tc>
          <w:tcPr>
            <w:tcW w:w="540" w:type="dxa"/>
          </w:tcPr>
          <w:p w14:paraId="4C6CA9A0" w14:textId="7E1AA2C6" w:rsidR="00CB6D39" w:rsidRPr="00FF37CC" w:rsidRDefault="008E4EDA" w:rsidP="00CF718E">
            <w:pPr>
              <w:pStyle w:val="Sothutu-1so"/>
              <w:spacing w:before="120" w:after="120" w:line="276" w:lineRule="auto"/>
              <w:jc w:val="left"/>
              <w:rPr>
                <w:szCs w:val="24"/>
              </w:rPr>
            </w:pPr>
            <w:r>
              <w:rPr>
                <w:szCs w:val="24"/>
              </w:rPr>
              <w:t>Y</w:t>
            </w:r>
          </w:p>
        </w:tc>
        <w:tc>
          <w:tcPr>
            <w:tcW w:w="450" w:type="dxa"/>
          </w:tcPr>
          <w:p w14:paraId="7FB44480" w14:textId="630EC336" w:rsidR="00CB6D39" w:rsidRPr="00FF37CC" w:rsidRDefault="00CB6D39" w:rsidP="00CF718E">
            <w:pPr>
              <w:pStyle w:val="Sothutu-1so"/>
              <w:spacing w:before="120" w:after="120" w:line="276" w:lineRule="auto"/>
              <w:jc w:val="left"/>
              <w:rPr>
                <w:szCs w:val="24"/>
              </w:rPr>
            </w:pPr>
          </w:p>
        </w:tc>
        <w:tc>
          <w:tcPr>
            <w:tcW w:w="540" w:type="dxa"/>
          </w:tcPr>
          <w:p w14:paraId="41B4D97D" w14:textId="26429304" w:rsidR="00CB6D39" w:rsidRPr="00FF37CC" w:rsidRDefault="00CB6D39" w:rsidP="00CF718E">
            <w:pPr>
              <w:pStyle w:val="Sothutu-1so"/>
              <w:spacing w:before="120" w:after="120" w:line="276" w:lineRule="auto"/>
              <w:jc w:val="center"/>
              <w:rPr>
                <w:szCs w:val="24"/>
              </w:rPr>
            </w:pPr>
          </w:p>
        </w:tc>
        <w:tc>
          <w:tcPr>
            <w:tcW w:w="7380" w:type="dxa"/>
          </w:tcPr>
          <w:p w14:paraId="520854F8" w14:textId="0A0D6943" w:rsidR="00CB6D39" w:rsidRPr="00FF37CC" w:rsidRDefault="00CB6D39" w:rsidP="00CF718E">
            <w:pPr>
              <w:pStyle w:val="Sothutu-1so"/>
              <w:spacing w:before="120" w:after="120" w:line="276" w:lineRule="auto"/>
              <w:jc w:val="left"/>
              <w:rPr>
                <w:szCs w:val="24"/>
              </w:rPr>
            </w:pPr>
          </w:p>
        </w:tc>
      </w:tr>
      <w:tr w:rsidR="00CB6D39" w:rsidRPr="00FF37CC" w14:paraId="49B878CD" w14:textId="77777777" w:rsidTr="00E121A8">
        <w:trPr>
          <w:cantSplit/>
          <w:trHeight w:val="827"/>
        </w:trPr>
        <w:tc>
          <w:tcPr>
            <w:tcW w:w="1800" w:type="dxa"/>
          </w:tcPr>
          <w:p w14:paraId="2483C02D" w14:textId="3D10C907" w:rsidR="00CB6D39" w:rsidRPr="00FF37CC" w:rsidRDefault="0044203A" w:rsidP="00CF718E">
            <w:pPr>
              <w:ind w:left="0"/>
            </w:pPr>
            <w:r>
              <w:t>Cơ quan gửi</w:t>
            </w:r>
          </w:p>
        </w:tc>
        <w:tc>
          <w:tcPr>
            <w:tcW w:w="1980" w:type="dxa"/>
          </w:tcPr>
          <w:p w14:paraId="6D705543" w14:textId="35AA69A9" w:rsidR="00CB6D39" w:rsidRPr="00FF37CC" w:rsidRDefault="00CB6D39" w:rsidP="00CF718E">
            <w:pPr>
              <w:ind w:left="0"/>
            </w:pPr>
          </w:p>
        </w:tc>
        <w:tc>
          <w:tcPr>
            <w:tcW w:w="1417" w:type="dxa"/>
          </w:tcPr>
          <w:p w14:paraId="233B18E7" w14:textId="0C9B1CBE" w:rsidR="00CB6D39" w:rsidRPr="002714DC" w:rsidRDefault="00CB6D39" w:rsidP="00CF718E">
            <w:pPr>
              <w:ind w:left="0"/>
            </w:pPr>
          </w:p>
        </w:tc>
        <w:tc>
          <w:tcPr>
            <w:tcW w:w="630" w:type="dxa"/>
          </w:tcPr>
          <w:p w14:paraId="2D371C80" w14:textId="486CAFA5" w:rsidR="00CB6D39" w:rsidRPr="00FF37CC" w:rsidRDefault="00CB6D39" w:rsidP="00CF718E">
            <w:pPr>
              <w:pStyle w:val="Sothutu-1so"/>
              <w:spacing w:before="120" w:after="120" w:line="276" w:lineRule="auto"/>
              <w:jc w:val="left"/>
              <w:rPr>
                <w:szCs w:val="24"/>
              </w:rPr>
            </w:pPr>
          </w:p>
        </w:tc>
        <w:tc>
          <w:tcPr>
            <w:tcW w:w="540" w:type="dxa"/>
          </w:tcPr>
          <w:p w14:paraId="364D3863" w14:textId="206ED2C2" w:rsidR="00CB6D39" w:rsidRPr="00FF37CC" w:rsidRDefault="008E4EDA" w:rsidP="00CF718E">
            <w:pPr>
              <w:pStyle w:val="Sothutu-1so"/>
              <w:spacing w:before="120" w:after="120" w:line="276" w:lineRule="auto"/>
              <w:jc w:val="left"/>
              <w:rPr>
                <w:szCs w:val="24"/>
              </w:rPr>
            </w:pPr>
            <w:r>
              <w:rPr>
                <w:szCs w:val="24"/>
              </w:rPr>
              <w:t>Y</w:t>
            </w:r>
          </w:p>
        </w:tc>
        <w:tc>
          <w:tcPr>
            <w:tcW w:w="450" w:type="dxa"/>
          </w:tcPr>
          <w:p w14:paraId="4B78F84B" w14:textId="01A31A27" w:rsidR="00CB6D39" w:rsidRPr="00FF37CC" w:rsidRDefault="00CB6D39" w:rsidP="00CF718E">
            <w:pPr>
              <w:pStyle w:val="Sothutu-1so"/>
              <w:spacing w:before="120" w:after="120" w:line="276" w:lineRule="auto"/>
              <w:jc w:val="left"/>
              <w:rPr>
                <w:szCs w:val="24"/>
              </w:rPr>
            </w:pPr>
          </w:p>
        </w:tc>
        <w:tc>
          <w:tcPr>
            <w:tcW w:w="540" w:type="dxa"/>
          </w:tcPr>
          <w:p w14:paraId="7ADA3646" w14:textId="495CA141" w:rsidR="00CB6D39" w:rsidRDefault="00CB6D39" w:rsidP="00CF718E">
            <w:pPr>
              <w:pStyle w:val="Sothutu-1so"/>
              <w:spacing w:before="120" w:after="120" w:line="276" w:lineRule="auto"/>
              <w:jc w:val="center"/>
              <w:rPr>
                <w:szCs w:val="24"/>
              </w:rPr>
            </w:pPr>
          </w:p>
        </w:tc>
        <w:tc>
          <w:tcPr>
            <w:tcW w:w="7380" w:type="dxa"/>
          </w:tcPr>
          <w:p w14:paraId="20612440" w14:textId="5ABAABE9" w:rsidR="00CB6D39" w:rsidRPr="000039A0" w:rsidRDefault="00CB6D39" w:rsidP="00CF718E">
            <w:pPr>
              <w:pStyle w:val="Sothutu-1so"/>
              <w:spacing w:before="120" w:after="120" w:line="276" w:lineRule="auto"/>
              <w:jc w:val="left"/>
              <w:rPr>
                <w:szCs w:val="24"/>
              </w:rPr>
            </w:pPr>
          </w:p>
        </w:tc>
      </w:tr>
      <w:tr w:rsidR="00CB6D39" w:rsidRPr="00FF37CC" w14:paraId="196C9136" w14:textId="77777777" w:rsidTr="00E121A8">
        <w:trPr>
          <w:cantSplit/>
          <w:trHeight w:val="827"/>
        </w:trPr>
        <w:tc>
          <w:tcPr>
            <w:tcW w:w="1800" w:type="dxa"/>
          </w:tcPr>
          <w:p w14:paraId="44FF2A3D" w14:textId="7B170B41" w:rsidR="00CB6D39" w:rsidRDefault="0044203A" w:rsidP="00CF718E">
            <w:pPr>
              <w:ind w:left="0"/>
            </w:pPr>
            <w:r>
              <w:rPr>
                <w:szCs w:val="24"/>
              </w:rPr>
              <w:t>Người ký ban hành</w:t>
            </w:r>
          </w:p>
        </w:tc>
        <w:tc>
          <w:tcPr>
            <w:tcW w:w="1980" w:type="dxa"/>
          </w:tcPr>
          <w:p w14:paraId="0C0430DE" w14:textId="656D901D" w:rsidR="00CB6D39" w:rsidRDefault="00CB6D39" w:rsidP="00CF718E">
            <w:pPr>
              <w:ind w:left="0"/>
            </w:pPr>
          </w:p>
        </w:tc>
        <w:tc>
          <w:tcPr>
            <w:tcW w:w="1417" w:type="dxa"/>
          </w:tcPr>
          <w:p w14:paraId="24DB3EF6" w14:textId="0F87BD15" w:rsidR="00CB6D39" w:rsidRDefault="00CB6D39" w:rsidP="00CF718E">
            <w:pPr>
              <w:ind w:left="0"/>
            </w:pPr>
          </w:p>
        </w:tc>
        <w:tc>
          <w:tcPr>
            <w:tcW w:w="630" w:type="dxa"/>
          </w:tcPr>
          <w:p w14:paraId="0A0B32A5" w14:textId="37E2B6B3" w:rsidR="00CB6D39" w:rsidRDefault="00CB6D39" w:rsidP="00CF718E">
            <w:pPr>
              <w:pStyle w:val="Sothutu-1so"/>
              <w:spacing w:before="120" w:after="120" w:line="276" w:lineRule="auto"/>
              <w:jc w:val="left"/>
              <w:rPr>
                <w:szCs w:val="24"/>
              </w:rPr>
            </w:pPr>
          </w:p>
        </w:tc>
        <w:tc>
          <w:tcPr>
            <w:tcW w:w="540" w:type="dxa"/>
          </w:tcPr>
          <w:p w14:paraId="6AA29E29" w14:textId="594CA000" w:rsidR="00CB6D39" w:rsidRDefault="008E4EDA" w:rsidP="00CF718E">
            <w:pPr>
              <w:pStyle w:val="Sothutu-1so"/>
              <w:spacing w:before="120" w:after="120" w:line="276" w:lineRule="auto"/>
              <w:jc w:val="left"/>
              <w:rPr>
                <w:szCs w:val="24"/>
              </w:rPr>
            </w:pPr>
            <w:r>
              <w:rPr>
                <w:szCs w:val="24"/>
              </w:rPr>
              <w:t>Y</w:t>
            </w:r>
          </w:p>
        </w:tc>
        <w:tc>
          <w:tcPr>
            <w:tcW w:w="450" w:type="dxa"/>
          </w:tcPr>
          <w:p w14:paraId="7B9A69E6" w14:textId="68674255" w:rsidR="00CB6D39" w:rsidRDefault="00CB6D39" w:rsidP="00CF718E">
            <w:pPr>
              <w:pStyle w:val="Sothutu-1so"/>
              <w:spacing w:before="120" w:after="120" w:line="276" w:lineRule="auto"/>
              <w:jc w:val="left"/>
              <w:rPr>
                <w:szCs w:val="24"/>
              </w:rPr>
            </w:pPr>
          </w:p>
        </w:tc>
        <w:tc>
          <w:tcPr>
            <w:tcW w:w="540" w:type="dxa"/>
          </w:tcPr>
          <w:p w14:paraId="6DDDA90B" w14:textId="65A43A8E" w:rsidR="00CB6D39" w:rsidRDefault="00CB6D39" w:rsidP="00CF718E">
            <w:pPr>
              <w:pStyle w:val="Sothutu-1so"/>
              <w:spacing w:before="120" w:after="120" w:line="276" w:lineRule="auto"/>
              <w:jc w:val="center"/>
              <w:rPr>
                <w:szCs w:val="24"/>
              </w:rPr>
            </w:pPr>
          </w:p>
        </w:tc>
        <w:tc>
          <w:tcPr>
            <w:tcW w:w="7380" w:type="dxa"/>
          </w:tcPr>
          <w:p w14:paraId="6BAAFB03" w14:textId="619992A3" w:rsidR="00CB6D39" w:rsidRDefault="00CB6D39" w:rsidP="00CF718E">
            <w:pPr>
              <w:pStyle w:val="Sothutu-1so"/>
              <w:spacing w:before="120" w:after="120" w:line="276" w:lineRule="auto"/>
              <w:jc w:val="left"/>
              <w:rPr>
                <w:szCs w:val="24"/>
              </w:rPr>
            </w:pPr>
          </w:p>
        </w:tc>
      </w:tr>
      <w:tr w:rsidR="00CB6D39" w:rsidRPr="00FF37CC" w14:paraId="0591E789" w14:textId="77777777" w:rsidTr="00E121A8">
        <w:trPr>
          <w:cantSplit/>
          <w:trHeight w:val="827"/>
        </w:trPr>
        <w:tc>
          <w:tcPr>
            <w:tcW w:w="1800" w:type="dxa"/>
          </w:tcPr>
          <w:p w14:paraId="750B867A" w14:textId="297F5685" w:rsidR="00CB6D39" w:rsidRDefault="00132B74" w:rsidP="00CF718E">
            <w:pPr>
              <w:ind w:left="0"/>
              <w:rPr>
                <w:szCs w:val="24"/>
              </w:rPr>
            </w:pPr>
            <w:r>
              <w:rPr>
                <w:szCs w:val="24"/>
              </w:rPr>
              <w:t>Ngày ban hành</w:t>
            </w:r>
          </w:p>
        </w:tc>
        <w:tc>
          <w:tcPr>
            <w:tcW w:w="1980" w:type="dxa"/>
          </w:tcPr>
          <w:p w14:paraId="5632E98F" w14:textId="77777777" w:rsidR="00CB6D39" w:rsidRDefault="00CB6D39" w:rsidP="00CF718E">
            <w:pPr>
              <w:ind w:left="0"/>
              <w:rPr>
                <w:szCs w:val="24"/>
              </w:rPr>
            </w:pPr>
          </w:p>
        </w:tc>
        <w:tc>
          <w:tcPr>
            <w:tcW w:w="1417" w:type="dxa"/>
          </w:tcPr>
          <w:p w14:paraId="7A36FADF" w14:textId="2E71B5D2" w:rsidR="00CB6D39" w:rsidRDefault="00CB6D39" w:rsidP="00CF718E">
            <w:pPr>
              <w:ind w:left="0"/>
            </w:pPr>
          </w:p>
        </w:tc>
        <w:tc>
          <w:tcPr>
            <w:tcW w:w="630" w:type="dxa"/>
          </w:tcPr>
          <w:p w14:paraId="2A433ABE" w14:textId="77777777" w:rsidR="00CB6D39" w:rsidRDefault="00CB6D39" w:rsidP="00CF718E">
            <w:pPr>
              <w:pStyle w:val="Sothutu-1so"/>
              <w:spacing w:before="120" w:after="120" w:line="276" w:lineRule="auto"/>
              <w:jc w:val="left"/>
              <w:rPr>
                <w:szCs w:val="24"/>
              </w:rPr>
            </w:pPr>
          </w:p>
        </w:tc>
        <w:tc>
          <w:tcPr>
            <w:tcW w:w="540" w:type="dxa"/>
          </w:tcPr>
          <w:p w14:paraId="70315D11" w14:textId="5ED4B95A" w:rsidR="00CB6D39" w:rsidRDefault="008E4EDA" w:rsidP="00CF718E">
            <w:pPr>
              <w:pStyle w:val="Sothutu-1so"/>
              <w:spacing w:before="120" w:after="120" w:line="276" w:lineRule="auto"/>
              <w:jc w:val="left"/>
              <w:rPr>
                <w:szCs w:val="24"/>
              </w:rPr>
            </w:pPr>
            <w:r>
              <w:rPr>
                <w:szCs w:val="24"/>
              </w:rPr>
              <w:t>Y</w:t>
            </w:r>
          </w:p>
        </w:tc>
        <w:tc>
          <w:tcPr>
            <w:tcW w:w="450" w:type="dxa"/>
          </w:tcPr>
          <w:p w14:paraId="30CC5168" w14:textId="7871FCA0" w:rsidR="00CB6D39" w:rsidRDefault="00CB6D39" w:rsidP="00CF718E">
            <w:pPr>
              <w:pStyle w:val="Sothutu-1so"/>
              <w:spacing w:before="120" w:after="120" w:line="276" w:lineRule="auto"/>
              <w:jc w:val="left"/>
              <w:rPr>
                <w:szCs w:val="24"/>
              </w:rPr>
            </w:pPr>
          </w:p>
        </w:tc>
        <w:tc>
          <w:tcPr>
            <w:tcW w:w="540" w:type="dxa"/>
          </w:tcPr>
          <w:p w14:paraId="295BE2EA" w14:textId="373E9F4C" w:rsidR="00CB6D39" w:rsidRDefault="00CB6D39" w:rsidP="00CF718E">
            <w:pPr>
              <w:pStyle w:val="Sothutu-1so"/>
              <w:spacing w:before="120" w:after="120" w:line="276" w:lineRule="auto"/>
              <w:jc w:val="center"/>
              <w:rPr>
                <w:szCs w:val="24"/>
              </w:rPr>
            </w:pPr>
          </w:p>
        </w:tc>
        <w:tc>
          <w:tcPr>
            <w:tcW w:w="7380" w:type="dxa"/>
          </w:tcPr>
          <w:p w14:paraId="451D0692" w14:textId="5B9B5DCA" w:rsidR="00CB6D39" w:rsidRDefault="00CB6D39" w:rsidP="00CF718E">
            <w:pPr>
              <w:pStyle w:val="Sothutu-1so"/>
              <w:spacing w:before="120" w:after="120" w:line="276" w:lineRule="auto"/>
              <w:rPr>
                <w:szCs w:val="24"/>
              </w:rPr>
            </w:pPr>
          </w:p>
        </w:tc>
      </w:tr>
      <w:tr w:rsidR="00132B74" w:rsidRPr="00FF37CC" w14:paraId="0584F9BC" w14:textId="77777777" w:rsidTr="00E121A8">
        <w:trPr>
          <w:cantSplit/>
          <w:trHeight w:val="827"/>
        </w:trPr>
        <w:tc>
          <w:tcPr>
            <w:tcW w:w="1800" w:type="dxa"/>
          </w:tcPr>
          <w:p w14:paraId="25E71DCE" w14:textId="7BB0F8EC" w:rsidR="00132B74" w:rsidRDefault="00132B74" w:rsidP="00CF718E">
            <w:pPr>
              <w:ind w:left="0"/>
              <w:rPr>
                <w:szCs w:val="24"/>
              </w:rPr>
            </w:pPr>
            <w:r>
              <w:rPr>
                <w:szCs w:val="24"/>
              </w:rPr>
              <w:t>Độ bảo mật</w:t>
            </w:r>
          </w:p>
        </w:tc>
        <w:tc>
          <w:tcPr>
            <w:tcW w:w="1980" w:type="dxa"/>
          </w:tcPr>
          <w:p w14:paraId="2E6F2F65" w14:textId="77777777" w:rsidR="00132B74" w:rsidRDefault="00132B74" w:rsidP="00CF718E">
            <w:pPr>
              <w:ind w:left="0"/>
              <w:rPr>
                <w:szCs w:val="24"/>
              </w:rPr>
            </w:pPr>
          </w:p>
        </w:tc>
        <w:tc>
          <w:tcPr>
            <w:tcW w:w="1417" w:type="dxa"/>
          </w:tcPr>
          <w:p w14:paraId="7A79FB12" w14:textId="77777777" w:rsidR="00132B74" w:rsidRDefault="00132B74" w:rsidP="00CF718E">
            <w:pPr>
              <w:ind w:left="0"/>
            </w:pPr>
          </w:p>
        </w:tc>
        <w:tc>
          <w:tcPr>
            <w:tcW w:w="630" w:type="dxa"/>
          </w:tcPr>
          <w:p w14:paraId="34A1E963" w14:textId="77777777" w:rsidR="00132B74" w:rsidRDefault="00132B74" w:rsidP="00CF718E">
            <w:pPr>
              <w:pStyle w:val="Sothutu-1so"/>
              <w:spacing w:before="120" w:after="120" w:line="276" w:lineRule="auto"/>
              <w:jc w:val="left"/>
              <w:rPr>
                <w:szCs w:val="24"/>
              </w:rPr>
            </w:pPr>
          </w:p>
        </w:tc>
        <w:tc>
          <w:tcPr>
            <w:tcW w:w="540" w:type="dxa"/>
          </w:tcPr>
          <w:p w14:paraId="42833A94" w14:textId="0409FE16" w:rsidR="00132B74" w:rsidRDefault="008E4EDA" w:rsidP="00CF718E">
            <w:pPr>
              <w:pStyle w:val="Sothutu-1so"/>
              <w:spacing w:before="120" w:after="120" w:line="276" w:lineRule="auto"/>
              <w:jc w:val="left"/>
              <w:rPr>
                <w:szCs w:val="24"/>
              </w:rPr>
            </w:pPr>
            <w:r>
              <w:rPr>
                <w:szCs w:val="24"/>
              </w:rPr>
              <w:t>Y</w:t>
            </w:r>
          </w:p>
        </w:tc>
        <w:tc>
          <w:tcPr>
            <w:tcW w:w="450" w:type="dxa"/>
          </w:tcPr>
          <w:p w14:paraId="3F6B21C6" w14:textId="77777777" w:rsidR="00132B74" w:rsidRDefault="00132B74" w:rsidP="00CF718E">
            <w:pPr>
              <w:pStyle w:val="Sothutu-1so"/>
              <w:spacing w:before="120" w:after="120" w:line="276" w:lineRule="auto"/>
              <w:jc w:val="left"/>
              <w:rPr>
                <w:szCs w:val="24"/>
              </w:rPr>
            </w:pPr>
          </w:p>
        </w:tc>
        <w:tc>
          <w:tcPr>
            <w:tcW w:w="540" w:type="dxa"/>
          </w:tcPr>
          <w:p w14:paraId="0BFB72E3" w14:textId="77777777" w:rsidR="00132B74" w:rsidRDefault="00132B74" w:rsidP="00CF718E">
            <w:pPr>
              <w:pStyle w:val="Sothutu-1so"/>
              <w:spacing w:before="120" w:after="120" w:line="276" w:lineRule="auto"/>
              <w:jc w:val="center"/>
              <w:rPr>
                <w:szCs w:val="24"/>
              </w:rPr>
            </w:pPr>
          </w:p>
        </w:tc>
        <w:tc>
          <w:tcPr>
            <w:tcW w:w="7380" w:type="dxa"/>
          </w:tcPr>
          <w:p w14:paraId="48732CA8" w14:textId="77777777" w:rsidR="00132B74" w:rsidRDefault="00132B74" w:rsidP="00CF718E">
            <w:pPr>
              <w:pStyle w:val="Sothutu-1so"/>
              <w:spacing w:before="120" w:after="120" w:line="276" w:lineRule="auto"/>
              <w:rPr>
                <w:szCs w:val="24"/>
              </w:rPr>
            </w:pPr>
          </w:p>
        </w:tc>
      </w:tr>
      <w:tr w:rsidR="00132B74" w:rsidRPr="00FF37CC" w14:paraId="423C849C" w14:textId="77777777" w:rsidTr="00E121A8">
        <w:trPr>
          <w:cantSplit/>
          <w:trHeight w:val="827"/>
        </w:trPr>
        <w:tc>
          <w:tcPr>
            <w:tcW w:w="1800" w:type="dxa"/>
          </w:tcPr>
          <w:p w14:paraId="4A80B149" w14:textId="516DC349" w:rsidR="00132B74" w:rsidRDefault="00132B74" w:rsidP="00CF718E">
            <w:pPr>
              <w:ind w:left="0"/>
              <w:rPr>
                <w:szCs w:val="24"/>
              </w:rPr>
            </w:pPr>
            <w:r>
              <w:rPr>
                <w:szCs w:val="24"/>
              </w:rPr>
              <w:t>Độ khẩn</w:t>
            </w:r>
          </w:p>
        </w:tc>
        <w:tc>
          <w:tcPr>
            <w:tcW w:w="1980" w:type="dxa"/>
          </w:tcPr>
          <w:p w14:paraId="461E2A9E" w14:textId="77777777" w:rsidR="00132B74" w:rsidRDefault="00132B74" w:rsidP="00CF718E">
            <w:pPr>
              <w:ind w:left="0"/>
              <w:rPr>
                <w:szCs w:val="24"/>
              </w:rPr>
            </w:pPr>
          </w:p>
        </w:tc>
        <w:tc>
          <w:tcPr>
            <w:tcW w:w="1417" w:type="dxa"/>
          </w:tcPr>
          <w:p w14:paraId="0E55CBDD" w14:textId="77777777" w:rsidR="00132B74" w:rsidRDefault="00132B74" w:rsidP="00CF718E">
            <w:pPr>
              <w:ind w:left="0"/>
            </w:pPr>
          </w:p>
        </w:tc>
        <w:tc>
          <w:tcPr>
            <w:tcW w:w="630" w:type="dxa"/>
          </w:tcPr>
          <w:p w14:paraId="0C7A964F" w14:textId="77777777" w:rsidR="00132B74" w:rsidRDefault="00132B74" w:rsidP="00CF718E">
            <w:pPr>
              <w:pStyle w:val="Sothutu-1so"/>
              <w:spacing w:before="120" w:after="120" w:line="276" w:lineRule="auto"/>
              <w:jc w:val="left"/>
              <w:rPr>
                <w:szCs w:val="24"/>
              </w:rPr>
            </w:pPr>
          </w:p>
        </w:tc>
        <w:tc>
          <w:tcPr>
            <w:tcW w:w="540" w:type="dxa"/>
          </w:tcPr>
          <w:p w14:paraId="55E510F1" w14:textId="4DA7E0AC" w:rsidR="00132B74" w:rsidRDefault="008E4EDA" w:rsidP="00CF718E">
            <w:pPr>
              <w:pStyle w:val="Sothutu-1so"/>
              <w:spacing w:before="120" w:after="120" w:line="276" w:lineRule="auto"/>
              <w:jc w:val="left"/>
              <w:rPr>
                <w:szCs w:val="24"/>
              </w:rPr>
            </w:pPr>
            <w:r>
              <w:rPr>
                <w:szCs w:val="24"/>
              </w:rPr>
              <w:t>Y</w:t>
            </w:r>
          </w:p>
        </w:tc>
        <w:tc>
          <w:tcPr>
            <w:tcW w:w="450" w:type="dxa"/>
          </w:tcPr>
          <w:p w14:paraId="4FC7C8E3" w14:textId="77777777" w:rsidR="00132B74" w:rsidRDefault="00132B74" w:rsidP="00CF718E">
            <w:pPr>
              <w:pStyle w:val="Sothutu-1so"/>
              <w:spacing w:before="120" w:after="120" w:line="276" w:lineRule="auto"/>
              <w:jc w:val="left"/>
              <w:rPr>
                <w:szCs w:val="24"/>
              </w:rPr>
            </w:pPr>
          </w:p>
        </w:tc>
        <w:tc>
          <w:tcPr>
            <w:tcW w:w="540" w:type="dxa"/>
          </w:tcPr>
          <w:p w14:paraId="3E72966A" w14:textId="77777777" w:rsidR="00132B74" w:rsidRDefault="00132B74" w:rsidP="00CF718E">
            <w:pPr>
              <w:pStyle w:val="Sothutu-1so"/>
              <w:spacing w:before="120" w:after="120" w:line="276" w:lineRule="auto"/>
              <w:jc w:val="center"/>
              <w:rPr>
                <w:szCs w:val="24"/>
              </w:rPr>
            </w:pPr>
          </w:p>
        </w:tc>
        <w:tc>
          <w:tcPr>
            <w:tcW w:w="7380" w:type="dxa"/>
          </w:tcPr>
          <w:p w14:paraId="4D013434" w14:textId="77777777" w:rsidR="00132B74" w:rsidRDefault="00132B74" w:rsidP="00CF718E">
            <w:pPr>
              <w:pStyle w:val="Sothutu-1so"/>
              <w:spacing w:before="120" w:after="120" w:line="276" w:lineRule="auto"/>
              <w:rPr>
                <w:szCs w:val="24"/>
              </w:rPr>
            </w:pPr>
          </w:p>
        </w:tc>
      </w:tr>
      <w:tr w:rsidR="00132B74" w:rsidRPr="00FF37CC" w14:paraId="4B6399E6" w14:textId="77777777" w:rsidTr="00E121A8">
        <w:trPr>
          <w:cantSplit/>
          <w:trHeight w:val="827"/>
        </w:trPr>
        <w:tc>
          <w:tcPr>
            <w:tcW w:w="1800" w:type="dxa"/>
          </w:tcPr>
          <w:p w14:paraId="2C322AD4" w14:textId="1F141421" w:rsidR="00132B74" w:rsidRDefault="00132B74" w:rsidP="00CF718E">
            <w:pPr>
              <w:ind w:left="0"/>
              <w:rPr>
                <w:szCs w:val="24"/>
              </w:rPr>
            </w:pPr>
            <w:r>
              <w:rPr>
                <w:szCs w:val="24"/>
              </w:rPr>
              <w:t>Văn bản chính</w:t>
            </w:r>
          </w:p>
        </w:tc>
        <w:tc>
          <w:tcPr>
            <w:tcW w:w="1980" w:type="dxa"/>
          </w:tcPr>
          <w:p w14:paraId="1BA1C50F" w14:textId="77777777" w:rsidR="00132B74" w:rsidRDefault="00132B74" w:rsidP="00CF718E">
            <w:pPr>
              <w:ind w:left="0"/>
              <w:rPr>
                <w:szCs w:val="24"/>
              </w:rPr>
            </w:pPr>
          </w:p>
        </w:tc>
        <w:tc>
          <w:tcPr>
            <w:tcW w:w="1417" w:type="dxa"/>
          </w:tcPr>
          <w:p w14:paraId="28119336" w14:textId="77777777" w:rsidR="00132B74" w:rsidRDefault="00132B74" w:rsidP="00CF718E">
            <w:pPr>
              <w:ind w:left="0"/>
            </w:pPr>
          </w:p>
        </w:tc>
        <w:tc>
          <w:tcPr>
            <w:tcW w:w="630" w:type="dxa"/>
          </w:tcPr>
          <w:p w14:paraId="45495263" w14:textId="77777777" w:rsidR="00132B74" w:rsidRDefault="00132B74" w:rsidP="00CF718E">
            <w:pPr>
              <w:pStyle w:val="Sothutu-1so"/>
              <w:spacing w:before="120" w:after="120" w:line="276" w:lineRule="auto"/>
              <w:jc w:val="left"/>
              <w:rPr>
                <w:szCs w:val="24"/>
              </w:rPr>
            </w:pPr>
          </w:p>
        </w:tc>
        <w:tc>
          <w:tcPr>
            <w:tcW w:w="540" w:type="dxa"/>
          </w:tcPr>
          <w:p w14:paraId="28EA7CA7" w14:textId="3CB7141B" w:rsidR="00132B74" w:rsidRDefault="008E4EDA" w:rsidP="00CF718E">
            <w:pPr>
              <w:pStyle w:val="Sothutu-1so"/>
              <w:spacing w:before="120" w:after="120" w:line="276" w:lineRule="auto"/>
              <w:jc w:val="left"/>
              <w:rPr>
                <w:szCs w:val="24"/>
              </w:rPr>
            </w:pPr>
            <w:r>
              <w:rPr>
                <w:szCs w:val="24"/>
              </w:rPr>
              <w:t>Y</w:t>
            </w:r>
          </w:p>
        </w:tc>
        <w:tc>
          <w:tcPr>
            <w:tcW w:w="450" w:type="dxa"/>
          </w:tcPr>
          <w:p w14:paraId="46BCE098" w14:textId="77777777" w:rsidR="00132B74" w:rsidRDefault="00132B74" w:rsidP="00CF718E">
            <w:pPr>
              <w:pStyle w:val="Sothutu-1so"/>
              <w:spacing w:before="120" w:after="120" w:line="276" w:lineRule="auto"/>
              <w:jc w:val="left"/>
              <w:rPr>
                <w:szCs w:val="24"/>
              </w:rPr>
            </w:pPr>
          </w:p>
        </w:tc>
        <w:tc>
          <w:tcPr>
            <w:tcW w:w="540" w:type="dxa"/>
          </w:tcPr>
          <w:p w14:paraId="5700FD76" w14:textId="77777777" w:rsidR="00132B74" w:rsidRDefault="00132B74" w:rsidP="00CF718E">
            <w:pPr>
              <w:pStyle w:val="Sothutu-1so"/>
              <w:spacing w:before="120" w:after="120" w:line="276" w:lineRule="auto"/>
              <w:jc w:val="center"/>
              <w:rPr>
                <w:szCs w:val="24"/>
              </w:rPr>
            </w:pPr>
          </w:p>
        </w:tc>
        <w:tc>
          <w:tcPr>
            <w:tcW w:w="7380" w:type="dxa"/>
          </w:tcPr>
          <w:p w14:paraId="5C087454" w14:textId="12DBE334" w:rsidR="00132B74" w:rsidRDefault="00FA0B16" w:rsidP="00CF718E">
            <w:pPr>
              <w:pStyle w:val="Sothutu-1so"/>
              <w:spacing w:before="120" w:after="120" w:line="276" w:lineRule="auto"/>
              <w:rPr>
                <w:szCs w:val="24"/>
              </w:rPr>
            </w:pPr>
            <w:r>
              <w:rPr>
                <w:szCs w:val="24"/>
              </w:rPr>
              <w:t>Là văn bản được chọn là file ký chính</w:t>
            </w:r>
          </w:p>
        </w:tc>
      </w:tr>
      <w:tr w:rsidR="00132B74" w:rsidRPr="00FF37CC" w14:paraId="5F9A52D8" w14:textId="77777777" w:rsidTr="00E121A8">
        <w:trPr>
          <w:cantSplit/>
          <w:trHeight w:val="827"/>
        </w:trPr>
        <w:tc>
          <w:tcPr>
            <w:tcW w:w="1800" w:type="dxa"/>
          </w:tcPr>
          <w:p w14:paraId="39F16B8E" w14:textId="51D9EE82" w:rsidR="00132B74" w:rsidRDefault="00132B74" w:rsidP="00CF718E">
            <w:pPr>
              <w:ind w:left="0"/>
              <w:rPr>
                <w:szCs w:val="24"/>
              </w:rPr>
            </w:pPr>
            <w:r>
              <w:rPr>
                <w:szCs w:val="24"/>
              </w:rPr>
              <w:lastRenderedPageBreak/>
              <w:t>Tệp đính kèm</w:t>
            </w:r>
          </w:p>
        </w:tc>
        <w:tc>
          <w:tcPr>
            <w:tcW w:w="1980" w:type="dxa"/>
          </w:tcPr>
          <w:p w14:paraId="7DB7E958" w14:textId="77777777" w:rsidR="00132B74" w:rsidRDefault="00132B74" w:rsidP="00CF718E">
            <w:pPr>
              <w:ind w:left="0"/>
              <w:rPr>
                <w:szCs w:val="24"/>
              </w:rPr>
            </w:pPr>
          </w:p>
        </w:tc>
        <w:tc>
          <w:tcPr>
            <w:tcW w:w="1417" w:type="dxa"/>
          </w:tcPr>
          <w:p w14:paraId="137FCF1B" w14:textId="77777777" w:rsidR="00132B74" w:rsidRDefault="00132B74" w:rsidP="00CF718E">
            <w:pPr>
              <w:ind w:left="0"/>
            </w:pPr>
          </w:p>
        </w:tc>
        <w:tc>
          <w:tcPr>
            <w:tcW w:w="630" w:type="dxa"/>
          </w:tcPr>
          <w:p w14:paraId="2938F548" w14:textId="77777777" w:rsidR="00132B74" w:rsidRDefault="00132B74" w:rsidP="00CF718E">
            <w:pPr>
              <w:pStyle w:val="Sothutu-1so"/>
              <w:spacing w:before="120" w:after="120" w:line="276" w:lineRule="auto"/>
              <w:jc w:val="left"/>
              <w:rPr>
                <w:szCs w:val="24"/>
              </w:rPr>
            </w:pPr>
          </w:p>
        </w:tc>
        <w:tc>
          <w:tcPr>
            <w:tcW w:w="540" w:type="dxa"/>
          </w:tcPr>
          <w:p w14:paraId="0926A706" w14:textId="47E664EA" w:rsidR="00132B74" w:rsidRDefault="008E4EDA" w:rsidP="00CF718E">
            <w:pPr>
              <w:pStyle w:val="Sothutu-1so"/>
              <w:spacing w:before="120" w:after="120" w:line="276" w:lineRule="auto"/>
              <w:jc w:val="left"/>
              <w:rPr>
                <w:szCs w:val="24"/>
              </w:rPr>
            </w:pPr>
            <w:r>
              <w:rPr>
                <w:szCs w:val="24"/>
              </w:rPr>
              <w:t>Y</w:t>
            </w:r>
          </w:p>
        </w:tc>
        <w:tc>
          <w:tcPr>
            <w:tcW w:w="450" w:type="dxa"/>
          </w:tcPr>
          <w:p w14:paraId="2AE238D2" w14:textId="77777777" w:rsidR="00132B74" w:rsidRDefault="00132B74" w:rsidP="00CF718E">
            <w:pPr>
              <w:pStyle w:val="Sothutu-1so"/>
              <w:spacing w:before="120" w:after="120" w:line="276" w:lineRule="auto"/>
              <w:jc w:val="left"/>
              <w:rPr>
                <w:szCs w:val="24"/>
              </w:rPr>
            </w:pPr>
          </w:p>
        </w:tc>
        <w:tc>
          <w:tcPr>
            <w:tcW w:w="540" w:type="dxa"/>
          </w:tcPr>
          <w:p w14:paraId="43AA8723" w14:textId="77777777" w:rsidR="00132B74" w:rsidRDefault="00132B74" w:rsidP="00CF718E">
            <w:pPr>
              <w:pStyle w:val="Sothutu-1so"/>
              <w:spacing w:before="120" w:after="120" w:line="276" w:lineRule="auto"/>
              <w:jc w:val="center"/>
              <w:rPr>
                <w:szCs w:val="24"/>
              </w:rPr>
            </w:pPr>
          </w:p>
        </w:tc>
        <w:tc>
          <w:tcPr>
            <w:tcW w:w="7380" w:type="dxa"/>
          </w:tcPr>
          <w:p w14:paraId="000F220F" w14:textId="6908B97E" w:rsidR="00132B74" w:rsidRDefault="00FA0B16" w:rsidP="00CF718E">
            <w:pPr>
              <w:pStyle w:val="Sothutu-1so"/>
              <w:spacing w:before="120" w:after="120" w:line="276" w:lineRule="auto"/>
              <w:rPr>
                <w:szCs w:val="24"/>
              </w:rPr>
            </w:pPr>
            <w:r>
              <w:rPr>
                <w:szCs w:val="24"/>
              </w:rPr>
              <w:t>Các văn bản còn lại không được tích chọn là file ký chính</w:t>
            </w:r>
          </w:p>
        </w:tc>
      </w:tr>
    </w:tbl>
    <w:p w14:paraId="082B8E53" w14:textId="77777777" w:rsidR="00CB6D39" w:rsidRDefault="00CB6D39" w:rsidP="00CF718E">
      <w:pPr>
        <w:ind w:left="0"/>
      </w:pPr>
    </w:p>
    <w:p w14:paraId="4BB4097C" w14:textId="77777777" w:rsidR="00427FD7" w:rsidRDefault="00427FD7" w:rsidP="00CF718E"/>
    <w:p w14:paraId="54DCAF3D" w14:textId="13B3CC5F" w:rsidR="00427FD7" w:rsidRPr="00F9604D" w:rsidRDefault="00427FD7" w:rsidP="00CF718E">
      <w:pPr>
        <w:pStyle w:val="Heading6"/>
      </w:pPr>
      <w:r w:rsidRPr="00F9604D">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427FD7" w:rsidRPr="00FF37CC" w14:paraId="4FCF5725" w14:textId="77777777" w:rsidTr="00BC68EF">
        <w:trPr>
          <w:trHeight w:val="530"/>
          <w:tblHeader/>
        </w:trPr>
        <w:tc>
          <w:tcPr>
            <w:tcW w:w="2424" w:type="dxa"/>
            <w:shd w:val="clear" w:color="auto" w:fill="D9D9D9"/>
          </w:tcPr>
          <w:p w14:paraId="313BA528" w14:textId="77777777" w:rsidR="00427FD7" w:rsidRPr="00FF37CC" w:rsidRDefault="00427FD7" w:rsidP="00EA3129">
            <w:pPr>
              <w:ind w:left="0"/>
              <w:rPr>
                <w:b/>
              </w:rPr>
            </w:pPr>
            <w:r w:rsidRPr="00FF37CC">
              <w:rPr>
                <w:b/>
              </w:rPr>
              <w:t>Thao tác</w:t>
            </w:r>
          </w:p>
        </w:tc>
        <w:tc>
          <w:tcPr>
            <w:tcW w:w="1176" w:type="dxa"/>
            <w:shd w:val="clear" w:color="auto" w:fill="D9D9D9"/>
          </w:tcPr>
          <w:p w14:paraId="583BBBE2" w14:textId="77777777" w:rsidR="00427FD7" w:rsidRPr="00FF37CC" w:rsidRDefault="00427FD7" w:rsidP="00EA3129">
            <w:pPr>
              <w:ind w:left="0"/>
              <w:rPr>
                <w:b/>
                <w:color w:val="000000"/>
              </w:rPr>
            </w:pPr>
            <w:r w:rsidRPr="00FF37CC">
              <w:rPr>
                <w:b/>
                <w:color w:val="000000"/>
              </w:rPr>
              <w:t>Hiển thị</w:t>
            </w:r>
          </w:p>
        </w:tc>
        <w:tc>
          <w:tcPr>
            <w:tcW w:w="10710" w:type="dxa"/>
            <w:shd w:val="clear" w:color="auto" w:fill="D9D9D9"/>
          </w:tcPr>
          <w:p w14:paraId="06A3AA77" w14:textId="77777777" w:rsidR="00427FD7" w:rsidRPr="00FF37CC" w:rsidRDefault="00427FD7" w:rsidP="00EA3129">
            <w:pPr>
              <w:ind w:left="0"/>
              <w:rPr>
                <w:b/>
              </w:rPr>
            </w:pPr>
            <w:r w:rsidRPr="00FF37CC">
              <w:rPr>
                <w:b/>
              </w:rPr>
              <w:t>Mô tả</w:t>
            </w:r>
          </w:p>
        </w:tc>
      </w:tr>
      <w:tr w:rsidR="00427FD7" w:rsidRPr="00FF37CC" w14:paraId="250AC6B9" w14:textId="77777777" w:rsidTr="00BC68EF">
        <w:tc>
          <w:tcPr>
            <w:tcW w:w="2424" w:type="dxa"/>
          </w:tcPr>
          <w:p w14:paraId="604EFDF5" w14:textId="77777777" w:rsidR="00427FD7" w:rsidRPr="00FF37CC" w:rsidRDefault="00427FD7" w:rsidP="00EA3129">
            <w:pPr>
              <w:pStyle w:val="Sothutu-1so"/>
              <w:spacing w:before="120" w:line="276" w:lineRule="auto"/>
              <w:jc w:val="left"/>
              <w:rPr>
                <w:szCs w:val="24"/>
              </w:rPr>
            </w:pPr>
            <w:r>
              <w:rPr>
                <w:szCs w:val="24"/>
              </w:rPr>
              <w:t>Tìm kiếm</w:t>
            </w:r>
          </w:p>
        </w:tc>
        <w:tc>
          <w:tcPr>
            <w:tcW w:w="1176" w:type="dxa"/>
          </w:tcPr>
          <w:p w14:paraId="51717FD6" w14:textId="530E367D" w:rsidR="00427FD7" w:rsidRPr="00FF37CC" w:rsidRDefault="00F9604D" w:rsidP="00EA3129">
            <w:pPr>
              <w:pStyle w:val="Sothutu-1so"/>
              <w:spacing w:before="120" w:line="276" w:lineRule="auto"/>
              <w:jc w:val="left"/>
              <w:rPr>
                <w:szCs w:val="24"/>
              </w:rPr>
            </w:pPr>
            <w:r>
              <w:rPr>
                <w:szCs w:val="24"/>
              </w:rPr>
              <w:t>Không</w:t>
            </w:r>
          </w:p>
        </w:tc>
        <w:tc>
          <w:tcPr>
            <w:tcW w:w="10710" w:type="dxa"/>
          </w:tcPr>
          <w:p w14:paraId="0A421ACC" w14:textId="027F275A" w:rsidR="00427FD7" w:rsidRPr="00FF37CC" w:rsidRDefault="00427FD7" w:rsidP="00EA3129">
            <w:pPr>
              <w:pStyle w:val="Sothutu-1so"/>
              <w:spacing w:before="120" w:line="276" w:lineRule="auto"/>
              <w:rPr>
                <w:szCs w:val="24"/>
              </w:rPr>
            </w:pPr>
          </w:p>
        </w:tc>
      </w:tr>
      <w:tr w:rsidR="00427FD7" w:rsidRPr="00FF37CC" w14:paraId="369B7AB2" w14:textId="77777777" w:rsidTr="00BC68EF">
        <w:tc>
          <w:tcPr>
            <w:tcW w:w="2424" w:type="dxa"/>
          </w:tcPr>
          <w:p w14:paraId="29766D0B" w14:textId="77777777" w:rsidR="00427FD7" w:rsidRDefault="00427FD7" w:rsidP="00EA3129">
            <w:pPr>
              <w:pStyle w:val="Sothutu-1so"/>
              <w:spacing w:before="120" w:line="276" w:lineRule="auto"/>
              <w:jc w:val="left"/>
              <w:rPr>
                <w:szCs w:val="24"/>
              </w:rPr>
            </w:pPr>
            <w:r>
              <w:rPr>
                <w:szCs w:val="24"/>
              </w:rPr>
              <w:t>Lọc</w:t>
            </w:r>
          </w:p>
        </w:tc>
        <w:tc>
          <w:tcPr>
            <w:tcW w:w="1176" w:type="dxa"/>
          </w:tcPr>
          <w:p w14:paraId="3F41FD90" w14:textId="392BD9E5" w:rsidR="00427FD7" w:rsidRDefault="00F9604D" w:rsidP="00EA3129">
            <w:pPr>
              <w:pStyle w:val="Sothutu-1so"/>
              <w:spacing w:before="120" w:line="276" w:lineRule="auto"/>
              <w:jc w:val="left"/>
              <w:rPr>
                <w:szCs w:val="24"/>
              </w:rPr>
            </w:pPr>
            <w:r>
              <w:rPr>
                <w:szCs w:val="24"/>
              </w:rPr>
              <w:t>Không</w:t>
            </w:r>
          </w:p>
        </w:tc>
        <w:tc>
          <w:tcPr>
            <w:tcW w:w="10710" w:type="dxa"/>
          </w:tcPr>
          <w:p w14:paraId="61A94A7D" w14:textId="631569B5" w:rsidR="00427FD7" w:rsidRDefault="00427FD7" w:rsidP="00EA3129">
            <w:pPr>
              <w:pStyle w:val="Sothutu-1so"/>
              <w:spacing w:before="120" w:line="276" w:lineRule="auto"/>
              <w:rPr>
                <w:szCs w:val="24"/>
              </w:rPr>
            </w:pPr>
          </w:p>
        </w:tc>
      </w:tr>
      <w:tr w:rsidR="00427FD7" w:rsidRPr="00FF37CC" w14:paraId="7B221CEB" w14:textId="77777777" w:rsidTr="00BC68EF">
        <w:tc>
          <w:tcPr>
            <w:tcW w:w="2424" w:type="dxa"/>
          </w:tcPr>
          <w:p w14:paraId="05BEDDFA" w14:textId="77777777" w:rsidR="00427FD7" w:rsidRPr="00FF37CC" w:rsidRDefault="00427FD7" w:rsidP="00EA3129">
            <w:pPr>
              <w:pStyle w:val="Sothutu-1so"/>
              <w:spacing w:before="120" w:line="276" w:lineRule="auto"/>
              <w:jc w:val="left"/>
              <w:rPr>
                <w:szCs w:val="24"/>
              </w:rPr>
            </w:pPr>
            <w:r w:rsidRPr="00FF37CC">
              <w:rPr>
                <w:szCs w:val="24"/>
              </w:rPr>
              <w:t>Sao chép</w:t>
            </w:r>
          </w:p>
        </w:tc>
        <w:tc>
          <w:tcPr>
            <w:tcW w:w="1176" w:type="dxa"/>
          </w:tcPr>
          <w:p w14:paraId="06567519"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3DD6F92E" w14:textId="77777777" w:rsidR="00427FD7" w:rsidRPr="00FF37CC" w:rsidRDefault="00427FD7" w:rsidP="00EA3129">
            <w:pPr>
              <w:pStyle w:val="Sothutu-1so"/>
              <w:spacing w:before="120" w:line="276" w:lineRule="auto"/>
              <w:rPr>
                <w:szCs w:val="24"/>
              </w:rPr>
            </w:pPr>
          </w:p>
        </w:tc>
      </w:tr>
      <w:tr w:rsidR="00427FD7" w:rsidRPr="00FF37CC" w14:paraId="08600E61" w14:textId="77777777" w:rsidTr="00BC68EF">
        <w:tc>
          <w:tcPr>
            <w:tcW w:w="2424" w:type="dxa"/>
          </w:tcPr>
          <w:p w14:paraId="66BC60F3" w14:textId="77777777" w:rsidR="00427FD7" w:rsidRPr="00FF37CC" w:rsidRDefault="00427FD7" w:rsidP="00EA3129">
            <w:pPr>
              <w:pStyle w:val="Sothutu-1so"/>
              <w:spacing w:before="120" w:line="276" w:lineRule="auto"/>
              <w:jc w:val="left"/>
              <w:rPr>
                <w:szCs w:val="24"/>
              </w:rPr>
            </w:pPr>
            <w:r>
              <w:rPr>
                <w:szCs w:val="24"/>
              </w:rPr>
              <w:t>Chỉnh sửa</w:t>
            </w:r>
          </w:p>
        </w:tc>
        <w:tc>
          <w:tcPr>
            <w:tcW w:w="1176" w:type="dxa"/>
          </w:tcPr>
          <w:p w14:paraId="63E03499"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2B4EC81F" w14:textId="77777777" w:rsidR="00427FD7" w:rsidRDefault="00427FD7" w:rsidP="00EA3129">
            <w:pPr>
              <w:pStyle w:val="Sothutu-1so"/>
              <w:spacing w:before="120" w:line="276" w:lineRule="auto"/>
              <w:rPr>
                <w:szCs w:val="24"/>
              </w:rPr>
            </w:pPr>
          </w:p>
        </w:tc>
      </w:tr>
      <w:tr w:rsidR="00427FD7" w:rsidRPr="00FF37CC" w14:paraId="7B7A114D" w14:textId="77777777" w:rsidTr="00BC68EF">
        <w:tc>
          <w:tcPr>
            <w:tcW w:w="2424" w:type="dxa"/>
          </w:tcPr>
          <w:p w14:paraId="68144CCB" w14:textId="77777777" w:rsidR="00427FD7" w:rsidRPr="00FF37CC" w:rsidRDefault="00427FD7" w:rsidP="00EA3129">
            <w:pPr>
              <w:pStyle w:val="Sothutu-1so"/>
              <w:spacing w:before="120" w:line="276" w:lineRule="auto"/>
              <w:jc w:val="left"/>
              <w:rPr>
                <w:szCs w:val="24"/>
              </w:rPr>
            </w:pPr>
            <w:r>
              <w:rPr>
                <w:szCs w:val="24"/>
              </w:rPr>
              <w:t>Xóa</w:t>
            </w:r>
          </w:p>
        </w:tc>
        <w:tc>
          <w:tcPr>
            <w:tcW w:w="1176" w:type="dxa"/>
          </w:tcPr>
          <w:p w14:paraId="6DD2F25E"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50A8EC32" w14:textId="77777777" w:rsidR="00427FD7" w:rsidRDefault="00427FD7" w:rsidP="00EA3129">
            <w:pPr>
              <w:pStyle w:val="Sothutu-1so"/>
              <w:spacing w:before="120" w:line="276" w:lineRule="auto"/>
              <w:rPr>
                <w:szCs w:val="24"/>
              </w:rPr>
            </w:pPr>
          </w:p>
        </w:tc>
      </w:tr>
      <w:tr w:rsidR="00427FD7" w:rsidRPr="00FF37CC" w14:paraId="13999504" w14:textId="77777777" w:rsidTr="00BC68EF">
        <w:tc>
          <w:tcPr>
            <w:tcW w:w="2424" w:type="dxa"/>
          </w:tcPr>
          <w:p w14:paraId="14F6C0B2" w14:textId="77777777" w:rsidR="00427FD7" w:rsidRPr="00FF37CC" w:rsidRDefault="00427FD7" w:rsidP="00EA3129">
            <w:pPr>
              <w:pStyle w:val="Sothutu-1so"/>
              <w:spacing w:before="120" w:line="276" w:lineRule="auto"/>
              <w:jc w:val="left"/>
              <w:rPr>
                <w:szCs w:val="24"/>
              </w:rPr>
            </w:pPr>
            <w:r w:rsidRPr="00FF37CC">
              <w:rPr>
                <w:szCs w:val="24"/>
              </w:rPr>
              <w:t>Thêm mới</w:t>
            </w:r>
          </w:p>
        </w:tc>
        <w:tc>
          <w:tcPr>
            <w:tcW w:w="1176" w:type="dxa"/>
          </w:tcPr>
          <w:p w14:paraId="594B1ABE"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314DE010" w14:textId="77777777" w:rsidR="00427FD7" w:rsidRDefault="00427FD7" w:rsidP="00EA3129">
            <w:pPr>
              <w:pStyle w:val="Sothutu-1so"/>
              <w:spacing w:before="120" w:line="276" w:lineRule="auto"/>
              <w:rPr>
                <w:szCs w:val="24"/>
              </w:rPr>
            </w:pPr>
          </w:p>
        </w:tc>
      </w:tr>
      <w:tr w:rsidR="005F54DA" w:rsidRPr="00FF37CC" w14:paraId="59BE077A" w14:textId="77777777" w:rsidTr="00BC68EF">
        <w:tc>
          <w:tcPr>
            <w:tcW w:w="2424" w:type="dxa"/>
          </w:tcPr>
          <w:p w14:paraId="4BBD67FD" w14:textId="5C42A948" w:rsidR="005F54DA" w:rsidRPr="00FF37CC" w:rsidRDefault="005F54DA" w:rsidP="00EA3129">
            <w:pPr>
              <w:pStyle w:val="Sothutu-1so"/>
              <w:spacing w:before="120" w:line="276" w:lineRule="auto"/>
              <w:jc w:val="left"/>
              <w:rPr>
                <w:szCs w:val="24"/>
              </w:rPr>
            </w:pPr>
            <w:r>
              <w:rPr>
                <w:szCs w:val="24"/>
              </w:rPr>
              <w:t>Xem file đính kèm</w:t>
            </w:r>
          </w:p>
        </w:tc>
        <w:tc>
          <w:tcPr>
            <w:tcW w:w="1176" w:type="dxa"/>
          </w:tcPr>
          <w:p w14:paraId="3C4B23E3" w14:textId="32A68ECA" w:rsidR="005F54DA" w:rsidRDefault="005F54DA" w:rsidP="00EA3129">
            <w:pPr>
              <w:pStyle w:val="Sothutu-1so"/>
              <w:spacing w:before="120" w:line="276" w:lineRule="auto"/>
              <w:jc w:val="left"/>
              <w:rPr>
                <w:szCs w:val="24"/>
              </w:rPr>
            </w:pPr>
            <w:r>
              <w:rPr>
                <w:szCs w:val="24"/>
              </w:rPr>
              <w:t>Có</w:t>
            </w:r>
          </w:p>
        </w:tc>
        <w:tc>
          <w:tcPr>
            <w:tcW w:w="10710" w:type="dxa"/>
          </w:tcPr>
          <w:p w14:paraId="29AC802D" w14:textId="30FBE436" w:rsidR="005F54DA" w:rsidRDefault="005F54DA" w:rsidP="00EA3129">
            <w:pPr>
              <w:pStyle w:val="Sothutu-1so"/>
              <w:spacing w:before="120" w:line="276" w:lineRule="auto"/>
              <w:rPr>
                <w:szCs w:val="24"/>
              </w:rPr>
            </w:pPr>
            <w:r>
              <w:rPr>
                <w:szCs w:val="24"/>
              </w:rPr>
              <w:t>Xem trực tiếp file đính kèm mà không cần tải về (như prototype)</w:t>
            </w:r>
          </w:p>
        </w:tc>
      </w:tr>
    </w:tbl>
    <w:p w14:paraId="34DFABE0" w14:textId="77777777" w:rsidR="00CB6D39" w:rsidRDefault="00CB6D39" w:rsidP="00EA3129">
      <w:pPr>
        <w:ind w:left="0"/>
      </w:pPr>
    </w:p>
    <w:p w14:paraId="03D17038" w14:textId="77777777" w:rsidR="00CB6D39" w:rsidRDefault="00CB6D39" w:rsidP="00EA3129">
      <w:pPr>
        <w:ind w:left="0"/>
      </w:pPr>
    </w:p>
    <w:p w14:paraId="14CABE88" w14:textId="77777777" w:rsidR="00CB6D39" w:rsidRDefault="00CB6D39" w:rsidP="00EA3129">
      <w:pPr>
        <w:ind w:left="0"/>
      </w:pPr>
    </w:p>
    <w:p w14:paraId="40FC24FF" w14:textId="77777777" w:rsidR="00CB6D39" w:rsidRDefault="00CB6D39" w:rsidP="00EA3129">
      <w:pPr>
        <w:ind w:left="0"/>
      </w:pPr>
    </w:p>
    <w:p w14:paraId="24243051" w14:textId="77777777" w:rsidR="00CB6D39" w:rsidRDefault="00CB6D39" w:rsidP="00EA3129">
      <w:pPr>
        <w:ind w:left="0"/>
      </w:pPr>
    </w:p>
    <w:p w14:paraId="1B5E5990" w14:textId="77777777" w:rsidR="00CB6D39" w:rsidRDefault="00CB6D39" w:rsidP="00EA3129">
      <w:pPr>
        <w:ind w:left="0"/>
      </w:pPr>
    </w:p>
    <w:p w14:paraId="0D9E9D64" w14:textId="77777777" w:rsidR="00CB6D39" w:rsidRDefault="00CB6D39" w:rsidP="00EA3129">
      <w:pPr>
        <w:ind w:left="0"/>
      </w:pPr>
    </w:p>
    <w:p w14:paraId="2A230E9C" w14:textId="77777777" w:rsidR="00CB6D39" w:rsidRDefault="00CB6D39" w:rsidP="00EA3129">
      <w:pPr>
        <w:sectPr w:rsidR="00CB6D39" w:rsidSect="0044203A">
          <w:type w:val="continuous"/>
          <w:pgSz w:w="16834" w:h="11909" w:orient="landscape" w:code="9"/>
          <w:pgMar w:top="1440" w:right="1152" w:bottom="1152" w:left="1238" w:header="432" w:footer="432" w:gutter="0"/>
          <w:cols w:space="709"/>
          <w:titlePg/>
          <w:docGrid w:linePitch="326"/>
        </w:sectPr>
      </w:pPr>
    </w:p>
    <w:p w14:paraId="1156DDDA" w14:textId="77777777" w:rsidR="00EC12F1" w:rsidRPr="00EC12F1" w:rsidRDefault="00EC12F1" w:rsidP="00EA3129">
      <w:pPr>
        <w:ind w:left="0"/>
      </w:pPr>
    </w:p>
    <w:p w14:paraId="7E5D465C" w14:textId="768BEBAA" w:rsidR="00723D53" w:rsidRPr="00FF37CC" w:rsidRDefault="007F1CD9" w:rsidP="00CF718E">
      <w:pPr>
        <w:pStyle w:val="Heading4"/>
        <w:rPr>
          <w:rFonts w:ascii="Times New Roman" w:hAnsi="Times New Roman"/>
          <w:b/>
          <w:i w:val="0"/>
          <w:lang w:eastAsia="ar-SA"/>
        </w:rPr>
      </w:pPr>
      <w:r>
        <w:rPr>
          <w:rFonts w:ascii="Times New Roman" w:hAnsi="Times New Roman"/>
          <w:b/>
          <w:i w:val="0"/>
          <w:lang w:eastAsia="ar-SA"/>
        </w:rPr>
        <w:t>Đề nghị thanh toán</w:t>
      </w:r>
    </w:p>
    <w:p w14:paraId="5B6131EE" w14:textId="77777777" w:rsidR="00723D53" w:rsidRPr="00FF37CC" w:rsidRDefault="00723D53" w:rsidP="008D153F">
      <w:pPr>
        <w:pStyle w:val="Heading5"/>
      </w:pPr>
      <w:r w:rsidRPr="00FF37CC">
        <w:t>Thông tin chung chức năng</w:t>
      </w:r>
    </w:p>
    <w:p w14:paraId="3AC550B4" w14:textId="77777777" w:rsidR="00723D53" w:rsidRPr="00FF37CC" w:rsidRDefault="00723D53" w:rsidP="00CF718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723D53" w:rsidRPr="00FF37CC" w14:paraId="27A0787C" w14:textId="77777777" w:rsidTr="00E90C6C">
        <w:trPr>
          <w:trHeight w:val="284"/>
          <w:jc w:val="center"/>
        </w:trPr>
        <w:tc>
          <w:tcPr>
            <w:tcW w:w="1590" w:type="pct"/>
            <w:tcBorders>
              <w:top w:val="single" w:sz="18" w:space="0" w:color="808080"/>
              <w:left w:val="single" w:sz="18" w:space="0" w:color="808080"/>
            </w:tcBorders>
            <w:shd w:val="clear" w:color="auto" w:fill="F3F3F3"/>
            <w:vAlign w:val="center"/>
          </w:tcPr>
          <w:p w14:paraId="3EB5C9AE" w14:textId="77777777" w:rsidR="00723D53" w:rsidRPr="00FF37CC" w:rsidRDefault="00723D53" w:rsidP="00CF718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5F06EC34" w14:textId="457204E0" w:rsidR="00723D53" w:rsidRPr="00FF37CC" w:rsidRDefault="0086493E" w:rsidP="00CF718E">
            <w:pPr>
              <w:pStyle w:val="BodyText"/>
              <w:spacing w:before="120" w:line="276" w:lineRule="auto"/>
              <w:ind w:left="0"/>
              <w:rPr>
                <w:lang w:eastAsia="ar-SA"/>
              </w:rPr>
            </w:pPr>
            <w:r>
              <w:rPr>
                <w:lang w:eastAsia="ar-SA"/>
              </w:rPr>
              <w:t>Đề nghị thanh toán</w:t>
            </w:r>
          </w:p>
        </w:tc>
      </w:tr>
      <w:tr w:rsidR="00723D53" w:rsidRPr="00FF37CC" w14:paraId="7B818787" w14:textId="77777777" w:rsidTr="00E90C6C">
        <w:trPr>
          <w:trHeight w:val="284"/>
          <w:jc w:val="center"/>
        </w:trPr>
        <w:tc>
          <w:tcPr>
            <w:tcW w:w="1590" w:type="pct"/>
            <w:tcBorders>
              <w:left w:val="single" w:sz="18" w:space="0" w:color="808080"/>
            </w:tcBorders>
            <w:shd w:val="clear" w:color="auto" w:fill="F3F3F3"/>
            <w:vAlign w:val="center"/>
          </w:tcPr>
          <w:p w14:paraId="523AEE9C" w14:textId="77777777" w:rsidR="00723D53" w:rsidRPr="00FF37CC" w:rsidRDefault="00723D53" w:rsidP="00CF718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39E0AE0A" w14:textId="0462B057" w:rsidR="00723D53" w:rsidRPr="00FF37CC" w:rsidRDefault="0086493E" w:rsidP="00CF718E">
            <w:pPr>
              <w:pStyle w:val="BodyText"/>
              <w:spacing w:before="120" w:line="276" w:lineRule="auto"/>
              <w:ind w:left="0"/>
              <w:rPr>
                <w:lang w:eastAsia="ar-SA"/>
              </w:rPr>
            </w:pPr>
            <w:r>
              <w:rPr>
                <w:lang w:eastAsia="ar-SA"/>
              </w:rPr>
              <w:t>Quản lý</w:t>
            </w:r>
            <w:r w:rsidRPr="004837B2">
              <w:rPr>
                <w:lang w:eastAsia="ar-SA"/>
              </w:rPr>
              <w:t xml:space="preserve"> các </w:t>
            </w:r>
            <w:r>
              <w:rPr>
                <w:lang w:eastAsia="ar-SA"/>
              </w:rPr>
              <w:t>đề nghị thanh toán</w:t>
            </w:r>
          </w:p>
        </w:tc>
      </w:tr>
      <w:tr w:rsidR="0086493E" w:rsidRPr="00FF37CC" w14:paraId="06ED5B79" w14:textId="77777777" w:rsidTr="00E90C6C">
        <w:trPr>
          <w:trHeight w:val="395"/>
          <w:jc w:val="center"/>
        </w:trPr>
        <w:tc>
          <w:tcPr>
            <w:tcW w:w="1590" w:type="pct"/>
            <w:tcBorders>
              <w:left w:val="single" w:sz="18" w:space="0" w:color="808080"/>
            </w:tcBorders>
            <w:shd w:val="clear" w:color="auto" w:fill="F3F3F3"/>
            <w:vAlign w:val="center"/>
          </w:tcPr>
          <w:p w14:paraId="33393457" w14:textId="77777777" w:rsidR="0086493E" w:rsidRPr="00FF37CC" w:rsidRDefault="0086493E" w:rsidP="00CF718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3499AF78" w14:textId="62A7A9A9" w:rsidR="0086493E" w:rsidRPr="00FF37CC" w:rsidRDefault="0086493E" w:rsidP="00CF718E">
            <w:pPr>
              <w:pStyle w:val="BodyText"/>
              <w:spacing w:before="120" w:line="276" w:lineRule="auto"/>
              <w:ind w:left="0"/>
            </w:pPr>
            <w:r w:rsidRPr="00D162AD">
              <w:rPr>
                <w:lang w:eastAsia="ar-SA"/>
              </w:rPr>
              <w:t xml:space="preserve">Nhân viên phòng ban các cấp Chi nhánh/Công ty/Tập đoàn và các đơn vị trực thuộc Chi nhánh/Công ty (Cửa hàng/Trung tâm) </w:t>
            </w:r>
          </w:p>
        </w:tc>
      </w:tr>
      <w:tr w:rsidR="0086493E" w:rsidRPr="00FF37CC" w14:paraId="7FD9AF7B" w14:textId="77777777" w:rsidTr="00E90C6C">
        <w:trPr>
          <w:trHeight w:val="378"/>
          <w:jc w:val="center"/>
        </w:trPr>
        <w:tc>
          <w:tcPr>
            <w:tcW w:w="1590" w:type="pct"/>
            <w:tcBorders>
              <w:left w:val="single" w:sz="18" w:space="0" w:color="808080"/>
            </w:tcBorders>
            <w:shd w:val="clear" w:color="auto" w:fill="F3F3F3"/>
            <w:vAlign w:val="center"/>
          </w:tcPr>
          <w:p w14:paraId="5ADAF25E" w14:textId="77777777" w:rsidR="0086493E" w:rsidRPr="00FF37CC" w:rsidRDefault="0086493E" w:rsidP="00CF718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7F51CAB0" w14:textId="3985F765" w:rsidR="0086493E" w:rsidRPr="00FF37CC" w:rsidRDefault="0086493E" w:rsidP="00CF718E">
            <w:pPr>
              <w:pStyle w:val="BodyText"/>
              <w:spacing w:before="120" w:line="276" w:lineRule="auto"/>
              <w:ind w:left="0"/>
            </w:pPr>
            <w:r>
              <w:t xml:space="preserve">Người dùng đăng nhập </w:t>
            </w:r>
            <w:r w:rsidR="00634D01">
              <w:t xml:space="preserve">thành công </w:t>
            </w:r>
            <w:r>
              <w:t>vào hệ thống</w:t>
            </w:r>
          </w:p>
        </w:tc>
      </w:tr>
      <w:tr w:rsidR="0086493E" w:rsidRPr="00FF37CC" w14:paraId="501BD777" w14:textId="77777777" w:rsidTr="00E90C6C">
        <w:trPr>
          <w:trHeight w:val="530"/>
          <w:jc w:val="center"/>
        </w:trPr>
        <w:tc>
          <w:tcPr>
            <w:tcW w:w="1590" w:type="pct"/>
            <w:tcBorders>
              <w:left w:val="single" w:sz="18" w:space="0" w:color="808080"/>
              <w:bottom w:val="single" w:sz="8" w:space="0" w:color="808080"/>
            </w:tcBorders>
            <w:shd w:val="clear" w:color="auto" w:fill="F3F3F3"/>
            <w:vAlign w:val="center"/>
          </w:tcPr>
          <w:p w14:paraId="5D2DF11A" w14:textId="77777777" w:rsidR="0086493E" w:rsidRPr="00FF37CC" w:rsidRDefault="0086493E" w:rsidP="00CF718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687502E" w14:textId="6667AEC9" w:rsidR="0086493E" w:rsidRPr="00FF37CC" w:rsidRDefault="00801589" w:rsidP="00CF718E">
            <w:pPr>
              <w:pStyle w:val="BodyText"/>
              <w:spacing w:before="120" w:line="276" w:lineRule="auto"/>
              <w:ind w:left="0"/>
              <w:rPr>
                <w:lang w:eastAsia="ar-SA"/>
              </w:rPr>
            </w:pPr>
            <w:r>
              <w:rPr>
                <w:lang w:eastAsia="ar-SA"/>
              </w:rPr>
              <w:t>Người dùng tạo đề nghị thanh toán thành công</w:t>
            </w:r>
          </w:p>
        </w:tc>
      </w:tr>
      <w:tr w:rsidR="0086493E" w:rsidRPr="00FF37CC" w14:paraId="02C6B47D" w14:textId="77777777" w:rsidTr="00E90C6C">
        <w:trPr>
          <w:trHeight w:val="284"/>
          <w:jc w:val="center"/>
        </w:trPr>
        <w:tc>
          <w:tcPr>
            <w:tcW w:w="1590" w:type="pct"/>
            <w:tcBorders>
              <w:left w:val="single" w:sz="18" w:space="0" w:color="808080"/>
              <w:bottom w:val="single" w:sz="4" w:space="0" w:color="808080"/>
            </w:tcBorders>
            <w:shd w:val="clear" w:color="auto" w:fill="F3F3F3"/>
            <w:vAlign w:val="center"/>
          </w:tcPr>
          <w:p w14:paraId="5725D981" w14:textId="77777777" w:rsidR="0086493E" w:rsidRPr="00FF37CC" w:rsidRDefault="0086493E" w:rsidP="00CF718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62160B91" w14:textId="562DFC93" w:rsidR="0086493E" w:rsidRPr="00FF37CC" w:rsidRDefault="0086493E" w:rsidP="00CF718E">
            <w:pPr>
              <w:pStyle w:val="InfoBlue"/>
              <w:spacing w:before="120" w:line="276" w:lineRule="auto"/>
              <w:ind w:left="0"/>
              <w:rPr>
                <w:rFonts w:ascii="Times New Roman" w:hAnsi="Times New Roman" w:cs="Times New Roman"/>
                <w:color w:val="auto"/>
                <w:sz w:val="24"/>
                <w:szCs w:val="24"/>
              </w:rPr>
            </w:pPr>
            <w:r>
              <w:rPr>
                <w:rFonts w:ascii="Times New Roman" w:hAnsi="Times New Roman" w:cs="Times New Roman"/>
                <w:color w:val="auto"/>
                <w:sz w:val="24"/>
                <w:szCs w:val="24"/>
              </w:rPr>
              <w:t>N/A</w:t>
            </w:r>
          </w:p>
        </w:tc>
      </w:tr>
      <w:tr w:rsidR="0086493E" w:rsidRPr="00FF37CC" w14:paraId="78432D65" w14:textId="77777777" w:rsidTr="00E90C6C">
        <w:trPr>
          <w:trHeight w:val="284"/>
          <w:jc w:val="center"/>
        </w:trPr>
        <w:tc>
          <w:tcPr>
            <w:tcW w:w="1590" w:type="pct"/>
            <w:tcBorders>
              <w:left w:val="single" w:sz="18" w:space="0" w:color="808080"/>
              <w:bottom w:val="single" w:sz="18" w:space="0" w:color="808080"/>
            </w:tcBorders>
            <w:shd w:val="clear" w:color="auto" w:fill="F3F3F3"/>
            <w:vAlign w:val="center"/>
          </w:tcPr>
          <w:p w14:paraId="1C06C7B9" w14:textId="77777777" w:rsidR="0086493E" w:rsidRPr="00FF37CC" w:rsidRDefault="0086493E" w:rsidP="00CF718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83C6457" w14:textId="77777777" w:rsidR="00070E70" w:rsidRPr="00D96831" w:rsidRDefault="00070E70" w:rsidP="004E37AB">
            <w:pPr>
              <w:pStyle w:val="BodyText"/>
              <w:numPr>
                <w:ilvl w:val="0"/>
                <w:numId w:val="18"/>
              </w:numPr>
              <w:spacing w:before="120" w:line="276" w:lineRule="auto"/>
              <w:ind w:left="338" w:hanging="338"/>
            </w:pPr>
            <w:r w:rsidRPr="004837B2">
              <w:rPr>
                <w:iCs/>
                <w:spacing w:val="-1"/>
              </w:rPr>
              <w:t xml:space="preserve">Khi đăng nhập bằng user khác user tạo </w:t>
            </w:r>
            <w:r>
              <w:rPr>
                <w:iCs/>
                <w:spacing w:val="-1"/>
              </w:rPr>
              <w:t>Đề nghị</w:t>
            </w:r>
            <w:r w:rsidRPr="004837B2">
              <w:rPr>
                <w:iCs/>
                <w:spacing w:val="-1"/>
              </w:rPr>
              <w:t xml:space="preserve"> thì hiển thị tất</w:t>
            </w:r>
            <w:r>
              <w:rPr>
                <w:iCs/>
                <w:spacing w:val="-1"/>
              </w:rPr>
              <w:t xml:space="preserve"> cả các trường ở dạng Read Only trừ các trường phê duyệt trong tab Duyệt, chi tiết xem mô tả từng trường.</w:t>
            </w:r>
            <w:r w:rsidRPr="004837B2">
              <w:rPr>
                <w:iCs/>
                <w:spacing w:val="-1"/>
              </w:rPr>
              <w:t xml:space="preserve"> </w:t>
            </w:r>
          </w:p>
          <w:p w14:paraId="4FE23618" w14:textId="77777777" w:rsidR="00070E70" w:rsidRPr="004C2F38" w:rsidRDefault="00070E70" w:rsidP="004E37AB">
            <w:pPr>
              <w:pStyle w:val="BodyText"/>
              <w:numPr>
                <w:ilvl w:val="0"/>
                <w:numId w:val="18"/>
              </w:numPr>
              <w:spacing w:before="120" w:line="276" w:lineRule="auto"/>
              <w:ind w:left="338" w:hanging="338"/>
            </w:pPr>
            <w:r>
              <w:rPr>
                <w:iCs/>
                <w:spacing w:val="-1"/>
              </w:rPr>
              <w:t>Readonly các trường thông tin (trừ các trường số tiền duyệt và trạng thái duyệt ở tab duyệt) khi bản ghi hoàn thành.</w:t>
            </w:r>
          </w:p>
          <w:p w14:paraId="4B28D369" w14:textId="2B3B74FD" w:rsidR="0086493E" w:rsidRPr="00FF37CC" w:rsidRDefault="00070E70" w:rsidP="004E37AB">
            <w:pPr>
              <w:pStyle w:val="BodyText"/>
              <w:numPr>
                <w:ilvl w:val="0"/>
                <w:numId w:val="18"/>
              </w:numPr>
              <w:spacing w:before="120" w:line="276" w:lineRule="auto"/>
              <w:ind w:left="338" w:hanging="338"/>
            </w:pPr>
            <w:r w:rsidRPr="004837B2">
              <w:rPr>
                <w:iCs/>
                <w:spacing w:val="-1"/>
              </w:rPr>
              <w:t xml:space="preserve">Không hiển thị nút RA trên các </w:t>
            </w:r>
            <w:r>
              <w:rPr>
                <w:iCs/>
                <w:spacing w:val="-1"/>
              </w:rPr>
              <w:t>Đề nghị</w:t>
            </w:r>
            <w:r w:rsidRPr="004837B2">
              <w:rPr>
                <w:iCs/>
                <w:spacing w:val="-1"/>
              </w:rPr>
              <w:t xml:space="preserve"> k</w:t>
            </w:r>
            <w:r>
              <w:rPr>
                <w:iCs/>
                <w:spacing w:val="-1"/>
              </w:rPr>
              <w:t>hi user đăng nhập khác user tạo</w:t>
            </w:r>
            <w:r w:rsidRPr="004837B2">
              <w:rPr>
                <w:iCs/>
                <w:spacing w:val="-1"/>
              </w:rPr>
              <w:t>.</w:t>
            </w:r>
          </w:p>
        </w:tc>
      </w:tr>
    </w:tbl>
    <w:p w14:paraId="44317C1E" w14:textId="77777777" w:rsidR="00723D53" w:rsidRPr="00FF37CC" w:rsidRDefault="00723D53" w:rsidP="00CF718E">
      <w:pPr>
        <w:ind w:left="0"/>
      </w:pPr>
    </w:p>
    <w:p w14:paraId="397371A0" w14:textId="44F6DF60" w:rsidR="00723D53" w:rsidRPr="00FF37CC" w:rsidRDefault="00723D53" w:rsidP="00A97673">
      <w:pPr>
        <w:pStyle w:val="Heading5"/>
      </w:pPr>
      <w:r w:rsidRPr="00FF37CC">
        <w:t>Biểu đồ luồng xử lý chức năng</w:t>
      </w:r>
    </w:p>
    <w:p w14:paraId="4DE43393" w14:textId="6B234144" w:rsidR="00896953" w:rsidRPr="00FF37CC" w:rsidRDefault="00896953" w:rsidP="00CF718E">
      <w:pPr>
        <w:rPr>
          <w:lang w:eastAsia="ar-SA"/>
        </w:rPr>
      </w:pPr>
    </w:p>
    <w:p w14:paraId="177F0F4F" w14:textId="77777777" w:rsidR="008F0EDB" w:rsidRDefault="008F0EDB" w:rsidP="00CF718E">
      <w:pPr>
        <w:rPr>
          <w:lang w:eastAsia="ar-SA"/>
        </w:rPr>
        <w:sectPr w:rsidR="008F0EDB" w:rsidSect="00CB6D39">
          <w:pgSz w:w="11909" w:h="16834" w:code="9"/>
          <w:pgMar w:top="1152" w:right="1152" w:bottom="1238" w:left="1440" w:header="432" w:footer="432" w:gutter="0"/>
          <w:cols w:space="709"/>
          <w:titlePg/>
          <w:docGrid w:linePitch="326"/>
        </w:sectPr>
      </w:pPr>
    </w:p>
    <w:p w14:paraId="428BD04E" w14:textId="0A025B8E" w:rsidR="00896953" w:rsidRPr="00FF37CC" w:rsidRDefault="00896953" w:rsidP="00CF718E">
      <w:pPr>
        <w:rPr>
          <w:lang w:eastAsia="ar-SA"/>
        </w:rPr>
      </w:pPr>
    </w:p>
    <w:p w14:paraId="49E8C634" w14:textId="5EFB3413" w:rsidR="001102F2" w:rsidRDefault="006617B4" w:rsidP="00CF718E">
      <w:pPr>
        <w:ind w:left="90"/>
      </w:pPr>
      <w:r>
        <w:object w:dxaOrig="12211" w:dyaOrig="6076" w14:anchorId="32A668F3">
          <v:shape id="_x0000_i1038" type="#_x0000_t75" style="width:731.7pt;height:364.85pt" o:ole="">
            <v:imagedata r:id="rId48" o:title=""/>
          </v:shape>
          <o:OLEObject Type="Embed" ProgID="Visio.Drawing.15" ShapeID="_x0000_i1038" DrawAspect="Content" ObjectID="_1646808641" r:id="rId49"/>
        </w:object>
      </w:r>
    </w:p>
    <w:p w14:paraId="2D8EF35E" w14:textId="77777777" w:rsidR="005E5CAE" w:rsidRDefault="005E5CAE" w:rsidP="00CF718E">
      <w:pPr>
        <w:ind w:left="90"/>
        <w:rPr>
          <w:lang w:eastAsia="ar-SA"/>
        </w:rPr>
        <w:sectPr w:rsidR="005E5CAE" w:rsidSect="008F0EDB">
          <w:pgSz w:w="16834" w:h="11909" w:orient="landscape" w:code="9"/>
          <w:pgMar w:top="1440" w:right="1152" w:bottom="1152" w:left="1238" w:header="432" w:footer="432" w:gutter="0"/>
          <w:cols w:space="709"/>
          <w:titlePg/>
          <w:docGrid w:linePitch="326"/>
        </w:sectPr>
      </w:pPr>
    </w:p>
    <w:p w14:paraId="14205377" w14:textId="04BDBD48" w:rsidR="00723D53" w:rsidRPr="00FF37CC" w:rsidRDefault="00723D53" w:rsidP="00CF718E">
      <w:pPr>
        <w:ind w:left="0"/>
        <w:rPr>
          <w:lang w:eastAsia="ar-SA"/>
        </w:rPr>
      </w:pPr>
      <w:r w:rsidRPr="00FF37CC">
        <w:rPr>
          <w:lang w:eastAsia="ar-SA"/>
        </w:rPr>
        <w:lastRenderedPageBreak/>
        <w:t>Phân quyền vai trò</w:t>
      </w:r>
    </w:p>
    <w:p w14:paraId="372EBE2B" w14:textId="77777777" w:rsidR="00723D53" w:rsidRPr="00FF37CC" w:rsidRDefault="00723D53" w:rsidP="00CF718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723D53" w:rsidRPr="00FF37CC" w14:paraId="374ED06A" w14:textId="77777777" w:rsidTr="00E90C6C">
        <w:trPr>
          <w:cantSplit/>
          <w:trHeight w:val="422"/>
          <w:tblHeader/>
        </w:trPr>
        <w:tc>
          <w:tcPr>
            <w:tcW w:w="3510" w:type="dxa"/>
            <w:shd w:val="clear" w:color="auto" w:fill="D9D9D9"/>
          </w:tcPr>
          <w:p w14:paraId="17424B78" w14:textId="77777777" w:rsidR="00723D53" w:rsidRPr="00FF37CC" w:rsidRDefault="00723D53" w:rsidP="00CF718E">
            <w:pPr>
              <w:spacing w:after="120"/>
              <w:ind w:left="0"/>
              <w:jc w:val="center"/>
              <w:rPr>
                <w:b/>
              </w:rPr>
            </w:pPr>
            <w:r w:rsidRPr="00FF37CC">
              <w:rPr>
                <w:b/>
              </w:rPr>
              <w:t>Vai trò</w:t>
            </w:r>
          </w:p>
        </w:tc>
        <w:tc>
          <w:tcPr>
            <w:tcW w:w="540" w:type="dxa"/>
            <w:shd w:val="clear" w:color="auto" w:fill="D9D9D9"/>
          </w:tcPr>
          <w:p w14:paraId="6555F7E2" w14:textId="77777777" w:rsidR="00723D53" w:rsidRPr="00FF37CC" w:rsidRDefault="00723D53" w:rsidP="00CF718E">
            <w:pPr>
              <w:spacing w:after="120"/>
              <w:ind w:left="0"/>
              <w:jc w:val="center"/>
              <w:rPr>
                <w:b/>
              </w:rPr>
            </w:pPr>
            <w:r w:rsidRPr="00FF37CC">
              <w:rPr>
                <w:b/>
              </w:rPr>
              <w:t>C</w:t>
            </w:r>
          </w:p>
        </w:tc>
        <w:tc>
          <w:tcPr>
            <w:tcW w:w="540" w:type="dxa"/>
            <w:shd w:val="clear" w:color="auto" w:fill="D9D9D9"/>
          </w:tcPr>
          <w:p w14:paraId="2E138945" w14:textId="77777777" w:rsidR="00723D53" w:rsidRPr="00FF37CC" w:rsidRDefault="00723D53" w:rsidP="00CF718E">
            <w:pPr>
              <w:spacing w:after="120"/>
              <w:ind w:left="0"/>
              <w:jc w:val="center"/>
              <w:rPr>
                <w:b/>
              </w:rPr>
            </w:pPr>
            <w:r w:rsidRPr="00FF37CC">
              <w:rPr>
                <w:b/>
              </w:rPr>
              <w:t>R</w:t>
            </w:r>
          </w:p>
        </w:tc>
        <w:tc>
          <w:tcPr>
            <w:tcW w:w="450" w:type="dxa"/>
            <w:shd w:val="clear" w:color="auto" w:fill="D9D9D9"/>
          </w:tcPr>
          <w:p w14:paraId="3E85F2AF" w14:textId="77777777" w:rsidR="00723D53" w:rsidRPr="00FF37CC" w:rsidRDefault="00723D53" w:rsidP="00CF718E">
            <w:pPr>
              <w:spacing w:after="120"/>
              <w:ind w:left="0"/>
              <w:jc w:val="center"/>
              <w:rPr>
                <w:b/>
              </w:rPr>
            </w:pPr>
            <w:r w:rsidRPr="00FF37CC">
              <w:rPr>
                <w:b/>
              </w:rPr>
              <w:t>U</w:t>
            </w:r>
          </w:p>
        </w:tc>
        <w:tc>
          <w:tcPr>
            <w:tcW w:w="630" w:type="dxa"/>
            <w:shd w:val="clear" w:color="auto" w:fill="D9D9D9"/>
          </w:tcPr>
          <w:p w14:paraId="33BBFC84" w14:textId="77777777" w:rsidR="00723D53" w:rsidRPr="00FF37CC" w:rsidRDefault="00723D53" w:rsidP="00CF718E">
            <w:pPr>
              <w:spacing w:after="120"/>
              <w:ind w:left="0"/>
              <w:jc w:val="center"/>
              <w:rPr>
                <w:b/>
              </w:rPr>
            </w:pPr>
            <w:r w:rsidRPr="00FF37CC">
              <w:rPr>
                <w:b/>
              </w:rPr>
              <w:t>D</w:t>
            </w:r>
          </w:p>
        </w:tc>
        <w:tc>
          <w:tcPr>
            <w:tcW w:w="4950" w:type="dxa"/>
            <w:shd w:val="clear" w:color="auto" w:fill="D9D9D9"/>
          </w:tcPr>
          <w:p w14:paraId="4DD31EBB" w14:textId="77777777" w:rsidR="00723D53" w:rsidRPr="00FF37CC" w:rsidRDefault="00723D53" w:rsidP="00CF718E">
            <w:pPr>
              <w:spacing w:after="120"/>
              <w:ind w:left="0"/>
              <w:jc w:val="center"/>
              <w:rPr>
                <w:b/>
              </w:rPr>
            </w:pPr>
            <w:r w:rsidRPr="00FF37CC">
              <w:rPr>
                <w:b/>
              </w:rPr>
              <w:t>Mô tả</w:t>
            </w:r>
          </w:p>
        </w:tc>
      </w:tr>
      <w:tr w:rsidR="00E955DE" w:rsidRPr="00FF37CC" w14:paraId="2C91682A" w14:textId="77777777" w:rsidTr="00E90C6C">
        <w:trPr>
          <w:cantSplit/>
          <w:trHeight w:val="377"/>
        </w:trPr>
        <w:tc>
          <w:tcPr>
            <w:tcW w:w="3510" w:type="dxa"/>
            <w:vAlign w:val="center"/>
          </w:tcPr>
          <w:p w14:paraId="659E3C3C" w14:textId="77777777" w:rsidR="00E955DE" w:rsidRPr="00FF37CC" w:rsidRDefault="00E955DE" w:rsidP="00CF718E">
            <w:pPr>
              <w:pStyle w:val="Sothutu-1so"/>
              <w:spacing w:before="0" w:after="120" w:line="276" w:lineRule="auto"/>
              <w:jc w:val="left"/>
              <w:rPr>
                <w:szCs w:val="24"/>
              </w:rPr>
            </w:pPr>
            <w:r w:rsidRPr="00FF37CC">
              <w:rPr>
                <w:szCs w:val="24"/>
              </w:rPr>
              <w:t>Nhân viên phòng ban đơn vị</w:t>
            </w:r>
          </w:p>
        </w:tc>
        <w:tc>
          <w:tcPr>
            <w:tcW w:w="540" w:type="dxa"/>
          </w:tcPr>
          <w:p w14:paraId="0279BFD0" w14:textId="08229765"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540" w:type="dxa"/>
          </w:tcPr>
          <w:p w14:paraId="13C04543" w14:textId="75320BEC"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450" w:type="dxa"/>
          </w:tcPr>
          <w:p w14:paraId="522DE5BF" w14:textId="1827091D"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630" w:type="dxa"/>
          </w:tcPr>
          <w:p w14:paraId="45D3A907" w14:textId="200316DC"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4950" w:type="dxa"/>
          </w:tcPr>
          <w:p w14:paraId="640846CF" w14:textId="77777777" w:rsidR="00E955DE" w:rsidRPr="00FF37CC" w:rsidRDefault="00E955DE" w:rsidP="00CF718E">
            <w:pPr>
              <w:pStyle w:val="Sothutu-1so"/>
              <w:spacing w:before="120" w:after="120" w:line="276" w:lineRule="auto"/>
              <w:jc w:val="left"/>
              <w:rPr>
                <w:szCs w:val="24"/>
              </w:rPr>
            </w:pPr>
          </w:p>
        </w:tc>
      </w:tr>
    </w:tbl>
    <w:p w14:paraId="67809CC0" w14:textId="77777777" w:rsidR="00723D53" w:rsidRPr="00FF37CC" w:rsidRDefault="00723D53" w:rsidP="00CF718E">
      <w:pPr>
        <w:ind w:left="0"/>
      </w:pPr>
    </w:p>
    <w:p w14:paraId="4C0A6870" w14:textId="77777777" w:rsidR="00723D53" w:rsidRPr="00FF37CC" w:rsidRDefault="00723D53" w:rsidP="00A97673">
      <w:pPr>
        <w:pStyle w:val="Heading5"/>
      </w:pPr>
      <w:r w:rsidRPr="00FF37CC">
        <w:t>Menu</w:t>
      </w:r>
    </w:p>
    <w:p w14:paraId="46555FBD" w14:textId="1619E47C" w:rsidR="00723D53" w:rsidRDefault="005F2CF7" w:rsidP="004E37AB">
      <w:pPr>
        <w:numPr>
          <w:ilvl w:val="0"/>
          <w:numId w:val="11"/>
        </w:numPr>
      </w:pPr>
      <w:r>
        <w:t>Trang chủ</w:t>
      </w:r>
      <w:r w:rsidR="00723D53" w:rsidRPr="00FF37CC">
        <w:t xml:space="preserve">\ </w:t>
      </w:r>
      <w:r>
        <w:t>Đề nghị thanh toán</w:t>
      </w:r>
    </w:p>
    <w:p w14:paraId="7A5F2848" w14:textId="77777777" w:rsidR="0062041B" w:rsidRPr="00FF37CC" w:rsidRDefault="0062041B" w:rsidP="00CF718E">
      <w:pPr>
        <w:ind w:left="720"/>
      </w:pPr>
    </w:p>
    <w:p w14:paraId="7CBE1B4F" w14:textId="4E6E7106" w:rsidR="00771723" w:rsidRDefault="00771723" w:rsidP="00A97673">
      <w:pPr>
        <w:pStyle w:val="Heading5"/>
      </w:pPr>
      <w:r>
        <w:t>Danh sách Đề nghị thanh toán</w:t>
      </w:r>
    </w:p>
    <w:p w14:paraId="60A76D4F" w14:textId="4AD70BF8" w:rsidR="00B24854" w:rsidRPr="00FF37CC" w:rsidRDefault="00B24854" w:rsidP="00CF718E">
      <w:pPr>
        <w:pStyle w:val="Heading6"/>
      </w:pPr>
      <w:r w:rsidRPr="00FF37CC">
        <w:t xml:space="preserve">Prototype màn hình </w:t>
      </w:r>
      <w:r w:rsidR="00BC4FA6">
        <w:t>danh sách</w:t>
      </w:r>
    </w:p>
    <w:p w14:paraId="12195E72" w14:textId="04EE7DD7" w:rsidR="00B24854" w:rsidRDefault="00B24854" w:rsidP="00CF718E">
      <w:pPr>
        <w:ind w:left="0"/>
        <w:rPr>
          <w:lang w:eastAsia="ar-SA"/>
        </w:rPr>
      </w:pPr>
    </w:p>
    <w:p w14:paraId="4C5E5D7F" w14:textId="5C1A609E" w:rsidR="008F0EDB" w:rsidRDefault="005C520E" w:rsidP="00CF718E">
      <w:pPr>
        <w:ind w:left="0"/>
        <w:rPr>
          <w:lang w:eastAsia="ar-SA"/>
        </w:rPr>
        <w:sectPr w:rsidR="008F0EDB" w:rsidSect="008F0EDB">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7AF96942" wp14:editId="3B2B198A">
            <wp:extent cx="2838734" cy="5890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9186" cy="5911747"/>
                    </a:xfrm>
                    <a:prstGeom prst="rect">
                      <a:avLst/>
                    </a:prstGeom>
                  </pic:spPr>
                </pic:pic>
              </a:graphicData>
            </a:graphic>
          </wp:inline>
        </w:drawing>
      </w:r>
    </w:p>
    <w:p w14:paraId="724900B8" w14:textId="77777777" w:rsidR="00B24854" w:rsidRPr="00FF37CC" w:rsidRDefault="00B24854" w:rsidP="00CF718E">
      <w:pPr>
        <w:pStyle w:val="Heading6"/>
      </w:pPr>
      <w:r w:rsidRPr="00FF37CC">
        <w:lastRenderedPageBreak/>
        <w:t>Danh sách trường dữ liệu</w:t>
      </w:r>
    </w:p>
    <w:p w14:paraId="75AD93B8" w14:textId="6ED8FF84" w:rsidR="00B24854" w:rsidRDefault="00B24854" w:rsidP="004E37AB">
      <w:pPr>
        <w:numPr>
          <w:ilvl w:val="0"/>
          <w:numId w:val="11"/>
        </w:numPr>
      </w:pPr>
      <w:r w:rsidRPr="00FF37CC">
        <w:t>Bảng</w:t>
      </w:r>
      <w:r w:rsidR="00A36343">
        <w:t xml:space="preserve"> C_Advance_Request</w:t>
      </w:r>
    </w:p>
    <w:p w14:paraId="1F08E3DF" w14:textId="77777777" w:rsidR="00B24854" w:rsidRDefault="00B24854" w:rsidP="004E37AB">
      <w:pPr>
        <w:numPr>
          <w:ilvl w:val="0"/>
          <w:numId w:val="11"/>
        </w:numPr>
      </w:pPr>
      <w:r>
        <w:t>Hiển thị ở dạng List, sắp xếp theo tháng từ lớn xuống bé</w:t>
      </w:r>
    </w:p>
    <w:p w14:paraId="331A9663" w14:textId="77777777" w:rsidR="00B24854" w:rsidRPr="00FF37CC" w:rsidRDefault="00B24854" w:rsidP="004E37AB">
      <w:pPr>
        <w:numPr>
          <w:ilvl w:val="0"/>
          <w:numId w:val="11"/>
        </w:numPr>
      </w:pPr>
      <w:r>
        <w:rPr>
          <w:lang w:eastAsia="ar-SA"/>
        </w:rPr>
        <w:t>S: Hiển thị trên màn hình nhập liệu</w:t>
      </w:r>
    </w:p>
    <w:p w14:paraId="1E082C88" w14:textId="77777777" w:rsidR="00B24854" w:rsidRPr="00FF37CC" w:rsidRDefault="00B24854"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B24854" w:rsidRPr="00FF37CC" w14:paraId="0144FD9D" w14:textId="77777777" w:rsidTr="00BC68EF">
        <w:trPr>
          <w:cantSplit/>
          <w:trHeight w:val="422"/>
          <w:tblHeader/>
        </w:trPr>
        <w:tc>
          <w:tcPr>
            <w:tcW w:w="1800" w:type="dxa"/>
            <w:shd w:val="clear" w:color="auto" w:fill="D9D9D9"/>
            <w:vAlign w:val="center"/>
          </w:tcPr>
          <w:p w14:paraId="3AA12BB5" w14:textId="77777777" w:rsidR="00B24854" w:rsidRPr="00FF37CC" w:rsidRDefault="00B24854" w:rsidP="00CF718E">
            <w:pPr>
              <w:spacing w:after="120"/>
              <w:ind w:left="0"/>
              <w:jc w:val="center"/>
              <w:rPr>
                <w:b/>
              </w:rPr>
            </w:pPr>
            <w:r w:rsidRPr="00FF37CC">
              <w:rPr>
                <w:b/>
              </w:rPr>
              <w:t>Tên trường</w:t>
            </w:r>
          </w:p>
        </w:tc>
        <w:tc>
          <w:tcPr>
            <w:tcW w:w="1980" w:type="dxa"/>
            <w:shd w:val="clear" w:color="auto" w:fill="D9D9D9"/>
            <w:vAlign w:val="center"/>
          </w:tcPr>
          <w:p w14:paraId="54169179" w14:textId="77777777" w:rsidR="00B24854" w:rsidRPr="00FF37CC" w:rsidRDefault="00B24854" w:rsidP="00CF718E">
            <w:pPr>
              <w:spacing w:after="120"/>
              <w:ind w:left="0"/>
              <w:jc w:val="center"/>
              <w:rPr>
                <w:b/>
              </w:rPr>
            </w:pPr>
            <w:r w:rsidRPr="00FF37CC">
              <w:rPr>
                <w:b/>
              </w:rPr>
              <w:t>Tên dữ liệu</w:t>
            </w:r>
          </w:p>
        </w:tc>
        <w:tc>
          <w:tcPr>
            <w:tcW w:w="1417" w:type="dxa"/>
            <w:shd w:val="clear" w:color="auto" w:fill="D9D9D9"/>
            <w:vAlign w:val="center"/>
          </w:tcPr>
          <w:p w14:paraId="00D7BD2E" w14:textId="77777777" w:rsidR="00B24854" w:rsidRPr="00FF37CC" w:rsidRDefault="00B24854" w:rsidP="00CF718E">
            <w:pPr>
              <w:spacing w:after="120"/>
              <w:ind w:left="0"/>
              <w:jc w:val="center"/>
              <w:rPr>
                <w:b/>
              </w:rPr>
            </w:pPr>
            <w:r w:rsidRPr="00FF37CC">
              <w:rPr>
                <w:b/>
              </w:rPr>
              <w:t>Loại DL</w:t>
            </w:r>
          </w:p>
        </w:tc>
        <w:tc>
          <w:tcPr>
            <w:tcW w:w="630" w:type="dxa"/>
            <w:shd w:val="clear" w:color="auto" w:fill="D9D9D9"/>
            <w:vAlign w:val="center"/>
          </w:tcPr>
          <w:p w14:paraId="6F81489A" w14:textId="77777777" w:rsidR="00B24854" w:rsidRPr="00FF37CC" w:rsidRDefault="00B24854" w:rsidP="00CF718E">
            <w:pPr>
              <w:spacing w:after="120"/>
              <w:ind w:left="0"/>
              <w:jc w:val="center"/>
              <w:rPr>
                <w:b/>
              </w:rPr>
            </w:pPr>
            <w:r w:rsidRPr="00FF37CC">
              <w:rPr>
                <w:b/>
              </w:rPr>
              <w:t>L</w:t>
            </w:r>
          </w:p>
        </w:tc>
        <w:tc>
          <w:tcPr>
            <w:tcW w:w="540" w:type="dxa"/>
            <w:shd w:val="clear" w:color="auto" w:fill="D9D9D9"/>
            <w:vAlign w:val="center"/>
          </w:tcPr>
          <w:p w14:paraId="4DCB334F" w14:textId="77777777" w:rsidR="00B24854" w:rsidRPr="00FF37CC" w:rsidRDefault="00B24854" w:rsidP="00CF718E">
            <w:pPr>
              <w:spacing w:after="120"/>
              <w:ind w:left="0"/>
              <w:jc w:val="center"/>
              <w:rPr>
                <w:b/>
              </w:rPr>
            </w:pPr>
            <w:r w:rsidRPr="00FF37CC">
              <w:rPr>
                <w:b/>
              </w:rPr>
              <w:t>R</w:t>
            </w:r>
          </w:p>
        </w:tc>
        <w:tc>
          <w:tcPr>
            <w:tcW w:w="450" w:type="dxa"/>
            <w:shd w:val="clear" w:color="auto" w:fill="D9D9D9"/>
            <w:vAlign w:val="center"/>
          </w:tcPr>
          <w:p w14:paraId="077C2A5B" w14:textId="77777777" w:rsidR="00B24854" w:rsidRPr="00FF37CC" w:rsidRDefault="00B24854" w:rsidP="00CF718E">
            <w:pPr>
              <w:spacing w:after="120"/>
              <w:ind w:left="0"/>
              <w:jc w:val="center"/>
              <w:rPr>
                <w:b/>
              </w:rPr>
            </w:pPr>
            <w:r w:rsidRPr="00FF37CC">
              <w:rPr>
                <w:b/>
              </w:rPr>
              <w:t>M</w:t>
            </w:r>
          </w:p>
        </w:tc>
        <w:tc>
          <w:tcPr>
            <w:tcW w:w="540" w:type="dxa"/>
            <w:shd w:val="clear" w:color="auto" w:fill="D9D9D9"/>
          </w:tcPr>
          <w:p w14:paraId="41719191" w14:textId="77777777" w:rsidR="00B24854" w:rsidRPr="00926A39" w:rsidRDefault="00B24854" w:rsidP="00CF718E">
            <w:pPr>
              <w:spacing w:after="120"/>
              <w:ind w:left="0"/>
              <w:jc w:val="center"/>
              <w:rPr>
                <w:b/>
                <w:sz w:val="22"/>
              </w:rPr>
            </w:pPr>
            <w:r>
              <w:rPr>
                <w:b/>
              </w:rPr>
              <w:t>S</w:t>
            </w:r>
          </w:p>
        </w:tc>
        <w:tc>
          <w:tcPr>
            <w:tcW w:w="7380" w:type="dxa"/>
            <w:shd w:val="clear" w:color="auto" w:fill="D9D9D9"/>
            <w:vAlign w:val="center"/>
          </w:tcPr>
          <w:p w14:paraId="3CEA3D78" w14:textId="77777777" w:rsidR="00B24854" w:rsidRPr="00FF37CC" w:rsidRDefault="00B24854" w:rsidP="00CF718E">
            <w:pPr>
              <w:spacing w:after="120"/>
              <w:ind w:left="0"/>
              <w:jc w:val="center"/>
              <w:rPr>
                <w:b/>
              </w:rPr>
            </w:pPr>
            <w:r w:rsidRPr="00FF37CC">
              <w:rPr>
                <w:b/>
              </w:rPr>
              <w:t>Mô tả</w:t>
            </w:r>
          </w:p>
        </w:tc>
      </w:tr>
      <w:tr w:rsidR="00B24854" w:rsidRPr="00FF37CC" w14:paraId="77876966" w14:textId="77777777" w:rsidTr="00BC68EF">
        <w:trPr>
          <w:cantSplit/>
          <w:trHeight w:val="827"/>
        </w:trPr>
        <w:tc>
          <w:tcPr>
            <w:tcW w:w="1800" w:type="dxa"/>
          </w:tcPr>
          <w:p w14:paraId="4EC21B6B" w14:textId="77777777" w:rsidR="00B24854" w:rsidRPr="00FF37CC" w:rsidRDefault="00B24854" w:rsidP="00CF718E">
            <w:pPr>
              <w:ind w:left="0"/>
            </w:pPr>
            <w:r>
              <w:t>ID</w:t>
            </w:r>
          </w:p>
        </w:tc>
        <w:tc>
          <w:tcPr>
            <w:tcW w:w="1980" w:type="dxa"/>
          </w:tcPr>
          <w:p w14:paraId="07A2B83C" w14:textId="125F7805" w:rsidR="00B24854" w:rsidRPr="00FF37CC" w:rsidRDefault="00A36343" w:rsidP="00CF718E">
            <w:pPr>
              <w:ind w:left="0"/>
            </w:pPr>
            <w:r>
              <w:rPr>
                <w:szCs w:val="24"/>
              </w:rPr>
              <w:t>C_Advance_Request</w:t>
            </w:r>
            <w:r w:rsidR="00B24854">
              <w:rPr>
                <w:szCs w:val="24"/>
              </w:rPr>
              <w:t>_</w:t>
            </w:r>
            <w:r w:rsidR="00B24854" w:rsidRPr="00AB2F64">
              <w:rPr>
                <w:szCs w:val="24"/>
              </w:rPr>
              <w:t>ID</w:t>
            </w:r>
          </w:p>
        </w:tc>
        <w:tc>
          <w:tcPr>
            <w:tcW w:w="1417" w:type="dxa"/>
          </w:tcPr>
          <w:p w14:paraId="08828501" w14:textId="77777777" w:rsidR="00B24854" w:rsidRPr="00FF37CC" w:rsidRDefault="00B24854" w:rsidP="00CF718E">
            <w:pPr>
              <w:ind w:left="0"/>
            </w:pPr>
            <w:r>
              <w:t>Number</w:t>
            </w:r>
          </w:p>
          <w:p w14:paraId="12353B7A" w14:textId="77777777" w:rsidR="00B24854" w:rsidRPr="00FF37CC" w:rsidRDefault="00B24854" w:rsidP="00CF718E">
            <w:pPr>
              <w:ind w:left="0"/>
            </w:pPr>
          </w:p>
        </w:tc>
        <w:tc>
          <w:tcPr>
            <w:tcW w:w="630" w:type="dxa"/>
          </w:tcPr>
          <w:p w14:paraId="1F376F12" w14:textId="77777777" w:rsidR="00B24854" w:rsidRPr="00FF37CC" w:rsidRDefault="00B24854" w:rsidP="00CF718E">
            <w:pPr>
              <w:pStyle w:val="Sothutu-1so"/>
              <w:spacing w:before="120" w:after="120" w:line="276" w:lineRule="auto"/>
              <w:jc w:val="left"/>
              <w:rPr>
                <w:szCs w:val="24"/>
              </w:rPr>
            </w:pPr>
            <w:r w:rsidRPr="00FF37CC">
              <w:rPr>
                <w:szCs w:val="24"/>
              </w:rPr>
              <w:t>50</w:t>
            </w:r>
          </w:p>
        </w:tc>
        <w:tc>
          <w:tcPr>
            <w:tcW w:w="540" w:type="dxa"/>
          </w:tcPr>
          <w:p w14:paraId="2CACBE69" w14:textId="77777777" w:rsidR="00B24854" w:rsidRPr="00FF37CC" w:rsidRDefault="00B24854" w:rsidP="00CF718E">
            <w:pPr>
              <w:pStyle w:val="Sothutu-1so"/>
              <w:spacing w:before="120" w:after="120" w:line="276" w:lineRule="auto"/>
              <w:jc w:val="left"/>
              <w:rPr>
                <w:szCs w:val="24"/>
              </w:rPr>
            </w:pPr>
            <w:r>
              <w:rPr>
                <w:szCs w:val="24"/>
              </w:rPr>
              <w:t>Y</w:t>
            </w:r>
          </w:p>
        </w:tc>
        <w:tc>
          <w:tcPr>
            <w:tcW w:w="450" w:type="dxa"/>
          </w:tcPr>
          <w:p w14:paraId="7A1196CF" w14:textId="77777777" w:rsidR="00B24854" w:rsidRPr="00FF37CC" w:rsidRDefault="00B24854" w:rsidP="00CF718E">
            <w:pPr>
              <w:pStyle w:val="Sothutu-1so"/>
              <w:spacing w:before="120" w:after="120" w:line="276" w:lineRule="auto"/>
              <w:jc w:val="left"/>
              <w:rPr>
                <w:szCs w:val="24"/>
              </w:rPr>
            </w:pPr>
            <w:r>
              <w:rPr>
                <w:szCs w:val="24"/>
              </w:rPr>
              <w:t>N</w:t>
            </w:r>
          </w:p>
        </w:tc>
        <w:tc>
          <w:tcPr>
            <w:tcW w:w="540" w:type="dxa"/>
          </w:tcPr>
          <w:p w14:paraId="0FD38D25" w14:textId="77777777" w:rsidR="00B24854" w:rsidRDefault="00B24854" w:rsidP="00CF718E">
            <w:pPr>
              <w:pStyle w:val="Sothutu-1so"/>
              <w:spacing w:before="120" w:after="120" w:line="276" w:lineRule="auto"/>
              <w:ind w:left="360" w:hanging="360"/>
              <w:jc w:val="center"/>
              <w:rPr>
                <w:szCs w:val="24"/>
              </w:rPr>
            </w:pPr>
            <w:r>
              <w:rPr>
                <w:szCs w:val="24"/>
              </w:rPr>
              <w:t>N</w:t>
            </w:r>
          </w:p>
        </w:tc>
        <w:tc>
          <w:tcPr>
            <w:tcW w:w="7380" w:type="dxa"/>
          </w:tcPr>
          <w:p w14:paraId="41DA875A" w14:textId="77777777" w:rsidR="00B24854" w:rsidRPr="00FF37CC" w:rsidRDefault="00B24854" w:rsidP="00CF718E">
            <w:pPr>
              <w:pStyle w:val="Sothutu-1so"/>
              <w:spacing w:before="120" w:after="120" w:line="276" w:lineRule="auto"/>
              <w:ind w:left="360" w:hanging="360"/>
              <w:jc w:val="left"/>
              <w:rPr>
                <w:szCs w:val="24"/>
              </w:rPr>
            </w:pPr>
            <w:r>
              <w:rPr>
                <w:szCs w:val="24"/>
              </w:rPr>
              <w:t>Key, tự sinh</w:t>
            </w:r>
          </w:p>
        </w:tc>
      </w:tr>
      <w:tr w:rsidR="00B24854" w:rsidRPr="00FF37CC" w14:paraId="4F3AB509" w14:textId="77777777" w:rsidTr="00BC68EF">
        <w:trPr>
          <w:cantSplit/>
          <w:trHeight w:val="827"/>
        </w:trPr>
        <w:tc>
          <w:tcPr>
            <w:tcW w:w="14737" w:type="dxa"/>
            <w:gridSpan w:val="8"/>
          </w:tcPr>
          <w:p w14:paraId="20E368DD" w14:textId="77777777" w:rsidR="00B24854" w:rsidRPr="001E5A81" w:rsidRDefault="00B24854" w:rsidP="00CF718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B24854" w:rsidRPr="00FF37CC" w14:paraId="7E2EEDF0" w14:textId="77777777" w:rsidTr="00BC68EF">
        <w:trPr>
          <w:cantSplit/>
          <w:trHeight w:val="827"/>
        </w:trPr>
        <w:tc>
          <w:tcPr>
            <w:tcW w:w="1800" w:type="dxa"/>
          </w:tcPr>
          <w:p w14:paraId="1A3FF071" w14:textId="77777777" w:rsidR="00B24854" w:rsidRPr="00FF37CC" w:rsidRDefault="00B24854" w:rsidP="00CF718E">
            <w:pPr>
              <w:ind w:left="0"/>
            </w:pPr>
            <w:r>
              <w:rPr>
                <w:szCs w:val="24"/>
              </w:rPr>
              <w:t>Ngày lập</w:t>
            </w:r>
          </w:p>
        </w:tc>
        <w:tc>
          <w:tcPr>
            <w:tcW w:w="1980" w:type="dxa"/>
          </w:tcPr>
          <w:p w14:paraId="21F7CE2F" w14:textId="77777777" w:rsidR="00B24854" w:rsidRPr="00FF37CC" w:rsidRDefault="00B24854" w:rsidP="00CF718E">
            <w:pPr>
              <w:ind w:left="0"/>
            </w:pPr>
            <w:r>
              <w:rPr>
                <w:szCs w:val="24"/>
              </w:rPr>
              <w:t>Trans_Date</w:t>
            </w:r>
          </w:p>
        </w:tc>
        <w:tc>
          <w:tcPr>
            <w:tcW w:w="1417" w:type="dxa"/>
          </w:tcPr>
          <w:p w14:paraId="3AAD9E37" w14:textId="77777777" w:rsidR="00B24854" w:rsidRPr="00FF37CC" w:rsidRDefault="00B24854" w:rsidP="00CF718E">
            <w:pPr>
              <w:ind w:left="0"/>
            </w:pPr>
            <w:r>
              <w:t>Date</w:t>
            </w:r>
          </w:p>
        </w:tc>
        <w:tc>
          <w:tcPr>
            <w:tcW w:w="630" w:type="dxa"/>
          </w:tcPr>
          <w:p w14:paraId="319B8636" w14:textId="77777777" w:rsidR="00B24854" w:rsidRPr="00FF37CC" w:rsidRDefault="00B24854" w:rsidP="00CF718E">
            <w:pPr>
              <w:pStyle w:val="Sothutu-1so"/>
              <w:spacing w:before="120" w:after="120" w:line="276" w:lineRule="auto"/>
              <w:jc w:val="left"/>
              <w:rPr>
                <w:szCs w:val="24"/>
              </w:rPr>
            </w:pPr>
          </w:p>
        </w:tc>
        <w:tc>
          <w:tcPr>
            <w:tcW w:w="540" w:type="dxa"/>
          </w:tcPr>
          <w:p w14:paraId="3678A47A" w14:textId="77777777" w:rsidR="00B24854" w:rsidRPr="00FF37CC" w:rsidRDefault="00B24854" w:rsidP="00CF718E">
            <w:pPr>
              <w:pStyle w:val="Sothutu-1so"/>
              <w:spacing w:before="120" w:after="120" w:line="276" w:lineRule="auto"/>
              <w:jc w:val="left"/>
              <w:rPr>
                <w:szCs w:val="24"/>
              </w:rPr>
            </w:pPr>
            <w:r>
              <w:rPr>
                <w:szCs w:val="24"/>
              </w:rPr>
              <w:t>Y</w:t>
            </w:r>
          </w:p>
        </w:tc>
        <w:tc>
          <w:tcPr>
            <w:tcW w:w="450" w:type="dxa"/>
          </w:tcPr>
          <w:p w14:paraId="4D4AB483" w14:textId="77777777" w:rsidR="00B24854" w:rsidRPr="00FF37CC" w:rsidRDefault="00B24854" w:rsidP="00CF718E">
            <w:pPr>
              <w:pStyle w:val="Sothutu-1so"/>
              <w:spacing w:before="120" w:after="120" w:line="276" w:lineRule="auto"/>
              <w:jc w:val="left"/>
              <w:rPr>
                <w:szCs w:val="24"/>
              </w:rPr>
            </w:pPr>
            <w:r>
              <w:rPr>
                <w:szCs w:val="24"/>
              </w:rPr>
              <w:t>Y</w:t>
            </w:r>
          </w:p>
        </w:tc>
        <w:tc>
          <w:tcPr>
            <w:tcW w:w="540" w:type="dxa"/>
          </w:tcPr>
          <w:p w14:paraId="45FBD769" w14:textId="77777777" w:rsidR="00B24854" w:rsidRPr="00FF37CC" w:rsidRDefault="00B24854" w:rsidP="00CF718E">
            <w:pPr>
              <w:pStyle w:val="Sothutu-1so"/>
              <w:spacing w:before="120" w:after="120" w:line="276" w:lineRule="auto"/>
              <w:jc w:val="center"/>
              <w:rPr>
                <w:szCs w:val="24"/>
              </w:rPr>
            </w:pPr>
            <w:r>
              <w:rPr>
                <w:szCs w:val="24"/>
              </w:rPr>
              <w:t>Y</w:t>
            </w:r>
          </w:p>
        </w:tc>
        <w:tc>
          <w:tcPr>
            <w:tcW w:w="7380" w:type="dxa"/>
          </w:tcPr>
          <w:p w14:paraId="6983BE78" w14:textId="77777777" w:rsidR="00B24854" w:rsidRPr="00FF37CC" w:rsidRDefault="00B24854" w:rsidP="00CF718E">
            <w:pPr>
              <w:pStyle w:val="Sothutu-1so"/>
              <w:spacing w:before="120" w:after="120" w:line="276" w:lineRule="auto"/>
              <w:jc w:val="left"/>
              <w:rPr>
                <w:szCs w:val="24"/>
              </w:rPr>
            </w:pPr>
            <w:r>
              <w:rPr>
                <w:szCs w:val="24"/>
              </w:rPr>
              <w:t>Lấy theo Tab Thông tin chung</w:t>
            </w:r>
          </w:p>
        </w:tc>
      </w:tr>
      <w:tr w:rsidR="00B24854" w:rsidRPr="00FF37CC" w14:paraId="3970583A" w14:textId="77777777" w:rsidTr="00BC68EF">
        <w:trPr>
          <w:cantSplit/>
          <w:trHeight w:val="827"/>
        </w:trPr>
        <w:tc>
          <w:tcPr>
            <w:tcW w:w="1800" w:type="dxa"/>
          </w:tcPr>
          <w:p w14:paraId="696B030D" w14:textId="77777777" w:rsidR="00B24854" w:rsidRPr="00FF37CC" w:rsidRDefault="00B24854" w:rsidP="00CF718E">
            <w:pPr>
              <w:ind w:left="0"/>
            </w:pPr>
            <w:r>
              <w:rPr>
                <w:szCs w:val="24"/>
              </w:rPr>
              <w:t>Số chứng từ</w:t>
            </w:r>
          </w:p>
        </w:tc>
        <w:tc>
          <w:tcPr>
            <w:tcW w:w="1980" w:type="dxa"/>
          </w:tcPr>
          <w:p w14:paraId="4960F518" w14:textId="77777777" w:rsidR="00B24854" w:rsidRPr="00FF37CC" w:rsidRDefault="00B24854" w:rsidP="00CF718E">
            <w:pPr>
              <w:ind w:left="0"/>
            </w:pPr>
            <w:r>
              <w:rPr>
                <w:szCs w:val="24"/>
              </w:rPr>
              <w:t>Document_No</w:t>
            </w:r>
          </w:p>
        </w:tc>
        <w:tc>
          <w:tcPr>
            <w:tcW w:w="1417" w:type="dxa"/>
          </w:tcPr>
          <w:p w14:paraId="27A77EB9" w14:textId="77777777" w:rsidR="00B24854" w:rsidRPr="00606D95" w:rsidRDefault="00B24854" w:rsidP="00CF718E">
            <w:pPr>
              <w:ind w:left="0"/>
            </w:pPr>
            <w:r>
              <w:t>String</w:t>
            </w:r>
          </w:p>
        </w:tc>
        <w:tc>
          <w:tcPr>
            <w:tcW w:w="630" w:type="dxa"/>
          </w:tcPr>
          <w:p w14:paraId="5FB5535A" w14:textId="77777777" w:rsidR="00B24854" w:rsidRPr="00FF37CC" w:rsidRDefault="00B24854" w:rsidP="00CF718E">
            <w:pPr>
              <w:pStyle w:val="Sothutu-1so"/>
              <w:spacing w:before="120" w:after="120" w:line="276" w:lineRule="auto"/>
              <w:jc w:val="left"/>
              <w:rPr>
                <w:szCs w:val="24"/>
              </w:rPr>
            </w:pPr>
            <w:r>
              <w:rPr>
                <w:szCs w:val="24"/>
              </w:rPr>
              <w:t>20</w:t>
            </w:r>
          </w:p>
        </w:tc>
        <w:tc>
          <w:tcPr>
            <w:tcW w:w="540" w:type="dxa"/>
          </w:tcPr>
          <w:p w14:paraId="4A4B7CDC" w14:textId="77777777" w:rsidR="00B24854" w:rsidRPr="00FF37CC" w:rsidRDefault="00B24854" w:rsidP="00CF718E">
            <w:pPr>
              <w:pStyle w:val="Sothutu-1so"/>
              <w:spacing w:before="120" w:after="120" w:line="276" w:lineRule="auto"/>
              <w:jc w:val="left"/>
              <w:rPr>
                <w:szCs w:val="24"/>
              </w:rPr>
            </w:pPr>
            <w:r>
              <w:rPr>
                <w:szCs w:val="24"/>
              </w:rPr>
              <w:t>Y</w:t>
            </w:r>
          </w:p>
        </w:tc>
        <w:tc>
          <w:tcPr>
            <w:tcW w:w="450" w:type="dxa"/>
          </w:tcPr>
          <w:p w14:paraId="4D01E39B" w14:textId="77777777" w:rsidR="00B24854" w:rsidRPr="00FF37CC" w:rsidRDefault="00B24854" w:rsidP="00CF718E">
            <w:pPr>
              <w:pStyle w:val="Sothutu-1so"/>
              <w:spacing w:before="120" w:after="120" w:line="276" w:lineRule="auto"/>
              <w:jc w:val="left"/>
              <w:rPr>
                <w:szCs w:val="24"/>
              </w:rPr>
            </w:pPr>
            <w:r>
              <w:rPr>
                <w:szCs w:val="24"/>
              </w:rPr>
              <w:t>Y</w:t>
            </w:r>
          </w:p>
        </w:tc>
        <w:tc>
          <w:tcPr>
            <w:tcW w:w="540" w:type="dxa"/>
          </w:tcPr>
          <w:p w14:paraId="5C85896C" w14:textId="77777777" w:rsidR="00B24854" w:rsidRPr="00FF37CC" w:rsidRDefault="00B24854" w:rsidP="00CF718E">
            <w:pPr>
              <w:pStyle w:val="Sothutu-1so"/>
              <w:spacing w:before="120" w:after="120" w:line="276" w:lineRule="auto"/>
              <w:jc w:val="center"/>
              <w:rPr>
                <w:szCs w:val="24"/>
              </w:rPr>
            </w:pPr>
            <w:r>
              <w:rPr>
                <w:szCs w:val="24"/>
              </w:rPr>
              <w:t>Y</w:t>
            </w:r>
          </w:p>
        </w:tc>
        <w:tc>
          <w:tcPr>
            <w:tcW w:w="7380" w:type="dxa"/>
          </w:tcPr>
          <w:p w14:paraId="09F5E574" w14:textId="77777777" w:rsidR="00B24854" w:rsidRPr="00FF37CC" w:rsidRDefault="00B24854" w:rsidP="00CF718E">
            <w:pPr>
              <w:pStyle w:val="Sothutu-1so"/>
              <w:spacing w:before="120" w:after="120" w:line="360" w:lineRule="auto"/>
              <w:jc w:val="left"/>
              <w:rPr>
                <w:szCs w:val="24"/>
              </w:rPr>
            </w:pPr>
            <w:r>
              <w:rPr>
                <w:szCs w:val="24"/>
              </w:rPr>
              <w:t>Lấy theo Tab Thông tin chung</w:t>
            </w:r>
          </w:p>
        </w:tc>
      </w:tr>
      <w:tr w:rsidR="00B24854" w:rsidRPr="00FF37CC" w14:paraId="7BED538B" w14:textId="77777777" w:rsidTr="00BC68EF">
        <w:trPr>
          <w:cantSplit/>
          <w:trHeight w:val="827"/>
        </w:trPr>
        <w:tc>
          <w:tcPr>
            <w:tcW w:w="1800" w:type="dxa"/>
          </w:tcPr>
          <w:p w14:paraId="25F56EAE" w14:textId="77777777" w:rsidR="00B24854" w:rsidRDefault="00B24854" w:rsidP="00CF718E">
            <w:pPr>
              <w:ind w:left="0"/>
              <w:rPr>
                <w:szCs w:val="24"/>
              </w:rPr>
            </w:pPr>
            <w:r>
              <w:rPr>
                <w:szCs w:val="24"/>
              </w:rPr>
              <w:t>Nội dung</w:t>
            </w:r>
          </w:p>
        </w:tc>
        <w:tc>
          <w:tcPr>
            <w:tcW w:w="1980" w:type="dxa"/>
          </w:tcPr>
          <w:p w14:paraId="53A3D93C" w14:textId="77777777" w:rsidR="00B24854" w:rsidRDefault="00B24854" w:rsidP="00CF718E">
            <w:pPr>
              <w:ind w:left="0"/>
              <w:rPr>
                <w:szCs w:val="24"/>
              </w:rPr>
            </w:pPr>
            <w:r>
              <w:rPr>
                <w:szCs w:val="24"/>
              </w:rPr>
              <w:t>Description</w:t>
            </w:r>
          </w:p>
        </w:tc>
        <w:tc>
          <w:tcPr>
            <w:tcW w:w="1417" w:type="dxa"/>
          </w:tcPr>
          <w:p w14:paraId="4FD1AC56" w14:textId="77777777" w:rsidR="00B24854" w:rsidRDefault="00B24854" w:rsidP="00CF718E">
            <w:pPr>
              <w:ind w:left="0"/>
            </w:pPr>
            <w:r>
              <w:t>String</w:t>
            </w:r>
          </w:p>
        </w:tc>
        <w:tc>
          <w:tcPr>
            <w:tcW w:w="630" w:type="dxa"/>
          </w:tcPr>
          <w:p w14:paraId="39CD3B68" w14:textId="77777777" w:rsidR="00B24854" w:rsidRDefault="00B24854" w:rsidP="00CF718E">
            <w:pPr>
              <w:pStyle w:val="Sothutu-1so"/>
              <w:spacing w:before="120" w:after="120" w:line="276" w:lineRule="auto"/>
              <w:jc w:val="left"/>
              <w:rPr>
                <w:szCs w:val="24"/>
              </w:rPr>
            </w:pPr>
            <w:r>
              <w:rPr>
                <w:szCs w:val="24"/>
              </w:rPr>
              <w:t>250</w:t>
            </w:r>
          </w:p>
        </w:tc>
        <w:tc>
          <w:tcPr>
            <w:tcW w:w="540" w:type="dxa"/>
          </w:tcPr>
          <w:p w14:paraId="116CC84B" w14:textId="77777777" w:rsidR="00B24854" w:rsidRDefault="00B24854" w:rsidP="00CF718E">
            <w:pPr>
              <w:pStyle w:val="Sothutu-1so"/>
              <w:spacing w:before="120" w:after="120" w:line="276" w:lineRule="auto"/>
              <w:jc w:val="left"/>
              <w:rPr>
                <w:szCs w:val="24"/>
              </w:rPr>
            </w:pPr>
            <w:r>
              <w:rPr>
                <w:szCs w:val="24"/>
              </w:rPr>
              <w:t>Y</w:t>
            </w:r>
          </w:p>
        </w:tc>
        <w:tc>
          <w:tcPr>
            <w:tcW w:w="450" w:type="dxa"/>
          </w:tcPr>
          <w:p w14:paraId="154CB1FA" w14:textId="77777777" w:rsidR="00B24854" w:rsidRDefault="00B24854" w:rsidP="00CF718E">
            <w:pPr>
              <w:pStyle w:val="Sothutu-1so"/>
              <w:spacing w:before="120" w:after="120" w:line="276" w:lineRule="auto"/>
              <w:jc w:val="left"/>
              <w:rPr>
                <w:szCs w:val="24"/>
              </w:rPr>
            </w:pPr>
            <w:r>
              <w:rPr>
                <w:szCs w:val="24"/>
              </w:rPr>
              <w:t>Y</w:t>
            </w:r>
          </w:p>
        </w:tc>
        <w:tc>
          <w:tcPr>
            <w:tcW w:w="540" w:type="dxa"/>
          </w:tcPr>
          <w:p w14:paraId="3A54774C" w14:textId="77777777" w:rsidR="00B24854" w:rsidRDefault="00B24854" w:rsidP="00CF718E">
            <w:pPr>
              <w:pStyle w:val="Sothutu-1so"/>
              <w:spacing w:before="120" w:after="120" w:line="276" w:lineRule="auto"/>
              <w:jc w:val="center"/>
              <w:rPr>
                <w:szCs w:val="24"/>
              </w:rPr>
            </w:pPr>
            <w:r>
              <w:rPr>
                <w:szCs w:val="24"/>
              </w:rPr>
              <w:t>Y</w:t>
            </w:r>
          </w:p>
        </w:tc>
        <w:tc>
          <w:tcPr>
            <w:tcW w:w="7380" w:type="dxa"/>
          </w:tcPr>
          <w:p w14:paraId="55717048" w14:textId="77777777" w:rsidR="00B24854" w:rsidRDefault="00B24854" w:rsidP="00CF718E">
            <w:pPr>
              <w:pStyle w:val="Sothutu-1so"/>
              <w:spacing w:before="120" w:after="120" w:line="360" w:lineRule="auto"/>
              <w:jc w:val="left"/>
              <w:rPr>
                <w:szCs w:val="24"/>
              </w:rPr>
            </w:pPr>
            <w:r>
              <w:rPr>
                <w:szCs w:val="24"/>
              </w:rPr>
              <w:t>Lấy theo Tab Thông tin chung</w:t>
            </w:r>
          </w:p>
        </w:tc>
      </w:tr>
      <w:tr w:rsidR="00CA4FE9" w:rsidRPr="00FF37CC" w14:paraId="469D3980" w14:textId="77777777" w:rsidTr="00BC68EF">
        <w:trPr>
          <w:cantSplit/>
          <w:trHeight w:val="827"/>
        </w:trPr>
        <w:tc>
          <w:tcPr>
            <w:tcW w:w="1800" w:type="dxa"/>
          </w:tcPr>
          <w:p w14:paraId="5AAAF015" w14:textId="77777777" w:rsidR="00CA4FE9" w:rsidRDefault="00CA4FE9" w:rsidP="00CA4FE9">
            <w:pPr>
              <w:ind w:left="0"/>
              <w:rPr>
                <w:szCs w:val="24"/>
              </w:rPr>
            </w:pPr>
            <w:r>
              <w:rPr>
                <w:szCs w:val="24"/>
              </w:rPr>
              <w:lastRenderedPageBreak/>
              <w:t>Trạng thái + Date</w:t>
            </w:r>
          </w:p>
        </w:tc>
        <w:tc>
          <w:tcPr>
            <w:tcW w:w="1980" w:type="dxa"/>
          </w:tcPr>
          <w:p w14:paraId="6AC947BE" w14:textId="21E0BBB3" w:rsidR="00CA4FE9" w:rsidRDefault="00CA4FE9" w:rsidP="00CA4FE9">
            <w:pPr>
              <w:ind w:left="0"/>
              <w:rPr>
                <w:szCs w:val="24"/>
              </w:rPr>
            </w:pPr>
          </w:p>
        </w:tc>
        <w:tc>
          <w:tcPr>
            <w:tcW w:w="1417" w:type="dxa"/>
          </w:tcPr>
          <w:p w14:paraId="46D2365D" w14:textId="77777777" w:rsidR="00CA4FE9" w:rsidRDefault="00CA4FE9" w:rsidP="00CA4FE9">
            <w:pPr>
              <w:ind w:left="0"/>
            </w:pPr>
            <w:r>
              <w:t>String</w:t>
            </w:r>
          </w:p>
          <w:p w14:paraId="097C6ED2" w14:textId="77777777" w:rsidR="00CA4FE9" w:rsidRDefault="00CA4FE9" w:rsidP="00CA4FE9">
            <w:pPr>
              <w:ind w:left="0"/>
            </w:pPr>
          </w:p>
        </w:tc>
        <w:tc>
          <w:tcPr>
            <w:tcW w:w="630" w:type="dxa"/>
          </w:tcPr>
          <w:p w14:paraId="05B42A63" w14:textId="77777777" w:rsidR="00CA4FE9" w:rsidRDefault="00CA4FE9" w:rsidP="00CA4FE9">
            <w:pPr>
              <w:pStyle w:val="Sothutu-1so"/>
              <w:spacing w:before="120" w:after="120" w:line="276" w:lineRule="auto"/>
              <w:jc w:val="left"/>
              <w:rPr>
                <w:szCs w:val="24"/>
              </w:rPr>
            </w:pPr>
            <w:r>
              <w:rPr>
                <w:szCs w:val="24"/>
              </w:rPr>
              <w:t>20</w:t>
            </w:r>
          </w:p>
        </w:tc>
        <w:tc>
          <w:tcPr>
            <w:tcW w:w="540" w:type="dxa"/>
          </w:tcPr>
          <w:p w14:paraId="6BCABF00" w14:textId="77777777" w:rsidR="00CA4FE9" w:rsidRDefault="00CA4FE9" w:rsidP="00CA4FE9">
            <w:pPr>
              <w:pStyle w:val="Sothutu-1so"/>
              <w:spacing w:before="120" w:after="120" w:line="276" w:lineRule="auto"/>
              <w:jc w:val="left"/>
              <w:rPr>
                <w:szCs w:val="24"/>
              </w:rPr>
            </w:pPr>
            <w:r>
              <w:rPr>
                <w:szCs w:val="24"/>
              </w:rPr>
              <w:t>Y</w:t>
            </w:r>
          </w:p>
        </w:tc>
        <w:tc>
          <w:tcPr>
            <w:tcW w:w="450" w:type="dxa"/>
          </w:tcPr>
          <w:p w14:paraId="5C0E5530" w14:textId="77777777" w:rsidR="00CA4FE9" w:rsidRDefault="00CA4FE9" w:rsidP="00CA4FE9">
            <w:pPr>
              <w:pStyle w:val="Sothutu-1so"/>
              <w:spacing w:before="120" w:after="120" w:line="276" w:lineRule="auto"/>
              <w:jc w:val="left"/>
              <w:rPr>
                <w:szCs w:val="24"/>
              </w:rPr>
            </w:pPr>
            <w:r>
              <w:rPr>
                <w:szCs w:val="24"/>
              </w:rPr>
              <w:t>Y</w:t>
            </w:r>
          </w:p>
        </w:tc>
        <w:tc>
          <w:tcPr>
            <w:tcW w:w="540" w:type="dxa"/>
          </w:tcPr>
          <w:p w14:paraId="2CE70BBF" w14:textId="77777777" w:rsidR="00CA4FE9" w:rsidRDefault="00CA4FE9" w:rsidP="00CA4FE9">
            <w:pPr>
              <w:pStyle w:val="Sothutu-1so"/>
              <w:spacing w:before="120" w:after="120" w:line="276" w:lineRule="auto"/>
              <w:jc w:val="center"/>
              <w:rPr>
                <w:szCs w:val="24"/>
              </w:rPr>
            </w:pPr>
            <w:r>
              <w:rPr>
                <w:szCs w:val="24"/>
              </w:rPr>
              <w:t>Y</w:t>
            </w:r>
          </w:p>
        </w:tc>
        <w:tc>
          <w:tcPr>
            <w:tcW w:w="7380" w:type="dxa"/>
          </w:tcPr>
          <w:p w14:paraId="26D1909C" w14:textId="77777777" w:rsidR="00CA4FE9" w:rsidRPr="00217303" w:rsidRDefault="00CA4FE9" w:rsidP="00CA4FE9">
            <w:pPr>
              <w:pStyle w:val="Sothutu-1so"/>
              <w:spacing w:before="120" w:after="120" w:line="276" w:lineRule="auto"/>
              <w:jc w:val="left"/>
              <w:rPr>
                <w:szCs w:val="24"/>
              </w:rPr>
            </w:pPr>
            <w:r w:rsidRPr="00217303">
              <w:rPr>
                <w:szCs w:val="24"/>
              </w:rPr>
              <w:t>Hiển thị trạng thái theo thứ tự thỏa mãn điều kiện:</w:t>
            </w:r>
          </w:p>
          <w:p w14:paraId="50A57920" w14:textId="77777777" w:rsidR="00CA4FE9" w:rsidRPr="00217303" w:rsidRDefault="00CA4FE9" w:rsidP="00CA4FE9">
            <w:pPr>
              <w:pStyle w:val="Heading1"/>
              <w:numPr>
                <w:ilvl w:val="0"/>
                <w:numId w:val="0"/>
              </w:numPr>
              <w:ind w:left="576" w:hanging="576"/>
              <w:rPr>
                <w:szCs w:val="24"/>
              </w:rPr>
            </w:pPr>
            <w:r w:rsidRPr="00217303">
              <w:rPr>
                <w:szCs w:val="24"/>
              </w:rPr>
              <w:t>Trạng thái tài liệu</w:t>
            </w:r>
            <w:r w:rsidRPr="00CA4FE9">
              <w:rPr>
                <w:szCs w:val="24"/>
                <w:highlight w:val="yellow"/>
              </w:rPr>
              <w:t>[</w:t>
            </w:r>
            <w:r w:rsidRPr="00CA4FE9">
              <w:rPr>
                <w:highlight w:val="yellow"/>
              </w:rPr>
              <w:t>DOCSTATUS]</w:t>
            </w:r>
            <w:r w:rsidRPr="00217303">
              <w:rPr>
                <w:szCs w:val="24"/>
              </w:rPr>
              <w:t xml:space="preserve"> + Ngày cập nhật: </w:t>
            </w:r>
          </w:p>
          <w:p w14:paraId="7724B343" w14:textId="77777777" w:rsidR="00CA4FE9" w:rsidRPr="00217303" w:rsidRDefault="00CA4FE9" w:rsidP="00CA4FE9">
            <w:pPr>
              <w:pStyle w:val="Sothutu-1so"/>
              <w:numPr>
                <w:ilvl w:val="0"/>
                <w:numId w:val="22"/>
              </w:numPr>
              <w:spacing w:before="120" w:after="120" w:line="276" w:lineRule="auto"/>
              <w:jc w:val="left"/>
              <w:rPr>
                <w:szCs w:val="24"/>
              </w:rPr>
            </w:pPr>
            <w:r w:rsidRPr="00217303">
              <w:rPr>
                <w:szCs w:val="24"/>
              </w:rPr>
              <w:t xml:space="preserve">Khi tạo mới hoặc sau khi CO chứng từ </w:t>
            </w:r>
          </w:p>
          <w:p w14:paraId="55FE0E18" w14:textId="77777777" w:rsidR="00CA4FE9" w:rsidRPr="00217303" w:rsidRDefault="00CA4FE9" w:rsidP="00CA4FE9">
            <w:pPr>
              <w:pStyle w:val="Heading1"/>
              <w:numPr>
                <w:ilvl w:val="0"/>
                <w:numId w:val="0"/>
              </w:numPr>
              <w:ind w:left="576" w:hanging="576"/>
              <w:rPr>
                <w:szCs w:val="24"/>
              </w:rPr>
            </w:pPr>
            <w:r w:rsidRPr="00217303">
              <w:rPr>
                <w:szCs w:val="24"/>
              </w:rPr>
              <w:t>Trạng thái duyệt</w:t>
            </w:r>
            <w:r w:rsidRPr="00CA4FE9">
              <w:rPr>
                <w:szCs w:val="24"/>
                <w:highlight w:val="yellow"/>
              </w:rPr>
              <w:t>[APPROVE_STATUS]</w:t>
            </w:r>
            <w:r w:rsidRPr="00217303">
              <w:rPr>
                <w:szCs w:val="24"/>
              </w:rPr>
              <w:t xml:space="preserve"> + Ngày cập nhật: </w:t>
            </w:r>
          </w:p>
          <w:p w14:paraId="0E6F9932" w14:textId="77777777" w:rsidR="00CA4FE9" w:rsidRPr="00217303" w:rsidRDefault="00CA4FE9" w:rsidP="00CA4FE9">
            <w:pPr>
              <w:pStyle w:val="Sothutu-1so"/>
              <w:numPr>
                <w:ilvl w:val="0"/>
                <w:numId w:val="11"/>
              </w:numPr>
              <w:spacing w:before="120" w:after="120" w:line="276" w:lineRule="auto"/>
              <w:ind w:left="1427"/>
              <w:jc w:val="left"/>
              <w:rPr>
                <w:szCs w:val="24"/>
              </w:rPr>
            </w:pPr>
            <w:r w:rsidRPr="00217303">
              <w:rPr>
                <w:szCs w:val="24"/>
              </w:rPr>
              <w:t xml:space="preserve">Trạng thái tài liệu = “Hoàn thành” </w:t>
            </w:r>
          </w:p>
          <w:p w14:paraId="6A54CAE9" w14:textId="77777777" w:rsidR="00CA4FE9" w:rsidRPr="00217303" w:rsidRDefault="00CA4FE9" w:rsidP="00CA4FE9">
            <w:pPr>
              <w:pStyle w:val="Sothutu-1so"/>
              <w:numPr>
                <w:ilvl w:val="0"/>
                <w:numId w:val="11"/>
              </w:numPr>
              <w:spacing w:before="120" w:after="120" w:line="276" w:lineRule="auto"/>
              <w:ind w:left="1427"/>
              <w:jc w:val="left"/>
              <w:rPr>
                <w:szCs w:val="24"/>
              </w:rPr>
            </w:pPr>
            <w:r w:rsidRPr="00217303">
              <w:rPr>
                <w:szCs w:val="24"/>
              </w:rPr>
              <w:t>Trạng thái duyệt = “Đã duyệt” hoặc “Từ chối”</w:t>
            </w:r>
          </w:p>
          <w:p w14:paraId="51F92BE1" w14:textId="77777777" w:rsidR="00CA4FE9" w:rsidRPr="00CA4FE9" w:rsidRDefault="00CA4FE9" w:rsidP="00CA4FE9">
            <w:pPr>
              <w:ind w:left="0"/>
              <w:rPr>
                <w:b/>
              </w:rPr>
            </w:pPr>
            <w:r w:rsidRPr="00CA4FE9">
              <w:rPr>
                <w:b/>
              </w:rPr>
              <w:t>Trạng thái ký</w:t>
            </w:r>
            <w:r w:rsidRPr="00CA4FE9">
              <w:rPr>
                <w:b/>
                <w:highlight w:val="yellow"/>
              </w:rPr>
              <w:t>[SignerStatus]</w:t>
            </w:r>
            <w:r w:rsidRPr="00CA4FE9">
              <w:rPr>
                <w:b/>
              </w:rPr>
              <w:t xml:space="preserve"> + Ngày duyệt VOffice:</w:t>
            </w:r>
          </w:p>
          <w:p w14:paraId="5F152B68" w14:textId="77777777" w:rsidR="00CA4FE9" w:rsidRPr="00217303" w:rsidRDefault="00CA4FE9" w:rsidP="00CA4FE9">
            <w:pPr>
              <w:pStyle w:val="Sothutu-1so"/>
              <w:numPr>
                <w:ilvl w:val="0"/>
                <w:numId w:val="23"/>
              </w:numPr>
              <w:spacing w:before="120" w:after="120" w:line="276" w:lineRule="auto"/>
              <w:jc w:val="left"/>
              <w:rPr>
                <w:szCs w:val="24"/>
              </w:rPr>
            </w:pPr>
            <w:r w:rsidRPr="00217303">
              <w:rPr>
                <w:szCs w:val="24"/>
              </w:rPr>
              <w:t>Trạng thái tài liệu = “Đã duyệt”</w:t>
            </w:r>
          </w:p>
          <w:p w14:paraId="255B9CDB" w14:textId="4A2F185C" w:rsidR="00CA4FE9" w:rsidRPr="00A478CC" w:rsidRDefault="00CA4FE9" w:rsidP="00CA4FE9">
            <w:pPr>
              <w:pStyle w:val="Sothutu-1so"/>
              <w:numPr>
                <w:ilvl w:val="0"/>
                <w:numId w:val="23"/>
              </w:numPr>
              <w:spacing w:before="120" w:after="120" w:line="276" w:lineRule="auto"/>
              <w:jc w:val="left"/>
              <w:rPr>
                <w:szCs w:val="24"/>
              </w:rPr>
            </w:pPr>
            <w:r w:rsidRPr="00217303">
              <w:rPr>
                <w:szCs w:val="24"/>
              </w:rPr>
              <w:t>Trạng thái ký khác “Chưa ký”</w:t>
            </w:r>
          </w:p>
        </w:tc>
      </w:tr>
      <w:tr w:rsidR="002038BB" w:rsidRPr="00FF37CC" w14:paraId="6127809F" w14:textId="77777777" w:rsidTr="00BC68EF">
        <w:trPr>
          <w:cantSplit/>
          <w:trHeight w:val="827"/>
        </w:trPr>
        <w:tc>
          <w:tcPr>
            <w:tcW w:w="1800" w:type="dxa"/>
          </w:tcPr>
          <w:p w14:paraId="5F93EF5D" w14:textId="490B6567" w:rsidR="002038BB" w:rsidRDefault="002038BB" w:rsidP="002038BB">
            <w:pPr>
              <w:ind w:left="0"/>
              <w:rPr>
                <w:szCs w:val="24"/>
              </w:rPr>
            </w:pPr>
            <w:r>
              <w:rPr>
                <w:szCs w:val="24"/>
              </w:rPr>
              <w:t>Trạng thái chi</w:t>
            </w:r>
          </w:p>
        </w:tc>
        <w:tc>
          <w:tcPr>
            <w:tcW w:w="1980" w:type="dxa"/>
          </w:tcPr>
          <w:p w14:paraId="4952BF04" w14:textId="1FA45ED5" w:rsidR="002038BB" w:rsidRPr="002038BB" w:rsidRDefault="002038BB" w:rsidP="002038BB">
            <w:pPr>
              <w:ind w:left="0"/>
              <w:rPr>
                <w:szCs w:val="24"/>
                <w:highlight w:val="yellow"/>
              </w:rPr>
            </w:pPr>
            <w:r w:rsidRPr="002038BB">
              <w:rPr>
                <w:highlight w:val="yellow"/>
              </w:rPr>
              <w:t>PAYMENT_STATUS</w:t>
            </w:r>
          </w:p>
        </w:tc>
        <w:tc>
          <w:tcPr>
            <w:tcW w:w="1417" w:type="dxa"/>
          </w:tcPr>
          <w:p w14:paraId="45820BED" w14:textId="77777777" w:rsidR="002038BB" w:rsidRDefault="002038BB" w:rsidP="002038BB">
            <w:pPr>
              <w:ind w:left="0"/>
            </w:pPr>
            <w:r>
              <w:t>String</w:t>
            </w:r>
          </w:p>
          <w:p w14:paraId="0676DC71" w14:textId="7E37BAED" w:rsidR="002038BB" w:rsidRDefault="002038BB" w:rsidP="002038BB">
            <w:pPr>
              <w:ind w:left="0"/>
            </w:pPr>
            <w:r>
              <w:t>Label</w:t>
            </w:r>
          </w:p>
        </w:tc>
        <w:tc>
          <w:tcPr>
            <w:tcW w:w="630" w:type="dxa"/>
          </w:tcPr>
          <w:p w14:paraId="18F38251" w14:textId="77777777" w:rsidR="002038BB" w:rsidRDefault="002038BB" w:rsidP="002038BB">
            <w:pPr>
              <w:pStyle w:val="Sothutu-1so"/>
              <w:spacing w:before="120" w:after="120" w:line="276" w:lineRule="auto"/>
              <w:jc w:val="left"/>
              <w:rPr>
                <w:szCs w:val="24"/>
              </w:rPr>
            </w:pPr>
          </w:p>
        </w:tc>
        <w:tc>
          <w:tcPr>
            <w:tcW w:w="540" w:type="dxa"/>
          </w:tcPr>
          <w:p w14:paraId="50DB17CB" w14:textId="77777777" w:rsidR="002038BB" w:rsidRDefault="002038BB" w:rsidP="002038BB">
            <w:pPr>
              <w:pStyle w:val="Sothutu-1so"/>
              <w:spacing w:before="120" w:after="120" w:line="276" w:lineRule="auto"/>
              <w:jc w:val="left"/>
              <w:rPr>
                <w:szCs w:val="24"/>
              </w:rPr>
            </w:pPr>
          </w:p>
        </w:tc>
        <w:tc>
          <w:tcPr>
            <w:tcW w:w="450" w:type="dxa"/>
          </w:tcPr>
          <w:p w14:paraId="002CB3B2" w14:textId="77777777" w:rsidR="002038BB" w:rsidRDefault="002038BB" w:rsidP="002038BB">
            <w:pPr>
              <w:pStyle w:val="Sothutu-1so"/>
              <w:spacing w:before="120" w:after="120" w:line="276" w:lineRule="auto"/>
              <w:jc w:val="left"/>
              <w:rPr>
                <w:szCs w:val="24"/>
              </w:rPr>
            </w:pPr>
          </w:p>
        </w:tc>
        <w:tc>
          <w:tcPr>
            <w:tcW w:w="540" w:type="dxa"/>
          </w:tcPr>
          <w:p w14:paraId="4DF66B2F" w14:textId="77777777" w:rsidR="002038BB" w:rsidRDefault="002038BB" w:rsidP="002038BB">
            <w:pPr>
              <w:pStyle w:val="Sothutu-1so"/>
              <w:spacing w:before="120" w:after="120" w:line="276" w:lineRule="auto"/>
              <w:jc w:val="center"/>
              <w:rPr>
                <w:szCs w:val="24"/>
              </w:rPr>
            </w:pPr>
          </w:p>
        </w:tc>
        <w:tc>
          <w:tcPr>
            <w:tcW w:w="7380" w:type="dxa"/>
          </w:tcPr>
          <w:p w14:paraId="18ECAC4B" w14:textId="307DF0F7" w:rsidR="002038BB" w:rsidRDefault="002038BB" w:rsidP="002038BB">
            <w:pPr>
              <w:pStyle w:val="Sothutu-1so"/>
              <w:spacing w:before="120" w:after="120" w:line="360" w:lineRule="auto"/>
              <w:jc w:val="left"/>
              <w:rPr>
                <w:szCs w:val="24"/>
              </w:rPr>
            </w:pPr>
            <w:r>
              <w:rPr>
                <w:szCs w:val="24"/>
              </w:rPr>
              <w:t>Hiển thị trạng thái chi nếu đã có thông tin ở tab phiếu chi.</w:t>
            </w:r>
          </w:p>
          <w:p w14:paraId="6A91FCDC" w14:textId="779960E4" w:rsidR="002038BB" w:rsidRDefault="002038BB" w:rsidP="002038BB">
            <w:pPr>
              <w:pStyle w:val="Sothutu-1so"/>
              <w:spacing w:before="120" w:after="120" w:line="360" w:lineRule="auto"/>
              <w:jc w:val="left"/>
              <w:rPr>
                <w:szCs w:val="24"/>
              </w:rPr>
            </w:pPr>
            <w:r>
              <w:rPr>
                <w:szCs w:val="24"/>
              </w:rPr>
              <w:t>Lấy theo Trạng thái chi ở phiếu chi</w:t>
            </w:r>
          </w:p>
          <w:p w14:paraId="4EFC354C" w14:textId="77777777" w:rsidR="002038BB" w:rsidRDefault="002038BB" w:rsidP="002038BB">
            <w:pPr>
              <w:pStyle w:val="Sothutu-1so"/>
              <w:spacing w:before="120" w:after="120" w:line="360" w:lineRule="auto"/>
              <w:jc w:val="left"/>
              <w:rPr>
                <w:szCs w:val="24"/>
              </w:rPr>
            </w:pPr>
            <w:r>
              <w:rPr>
                <w:szCs w:val="24"/>
              </w:rPr>
              <w:t>Bao gồm 3 trạng thái:</w:t>
            </w:r>
          </w:p>
          <w:p w14:paraId="0E5B70B2" w14:textId="77777777" w:rsidR="002038BB" w:rsidRDefault="002038BB" w:rsidP="002038BB">
            <w:pPr>
              <w:pStyle w:val="Sothutu-1so"/>
              <w:numPr>
                <w:ilvl w:val="0"/>
                <w:numId w:val="20"/>
              </w:numPr>
              <w:spacing w:before="120" w:after="120" w:line="360" w:lineRule="auto"/>
              <w:jc w:val="left"/>
              <w:rPr>
                <w:szCs w:val="24"/>
              </w:rPr>
            </w:pPr>
            <w:r>
              <w:rPr>
                <w:szCs w:val="24"/>
              </w:rPr>
              <w:t>Chưa chi</w:t>
            </w:r>
          </w:p>
          <w:p w14:paraId="6B1D19E3" w14:textId="77777777" w:rsidR="002038BB" w:rsidRDefault="002038BB" w:rsidP="002038BB">
            <w:pPr>
              <w:pStyle w:val="Sothutu-1so"/>
              <w:numPr>
                <w:ilvl w:val="0"/>
                <w:numId w:val="20"/>
              </w:numPr>
              <w:spacing w:before="120" w:after="120" w:line="360" w:lineRule="auto"/>
              <w:jc w:val="left"/>
              <w:rPr>
                <w:szCs w:val="24"/>
              </w:rPr>
            </w:pPr>
            <w:r>
              <w:rPr>
                <w:szCs w:val="24"/>
              </w:rPr>
              <w:t>Chi chưa đủ</w:t>
            </w:r>
          </w:p>
          <w:p w14:paraId="017ADAC6" w14:textId="7A1BF79E" w:rsidR="002038BB" w:rsidRDefault="002038BB" w:rsidP="002038BB">
            <w:pPr>
              <w:pStyle w:val="Sothutu-1so"/>
              <w:numPr>
                <w:ilvl w:val="0"/>
                <w:numId w:val="20"/>
              </w:numPr>
              <w:spacing w:before="120" w:after="120" w:line="360" w:lineRule="auto"/>
              <w:jc w:val="left"/>
              <w:rPr>
                <w:szCs w:val="24"/>
              </w:rPr>
            </w:pPr>
            <w:r>
              <w:rPr>
                <w:szCs w:val="24"/>
              </w:rPr>
              <w:t>Chi đủ</w:t>
            </w:r>
          </w:p>
        </w:tc>
      </w:tr>
      <w:tr w:rsidR="002038BB" w:rsidRPr="00FF37CC" w14:paraId="003B6C6A" w14:textId="77777777" w:rsidTr="00BC68EF">
        <w:trPr>
          <w:cantSplit/>
          <w:trHeight w:val="827"/>
        </w:trPr>
        <w:tc>
          <w:tcPr>
            <w:tcW w:w="1800" w:type="dxa"/>
          </w:tcPr>
          <w:p w14:paraId="18B3C955" w14:textId="77777777" w:rsidR="002038BB" w:rsidRDefault="002038BB" w:rsidP="002038BB">
            <w:pPr>
              <w:ind w:left="0"/>
              <w:rPr>
                <w:szCs w:val="24"/>
              </w:rPr>
            </w:pPr>
            <w:r>
              <w:rPr>
                <w:szCs w:val="24"/>
              </w:rPr>
              <w:lastRenderedPageBreak/>
              <w:t xml:space="preserve">Số tiền </w:t>
            </w:r>
          </w:p>
        </w:tc>
        <w:tc>
          <w:tcPr>
            <w:tcW w:w="1980" w:type="dxa"/>
          </w:tcPr>
          <w:p w14:paraId="443F6F96" w14:textId="77777777" w:rsidR="002038BB" w:rsidRDefault="002038BB" w:rsidP="002038BB">
            <w:pPr>
              <w:ind w:left="0"/>
              <w:rPr>
                <w:szCs w:val="24"/>
              </w:rPr>
            </w:pPr>
          </w:p>
        </w:tc>
        <w:tc>
          <w:tcPr>
            <w:tcW w:w="1417" w:type="dxa"/>
          </w:tcPr>
          <w:p w14:paraId="50A89FB0" w14:textId="77777777" w:rsidR="002038BB" w:rsidRDefault="002038BB" w:rsidP="002038BB">
            <w:pPr>
              <w:ind w:left="0"/>
            </w:pPr>
            <w:r>
              <w:t>Number</w:t>
            </w:r>
          </w:p>
        </w:tc>
        <w:tc>
          <w:tcPr>
            <w:tcW w:w="630" w:type="dxa"/>
          </w:tcPr>
          <w:p w14:paraId="700306BD" w14:textId="77777777" w:rsidR="002038BB" w:rsidRDefault="002038BB" w:rsidP="002038BB">
            <w:pPr>
              <w:pStyle w:val="Sothutu-1so"/>
              <w:spacing w:before="120" w:after="120" w:line="276" w:lineRule="auto"/>
              <w:jc w:val="left"/>
              <w:rPr>
                <w:szCs w:val="24"/>
              </w:rPr>
            </w:pPr>
            <w:r>
              <w:rPr>
                <w:szCs w:val="24"/>
              </w:rPr>
              <w:t>20</w:t>
            </w:r>
          </w:p>
        </w:tc>
        <w:tc>
          <w:tcPr>
            <w:tcW w:w="540" w:type="dxa"/>
          </w:tcPr>
          <w:p w14:paraId="3F267EC4" w14:textId="77777777" w:rsidR="002038BB" w:rsidRDefault="002038BB" w:rsidP="002038BB">
            <w:pPr>
              <w:pStyle w:val="Sothutu-1so"/>
              <w:spacing w:before="120" w:after="120" w:line="276" w:lineRule="auto"/>
              <w:jc w:val="left"/>
              <w:rPr>
                <w:szCs w:val="24"/>
              </w:rPr>
            </w:pPr>
            <w:r>
              <w:rPr>
                <w:szCs w:val="24"/>
              </w:rPr>
              <w:t>Y</w:t>
            </w:r>
          </w:p>
        </w:tc>
        <w:tc>
          <w:tcPr>
            <w:tcW w:w="450" w:type="dxa"/>
          </w:tcPr>
          <w:p w14:paraId="42D9F3A7" w14:textId="77777777" w:rsidR="002038BB" w:rsidRDefault="002038BB" w:rsidP="002038BB">
            <w:pPr>
              <w:pStyle w:val="Sothutu-1so"/>
              <w:spacing w:before="120" w:after="120" w:line="276" w:lineRule="auto"/>
              <w:jc w:val="left"/>
              <w:rPr>
                <w:szCs w:val="24"/>
              </w:rPr>
            </w:pPr>
            <w:r>
              <w:rPr>
                <w:szCs w:val="24"/>
              </w:rPr>
              <w:t>Y</w:t>
            </w:r>
          </w:p>
        </w:tc>
        <w:tc>
          <w:tcPr>
            <w:tcW w:w="540" w:type="dxa"/>
          </w:tcPr>
          <w:p w14:paraId="3E652E53" w14:textId="77777777" w:rsidR="002038BB" w:rsidRDefault="002038BB" w:rsidP="002038BB">
            <w:pPr>
              <w:pStyle w:val="Sothutu-1so"/>
              <w:spacing w:before="120" w:after="120" w:line="276" w:lineRule="auto"/>
              <w:jc w:val="center"/>
              <w:rPr>
                <w:szCs w:val="24"/>
              </w:rPr>
            </w:pPr>
            <w:r>
              <w:rPr>
                <w:szCs w:val="24"/>
              </w:rPr>
              <w:t>Y</w:t>
            </w:r>
          </w:p>
        </w:tc>
        <w:tc>
          <w:tcPr>
            <w:tcW w:w="7380" w:type="dxa"/>
          </w:tcPr>
          <w:p w14:paraId="7902A385" w14:textId="77777777" w:rsidR="007F1B38" w:rsidRDefault="007F1B38" w:rsidP="007F1B38">
            <w:pPr>
              <w:pStyle w:val="Sothutu-1so"/>
              <w:spacing w:before="120" w:after="120" w:line="276" w:lineRule="auto"/>
              <w:rPr>
                <w:szCs w:val="24"/>
              </w:rPr>
            </w:pPr>
            <w:r>
              <w:rPr>
                <w:szCs w:val="24"/>
              </w:rPr>
              <w:t xml:space="preserve">Mặc định là </w:t>
            </w:r>
            <w:r w:rsidRPr="00311EE8">
              <w:rPr>
                <w:szCs w:val="24"/>
              </w:rPr>
              <w:t>Tổng tiền đề nghị</w:t>
            </w:r>
          </w:p>
          <w:p w14:paraId="75482896" w14:textId="77777777" w:rsidR="007F1B38" w:rsidRDefault="007F1B38" w:rsidP="007F1B38">
            <w:pPr>
              <w:pStyle w:val="Sothutu-1so"/>
              <w:spacing w:before="120" w:after="120" w:line="276" w:lineRule="auto"/>
              <w:rPr>
                <w:szCs w:val="24"/>
              </w:rPr>
            </w:pPr>
            <w:r>
              <w:rPr>
                <w:szCs w:val="24"/>
              </w:rPr>
              <w:t xml:space="preserve">Nếu Trạng thái duyệt = “Được duyệt”   </w:t>
            </w:r>
            <w:r w:rsidRPr="000B3418">
              <w:rPr>
                <w:szCs w:val="24"/>
              </w:rPr>
              <w:sym w:font="Wingdings" w:char="F0E0"/>
            </w:r>
            <w:r>
              <w:rPr>
                <w:szCs w:val="24"/>
              </w:rPr>
              <w:t xml:space="preserve"> Lấy </w:t>
            </w:r>
            <w:r w:rsidRPr="00311EE8">
              <w:rPr>
                <w:szCs w:val="24"/>
              </w:rPr>
              <w:t>Tổng tiền được duyệt</w:t>
            </w:r>
            <w:r>
              <w:rPr>
                <w:szCs w:val="24"/>
              </w:rPr>
              <w:t xml:space="preserve"> </w:t>
            </w:r>
            <w:r w:rsidRPr="00CA4FE9">
              <w:rPr>
                <w:szCs w:val="24"/>
                <w:highlight w:val="yellow"/>
              </w:rPr>
              <w:t>[APPROVED_AMOUNT]</w:t>
            </w:r>
          </w:p>
          <w:p w14:paraId="694B1397" w14:textId="6C4A0BAF" w:rsidR="002038BB" w:rsidRDefault="007F1B38" w:rsidP="007F1B38">
            <w:pPr>
              <w:pStyle w:val="Sothutu-1so"/>
              <w:spacing w:before="120" w:after="120" w:line="276" w:lineRule="auto"/>
              <w:rPr>
                <w:szCs w:val="24"/>
              </w:rPr>
            </w:pPr>
            <w:r>
              <w:rPr>
                <w:szCs w:val="24"/>
              </w:rPr>
              <w:t xml:space="preserve">Nếu Trạng thái duyệt &lt;&gt; “Được duyệt” </w:t>
            </w:r>
            <w:r w:rsidRPr="000B3418">
              <w:rPr>
                <w:szCs w:val="24"/>
              </w:rPr>
              <w:sym w:font="Wingdings" w:char="F0E0"/>
            </w:r>
            <w:r>
              <w:rPr>
                <w:szCs w:val="24"/>
              </w:rPr>
              <w:t xml:space="preserve"> Lấy </w:t>
            </w:r>
            <w:r w:rsidRPr="00311EE8">
              <w:rPr>
                <w:szCs w:val="24"/>
              </w:rPr>
              <w:t xml:space="preserve">Tổng tiền đề nghị </w:t>
            </w:r>
            <w:r w:rsidRPr="00CA4FE9">
              <w:rPr>
                <w:szCs w:val="24"/>
                <w:highlight w:val="yellow"/>
              </w:rPr>
              <w:t>[REQUEST_AMOUNT]</w:t>
            </w:r>
          </w:p>
        </w:tc>
      </w:tr>
    </w:tbl>
    <w:p w14:paraId="02BAC8D9" w14:textId="66820781" w:rsidR="00B24854" w:rsidRDefault="00B24854" w:rsidP="00CF718E"/>
    <w:p w14:paraId="2566D9B3" w14:textId="77777777" w:rsidR="007B457B" w:rsidRDefault="007B457B" w:rsidP="00CF718E"/>
    <w:p w14:paraId="2BF9538D" w14:textId="77777777" w:rsidR="00AF3D6D" w:rsidRPr="00AF3D6D" w:rsidRDefault="00AF3D6D" w:rsidP="00CF718E"/>
    <w:p w14:paraId="7DF2D39C" w14:textId="77777777" w:rsidR="00B24854" w:rsidRPr="00B24854" w:rsidRDefault="00B24854" w:rsidP="00CF718E">
      <w:pPr>
        <w:rPr>
          <w:lang w:eastAsia="ar-SA"/>
        </w:rPr>
      </w:pPr>
    </w:p>
    <w:p w14:paraId="6E61F2D2" w14:textId="77777777" w:rsidR="008426AF" w:rsidRDefault="008426AF" w:rsidP="008426AF">
      <w:pPr>
        <w:pStyle w:val="Heading6"/>
      </w:pPr>
      <w:r>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8426AF" w:rsidRPr="00FF37CC" w14:paraId="36FF082D" w14:textId="77777777" w:rsidTr="008426AF">
        <w:trPr>
          <w:trHeight w:val="530"/>
          <w:tblHeader/>
        </w:trPr>
        <w:tc>
          <w:tcPr>
            <w:tcW w:w="2424" w:type="dxa"/>
            <w:shd w:val="clear" w:color="auto" w:fill="D9D9D9"/>
          </w:tcPr>
          <w:p w14:paraId="3EAD5B39" w14:textId="77777777" w:rsidR="008426AF" w:rsidRPr="00FF37CC" w:rsidRDefault="008426AF" w:rsidP="008426AF">
            <w:pPr>
              <w:ind w:left="0"/>
              <w:rPr>
                <w:b/>
              </w:rPr>
            </w:pPr>
            <w:r w:rsidRPr="00FF37CC">
              <w:rPr>
                <w:b/>
              </w:rPr>
              <w:t>Thao tác</w:t>
            </w:r>
          </w:p>
        </w:tc>
        <w:tc>
          <w:tcPr>
            <w:tcW w:w="1176" w:type="dxa"/>
            <w:shd w:val="clear" w:color="auto" w:fill="D9D9D9"/>
          </w:tcPr>
          <w:p w14:paraId="1B917A24" w14:textId="77777777" w:rsidR="008426AF" w:rsidRPr="00FF37CC" w:rsidRDefault="008426AF" w:rsidP="008426AF">
            <w:pPr>
              <w:ind w:left="0"/>
              <w:rPr>
                <w:b/>
                <w:color w:val="000000"/>
              </w:rPr>
            </w:pPr>
            <w:r w:rsidRPr="00FF37CC">
              <w:rPr>
                <w:b/>
                <w:color w:val="000000"/>
              </w:rPr>
              <w:t>Hiển thị</w:t>
            </w:r>
          </w:p>
        </w:tc>
        <w:tc>
          <w:tcPr>
            <w:tcW w:w="10710" w:type="dxa"/>
            <w:shd w:val="clear" w:color="auto" w:fill="D9D9D9"/>
          </w:tcPr>
          <w:p w14:paraId="37078827" w14:textId="77777777" w:rsidR="008426AF" w:rsidRPr="00FF37CC" w:rsidRDefault="008426AF" w:rsidP="008426AF">
            <w:pPr>
              <w:ind w:left="0"/>
              <w:rPr>
                <w:b/>
              </w:rPr>
            </w:pPr>
            <w:r w:rsidRPr="00FF37CC">
              <w:rPr>
                <w:b/>
              </w:rPr>
              <w:t>Mô tả</w:t>
            </w:r>
          </w:p>
        </w:tc>
      </w:tr>
      <w:tr w:rsidR="008426AF" w:rsidRPr="00FF37CC" w14:paraId="71C9FE61" w14:textId="77777777" w:rsidTr="008426AF">
        <w:tc>
          <w:tcPr>
            <w:tcW w:w="2424" w:type="dxa"/>
          </w:tcPr>
          <w:p w14:paraId="70E96F2D" w14:textId="77777777" w:rsidR="008426AF" w:rsidRPr="00FF37CC" w:rsidRDefault="008426AF" w:rsidP="008426AF">
            <w:pPr>
              <w:pStyle w:val="Sothutu-1so"/>
              <w:spacing w:before="120" w:line="276" w:lineRule="auto"/>
              <w:jc w:val="left"/>
              <w:rPr>
                <w:szCs w:val="24"/>
              </w:rPr>
            </w:pPr>
            <w:r>
              <w:rPr>
                <w:szCs w:val="24"/>
              </w:rPr>
              <w:t>Tìm kiếm</w:t>
            </w:r>
          </w:p>
        </w:tc>
        <w:tc>
          <w:tcPr>
            <w:tcW w:w="1176" w:type="dxa"/>
          </w:tcPr>
          <w:p w14:paraId="465B0077" w14:textId="77777777" w:rsidR="008426AF" w:rsidRPr="00FF37CC" w:rsidRDefault="008426AF" w:rsidP="008426AF">
            <w:pPr>
              <w:pStyle w:val="Sothutu-1so"/>
              <w:spacing w:before="120" w:line="276" w:lineRule="auto"/>
              <w:jc w:val="left"/>
              <w:rPr>
                <w:szCs w:val="24"/>
              </w:rPr>
            </w:pPr>
            <w:r>
              <w:rPr>
                <w:szCs w:val="24"/>
              </w:rPr>
              <w:t>Có</w:t>
            </w:r>
          </w:p>
        </w:tc>
        <w:tc>
          <w:tcPr>
            <w:tcW w:w="10710" w:type="dxa"/>
          </w:tcPr>
          <w:p w14:paraId="2C2DBD75" w14:textId="77777777" w:rsidR="008426AF" w:rsidRPr="00FF37CC" w:rsidRDefault="008426AF" w:rsidP="008426AF">
            <w:pPr>
              <w:pStyle w:val="Sothutu-1so"/>
              <w:spacing w:before="120" w:line="276" w:lineRule="auto"/>
              <w:rPr>
                <w:szCs w:val="24"/>
              </w:rPr>
            </w:pPr>
            <w:r>
              <w:rPr>
                <w:szCs w:val="24"/>
              </w:rPr>
              <w:t>Cho phép tìm kiếm nhanh theo Nội dung, Số chứng từ, Số tiền, Email duyệt</w:t>
            </w:r>
          </w:p>
        </w:tc>
      </w:tr>
      <w:tr w:rsidR="008426AF" w:rsidRPr="00FF37CC" w14:paraId="1B6FB878" w14:textId="77777777" w:rsidTr="008426AF">
        <w:tc>
          <w:tcPr>
            <w:tcW w:w="2424" w:type="dxa"/>
          </w:tcPr>
          <w:p w14:paraId="6D30B703" w14:textId="77777777" w:rsidR="008426AF" w:rsidRDefault="008426AF" w:rsidP="008426AF">
            <w:pPr>
              <w:pStyle w:val="Sothutu-1so"/>
              <w:spacing w:before="120" w:line="276" w:lineRule="auto"/>
              <w:jc w:val="left"/>
              <w:rPr>
                <w:szCs w:val="24"/>
              </w:rPr>
            </w:pPr>
            <w:r>
              <w:rPr>
                <w:szCs w:val="24"/>
              </w:rPr>
              <w:t>Lọc</w:t>
            </w:r>
          </w:p>
        </w:tc>
        <w:tc>
          <w:tcPr>
            <w:tcW w:w="1176" w:type="dxa"/>
          </w:tcPr>
          <w:p w14:paraId="00E9DDF6" w14:textId="77777777" w:rsidR="008426AF" w:rsidRDefault="008426AF" w:rsidP="008426AF">
            <w:pPr>
              <w:pStyle w:val="Sothutu-1so"/>
              <w:spacing w:before="120" w:line="276" w:lineRule="auto"/>
              <w:jc w:val="left"/>
              <w:rPr>
                <w:szCs w:val="24"/>
              </w:rPr>
            </w:pPr>
            <w:r>
              <w:rPr>
                <w:szCs w:val="24"/>
              </w:rPr>
              <w:t>Có</w:t>
            </w:r>
          </w:p>
        </w:tc>
        <w:tc>
          <w:tcPr>
            <w:tcW w:w="10710" w:type="dxa"/>
          </w:tcPr>
          <w:p w14:paraId="26F4E130" w14:textId="77777777" w:rsidR="008426AF" w:rsidRDefault="008426AF" w:rsidP="008426AF">
            <w:pPr>
              <w:pStyle w:val="Sothutu-1so"/>
              <w:spacing w:before="120" w:line="276" w:lineRule="auto"/>
              <w:rPr>
                <w:szCs w:val="24"/>
              </w:rPr>
            </w:pPr>
            <w:r>
              <w:rPr>
                <w:szCs w:val="24"/>
              </w:rPr>
              <w:t>Lọc theo trạng thái tài liệu, trạng thái duyệt, trạng thái ký và trạng thái chi</w:t>
            </w:r>
          </w:p>
        </w:tc>
      </w:tr>
      <w:tr w:rsidR="008426AF" w:rsidRPr="00FF37CC" w14:paraId="183BF5F8" w14:textId="77777777" w:rsidTr="008426AF">
        <w:tc>
          <w:tcPr>
            <w:tcW w:w="2424" w:type="dxa"/>
          </w:tcPr>
          <w:p w14:paraId="2804A441" w14:textId="77777777" w:rsidR="008426AF" w:rsidRPr="00FF37CC" w:rsidRDefault="008426AF" w:rsidP="008426AF">
            <w:pPr>
              <w:pStyle w:val="Sothutu-1so"/>
              <w:spacing w:before="120" w:line="276" w:lineRule="auto"/>
              <w:jc w:val="left"/>
              <w:rPr>
                <w:szCs w:val="24"/>
              </w:rPr>
            </w:pPr>
            <w:r w:rsidRPr="00FF37CC">
              <w:rPr>
                <w:szCs w:val="24"/>
              </w:rPr>
              <w:t>Sao chép</w:t>
            </w:r>
          </w:p>
        </w:tc>
        <w:tc>
          <w:tcPr>
            <w:tcW w:w="1176" w:type="dxa"/>
          </w:tcPr>
          <w:p w14:paraId="551E2CD6" w14:textId="77777777" w:rsidR="008426AF" w:rsidRPr="00FF37CC" w:rsidRDefault="008426AF" w:rsidP="008426AF">
            <w:pPr>
              <w:pStyle w:val="Sothutu-1so"/>
              <w:spacing w:before="120" w:line="276" w:lineRule="auto"/>
              <w:jc w:val="left"/>
              <w:rPr>
                <w:szCs w:val="24"/>
              </w:rPr>
            </w:pPr>
            <w:r w:rsidRPr="00FF37CC">
              <w:rPr>
                <w:szCs w:val="24"/>
              </w:rPr>
              <w:t>Có</w:t>
            </w:r>
          </w:p>
        </w:tc>
        <w:tc>
          <w:tcPr>
            <w:tcW w:w="10710" w:type="dxa"/>
          </w:tcPr>
          <w:p w14:paraId="01AB006D" w14:textId="77777777" w:rsidR="008426AF" w:rsidRPr="00FF37CC" w:rsidRDefault="008426AF" w:rsidP="008426AF">
            <w:pPr>
              <w:pStyle w:val="Sothutu-1so"/>
              <w:spacing w:before="120" w:line="276" w:lineRule="auto"/>
              <w:rPr>
                <w:szCs w:val="24"/>
              </w:rPr>
            </w:pPr>
            <w:r>
              <w:rPr>
                <w:szCs w:val="24"/>
              </w:rPr>
              <w:t xml:space="preserve">Tạo 1 bản ghi mới, </w:t>
            </w:r>
            <w:r>
              <w:rPr>
                <w:iCs/>
                <w:spacing w:val="-1"/>
              </w:rPr>
              <w:t>copy toàn bộ thông tin trừ các trường readonly + hệ thống tự sinh</w:t>
            </w:r>
          </w:p>
        </w:tc>
      </w:tr>
      <w:tr w:rsidR="008426AF" w:rsidRPr="00FF37CC" w14:paraId="2918D18D" w14:textId="77777777" w:rsidTr="008426AF">
        <w:tc>
          <w:tcPr>
            <w:tcW w:w="2424" w:type="dxa"/>
          </w:tcPr>
          <w:p w14:paraId="4F57F08E" w14:textId="77777777" w:rsidR="008426AF" w:rsidRPr="00FF37CC" w:rsidRDefault="008426AF" w:rsidP="008426AF">
            <w:pPr>
              <w:pStyle w:val="Sothutu-1so"/>
              <w:spacing w:before="120" w:line="276" w:lineRule="auto"/>
              <w:jc w:val="left"/>
              <w:rPr>
                <w:szCs w:val="24"/>
              </w:rPr>
            </w:pPr>
            <w:r>
              <w:rPr>
                <w:szCs w:val="24"/>
              </w:rPr>
              <w:t>Chỉnh sửa</w:t>
            </w:r>
          </w:p>
        </w:tc>
        <w:tc>
          <w:tcPr>
            <w:tcW w:w="1176" w:type="dxa"/>
          </w:tcPr>
          <w:p w14:paraId="7BB450AC" w14:textId="77777777" w:rsidR="008426AF" w:rsidRPr="00FF37CC" w:rsidRDefault="008426AF" w:rsidP="008426AF">
            <w:pPr>
              <w:pStyle w:val="Sothutu-1so"/>
              <w:spacing w:before="120" w:line="276" w:lineRule="auto"/>
              <w:jc w:val="left"/>
              <w:rPr>
                <w:szCs w:val="24"/>
              </w:rPr>
            </w:pPr>
            <w:r>
              <w:rPr>
                <w:szCs w:val="24"/>
              </w:rPr>
              <w:t>Có</w:t>
            </w:r>
          </w:p>
        </w:tc>
        <w:tc>
          <w:tcPr>
            <w:tcW w:w="10710" w:type="dxa"/>
          </w:tcPr>
          <w:p w14:paraId="4F87D590" w14:textId="77777777" w:rsidR="008426AF" w:rsidRDefault="008426AF" w:rsidP="008426AF">
            <w:pPr>
              <w:pStyle w:val="Sothutu-1so"/>
              <w:spacing w:before="120" w:line="276" w:lineRule="auto"/>
              <w:rPr>
                <w:szCs w:val="24"/>
              </w:rPr>
            </w:pPr>
            <w:r>
              <w:rPr>
                <w:szCs w:val="24"/>
              </w:rPr>
              <w:t>Chuyển sang màn hình chi tiết Đề nghị thanh toán để xem và chỉnh sửa thông tin</w:t>
            </w:r>
          </w:p>
        </w:tc>
      </w:tr>
      <w:tr w:rsidR="008426AF" w:rsidRPr="00FF37CC" w14:paraId="61BEBD1E" w14:textId="77777777" w:rsidTr="008426AF">
        <w:tc>
          <w:tcPr>
            <w:tcW w:w="2424" w:type="dxa"/>
          </w:tcPr>
          <w:p w14:paraId="382BD8B4" w14:textId="77777777" w:rsidR="008426AF" w:rsidRPr="00FF37CC" w:rsidRDefault="008426AF" w:rsidP="008426AF">
            <w:pPr>
              <w:pStyle w:val="Sothutu-1so"/>
              <w:spacing w:before="120" w:line="276" w:lineRule="auto"/>
              <w:jc w:val="left"/>
              <w:rPr>
                <w:szCs w:val="24"/>
              </w:rPr>
            </w:pPr>
            <w:r>
              <w:rPr>
                <w:szCs w:val="24"/>
              </w:rPr>
              <w:t>Xóa</w:t>
            </w:r>
          </w:p>
        </w:tc>
        <w:tc>
          <w:tcPr>
            <w:tcW w:w="1176" w:type="dxa"/>
          </w:tcPr>
          <w:p w14:paraId="05253A00" w14:textId="77777777" w:rsidR="008426AF" w:rsidRPr="00FF37CC" w:rsidRDefault="008426AF" w:rsidP="008426AF">
            <w:pPr>
              <w:pStyle w:val="Sothutu-1so"/>
              <w:spacing w:before="120" w:line="276" w:lineRule="auto"/>
              <w:jc w:val="left"/>
              <w:rPr>
                <w:szCs w:val="24"/>
              </w:rPr>
            </w:pPr>
            <w:r>
              <w:rPr>
                <w:szCs w:val="24"/>
              </w:rPr>
              <w:t>Có</w:t>
            </w:r>
          </w:p>
        </w:tc>
        <w:tc>
          <w:tcPr>
            <w:tcW w:w="10710" w:type="dxa"/>
          </w:tcPr>
          <w:p w14:paraId="002EC5DB" w14:textId="77777777" w:rsidR="008426AF" w:rsidRDefault="008426AF" w:rsidP="008426AF">
            <w:pPr>
              <w:pStyle w:val="Sothutu-1so"/>
              <w:spacing w:before="120" w:line="276" w:lineRule="auto"/>
              <w:rPr>
                <w:szCs w:val="24"/>
              </w:rPr>
            </w:pPr>
            <w:r>
              <w:rPr>
                <w:szCs w:val="24"/>
              </w:rPr>
              <w:t>Chỉ được xóa nếu Trạng thái tài liệu = “Nháp”</w:t>
            </w:r>
          </w:p>
          <w:p w14:paraId="1D690A59" w14:textId="77777777" w:rsidR="008426AF" w:rsidRDefault="008426AF" w:rsidP="008426AF">
            <w:pPr>
              <w:pStyle w:val="Sothutu-1so"/>
              <w:spacing w:before="120" w:line="276" w:lineRule="auto"/>
              <w:rPr>
                <w:szCs w:val="24"/>
              </w:rPr>
            </w:pPr>
            <w:r>
              <w:rPr>
                <w:szCs w:val="24"/>
              </w:rPr>
              <w:t>Xóa chứng từ và dòng chi tiết liên quan</w:t>
            </w:r>
          </w:p>
        </w:tc>
      </w:tr>
      <w:tr w:rsidR="008426AF" w:rsidRPr="00FF37CC" w14:paraId="61DD58DC" w14:textId="77777777" w:rsidTr="008426AF">
        <w:tc>
          <w:tcPr>
            <w:tcW w:w="2424" w:type="dxa"/>
          </w:tcPr>
          <w:p w14:paraId="6D6A0661" w14:textId="77777777" w:rsidR="008426AF" w:rsidRPr="00FF37CC" w:rsidRDefault="008426AF" w:rsidP="008426AF">
            <w:pPr>
              <w:pStyle w:val="Sothutu-1so"/>
              <w:spacing w:before="120" w:line="276" w:lineRule="auto"/>
              <w:jc w:val="left"/>
              <w:rPr>
                <w:szCs w:val="24"/>
              </w:rPr>
            </w:pPr>
            <w:r w:rsidRPr="00FF37CC">
              <w:rPr>
                <w:szCs w:val="24"/>
              </w:rPr>
              <w:t>Thêm mới</w:t>
            </w:r>
          </w:p>
        </w:tc>
        <w:tc>
          <w:tcPr>
            <w:tcW w:w="1176" w:type="dxa"/>
          </w:tcPr>
          <w:p w14:paraId="1783B951" w14:textId="77777777" w:rsidR="008426AF" w:rsidRPr="00FF37CC" w:rsidRDefault="008426AF" w:rsidP="008426AF">
            <w:pPr>
              <w:pStyle w:val="Sothutu-1so"/>
              <w:spacing w:before="120" w:line="276" w:lineRule="auto"/>
              <w:jc w:val="left"/>
              <w:rPr>
                <w:szCs w:val="24"/>
              </w:rPr>
            </w:pPr>
            <w:r w:rsidRPr="00FF37CC">
              <w:rPr>
                <w:szCs w:val="24"/>
              </w:rPr>
              <w:t>Có</w:t>
            </w:r>
          </w:p>
        </w:tc>
        <w:tc>
          <w:tcPr>
            <w:tcW w:w="10710" w:type="dxa"/>
          </w:tcPr>
          <w:p w14:paraId="3369187E" w14:textId="77777777" w:rsidR="008426AF" w:rsidRDefault="008426AF" w:rsidP="008426AF">
            <w:pPr>
              <w:pStyle w:val="Sothutu-1so"/>
              <w:spacing w:before="120" w:line="276" w:lineRule="auto"/>
              <w:rPr>
                <w:szCs w:val="24"/>
              </w:rPr>
            </w:pPr>
            <w:r w:rsidRPr="00FF37CC">
              <w:rPr>
                <w:szCs w:val="24"/>
              </w:rPr>
              <w:t xml:space="preserve">Hiển thị màn hình </w:t>
            </w:r>
            <w:r>
              <w:rPr>
                <w:szCs w:val="24"/>
              </w:rPr>
              <w:t>thêm mới tờ trình theo mô tả bên dưới</w:t>
            </w:r>
          </w:p>
        </w:tc>
      </w:tr>
    </w:tbl>
    <w:p w14:paraId="03A6EDE1" w14:textId="77777777" w:rsidR="008426AF" w:rsidRPr="00721A69" w:rsidRDefault="008426AF" w:rsidP="008426AF"/>
    <w:p w14:paraId="5446A156" w14:textId="77777777" w:rsidR="00723D53" w:rsidRPr="00FF37CC" w:rsidRDefault="00723D53" w:rsidP="00A97673">
      <w:pPr>
        <w:pStyle w:val="Heading5"/>
      </w:pPr>
      <w:r w:rsidRPr="00FF37CC">
        <w:lastRenderedPageBreak/>
        <w:t>Tab Thông tin chung</w:t>
      </w:r>
    </w:p>
    <w:p w14:paraId="34A84B9E" w14:textId="77777777" w:rsidR="00723D53" w:rsidRPr="00FF37CC" w:rsidRDefault="00723D53" w:rsidP="00CF718E">
      <w:pPr>
        <w:pStyle w:val="Heading6"/>
      </w:pPr>
      <w:r w:rsidRPr="00FF37CC">
        <w:t>Prototype màn hình nhập liệu</w:t>
      </w:r>
    </w:p>
    <w:p w14:paraId="3769AB0A" w14:textId="1AF99155" w:rsidR="00723D53" w:rsidRPr="00FF37CC" w:rsidRDefault="00723D53" w:rsidP="00CF718E">
      <w:pPr>
        <w:ind w:left="0"/>
        <w:rPr>
          <w:noProof/>
          <w:snapToGrid/>
        </w:rPr>
      </w:pPr>
    </w:p>
    <w:p w14:paraId="6BD372C6" w14:textId="074C41AA" w:rsidR="00723D53" w:rsidRDefault="00BC4FA6" w:rsidP="00CF718E">
      <w:pPr>
        <w:ind w:left="0"/>
      </w:pPr>
      <w:r>
        <w:rPr>
          <w:noProof/>
          <w:snapToGrid/>
        </w:rPr>
        <w:lastRenderedPageBreak/>
        <w:drawing>
          <wp:inline distT="0" distB="0" distL="0" distR="0" wp14:anchorId="137FC2AB" wp14:editId="275BDE88">
            <wp:extent cx="2390140" cy="5916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90140" cy="5916295"/>
                    </a:xfrm>
                    <a:prstGeom prst="rect">
                      <a:avLst/>
                    </a:prstGeom>
                  </pic:spPr>
                </pic:pic>
              </a:graphicData>
            </a:graphic>
          </wp:inline>
        </w:drawing>
      </w:r>
    </w:p>
    <w:p w14:paraId="29E71576" w14:textId="77777777" w:rsidR="00723D53" w:rsidRPr="00FF37CC" w:rsidRDefault="00723D53" w:rsidP="00CF718E">
      <w:pPr>
        <w:pStyle w:val="Heading6"/>
      </w:pPr>
      <w:r w:rsidRPr="00FF37CC">
        <w:lastRenderedPageBreak/>
        <w:t>Danh sách trường dữ liệu</w:t>
      </w:r>
    </w:p>
    <w:p w14:paraId="212F0957" w14:textId="100762B2" w:rsidR="00723D53" w:rsidRDefault="00723D53" w:rsidP="004E37AB">
      <w:pPr>
        <w:numPr>
          <w:ilvl w:val="0"/>
          <w:numId w:val="11"/>
        </w:numPr>
      </w:pPr>
      <w:r w:rsidRPr="00FF37CC">
        <w:t xml:space="preserve">Bảng </w:t>
      </w:r>
      <w:r w:rsidR="005575DF">
        <w:t>C_Advance_Request</w:t>
      </w:r>
    </w:p>
    <w:p w14:paraId="0662017D" w14:textId="6321BD25" w:rsidR="00766787" w:rsidRPr="00FF37CC" w:rsidRDefault="00766787" w:rsidP="004E37AB">
      <w:pPr>
        <w:numPr>
          <w:ilvl w:val="0"/>
          <w:numId w:val="11"/>
        </w:numPr>
      </w:pPr>
      <w:r>
        <w:t>S: Hiển thị trên giao diện</w:t>
      </w:r>
    </w:p>
    <w:p w14:paraId="24860E4C" w14:textId="66B3B796" w:rsidR="00723D53" w:rsidRDefault="00723D53"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0042CF" w:rsidRPr="00FF37CC" w14:paraId="1343476B" w14:textId="77777777" w:rsidTr="009A4951">
        <w:trPr>
          <w:cantSplit/>
          <w:trHeight w:val="422"/>
          <w:tblHeader/>
        </w:trPr>
        <w:tc>
          <w:tcPr>
            <w:tcW w:w="1800" w:type="dxa"/>
            <w:shd w:val="clear" w:color="auto" w:fill="D9D9D9"/>
            <w:vAlign w:val="center"/>
          </w:tcPr>
          <w:p w14:paraId="5948743D" w14:textId="77777777" w:rsidR="000042CF" w:rsidRPr="00FF37CC" w:rsidRDefault="000042CF" w:rsidP="00CF718E">
            <w:pPr>
              <w:spacing w:after="120"/>
              <w:ind w:left="0"/>
              <w:jc w:val="center"/>
              <w:rPr>
                <w:b/>
              </w:rPr>
            </w:pPr>
            <w:r w:rsidRPr="00FF37CC">
              <w:rPr>
                <w:b/>
              </w:rPr>
              <w:t>Tên trường</w:t>
            </w:r>
          </w:p>
        </w:tc>
        <w:tc>
          <w:tcPr>
            <w:tcW w:w="1980" w:type="dxa"/>
            <w:shd w:val="clear" w:color="auto" w:fill="D9D9D9"/>
            <w:vAlign w:val="center"/>
          </w:tcPr>
          <w:p w14:paraId="4BA03B53" w14:textId="77777777" w:rsidR="000042CF" w:rsidRPr="00FF37CC" w:rsidRDefault="000042CF" w:rsidP="00CF718E">
            <w:pPr>
              <w:spacing w:after="120"/>
              <w:ind w:left="0"/>
              <w:jc w:val="center"/>
              <w:rPr>
                <w:b/>
              </w:rPr>
            </w:pPr>
            <w:r w:rsidRPr="00FF37CC">
              <w:rPr>
                <w:b/>
              </w:rPr>
              <w:t>Tên dữ liệu</w:t>
            </w:r>
          </w:p>
        </w:tc>
        <w:tc>
          <w:tcPr>
            <w:tcW w:w="1417" w:type="dxa"/>
            <w:shd w:val="clear" w:color="auto" w:fill="D9D9D9"/>
            <w:vAlign w:val="center"/>
          </w:tcPr>
          <w:p w14:paraId="5D10BFF5" w14:textId="77777777" w:rsidR="000042CF" w:rsidRPr="00FF37CC" w:rsidRDefault="000042CF" w:rsidP="00CF718E">
            <w:pPr>
              <w:spacing w:after="120"/>
              <w:ind w:left="0"/>
              <w:jc w:val="center"/>
              <w:rPr>
                <w:b/>
              </w:rPr>
            </w:pPr>
            <w:r w:rsidRPr="00FF37CC">
              <w:rPr>
                <w:b/>
              </w:rPr>
              <w:t>Loại DL</w:t>
            </w:r>
          </w:p>
        </w:tc>
        <w:tc>
          <w:tcPr>
            <w:tcW w:w="630" w:type="dxa"/>
            <w:shd w:val="clear" w:color="auto" w:fill="D9D9D9"/>
            <w:vAlign w:val="center"/>
          </w:tcPr>
          <w:p w14:paraId="66A10DEA" w14:textId="77777777" w:rsidR="000042CF" w:rsidRPr="00FF37CC" w:rsidRDefault="000042CF" w:rsidP="00CF718E">
            <w:pPr>
              <w:spacing w:after="120"/>
              <w:ind w:left="0"/>
              <w:jc w:val="center"/>
              <w:rPr>
                <w:b/>
              </w:rPr>
            </w:pPr>
            <w:r w:rsidRPr="00FF37CC">
              <w:rPr>
                <w:b/>
              </w:rPr>
              <w:t>L</w:t>
            </w:r>
          </w:p>
        </w:tc>
        <w:tc>
          <w:tcPr>
            <w:tcW w:w="540" w:type="dxa"/>
            <w:shd w:val="clear" w:color="auto" w:fill="D9D9D9"/>
            <w:vAlign w:val="center"/>
          </w:tcPr>
          <w:p w14:paraId="4B9FCA23" w14:textId="77777777" w:rsidR="000042CF" w:rsidRPr="00FF37CC" w:rsidRDefault="000042CF" w:rsidP="00CF718E">
            <w:pPr>
              <w:spacing w:after="120"/>
              <w:ind w:left="0"/>
              <w:jc w:val="center"/>
              <w:rPr>
                <w:b/>
              </w:rPr>
            </w:pPr>
            <w:r w:rsidRPr="00FF37CC">
              <w:rPr>
                <w:b/>
              </w:rPr>
              <w:t>R</w:t>
            </w:r>
          </w:p>
        </w:tc>
        <w:tc>
          <w:tcPr>
            <w:tcW w:w="450" w:type="dxa"/>
            <w:shd w:val="clear" w:color="auto" w:fill="D9D9D9"/>
            <w:vAlign w:val="center"/>
          </w:tcPr>
          <w:p w14:paraId="4C1A6B6B" w14:textId="77777777" w:rsidR="000042CF" w:rsidRPr="00FF37CC" w:rsidRDefault="000042CF" w:rsidP="00CF718E">
            <w:pPr>
              <w:spacing w:after="120"/>
              <w:ind w:left="0"/>
              <w:jc w:val="center"/>
              <w:rPr>
                <w:b/>
              </w:rPr>
            </w:pPr>
            <w:r w:rsidRPr="00FF37CC">
              <w:rPr>
                <w:b/>
              </w:rPr>
              <w:t>M</w:t>
            </w:r>
          </w:p>
        </w:tc>
        <w:tc>
          <w:tcPr>
            <w:tcW w:w="540" w:type="dxa"/>
            <w:shd w:val="clear" w:color="auto" w:fill="D9D9D9"/>
          </w:tcPr>
          <w:p w14:paraId="2C97C562" w14:textId="77777777" w:rsidR="000042CF" w:rsidRPr="00926A39" w:rsidRDefault="000042CF" w:rsidP="00CF718E">
            <w:pPr>
              <w:spacing w:after="120"/>
              <w:ind w:left="0"/>
              <w:jc w:val="center"/>
              <w:rPr>
                <w:b/>
                <w:sz w:val="22"/>
              </w:rPr>
            </w:pPr>
            <w:r>
              <w:rPr>
                <w:b/>
              </w:rPr>
              <w:t>S</w:t>
            </w:r>
          </w:p>
        </w:tc>
        <w:tc>
          <w:tcPr>
            <w:tcW w:w="7380" w:type="dxa"/>
            <w:shd w:val="clear" w:color="auto" w:fill="D9D9D9"/>
            <w:vAlign w:val="center"/>
          </w:tcPr>
          <w:p w14:paraId="557C0E73" w14:textId="77777777" w:rsidR="000042CF" w:rsidRPr="00FF37CC" w:rsidRDefault="000042CF" w:rsidP="00CF718E">
            <w:pPr>
              <w:spacing w:after="120"/>
              <w:ind w:left="0"/>
              <w:jc w:val="center"/>
              <w:rPr>
                <w:b/>
              </w:rPr>
            </w:pPr>
            <w:r w:rsidRPr="00FF37CC">
              <w:rPr>
                <w:b/>
              </w:rPr>
              <w:t>Mô tả</w:t>
            </w:r>
          </w:p>
        </w:tc>
      </w:tr>
      <w:tr w:rsidR="000042CF" w:rsidRPr="00FF37CC" w14:paraId="27E5E613" w14:textId="77777777" w:rsidTr="009A4951">
        <w:trPr>
          <w:cantSplit/>
          <w:trHeight w:val="827"/>
        </w:trPr>
        <w:tc>
          <w:tcPr>
            <w:tcW w:w="1800" w:type="dxa"/>
          </w:tcPr>
          <w:p w14:paraId="17178E18" w14:textId="77777777" w:rsidR="000042CF" w:rsidRPr="00FF37CC" w:rsidRDefault="000042CF" w:rsidP="00CF718E">
            <w:pPr>
              <w:ind w:left="0"/>
            </w:pPr>
            <w:r>
              <w:t>ID</w:t>
            </w:r>
          </w:p>
        </w:tc>
        <w:tc>
          <w:tcPr>
            <w:tcW w:w="1980" w:type="dxa"/>
          </w:tcPr>
          <w:p w14:paraId="7DB2E75C" w14:textId="0946DC88" w:rsidR="000042CF" w:rsidRPr="00FF37CC" w:rsidRDefault="000042CF" w:rsidP="00CF718E">
            <w:pPr>
              <w:ind w:left="0"/>
            </w:pPr>
            <w:r>
              <w:rPr>
                <w:szCs w:val="24"/>
              </w:rPr>
              <w:t>C_ADVANCE_REQUEST</w:t>
            </w:r>
            <w:r w:rsidRPr="00AB2F64">
              <w:rPr>
                <w:szCs w:val="24"/>
              </w:rPr>
              <w:t xml:space="preserve"> </w:t>
            </w:r>
            <w:r>
              <w:rPr>
                <w:szCs w:val="24"/>
              </w:rPr>
              <w:t>_</w:t>
            </w:r>
            <w:r w:rsidRPr="00AB2F64">
              <w:rPr>
                <w:szCs w:val="24"/>
              </w:rPr>
              <w:t>ID</w:t>
            </w:r>
          </w:p>
        </w:tc>
        <w:tc>
          <w:tcPr>
            <w:tcW w:w="1417" w:type="dxa"/>
          </w:tcPr>
          <w:p w14:paraId="5362C0E9" w14:textId="77777777" w:rsidR="000042CF" w:rsidRPr="00FF37CC" w:rsidRDefault="000042CF" w:rsidP="00CF718E">
            <w:pPr>
              <w:ind w:left="0"/>
            </w:pPr>
            <w:r>
              <w:t>Number</w:t>
            </w:r>
          </w:p>
          <w:p w14:paraId="0E8F9AAA" w14:textId="77777777" w:rsidR="000042CF" w:rsidRPr="00FF37CC" w:rsidRDefault="000042CF" w:rsidP="00CF718E">
            <w:pPr>
              <w:ind w:left="0"/>
            </w:pPr>
          </w:p>
        </w:tc>
        <w:tc>
          <w:tcPr>
            <w:tcW w:w="630" w:type="dxa"/>
          </w:tcPr>
          <w:p w14:paraId="362D3470" w14:textId="77777777" w:rsidR="000042CF" w:rsidRPr="00FF37CC" w:rsidRDefault="000042CF" w:rsidP="00CF718E">
            <w:pPr>
              <w:pStyle w:val="Sothutu-1so"/>
              <w:spacing w:before="120" w:after="120" w:line="276" w:lineRule="auto"/>
              <w:jc w:val="left"/>
              <w:rPr>
                <w:szCs w:val="24"/>
              </w:rPr>
            </w:pPr>
            <w:r w:rsidRPr="00FF37CC">
              <w:rPr>
                <w:szCs w:val="24"/>
              </w:rPr>
              <w:t>50</w:t>
            </w:r>
          </w:p>
        </w:tc>
        <w:tc>
          <w:tcPr>
            <w:tcW w:w="540" w:type="dxa"/>
          </w:tcPr>
          <w:p w14:paraId="7F418DDE" w14:textId="77777777" w:rsidR="000042CF" w:rsidRPr="00FF37CC" w:rsidRDefault="000042CF" w:rsidP="00CF718E">
            <w:pPr>
              <w:pStyle w:val="Sothutu-1so"/>
              <w:spacing w:before="120" w:after="120" w:line="276" w:lineRule="auto"/>
              <w:jc w:val="left"/>
              <w:rPr>
                <w:szCs w:val="24"/>
              </w:rPr>
            </w:pPr>
            <w:r>
              <w:rPr>
                <w:szCs w:val="24"/>
              </w:rPr>
              <w:t>Y</w:t>
            </w:r>
          </w:p>
        </w:tc>
        <w:tc>
          <w:tcPr>
            <w:tcW w:w="450" w:type="dxa"/>
          </w:tcPr>
          <w:p w14:paraId="10EC6E0B" w14:textId="77777777" w:rsidR="000042CF" w:rsidRPr="00FF37CC" w:rsidRDefault="000042CF" w:rsidP="00CF718E">
            <w:pPr>
              <w:pStyle w:val="Sothutu-1so"/>
              <w:spacing w:before="120" w:after="120" w:line="276" w:lineRule="auto"/>
              <w:jc w:val="left"/>
              <w:rPr>
                <w:szCs w:val="24"/>
              </w:rPr>
            </w:pPr>
            <w:r>
              <w:rPr>
                <w:szCs w:val="24"/>
              </w:rPr>
              <w:t>N</w:t>
            </w:r>
          </w:p>
        </w:tc>
        <w:tc>
          <w:tcPr>
            <w:tcW w:w="540" w:type="dxa"/>
          </w:tcPr>
          <w:p w14:paraId="59466127" w14:textId="77777777" w:rsidR="000042CF" w:rsidRDefault="000042CF" w:rsidP="00CF718E">
            <w:pPr>
              <w:pStyle w:val="Sothutu-1so"/>
              <w:spacing w:before="120" w:after="120" w:line="276" w:lineRule="auto"/>
              <w:ind w:left="360" w:hanging="360"/>
              <w:jc w:val="center"/>
              <w:rPr>
                <w:szCs w:val="24"/>
              </w:rPr>
            </w:pPr>
            <w:r>
              <w:rPr>
                <w:szCs w:val="24"/>
              </w:rPr>
              <w:t>N</w:t>
            </w:r>
          </w:p>
        </w:tc>
        <w:tc>
          <w:tcPr>
            <w:tcW w:w="7380" w:type="dxa"/>
          </w:tcPr>
          <w:p w14:paraId="7C0A081B" w14:textId="77777777" w:rsidR="000042CF" w:rsidRPr="00FF37CC" w:rsidRDefault="000042CF" w:rsidP="00CF718E">
            <w:pPr>
              <w:pStyle w:val="Sothutu-1so"/>
              <w:spacing w:before="120" w:after="120" w:line="276" w:lineRule="auto"/>
              <w:ind w:left="360" w:hanging="360"/>
              <w:jc w:val="left"/>
              <w:rPr>
                <w:szCs w:val="24"/>
              </w:rPr>
            </w:pPr>
            <w:r>
              <w:rPr>
                <w:szCs w:val="24"/>
              </w:rPr>
              <w:t>Key, tự sinh, không hiển thị</w:t>
            </w:r>
          </w:p>
        </w:tc>
      </w:tr>
      <w:tr w:rsidR="000042CF" w:rsidRPr="001E5A81" w14:paraId="6C9E4A6F" w14:textId="77777777" w:rsidTr="009A4951">
        <w:trPr>
          <w:cantSplit/>
          <w:trHeight w:val="827"/>
        </w:trPr>
        <w:tc>
          <w:tcPr>
            <w:tcW w:w="14737" w:type="dxa"/>
            <w:gridSpan w:val="8"/>
          </w:tcPr>
          <w:p w14:paraId="39B840E4" w14:textId="77777777" w:rsidR="000042CF" w:rsidRPr="001E5A81" w:rsidRDefault="000042CF" w:rsidP="00CF718E">
            <w:pPr>
              <w:pStyle w:val="Sothutu-1so"/>
              <w:spacing w:before="120" w:after="120" w:line="276" w:lineRule="auto"/>
              <w:ind w:left="360" w:hanging="360"/>
              <w:jc w:val="left"/>
              <w:rPr>
                <w:b/>
                <w:szCs w:val="24"/>
              </w:rPr>
            </w:pPr>
            <w:r w:rsidRPr="001E5A81">
              <w:rPr>
                <w:b/>
                <w:szCs w:val="24"/>
              </w:rPr>
              <w:t>Group: Thông tin chung</w:t>
            </w:r>
          </w:p>
        </w:tc>
      </w:tr>
      <w:tr w:rsidR="000042CF" w:rsidRPr="00FF37CC" w14:paraId="0A12713F" w14:textId="77777777" w:rsidTr="009A4951">
        <w:trPr>
          <w:cantSplit/>
          <w:trHeight w:val="827"/>
        </w:trPr>
        <w:tc>
          <w:tcPr>
            <w:tcW w:w="1800" w:type="dxa"/>
          </w:tcPr>
          <w:p w14:paraId="0F9A7BD7" w14:textId="77777777" w:rsidR="000042CF" w:rsidRPr="00FF37CC" w:rsidRDefault="000042CF" w:rsidP="00CF718E">
            <w:pPr>
              <w:ind w:left="0"/>
            </w:pPr>
            <w:r w:rsidRPr="00AB2F64">
              <w:rPr>
                <w:szCs w:val="24"/>
              </w:rPr>
              <w:t>Đơn vị</w:t>
            </w:r>
            <w:r>
              <w:rPr>
                <w:szCs w:val="24"/>
              </w:rPr>
              <w:t xml:space="preserve"> </w:t>
            </w:r>
          </w:p>
        </w:tc>
        <w:tc>
          <w:tcPr>
            <w:tcW w:w="1980" w:type="dxa"/>
          </w:tcPr>
          <w:p w14:paraId="348D8FCB" w14:textId="77777777" w:rsidR="000042CF" w:rsidRPr="00FF37CC" w:rsidRDefault="000042CF" w:rsidP="00CF718E">
            <w:pPr>
              <w:ind w:left="0"/>
            </w:pPr>
            <w:r w:rsidRPr="00FF37CC">
              <w:t>AD_Org_ID</w:t>
            </w:r>
          </w:p>
        </w:tc>
        <w:tc>
          <w:tcPr>
            <w:tcW w:w="1417" w:type="dxa"/>
          </w:tcPr>
          <w:p w14:paraId="35D22A6D" w14:textId="77777777" w:rsidR="000042CF" w:rsidRDefault="000042CF" w:rsidP="00CF718E">
            <w:pPr>
              <w:ind w:left="0"/>
            </w:pPr>
            <w:r w:rsidRPr="00FF37CC">
              <w:t>String</w:t>
            </w:r>
          </w:p>
          <w:p w14:paraId="5AB25C9B" w14:textId="77777777" w:rsidR="000042CF" w:rsidRPr="00FF37CC" w:rsidRDefault="000042CF" w:rsidP="00CF718E">
            <w:pPr>
              <w:ind w:left="0"/>
            </w:pPr>
            <w:r>
              <w:t>SL</w:t>
            </w:r>
          </w:p>
        </w:tc>
        <w:tc>
          <w:tcPr>
            <w:tcW w:w="630" w:type="dxa"/>
          </w:tcPr>
          <w:p w14:paraId="07978B51" w14:textId="77777777" w:rsidR="000042CF" w:rsidRPr="00FF37CC" w:rsidRDefault="000042CF" w:rsidP="00CF718E">
            <w:pPr>
              <w:pStyle w:val="Sothutu-1so"/>
              <w:spacing w:before="120" w:after="120" w:line="276" w:lineRule="auto"/>
              <w:jc w:val="left"/>
              <w:rPr>
                <w:szCs w:val="24"/>
              </w:rPr>
            </w:pPr>
            <w:r w:rsidRPr="00FF37CC">
              <w:rPr>
                <w:szCs w:val="24"/>
              </w:rPr>
              <w:t>50</w:t>
            </w:r>
          </w:p>
        </w:tc>
        <w:tc>
          <w:tcPr>
            <w:tcW w:w="540" w:type="dxa"/>
          </w:tcPr>
          <w:p w14:paraId="5BC85035" w14:textId="77777777" w:rsidR="000042CF" w:rsidRPr="00FF37CC" w:rsidRDefault="000042CF" w:rsidP="00CF718E">
            <w:pPr>
              <w:pStyle w:val="Sothutu-1so"/>
              <w:spacing w:before="120" w:after="120" w:line="276" w:lineRule="auto"/>
              <w:jc w:val="left"/>
              <w:rPr>
                <w:szCs w:val="24"/>
              </w:rPr>
            </w:pPr>
            <w:r>
              <w:rPr>
                <w:szCs w:val="24"/>
              </w:rPr>
              <w:t>N</w:t>
            </w:r>
          </w:p>
        </w:tc>
        <w:tc>
          <w:tcPr>
            <w:tcW w:w="450" w:type="dxa"/>
          </w:tcPr>
          <w:p w14:paraId="2EB9DA6C" w14:textId="77777777" w:rsidR="000042CF" w:rsidRPr="00FF37CC" w:rsidRDefault="000042CF" w:rsidP="00CF718E">
            <w:pPr>
              <w:pStyle w:val="Sothutu-1so"/>
              <w:spacing w:before="120" w:after="120" w:line="276" w:lineRule="auto"/>
              <w:jc w:val="left"/>
              <w:rPr>
                <w:szCs w:val="24"/>
              </w:rPr>
            </w:pPr>
            <w:r w:rsidRPr="00FF37CC">
              <w:rPr>
                <w:szCs w:val="24"/>
              </w:rPr>
              <w:t>Y</w:t>
            </w:r>
          </w:p>
        </w:tc>
        <w:tc>
          <w:tcPr>
            <w:tcW w:w="540" w:type="dxa"/>
          </w:tcPr>
          <w:p w14:paraId="2AFD1A8E" w14:textId="77777777" w:rsidR="000042CF" w:rsidRPr="00FF37CC" w:rsidRDefault="000042CF" w:rsidP="00CF718E">
            <w:pPr>
              <w:pStyle w:val="Sothutu-1so"/>
              <w:spacing w:before="120" w:after="120" w:line="276" w:lineRule="auto"/>
              <w:jc w:val="center"/>
              <w:rPr>
                <w:szCs w:val="24"/>
              </w:rPr>
            </w:pPr>
            <w:r>
              <w:rPr>
                <w:szCs w:val="24"/>
              </w:rPr>
              <w:t>N</w:t>
            </w:r>
          </w:p>
        </w:tc>
        <w:tc>
          <w:tcPr>
            <w:tcW w:w="7380" w:type="dxa"/>
          </w:tcPr>
          <w:p w14:paraId="4AF091B4" w14:textId="77777777" w:rsidR="000042CF" w:rsidRPr="00FF37CC" w:rsidRDefault="000042CF" w:rsidP="00CF718E">
            <w:pPr>
              <w:pStyle w:val="Sothutu-1so"/>
              <w:spacing w:before="120" w:after="120" w:line="276" w:lineRule="auto"/>
              <w:jc w:val="left"/>
              <w:rPr>
                <w:szCs w:val="24"/>
              </w:rPr>
            </w:pPr>
            <w:r>
              <w:rPr>
                <w:szCs w:val="24"/>
              </w:rPr>
              <w:t>Mặc định là đơn vị chọn khi đăng nhập</w:t>
            </w:r>
          </w:p>
        </w:tc>
      </w:tr>
      <w:tr w:rsidR="000042CF" w:rsidRPr="00FF37CC" w14:paraId="2F00B3F9" w14:textId="77777777" w:rsidTr="009A4951">
        <w:trPr>
          <w:cantSplit/>
          <w:trHeight w:val="827"/>
        </w:trPr>
        <w:tc>
          <w:tcPr>
            <w:tcW w:w="1800" w:type="dxa"/>
          </w:tcPr>
          <w:p w14:paraId="008F42FA" w14:textId="77777777" w:rsidR="000042CF" w:rsidRPr="00FF37CC" w:rsidRDefault="000042CF" w:rsidP="00CF718E">
            <w:pPr>
              <w:ind w:left="0"/>
            </w:pPr>
            <w:r>
              <w:t>Phòng/ban</w:t>
            </w:r>
          </w:p>
        </w:tc>
        <w:tc>
          <w:tcPr>
            <w:tcW w:w="1980" w:type="dxa"/>
          </w:tcPr>
          <w:p w14:paraId="13091012" w14:textId="77777777" w:rsidR="000042CF" w:rsidRPr="00FF37CC" w:rsidRDefault="000042CF" w:rsidP="00CF718E">
            <w:pPr>
              <w:ind w:left="0"/>
            </w:pPr>
            <w:r w:rsidRPr="00D5370A">
              <w:t>C_Department_ID</w:t>
            </w:r>
          </w:p>
        </w:tc>
        <w:tc>
          <w:tcPr>
            <w:tcW w:w="1417" w:type="dxa"/>
          </w:tcPr>
          <w:p w14:paraId="5DBA2C33" w14:textId="77777777" w:rsidR="000042CF" w:rsidRDefault="000042CF" w:rsidP="00CF718E">
            <w:pPr>
              <w:ind w:left="0"/>
            </w:pPr>
            <w:r w:rsidRPr="00FF37CC">
              <w:t>String</w:t>
            </w:r>
          </w:p>
          <w:p w14:paraId="4A3E8591" w14:textId="77777777" w:rsidR="000042CF" w:rsidRPr="00606D95" w:rsidRDefault="000042CF" w:rsidP="00CF718E">
            <w:pPr>
              <w:ind w:left="0"/>
            </w:pPr>
            <w:r>
              <w:t>SL</w:t>
            </w:r>
          </w:p>
        </w:tc>
        <w:tc>
          <w:tcPr>
            <w:tcW w:w="630" w:type="dxa"/>
          </w:tcPr>
          <w:p w14:paraId="5B96F686" w14:textId="77777777" w:rsidR="000042CF" w:rsidRPr="00FF37CC" w:rsidRDefault="000042CF" w:rsidP="00CF718E">
            <w:pPr>
              <w:pStyle w:val="Sothutu-1so"/>
              <w:spacing w:before="120" w:after="120" w:line="276" w:lineRule="auto"/>
              <w:jc w:val="left"/>
              <w:rPr>
                <w:szCs w:val="24"/>
              </w:rPr>
            </w:pPr>
            <w:r>
              <w:rPr>
                <w:szCs w:val="24"/>
              </w:rPr>
              <w:t>5</w:t>
            </w:r>
            <w:r w:rsidRPr="00FF37CC">
              <w:rPr>
                <w:szCs w:val="24"/>
              </w:rPr>
              <w:t>0</w:t>
            </w:r>
          </w:p>
        </w:tc>
        <w:tc>
          <w:tcPr>
            <w:tcW w:w="540" w:type="dxa"/>
          </w:tcPr>
          <w:p w14:paraId="497C4D45" w14:textId="77777777" w:rsidR="000042CF" w:rsidRPr="00FF37CC" w:rsidRDefault="000042CF" w:rsidP="00CF718E">
            <w:pPr>
              <w:pStyle w:val="Sothutu-1so"/>
              <w:spacing w:before="120" w:after="120" w:line="276" w:lineRule="auto"/>
              <w:jc w:val="left"/>
              <w:rPr>
                <w:szCs w:val="24"/>
              </w:rPr>
            </w:pPr>
            <w:r>
              <w:rPr>
                <w:szCs w:val="24"/>
              </w:rPr>
              <w:t>N</w:t>
            </w:r>
          </w:p>
        </w:tc>
        <w:tc>
          <w:tcPr>
            <w:tcW w:w="450" w:type="dxa"/>
          </w:tcPr>
          <w:p w14:paraId="40AD1AB2" w14:textId="77777777" w:rsidR="000042CF" w:rsidRPr="00FF37CC" w:rsidRDefault="000042CF" w:rsidP="00CF718E">
            <w:pPr>
              <w:pStyle w:val="Sothutu-1so"/>
              <w:spacing w:before="120" w:after="120" w:line="276" w:lineRule="auto"/>
              <w:jc w:val="left"/>
              <w:rPr>
                <w:szCs w:val="24"/>
              </w:rPr>
            </w:pPr>
            <w:r w:rsidRPr="00FF37CC">
              <w:rPr>
                <w:szCs w:val="24"/>
              </w:rPr>
              <w:t>Y</w:t>
            </w:r>
          </w:p>
        </w:tc>
        <w:tc>
          <w:tcPr>
            <w:tcW w:w="540" w:type="dxa"/>
          </w:tcPr>
          <w:p w14:paraId="4BE5F535" w14:textId="77777777" w:rsidR="000042CF" w:rsidRPr="00FF37CC" w:rsidRDefault="000042CF" w:rsidP="00CF718E">
            <w:pPr>
              <w:pStyle w:val="Sothutu-1so"/>
              <w:spacing w:before="120" w:after="120" w:line="276" w:lineRule="auto"/>
              <w:jc w:val="center"/>
              <w:rPr>
                <w:szCs w:val="24"/>
              </w:rPr>
            </w:pPr>
            <w:r>
              <w:rPr>
                <w:szCs w:val="24"/>
              </w:rPr>
              <w:t>N</w:t>
            </w:r>
          </w:p>
        </w:tc>
        <w:tc>
          <w:tcPr>
            <w:tcW w:w="7380" w:type="dxa"/>
          </w:tcPr>
          <w:p w14:paraId="4FFCC43A" w14:textId="77777777" w:rsidR="000042CF" w:rsidRPr="00FF37CC" w:rsidRDefault="000042CF" w:rsidP="00CF718E">
            <w:pPr>
              <w:pStyle w:val="Sothutu-1so"/>
              <w:spacing w:before="120" w:after="120" w:line="360" w:lineRule="auto"/>
              <w:jc w:val="left"/>
              <w:rPr>
                <w:szCs w:val="24"/>
              </w:rPr>
            </w:pPr>
            <w:r>
              <w:rPr>
                <w:szCs w:val="24"/>
              </w:rPr>
              <w:t>Mặc định là Phòng/ban chọn khi đăng nhập</w:t>
            </w:r>
          </w:p>
        </w:tc>
      </w:tr>
      <w:tr w:rsidR="000042CF" w:rsidRPr="000039A0" w14:paraId="558E9459" w14:textId="77777777" w:rsidTr="009A4951">
        <w:trPr>
          <w:cantSplit/>
          <w:trHeight w:val="827"/>
        </w:trPr>
        <w:tc>
          <w:tcPr>
            <w:tcW w:w="1800" w:type="dxa"/>
          </w:tcPr>
          <w:p w14:paraId="31E2F35E" w14:textId="77777777" w:rsidR="000042CF" w:rsidRPr="00FF37CC" w:rsidRDefault="000042CF" w:rsidP="00CF718E">
            <w:pPr>
              <w:ind w:left="0"/>
            </w:pPr>
            <w:r>
              <w:t>Loại chứng từ</w:t>
            </w:r>
          </w:p>
        </w:tc>
        <w:tc>
          <w:tcPr>
            <w:tcW w:w="1980" w:type="dxa"/>
          </w:tcPr>
          <w:p w14:paraId="6A9F21EE" w14:textId="77777777" w:rsidR="000042CF" w:rsidRPr="00FF37CC" w:rsidRDefault="000042CF" w:rsidP="00CF718E">
            <w:pPr>
              <w:ind w:left="0"/>
            </w:pPr>
            <w:r>
              <w:rPr>
                <w:szCs w:val="24"/>
              </w:rPr>
              <w:t>C_Document_Type_ID</w:t>
            </w:r>
          </w:p>
        </w:tc>
        <w:tc>
          <w:tcPr>
            <w:tcW w:w="1417" w:type="dxa"/>
          </w:tcPr>
          <w:p w14:paraId="75E59DEB" w14:textId="77777777" w:rsidR="000042CF" w:rsidRDefault="000042CF" w:rsidP="00CF718E">
            <w:pPr>
              <w:ind w:left="0"/>
            </w:pPr>
            <w:r w:rsidRPr="00FF37CC">
              <w:t>String</w:t>
            </w:r>
          </w:p>
          <w:p w14:paraId="04E8473F" w14:textId="77777777" w:rsidR="000042CF" w:rsidRPr="002714DC" w:rsidRDefault="000042CF" w:rsidP="00CF718E">
            <w:pPr>
              <w:ind w:left="0"/>
            </w:pPr>
            <w:r>
              <w:t>CL</w:t>
            </w:r>
          </w:p>
        </w:tc>
        <w:tc>
          <w:tcPr>
            <w:tcW w:w="630" w:type="dxa"/>
          </w:tcPr>
          <w:p w14:paraId="5E01ED90" w14:textId="77777777" w:rsidR="000042CF" w:rsidRPr="00FF37CC" w:rsidRDefault="000042CF" w:rsidP="00CF718E">
            <w:pPr>
              <w:pStyle w:val="Sothutu-1so"/>
              <w:spacing w:before="120" w:after="120" w:line="276" w:lineRule="auto"/>
              <w:jc w:val="left"/>
              <w:rPr>
                <w:szCs w:val="24"/>
              </w:rPr>
            </w:pPr>
            <w:r>
              <w:rPr>
                <w:szCs w:val="24"/>
              </w:rPr>
              <w:t>20</w:t>
            </w:r>
          </w:p>
        </w:tc>
        <w:tc>
          <w:tcPr>
            <w:tcW w:w="540" w:type="dxa"/>
          </w:tcPr>
          <w:p w14:paraId="0B039790" w14:textId="77777777" w:rsidR="000042CF" w:rsidRPr="00FF37CC" w:rsidRDefault="000042CF" w:rsidP="00CF718E">
            <w:pPr>
              <w:pStyle w:val="Sothutu-1so"/>
              <w:spacing w:before="120" w:after="120" w:line="276" w:lineRule="auto"/>
              <w:jc w:val="left"/>
              <w:rPr>
                <w:szCs w:val="24"/>
              </w:rPr>
            </w:pPr>
            <w:r>
              <w:rPr>
                <w:szCs w:val="24"/>
              </w:rPr>
              <w:t>Y</w:t>
            </w:r>
          </w:p>
        </w:tc>
        <w:tc>
          <w:tcPr>
            <w:tcW w:w="450" w:type="dxa"/>
          </w:tcPr>
          <w:p w14:paraId="23DA3885" w14:textId="77777777" w:rsidR="000042CF" w:rsidRPr="00FF37CC" w:rsidRDefault="000042CF" w:rsidP="00CF718E">
            <w:pPr>
              <w:pStyle w:val="Sothutu-1so"/>
              <w:spacing w:before="120" w:after="120" w:line="276" w:lineRule="auto"/>
              <w:jc w:val="left"/>
              <w:rPr>
                <w:szCs w:val="24"/>
              </w:rPr>
            </w:pPr>
            <w:r>
              <w:rPr>
                <w:szCs w:val="24"/>
              </w:rPr>
              <w:t>Y</w:t>
            </w:r>
          </w:p>
        </w:tc>
        <w:tc>
          <w:tcPr>
            <w:tcW w:w="540" w:type="dxa"/>
          </w:tcPr>
          <w:p w14:paraId="05B70B8E" w14:textId="77777777" w:rsidR="000042CF" w:rsidRDefault="000042CF" w:rsidP="00CF718E">
            <w:pPr>
              <w:pStyle w:val="Sothutu-1so"/>
              <w:spacing w:before="120" w:after="120" w:line="276" w:lineRule="auto"/>
              <w:jc w:val="center"/>
              <w:rPr>
                <w:szCs w:val="24"/>
              </w:rPr>
            </w:pPr>
            <w:r>
              <w:rPr>
                <w:szCs w:val="24"/>
              </w:rPr>
              <w:t>N</w:t>
            </w:r>
          </w:p>
        </w:tc>
        <w:tc>
          <w:tcPr>
            <w:tcW w:w="7380" w:type="dxa"/>
          </w:tcPr>
          <w:p w14:paraId="5A42F3C4" w14:textId="52FCD0FD" w:rsidR="000042CF" w:rsidRPr="000039A0" w:rsidRDefault="003559A8" w:rsidP="00CF718E">
            <w:pPr>
              <w:pStyle w:val="Sothutu-1so"/>
              <w:spacing w:before="120" w:after="120" w:line="276" w:lineRule="auto"/>
              <w:jc w:val="left"/>
              <w:rPr>
                <w:szCs w:val="24"/>
              </w:rPr>
            </w:pPr>
            <w:r>
              <w:rPr>
                <w:szCs w:val="24"/>
              </w:rPr>
              <w:t>“</w:t>
            </w:r>
            <w:r w:rsidR="00F54822">
              <w:rPr>
                <w:szCs w:val="24"/>
              </w:rPr>
              <w:t>Đề nghị thanh toán</w:t>
            </w:r>
            <w:r>
              <w:rPr>
                <w:szCs w:val="24"/>
              </w:rPr>
              <w:t>”</w:t>
            </w:r>
          </w:p>
        </w:tc>
      </w:tr>
      <w:tr w:rsidR="000042CF" w:rsidRPr="000039A0" w14:paraId="40C64AEC" w14:textId="77777777" w:rsidTr="009A4951">
        <w:trPr>
          <w:cantSplit/>
          <w:trHeight w:val="827"/>
        </w:trPr>
        <w:tc>
          <w:tcPr>
            <w:tcW w:w="1800" w:type="dxa"/>
          </w:tcPr>
          <w:p w14:paraId="59DDF49F" w14:textId="2BB8D5C7" w:rsidR="000042CF" w:rsidRPr="00FF37CC" w:rsidRDefault="000042CF" w:rsidP="00CF718E">
            <w:pPr>
              <w:ind w:left="0"/>
            </w:pPr>
            <w:r>
              <w:rPr>
                <w:szCs w:val="24"/>
              </w:rPr>
              <w:lastRenderedPageBreak/>
              <w:t xml:space="preserve">Loại </w:t>
            </w:r>
            <w:r w:rsidR="007F585F">
              <w:rPr>
                <w:szCs w:val="24"/>
              </w:rPr>
              <w:t>đề nghị</w:t>
            </w:r>
          </w:p>
        </w:tc>
        <w:tc>
          <w:tcPr>
            <w:tcW w:w="1980" w:type="dxa"/>
          </w:tcPr>
          <w:p w14:paraId="32FE4CE2" w14:textId="26F8078B" w:rsidR="000042CF" w:rsidRPr="00FF37CC" w:rsidRDefault="005B6B01" w:rsidP="00CF718E">
            <w:pPr>
              <w:ind w:left="0"/>
            </w:pPr>
            <w:r>
              <w:rPr>
                <w:szCs w:val="24"/>
              </w:rPr>
              <w:t>REQUEST_TYPE</w:t>
            </w:r>
          </w:p>
        </w:tc>
        <w:tc>
          <w:tcPr>
            <w:tcW w:w="1417" w:type="dxa"/>
          </w:tcPr>
          <w:p w14:paraId="60E719EE" w14:textId="77777777" w:rsidR="00297852" w:rsidRDefault="00297852" w:rsidP="00CF718E">
            <w:pPr>
              <w:ind w:left="0"/>
            </w:pPr>
            <w:r>
              <w:t xml:space="preserve">String </w:t>
            </w:r>
          </w:p>
          <w:p w14:paraId="1CDAB387" w14:textId="77777777" w:rsidR="00297852" w:rsidRDefault="00297852" w:rsidP="00CF718E">
            <w:pPr>
              <w:ind w:left="0"/>
            </w:pPr>
            <w:r>
              <w:t>CL</w:t>
            </w:r>
          </w:p>
          <w:p w14:paraId="2F0B66D6" w14:textId="0D260362" w:rsidR="000042CF" w:rsidRPr="00FF37CC" w:rsidRDefault="00297852" w:rsidP="00CF718E">
            <w:pPr>
              <w:ind w:left="0"/>
            </w:pPr>
            <w:r>
              <w:t>AC</w:t>
            </w:r>
          </w:p>
        </w:tc>
        <w:tc>
          <w:tcPr>
            <w:tcW w:w="630" w:type="dxa"/>
          </w:tcPr>
          <w:p w14:paraId="6374E32D" w14:textId="77777777" w:rsidR="000042CF" w:rsidRPr="00FF37CC" w:rsidRDefault="000042CF" w:rsidP="00CF718E">
            <w:pPr>
              <w:pStyle w:val="Sothutu-1so"/>
              <w:spacing w:before="120" w:after="120" w:line="276" w:lineRule="auto"/>
              <w:jc w:val="left"/>
              <w:rPr>
                <w:szCs w:val="24"/>
              </w:rPr>
            </w:pPr>
            <w:r>
              <w:rPr>
                <w:szCs w:val="24"/>
              </w:rPr>
              <w:t>20</w:t>
            </w:r>
          </w:p>
        </w:tc>
        <w:tc>
          <w:tcPr>
            <w:tcW w:w="540" w:type="dxa"/>
          </w:tcPr>
          <w:p w14:paraId="163C2179" w14:textId="77777777" w:rsidR="000042CF" w:rsidRPr="00FF37CC" w:rsidRDefault="000042CF" w:rsidP="00CF718E">
            <w:pPr>
              <w:pStyle w:val="Sothutu-1so"/>
              <w:spacing w:before="120" w:after="120" w:line="276" w:lineRule="auto"/>
              <w:jc w:val="left"/>
              <w:rPr>
                <w:szCs w:val="24"/>
              </w:rPr>
            </w:pPr>
            <w:r>
              <w:rPr>
                <w:szCs w:val="24"/>
              </w:rPr>
              <w:t>N</w:t>
            </w:r>
          </w:p>
        </w:tc>
        <w:tc>
          <w:tcPr>
            <w:tcW w:w="450" w:type="dxa"/>
          </w:tcPr>
          <w:p w14:paraId="1BDCD68E" w14:textId="77777777" w:rsidR="000042CF" w:rsidRPr="00FF37CC" w:rsidRDefault="000042CF" w:rsidP="00CF718E">
            <w:pPr>
              <w:pStyle w:val="Sothutu-1so"/>
              <w:spacing w:before="120" w:after="120" w:line="276" w:lineRule="auto"/>
              <w:jc w:val="left"/>
              <w:rPr>
                <w:szCs w:val="24"/>
              </w:rPr>
            </w:pPr>
            <w:r>
              <w:rPr>
                <w:szCs w:val="24"/>
              </w:rPr>
              <w:t>N</w:t>
            </w:r>
          </w:p>
        </w:tc>
        <w:tc>
          <w:tcPr>
            <w:tcW w:w="540" w:type="dxa"/>
          </w:tcPr>
          <w:p w14:paraId="021FD6E3" w14:textId="77777777" w:rsidR="000042CF" w:rsidRPr="00165004" w:rsidRDefault="000042CF" w:rsidP="00CF718E">
            <w:pPr>
              <w:pStyle w:val="Sothutu-1so"/>
              <w:spacing w:before="120" w:after="120" w:line="276" w:lineRule="auto"/>
              <w:jc w:val="center"/>
              <w:rPr>
                <w:szCs w:val="24"/>
              </w:rPr>
            </w:pPr>
            <w:r>
              <w:rPr>
                <w:szCs w:val="24"/>
              </w:rPr>
              <w:t>Y</w:t>
            </w:r>
          </w:p>
        </w:tc>
        <w:tc>
          <w:tcPr>
            <w:tcW w:w="7380" w:type="dxa"/>
          </w:tcPr>
          <w:p w14:paraId="0DF8A08B" w14:textId="37743D0B" w:rsidR="005B6B01" w:rsidRDefault="00297852" w:rsidP="00CF718E">
            <w:pPr>
              <w:pStyle w:val="Sothutu-1so"/>
              <w:spacing w:before="120" w:after="120" w:line="276" w:lineRule="auto"/>
              <w:rPr>
                <w:szCs w:val="24"/>
              </w:rPr>
            </w:pPr>
            <w:r>
              <w:rPr>
                <w:szCs w:val="24"/>
              </w:rPr>
              <w:t>Bao g</w:t>
            </w:r>
            <w:r w:rsidR="005B6B01">
              <w:rPr>
                <w:szCs w:val="24"/>
              </w:rPr>
              <w:t>ồm</w:t>
            </w:r>
            <w:r>
              <w:rPr>
                <w:szCs w:val="24"/>
              </w:rPr>
              <w:t xml:space="preserve"> các loại</w:t>
            </w:r>
            <w:r w:rsidR="005B6B01">
              <w:rPr>
                <w:szCs w:val="24"/>
              </w:rPr>
              <w:t>:</w:t>
            </w:r>
          </w:p>
          <w:p w14:paraId="1633A0B5" w14:textId="77777777" w:rsidR="005B6B01" w:rsidRDefault="005B6B01" w:rsidP="00CF718E">
            <w:pPr>
              <w:pStyle w:val="Sothutu-1so"/>
              <w:spacing w:before="120" w:after="120" w:line="276" w:lineRule="auto"/>
              <w:rPr>
                <w:szCs w:val="24"/>
              </w:rPr>
            </w:pPr>
            <w:r>
              <w:rPr>
                <w:szCs w:val="24"/>
              </w:rPr>
              <w:t>0.Chuyển tiền cho đối tác</w:t>
            </w:r>
          </w:p>
          <w:p w14:paraId="55A8F9AC" w14:textId="77777777" w:rsidR="005B6B01" w:rsidRDefault="005B6B01" w:rsidP="00CF718E">
            <w:pPr>
              <w:pStyle w:val="Sothutu-1so"/>
              <w:spacing w:before="120" w:after="120" w:line="276" w:lineRule="auto"/>
              <w:rPr>
                <w:szCs w:val="24"/>
              </w:rPr>
            </w:pPr>
            <w:r>
              <w:rPr>
                <w:szCs w:val="24"/>
              </w:rPr>
              <w:t>1.Chuyển tiền nội bộ</w:t>
            </w:r>
          </w:p>
          <w:p w14:paraId="4E7F24FC" w14:textId="77777777" w:rsidR="005B6B01" w:rsidRDefault="005B6B01" w:rsidP="00CF718E">
            <w:pPr>
              <w:pStyle w:val="Sothutu-1so"/>
              <w:spacing w:before="120" w:after="120" w:line="276" w:lineRule="auto"/>
              <w:rPr>
                <w:szCs w:val="24"/>
              </w:rPr>
            </w:pPr>
            <w:r>
              <w:rPr>
                <w:szCs w:val="24"/>
              </w:rPr>
              <w:t>2.Chuyển tiền lương nội bộ (Hiển thị với Role kế toán tập đoàn; kế toán công ty)</w:t>
            </w:r>
          </w:p>
          <w:p w14:paraId="7EBAA7CB" w14:textId="77777777" w:rsidR="005B6B01" w:rsidRDefault="005B6B01" w:rsidP="00CF718E">
            <w:pPr>
              <w:pStyle w:val="Sothutu-1so"/>
              <w:spacing w:before="120" w:after="120" w:line="276" w:lineRule="auto"/>
              <w:rPr>
                <w:szCs w:val="24"/>
              </w:rPr>
            </w:pPr>
            <w:r>
              <w:rPr>
                <w:szCs w:val="24"/>
              </w:rPr>
              <w:t>3.Thanh toán tiền lương</w:t>
            </w:r>
          </w:p>
          <w:p w14:paraId="59C40530" w14:textId="77777777" w:rsidR="005B6B01" w:rsidRDefault="005B6B01" w:rsidP="00CF718E">
            <w:pPr>
              <w:pStyle w:val="Sothutu-1so"/>
              <w:spacing w:before="120" w:after="120" w:line="276" w:lineRule="auto"/>
              <w:rPr>
                <w:szCs w:val="24"/>
              </w:rPr>
            </w:pPr>
            <w:r>
              <w:rPr>
                <w:szCs w:val="24"/>
              </w:rPr>
              <w:t>4.Chuyển tiền tạm ứng</w:t>
            </w:r>
          </w:p>
          <w:p w14:paraId="5007F8C0" w14:textId="77777777" w:rsidR="005B6B01" w:rsidRDefault="005B6B01" w:rsidP="00CF718E">
            <w:pPr>
              <w:pStyle w:val="Sothutu-1so"/>
              <w:spacing w:before="120" w:after="120" w:line="276" w:lineRule="auto"/>
              <w:rPr>
                <w:szCs w:val="24"/>
              </w:rPr>
            </w:pPr>
            <w:r>
              <w:rPr>
                <w:szCs w:val="24"/>
              </w:rPr>
              <w:t>5.Khác</w:t>
            </w:r>
          </w:p>
          <w:p w14:paraId="1A837904" w14:textId="74074BE4" w:rsidR="000042CF" w:rsidRPr="000039A0" w:rsidRDefault="005B6B01" w:rsidP="00CF718E">
            <w:pPr>
              <w:pStyle w:val="Sothutu-1so"/>
              <w:spacing w:before="120" w:after="120" w:line="276" w:lineRule="auto"/>
              <w:jc w:val="left"/>
              <w:rPr>
                <w:szCs w:val="24"/>
              </w:rPr>
            </w:pPr>
            <w:r>
              <w:rPr>
                <w:szCs w:val="24"/>
              </w:rPr>
              <w:t>Readonly sau khi Save</w:t>
            </w:r>
          </w:p>
        </w:tc>
      </w:tr>
      <w:tr w:rsidR="009C54BB" w:rsidRPr="000039A0" w14:paraId="66BAD8A9" w14:textId="77777777" w:rsidTr="009A4951">
        <w:trPr>
          <w:cantSplit/>
          <w:trHeight w:val="827"/>
        </w:trPr>
        <w:tc>
          <w:tcPr>
            <w:tcW w:w="1800" w:type="dxa"/>
          </w:tcPr>
          <w:p w14:paraId="21811C1D" w14:textId="5B890240" w:rsidR="009C54BB" w:rsidRDefault="009C54BB" w:rsidP="00CF718E">
            <w:pPr>
              <w:ind w:left="0"/>
              <w:rPr>
                <w:szCs w:val="24"/>
              </w:rPr>
            </w:pPr>
            <w:r>
              <w:rPr>
                <w:szCs w:val="24"/>
              </w:rPr>
              <w:t>Đơn vị chi trả</w:t>
            </w:r>
          </w:p>
        </w:tc>
        <w:tc>
          <w:tcPr>
            <w:tcW w:w="1980" w:type="dxa"/>
          </w:tcPr>
          <w:p w14:paraId="71205109" w14:textId="4E23A7E5" w:rsidR="009C54BB" w:rsidRDefault="00297852" w:rsidP="00CF718E">
            <w:pPr>
              <w:ind w:left="0"/>
              <w:rPr>
                <w:szCs w:val="24"/>
              </w:rPr>
            </w:pPr>
            <w:r>
              <w:rPr>
                <w:szCs w:val="24"/>
              </w:rPr>
              <w:t>PAYMENT_ORG_ID</w:t>
            </w:r>
          </w:p>
        </w:tc>
        <w:tc>
          <w:tcPr>
            <w:tcW w:w="1417" w:type="dxa"/>
          </w:tcPr>
          <w:p w14:paraId="0F216E22" w14:textId="77777777" w:rsidR="00297852" w:rsidRDefault="00297852" w:rsidP="00CF718E">
            <w:pPr>
              <w:ind w:left="0"/>
            </w:pPr>
            <w:r>
              <w:t xml:space="preserve">String </w:t>
            </w:r>
          </w:p>
          <w:p w14:paraId="7FD1C891" w14:textId="64BE3E85" w:rsidR="009C54BB" w:rsidRDefault="00297852" w:rsidP="00CF718E">
            <w:pPr>
              <w:ind w:left="0"/>
            </w:pPr>
            <w:r>
              <w:t>CL</w:t>
            </w:r>
          </w:p>
        </w:tc>
        <w:tc>
          <w:tcPr>
            <w:tcW w:w="630" w:type="dxa"/>
          </w:tcPr>
          <w:p w14:paraId="2E085E16" w14:textId="3BB32E35" w:rsidR="009C54BB" w:rsidRDefault="00297852" w:rsidP="00CF718E">
            <w:pPr>
              <w:pStyle w:val="Sothutu-1so"/>
              <w:spacing w:before="120" w:after="120" w:line="276" w:lineRule="auto"/>
              <w:jc w:val="left"/>
              <w:rPr>
                <w:szCs w:val="24"/>
              </w:rPr>
            </w:pPr>
            <w:r>
              <w:rPr>
                <w:szCs w:val="24"/>
              </w:rPr>
              <w:t>100</w:t>
            </w:r>
          </w:p>
        </w:tc>
        <w:tc>
          <w:tcPr>
            <w:tcW w:w="540" w:type="dxa"/>
          </w:tcPr>
          <w:p w14:paraId="120E2BC4" w14:textId="42658E86" w:rsidR="009C54BB" w:rsidRDefault="00297852" w:rsidP="00CF718E">
            <w:pPr>
              <w:pStyle w:val="Sothutu-1so"/>
              <w:spacing w:before="120" w:after="120" w:line="276" w:lineRule="auto"/>
              <w:jc w:val="left"/>
              <w:rPr>
                <w:szCs w:val="24"/>
              </w:rPr>
            </w:pPr>
            <w:r>
              <w:rPr>
                <w:szCs w:val="24"/>
              </w:rPr>
              <w:t>Y</w:t>
            </w:r>
          </w:p>
        </w:tc>
        <w:tc>
          <w:tcPr>
            <w:tcW w:w="450" w:type="dxa"/>
          </w:tcPr>
          <w:p w14:paraId="44B1B367" w14:textId="39D24C8B" w:rsidR="009C54BB" w:rsidRDefault="00297852" w:rsidP="00CF718E">
            <w:pPr>
              <w:pStyle w:val="Sothutu-1so"/>
              <w:spacing w:before="120" w:after="120" w:line="276" w:lineRule="auto"/>
              <w:jc w:val="left"/>
              <w:rPr>
                <w:szCs w:val="24"/>
              </w:rPr>
            </w:pPr>
            <w:r>
              <w:rPr>
                <w:szCs w:val="24"/>
              </w:rPr>
              <w:t>Y</w:t>
            </w:r>
          </w:p>
        </w:tc>
        <w:tc>
          <w:tcPr>
            <w:tcW w:w="540" w:type="dxa"/>
          </w:tcPr>
          <w:p w14:paraId="703C4EE8" w14:textId="23667D8A" w:rsidR="009C54BB" w:rsidRDefault="00297852" w:rsidP="00CF718E">
            <w:pPr>
              <w:pStyle w:val="Sothutu-1so"/>
              <w:spacing w:before="120" w:after="120" w:line="276" w:lineRule="auto"/>
              <w:jc w:val="center"/>
              <w:rPr>
                <w:szCs w:val="24"/>
              </w:rPr>
            </w:pPr>
            <w:r>
              <w:rPr>
                <w:szCs w:val="24"/>
              </w:rPr>
              <w:t>Y</w:t>
            </w:r>
          </w:p>
        </w:tc>
        <w:tc>
          <w:tcPr>
            <w:tcW w:w="7380" w:type="dxa"/>
          </w:tcPr>
          <w:p w14:paraId="4BEE4A31" w14:textId="15399F88" w:rsidR="008B393B" w:rsidRDefault="008B393B" w:rsidP="00CF718E">
            <w:pPr>
              <w:pStyle w:val="Sothutu-1so"/>
              <w:spacing w:before="120" w:after="120" w:line="276" w:lineRule="auto"/>
              <w:rPr>
                <w:szCs w:val="24"/>
              </w:rPr>
            </w:pPr>
            <w:r>
              <w:rPr>
                <w:szCs w:val="24"/>
              </w:rPr>
              <w:t>Mặc định = đơn vị của chứng từ;</w:t>
            </w:r>
          </w:p>
          <w:p w14:paraId="54AC07FA" w14:textId="748FCE67" w:rsidR="009C54BB" w:rsidRDefault="00297852" w:rsidP="00CF718E">
            <w:pPr>
              <w:pStyle w:val="Sothutu-1so"/>
              <w:spacing w:before="120" w:after="120" w:line="276" w:lineRule="auto"/>
              <w:rPr>
                <w:szCs w:val="24"/>
              </w:rPr>
            </w:pPr>
            <w:r>
              <w:rPr>
                <w:szCs w:val="24"/>
              </w:rPr>
              <w:t>Lọc all danh mục đơn vị</w:t>
            </w:r>
          </w:p>
        </w:tc>
      </w:tr>
      <w:tr w:rsidR="000042CF" w:rsidRPr="000039A0" w14:paraId="49F3A670" w14:textId="77777777" w:rsidTr="009A4951">
        <w:trPr>
          <w:cantSplit/>
          <w:trHeight w:val="827"/>
        </w:trPr>
        <w:tc>
          <w:tcPr>
            <w:tcW w:w="1800" w:type="dxa"/>
          </w:tcPr>
          <w:p w14:paraId="1235209F" w14:textId="77777777" w:rsidR="000042CF" w:rsidRPr="00AA5BAD" w:rsidRDefault="000042CF" w:rsidP="00CF718E">
            <w:pPr>
              <w:ind w:left="0"/>
            </w:pPr>
            <w:r w:rsidRPr="00AA5BAD">
              <w:t>Người yêu cầu</w:t>
            </w:r>
          </w:p>
        </w:tc>
        <w:tc>
          <w:tcPr>
            <w:tcW w:w="1980" w:type="dxa"/>
          </w:tcPr>
          <w:p w14:paraId="1B3121EC" w14:textId="77777777" w:rsidR="000042CF" w:rsidRPr="00AA5BAD" w:rsidRDefault="000042CF" w:rsidP="00CF718E">
            <w:pPr>
              <w:ind w:left="0"/>
            </w:pPr>
            <w:r w:rsidRPr="00AA5BAD">
              <w:rPr>
                <w:szCs w:val="24"/>
              </w:rPr>
              <w:t>Requester_ID</w:t>
            </w:r>
          </w:p>
        </w:tc>
        <w:tc>
          <w:tcPr>
            <w:tcW w:w="1417" w:type="dxa"/>
          </w:tcPr>
          <w:p w14:paraId="46EF0A04" w14:textId="77777777" w:rsidR="000042CF" w:rsidRPr="00AA5BAD" w:rsidRDefault="000042CF" w:rsidP="00CF718E">
            <w:pPr>
              <w:ind w:left="0"/>
            </w:pPr>
            <w:r w:rsidRPr="00AA5BAD">
              <w:t>String</w:t>
            </w:r>
          </w:p>
          <w:p w14:paraId="5B600688" w14:textId="77777777" w:rsidR="000042CF" w:rsidRPr="00AA5BAD" w:rsidRDefault="000042CF" w:rsidP="00CF718E">
            <w:pPr>
              <w:ind w:left="0"/>
            </w:pPr>
            <w:r w:rsidRPr="00AA5BAD">
              <w:t>CL</w:t>
            </w:r>
          </w:p>
        </w:tc>
        <w:tc>
          <w:tcPr>
            <w:tcW w:w="630" w:type="dxa"/>
          </w:tcPr>
          <w:p w14:paraId="0DE76966" w14:textId="77777777" w:rsidR="000042CF" w:rsidRPr="00AA5BAD" w:rsidRDefault="000042CF" w:rsidP="00CF718E">
            <w:pPr>
              <w:pStyle w:val="Sothutu-1so"/>
              <w:spacing w:before="120" w:after="120" w:line="276" w:lineRule="auto"/>
              <w:jc w:val="left"/>
              <w:rPr>
                <w:szCs w:val="24"/>
              </w:rPr>
            </w:pPr>
            <w:r w:rsidRPr="00AA5BAD">
              <w:rPr>
                <w:szCs w:val="24"/>
              </w:rPr>
              <w:t>50</w:t>
            </w:r>
          </w:p>
        </w:tc>
        <w:tc>
          <w:tcPr>
            <w:tcW w:w="540" w:type="dxa"/>
          </w:tcPr>
          <w:p w14:paraId="01C3274E" w14:textId="77777777" w:rsidR="000042CF" w:rsidRPr="00AA5BAD" w:rsidRDefault="000042CF" w:rsidP="00CF718E">
            <w:pPr>
              <w:pStyle w:val="Sothutu-1so"/>
              <w:spacing w:before="120" w:after="120" w:line="276" w:lineRule="auto"/>
              <w:jc w:val="left"/>
              <w:rPr>
                <w:szCs w:val="24"/>
              </w:rPr>
            </w:pPr>
            <w:r w:rsidRPr="00AA5BAD">
              <w:rPr>
                <w:szCs w:val="24"/>
              </w:rPr>
              <w:t>N</w:t>
            </w:r>
          </w:p>
        </w:tc>
        <w:tc>
          <w:tcPr>
            <w:tcW w:w="450" w:type="dxa"/>
          </w:tcPr>
          <w:p w14:paraId="36C7861F" w14:textId="77777777" w:rsidR="000042CF" w:rsidRPr="00AA5BAD" w:rsidRDefault="000042CF" w:rsidP="00CF718E">
            <w:pPr>
              <w:pStyle w:val="Sothutu-1so"/>
              <w:spacing w:before="120" w:after="120" w:line="276" w:lineRule="auto"/>
              <w:jc w:val="left"/>
              <w:rPr>
                <w:szCs w:val="24"/>
              </w:rPr>
            </w:pPr>
            <w:r w:rsidRPr="00AA5BAD">
              <w:rPr>
                <w:szCs w:val="24"/>
              </w:rPr>
              <w:t>N</w:t>
            </w:r>
          </w:p>
        </w:tc>
        <w:tc>
          <w:tcPr>
            <w:tcW w:w="540" w:type="dxa"/>
          </w:tcPr>
          <w:p w14:paraId="1F71223E" w14:textId="4763EB34" w:rsidR="000042CF" w:rsidRPr="00AA5BAD" w:rsidRDefault="0093740D" w:rsidP="00CF718E">
            <w:pPr>
              <w:pStyle w:val="Sothutu-1so"/>
              <w:spacing w:before="120" w:after="120" w:line="276" w:lineRule="auto"/>
              <w:jc w:val="center"/>
              <w:rPr>
                <w:szCs w:val="24"/>
              </w:rPr>
            </w:pPr>
            <w:r w:rsidRPr="00AA5BAD">
              <w:rPr>
                <w:szCs w:val="24"/>
              </w:rPr>
              <w:t>Y</w:t>
            </w:r>
          </w:p>
        </w:tc>
        <w:tc>
          <w:tcPr>
            <w:tcW w:w="7380" w:type="dxa"/>
          </w:tcPr>
          <w:p w14:paraId="283BD635" w14:textId="77777777" w:rsidR="00FC16A4" w:rsidRPr="00AA5BAD" w:rsidRDefault="00FC16A4" w:rsidP="00CF718E">
            <w:pPr>
              <w:pStyle w:val="Sothutu-1so"/>
              <w:spacing w:before="120" w:after="120" w:line="276" w:lineRule="auto"/>
              <w:rPr>
                <w:szCs w:val="24"/>
              </w:rPr>
            </w:pPr>
            <w:r w:rsidRPr="00AA5BAD">
              <w:rPr>
                <w:szCs w:val="24"/>
              </w:rPr>
              <w:t>Hiển thị danh sách user thuộc phòng/ban ở trên</w:t>
            </w:r>
          </w:p>
          <w:p w14:paraId="1A957324" w14:textId="77777777" w:rsidR="00FC16A4" w:rsidRPr="00AA5BAD" w:rsidRDefault="00FC16A4" w:rsidP="00CF718E">
            <w:pPr>
              <w:pStyle w:val="Sothutu-1so"/>
              <w:spacing w:before="120" w:after="120" w:line="276" w:lineRule="auto"/>
              <w:rPr>
                <w:szCs w:val="24"/>
              </w:rPr>
            </w:pPr>
            <w:r w:rsidRPr="00AA5BAD">
              <w:rPr>
                <w:szCs w:val="24"/>
              </w:rPr>
              <w:t>Nếu user đăng nhập nằm trong danh sách user phòng/ban đã chọn thì mặc định là user đăng nhập</w:t>
            </w:r>
          </w:p>
          <w:p w14:paraId="726EF548" w14:textId="77777777" w:rsidR="00FC16A4" w:rsidRPr="00AA5BAD" w:rsidRDefault="00FC16A4" w:rsidP="00CF718E">
            <w:pPr>
              <w:pStyle w:val="Sothutu-1so"/>
              <w:spacing w:before="120" w:after="120" w:line="276" w:lineRule="auto"/>
              <w:rPr>
                <w:szCs w:val="24"/>
              </w:rPr>
            </w:pPr>
            <w:r w:rsidRPr="00AA5BAD">
              <w:rPr>
                <w:szCs w:val="24"/>
              </w:rPr>
              <w:t>Mặc định trường c_bpartner_Id theo requester_id bằng việc map username của requester_id với employee_code của bảng bpartner, nếu tìm được nhiều hơn 1 c_bpartner thì ưu tiên lấy theo thứ tự:</w:t>
            </w:r>
          </w:p>
          <w:p w14:paraId="25C4B6C1" w14:textId="77777777" w:rsidR="00FC16A4" w:rsidRPr="00AA5BAD" w:rsidRDefault="00FC16A4" w:rsidP="004E37AB">
            <w:pPr>
              <w:pStyle w:val="Sothutu-1so"/>
              <w:numPr>
                <w:ilvl w:val="0"/>
                <w:numId w:val="24"/>
              </w:numPr>
              <w:spacing w:before="120" w:after="120" w:line="276" w:lineRule="auto"/>
              <w:ind w:left="707"/>
              <w:rPr>
                <w:szCs w:val="24"/>
              </w:rPr>
            </w:pPr>
            <w:r w:rsidRPr="00AA5BAD">
              <w:rPr>
                <w:szCs w:val="24"/>
              </w:rPr>
              <w:t>Trạng thái hiệu lực = ‘Y’</w:t>
            </w:r>
          </w:p>
          <w:p w14:paraId="06A3DDAA" w14:textId="77777777" w:rsidR="00FC16A4" w:rsidRPr="00AA5BAD" w:rsidRDefault="00FC16A4" w:rsidP="004E37AB">
            <w:pPr>
              <w:pStyle w:val="Sothutu-1so"/>
              <w:numPr>
                <w:ilvl w:val="0"/>
                <w:numId w:val="24"/>
              </w:numPr>
              <w:spacing w:before="120" w:after="120" w:line="276" w:lineRule="auto"/>
              <w:ind w:left="707"/>
              <w:rPr>
                <w:szCs w:val="24"/>
              </w:rPr>
            </w:pPr>
            <w:r w:rsidRPr="00AA5BAD">
              <w:rPr>
                <w:szCs w:val="24"/>
              </w:rPr>
              <w:t>Phòng ban trùng phòng/ban khai báo ở ad_user</w:t>
            </w:r>
          </w:p>
          <w:p w14:paraId="523B59DF" w14:textId="52D8CAA5" w:rsidR="0093740D" w:rsidRPr="00AA5BAD" w:rsidRDefault="00FC16A4" w:rsidP="004E37AB">
            <w:pPr>
              <w:pStyle w:val="Sothutu-1so"/>
              <w:numPr>
                <w:ilvl w:val="0"/>
                <w:numId w:val="24"/>
              </w:numPr>
              <w:spacing w:before="120" w:after="120" w:line="276" w:lineRule="auto"/>
              <w:ind w:left="695"/>
              <w:jc w:val="left"/>
              <w:rPr>
                <w:szCs w:val="24"/>
              </w:rPr>
            </w:pPr>
            <w:r w:rsidRPr="00AA5BAD">
              <w:rPr>
                <w:szCs w:val="24"/>
              </w:rPr>
              <w:t>Random</w:t>
            </w:r>
          </w:p>
        </w:tc>
      </w:tr>
      <w:tr w:rsidR="000042CF" w14:paraId="624580F8" w14:textId="77777777" w:rsidTr="009A4951">
        <w:trPr>
          <w:cantSplit/>
          <w:trHeight w:val="827"/>
        </w:trPr>
        <w:tc>
          <w:tcPr>
            <w:tcW w:w="1800" w:type="dxa"/>
          </w:tcPr>
          <w:p w14:paraId="2344FC24" w14:textId="77777777" w:rsidR="000042CF" w:rsidRDefault="000042CF" w:rsidP="00CF718E">
            <w:pPr>
              <w:ind w:left="0"/>
            </w:pPr>
            <w:r>
              <w:rPr>
                <w:szCs w:val="24"/>
              </w:rPr>
              <w:lastRenderedPageBreak/>
              <w:t>Số chứng từ</w:t>
            </w:r>
          </w:p>
        </w:tc>
        <w:tc>
          <w:tcPr>
            <w:tcW w:w="1980" w:type="dxa"/>
          </w:tcPr>
          <w:p w14:paraId="2889C8AC" w14:textId="77777777" w:rsidR="000042CF" w:rsidRDefault="000042CF" w:rsidP="00CF718E">
            <w:pPr>
              <w:ind w:left="0"/>
            </w:pPr>
            <w:r>
              <w:rPr>
                <w:szCs w:val="24"/>
              </w:rPr>
              <w:t>Document_No</w:t>
            </w:r>
          </w:p>
        </w:tc>
        <w:tc>
          <w:tcPr>
            <w:tcW w:w="1417" w:type="dxa"/>
          </w:tcPr>
          <w:p w14:paraId="48E42EEC" w14:textId="77777777" w:rsidR="000042CF" w:rsidRDefault="000042CF" w:rsidP="00CF718E">
            <w:pPr>
              <w:ind w:left="0"/>
            </w:pPr>
            <w:r>
              <w:t>String</w:t>
            </w:r>
          </w:p>
          <w:p w14:paraId="74E8F5AA" w14:textId="77777777" w:rsidR="000042CF" w:rsidRDefault="000042CF" w:rsidP="00CF718E">
            <w:pPr>
              <w:ind w:left="0"/>
            </w:pPr>
            <w:r>
              <w:t>Text Box</w:t>
            </w:r>
          </w:p>
        </w:tc>
        <w:tc>
          <w:tcPr>
            <w:tcW w:w="630" w:type="dxa"/>
          </w:tcPr>
          <w:p w14:paraId="2825641C"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3D7E48A2"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30B54D1D"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365C1858"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3098D9D5" w14:textId="3FFAE7A8" w:rsidR="00212A58" w:rsidRDefault="00212A58" w:rsidP="00CF718E">
            <w:pPr>
              <w:pStyle w:val="Sothutu-1so"/>
              <w:spacing w:before="120" w:after="120" w:line="276" w:lineRule="auto"/>
              <w:jc w:val="left"/>
              <w:rPr>
                <w:szCs w:val="24"/>
              </w:rPr>
            </w:pPr>
            <w:r>
              <w:rPr>
                <w:szCs w:val="24"/>
              </w:rPr>
              <w:t>Tự sinh theo cấu hình:</w:t>
            </w:r>
          </w:p>
          <w:p w14:paraId="62FB6B05" w14:textId="40DE70C4" w:rsidR="000042CF" w:rsidRDefault="00883017" w:rsidP="00CF718E">
            <w:pPr>
              <w:pStyle w:val="Sothutu-1so"/>
              <w:spacing w:before="120" w:after="120" w:line="276" w:lineRule="auto"/>
              <w:jc w:val="left"/>
              <w:rPr>
                <w:szCs w:val="24"/>
              </w:rPr>
            </w:pPr>
            <w:r w:rsidRPr="00D162AD">
              <w:rPr>
                <w:szCs w:val="24"/>
              </w:rPr>
              <w:t>Mã phòng ban_ĐN_Năm_Số thứ tự (4 chữ số) (VD: HNI007ĐN130001)</w:t>
            </w:r>
          </w:p>
        </w:tc>
      </w:tr>
      <w:tr w:rsidR="000042CF" w14:paraId="57ACD76C" w14:textId="77777777" w:rsidTr="009A4951">
        <w:trPr>
          <w:cantSplit/>
          <w:trHeight w:val="827"/>
        </w:trPr>
        <w:tc>
          <w:tcPr>
            <w:tcW w:w="1800" w:type="dxa"/>
          </w:tcPr>
          <w:p w14:paraId="1F71A85A" w14:textId="7CD815F7" w:rsidR="000042CF" w:rsidRDefault="009C54BB" w:rsidP="00CF718E">
            <w:pPr>
              <w:ind w:left="0"/>
              <w:rPr>
                <w:szCs w:val="24"/>
              </w:rPr>
            </w:pPr>
            <w:r>
              <w:rPr>
                <w:szCs w:val="24"/>
              </w:rPr>
              <w:t>Ngày chứng từ</w:t>
            </w:r>
          </w:p>
        </w:tc>
        <w:tc>
          <w:tcPr>
            <w:tcW w:w="1980" w:type="dxa"/>
          </w:tcPr>
          <w:p w14:paraId="66543AA4" w14:textId="77777777" w:rsidR="000042CF" w:rsidRDefault="000042CF" w:rsidP="00CF718E">
            <w:pPr>
              <w:ind w:left="0"/>
              <w:rPr>
                <w:szCs w:val="24"/>
              </w:rPr>
            </w:pPr>
            <w:r>
              <w:rPr>
                <w:szCs w:val="24"/>
              </w:rPr>
              <w:t>Trans_Date</w:t>
            </w:r>
          </w:p>
        </w:tc>
        <w:tc>
          <w:tcPr>
            <w:tcW w:w="1417" w:type="dxa"/>
          </w:tcPr>
          <w:p w14:paraId="485A9D63" w14:textId="77777777" w:rsidR="000042CF" w:rsidRDefault="000042CF" w:rsidP="00CF718E">
            <w:pPr>
              <w:ind w:left="0"/>
            </w:pPr>
            <w:r>
              <w:t>Date</w:t>
            </w:r>
          </w:p>
          <w:p w14:paraId="5754C9D0" w14:textId="77777777" w:rsidR="000042CF" w:rsidRDefault="000042CF" w:rsidP="00CF718E">
            <w:pPr>
              <w:ind w:left="0"/>
            </w:pPr>
            <w:r>
              <w:t>Calendar</w:t>
            </w:r>
          </w:p>
        </w:tc>
        <w:tc>
          <w:tcPr>
            <w:tcW w:w="630" w:type="dxa"/>
          </w:tcPr>
          <w:p w14:paraId="6ACF0B26" w14:textId="66E20F7F" w:rsidR="000042CF" w:rsidRDefault="00B503D5" w:rsidP="00CF718E">
            <w:pPr>
              <w:pStyle w:val="Sothutu-1so"/>
              <w:spacing w:before="120" w:after="120" w:line="276" w:lineRule="auto"/>
              <w:jc w:val="left"/>
              <w:rPr>
                <w:szCs w:val="24"/>
              </w:rPr>
            </w:pPr>
            <w:r>
              <w:rPr>
                <w:szCs w:val="24"/>
              </w:rPr>
              <w:t>10</w:t>
            </w:r>
          </w:p>
        </w:tc>
        <w:tc>
          <w:tcPr>
            <w:tcW w:w="540" w:type="dxa"/>
          </w:tcPr>
          <w:p w14:paraId="23EBA1CC"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21AAE5A7" w14:textId="77777777" w:rsidR="000042CF" w:rsidRDefault="000042CF" w:rsidP="00CF718E">
            <w:pPr>
              <w:pStyle w:val="Sothutu-1so"/>
              <w:spacing w:before="120" w:after="120" w:line="276" w:lineRule="auto"/>
              <w:jc w:val="left"/>
              <w:rPr>
                <w:szCs w:val="24"/>
              </w:rPr>
            </w:pPr>
            <w:r>
              <w:rPr>
                <w:szCs w:val="24"/>
              </w:rPr>
              <w:t>Y</w:t>
            </w:r>
          </w:p>
        </w:tc>
        <w:tc>
          <w:tcPr>
            <w:tcW w:w="540" w:type="dxa"/>
          </w:tcPr>
          <w:p w14:paraId="343909A4"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0B33A77B" w14:textId="1DAFC9CA" w:rsidR="000042CF" w:rsidRDefault="00883017" w:rsidP="00CF718E">
            <w:pPr>
              <w:pStyle w:val="Sothutu-1so"/>
              <w:spacing w:before="120" w:after="120" w:line="276" w:lineRule="auto"/>
              <w:rPr>
                <w:szCs w:val="24"/>
              </w:rPr>
            </w:pPr>
            <w:r>
              <w:rPr>
                <w:szCs w:val="24"/>
              </w:rPr>
              <w:t>Mặc định ngày hiện tại</w:t>
            </w:r>
          </w:p>
        </w:tc>
      </w:tr>
      <w:tr w:rsidR="00883017" w14:paraId="3B41BAC6" w14:textId="77777777" w:rsidTr="009A4951">
        <w:trPr>
          <w:cantSplit/>
          <w:trHeight w:val="827"/>
        </w:trPr>
        <w:tc>
          <w:tcPr>
            <w:tcW w:w="1800" w:type="dxa"/>
          </w:tcPr>
          <w:p w14:paraId="6EF679AD" w14:textId="17AB1AD1" w:rsidR="00883017" w:rsidRDefault="00883017" w:rsidP="00CF718E">
            <w:pPr>
              <w:ind w:left="0"/>
              <w:rPr>
                <w:szCs w:val="24"/>
              </w:rPr>
            </w:pPr>
            <w:r>
              <w:rPr>
                <w:szCs w:val="24"/>
              </w:rPr>
              <w:t>Số gom</w:t>
            </w:r>
          </w:p>
        </w:tc>
        <w:tc>
          <w:tcPr>
            <w:tcW w:w="1980" w:type="dxa"/>
          </w:tcPr>
          <w:p w14:paraId="00A6D9E3" w14:textId="42A75A87" w:rsidR="00883017" w:rsidRDefault="00DB17CB" w:rsidP="00CF718E">
            <w:pPr>
              <w:ind w:left="0"/>
              <w:rPr>
                <w:szCs w:val="24"/>
              </w:rPr>
            </w:pPr>
            <w:r w:rsidRPr="00DB17CB">
              <w:rPr>
                <w:szCs w:val="24"/>
              </w:rPr>
              <w:t>GROUP_NO</w:t>
            </w:r>
          </w:p>
        </w:tc>
        <w:tc>
          <w:tcPr>
            <w:tcW w:w="1417" w:type="dxa"/>
          </w:tcPr>
          <w:p w14:paraId="42F16FB2" w14:textId="77777777" w:rsidR="00883017" w:rsidRDefault="00DB17CB" w:rsidP="00CF718E">
            <w:pPr>
              <w:ind w:left="0"/>
            </w:pPr>
            <w:r>
              <w:t>String</w:t>
            </w:r>
          </w:p>
          <w:p w14:paraId="1C018CA5" w14:textId="6B01698A" w:rsidR="00DB17CB" w:rsidRDefault="00DB17CB" w:rsidP="00CF718E">
            <w:pPr>
              <w:ind w:left="0"/>
            </w:pPr>
            <w:r>
              <w:t>Text Box</w:t>
            </w:r>
          </w:p>
        </w:tc>
        <w:tc>
          <w:tcPr>
            <w:tcW w:w="630" w:type="dxa"/>
          </w:tcPr>
          <w:p w14:paraId="027D4BBF" w14:textId="2368CE71" w:rsidR="00883017" w:rsidRDefault="00DB17CB" w:rsidP="00CF718E">
            <w:pPr>
              <w:pStyle w:val="Sothutu-1so"/>
              <w:spacing w:before="120" w:after="120" w:line="276" w:lineRule="auto"/>
              <w:jc w:val="left"/>
              <w:rPr>
                <w:szCs w:val="24"/>
              </w:rPr>
            </w:pPr>
            <w:r>
              <w:rPr>
                <w:szCs w:val="24"/>
              </w:rPr>
              <w:t>20</w:t>
            </w:r>
          </w:p>
        </w:tc>
        <w:tc>
          <w:tcPr>
            <w:tcW w:w="540" w:type="dxa"/>
          </w:tcPr>
          <w:p w14:paraId="1BCF870A" w14:textId="3DD66991" w:rsidR="00883017" w:rsidRDefault="00DB17CB" w:rsidP="00CF718E">
            <w:pPr>
              <w:pStyle w:val="Sothutu-1so"/>
              <w:spacing w:before="120" w:after="120" w:line="276" w:lineRule="auto"/>
              <w:jc w:val="left"/>
              <w:rPr>
                <w:szCs w:val="24"/>
              </w:rPr>
            </w:pPr>
            <w:r>
              <w:rPr>
                <w:szCs w:val="24"/>
              </w:rPr>
              <w:t>N</w:t>
            </w:r>
          </w:p>
        </w:tc>
        <w:tc>
          <w:tcPr>
            <w:tcW w:w="450" w:type="dxa"/>
          </w:tcPr>
          <w:p w14:paraId="037C3FA7" w14:textId="5D727128" w:rsidR="00883017" w:rsidRDefault="00DB17CB" w:rsidP="00CF718E">
            <w:pPr>
              <w:pStyle w:val="Sothutu-1so"/>
              <w:spacing w:before="120" w:after="120" w:line="276" w:lineRule="auto"/>
              <w:jc w:val="left"/>
              <w:rPr>
                <w:szCs w:val="24"/>
              </w:rPr>
            </w:pPr>
            <w:r>
              <w:rPr>
                <w:szCs w:val="24"/>
              </w:rPr>
              <w:t>N</w:t>
            </w:r>
          </w:p>
        </w:tc>
        <w:tc>
          <w:tcPr>
            <w:tcW w:w="540" w:type="dxa"/>
          </w:tcPr>
          <w:p w14:paraId="50A28E32" w14:textId="31BD00AF" w:rsidR="00883017" w:rsidRDefault="00DB17CB" w:rsidP="00CF718E">
            <w:pPr>
              <w:pStyle w:val="Sothutu-1so"/>
              <w:spacing w:before="120" w:after="120" w:line="276" w:lineRule="auto"/>
              <w:jc w:val="center"/>
              <w:rPr>
                <w:szCs w:val="24"/>
              </w:rPr>
            </w:pPr>
            <w:r>
              <w:rPr>
                <w:szCs w:val="24"/>
              </w:rPr>
              <w:t>N</w:t>
            </w:r>
          </w:p>
        </w:tc>
        <w:tc>
          <w:tcPr>
            <w:tcW w:w="7380" w:type="dxa"/>
          </w:tcPr>
          <w:p w14:paraId="0735EFEB" w14:textId="77777777" w:rsidR="00883017" w:rsidRDefault="00883017" w:rsidP="00CF718E">
            <w:pPr>
              <w:pStyle w:val="Sothutu-1so"/>
              <w:spacing w:before="120" w:after="120" w:line="276" w:lineRule="auto"/>
              <w:rPr>
                <w:szCs w:val="24"/>
              </w:rPr>
            </w:pPr>
          </w:p>
        </w:tc>
      </w:tr>
      <w:tr w:rsidR="00883017" w14:paraId="6C29C5CB" w14:textId="77777777" w:rsidTr="009A4951">
        <w:trPr>
          <w:cantSplit/>
          <w:trHeight w:val="827"/>
        </w:trPr>
        <w:tc>
          <w:tcPr>
            <w:tcW w:w="1800" w:type="dxa"/>
          </w:tcPr>
          <w:p w14:paraId="29C1104E" w14:textId="12D26A76" w:rsidR="00883017" w:rsidRDefault="00883017" w:rsidP="00CF718E">
            <w:pPr>
              <w:ind w:left="0"/>
              <w:rPr>
                <w:szCs w:val="24"/>
              </w:rPr>
            </w:pPr>
            <w:r>
              <w:rPr>
                <w:szCs w:val="24"/>
              </w:rPr>
              <w:t>Chuyển theo kho bạc</w:t>
            </w:r>
          </w:p>
        </w:tc>
        <w:tc>
          <w:tcPr>
            <w:tcW w:w="1980" w:type="dxa"/>
          </w:tcPr>
          <w:p w14:paraId="6E9B46B1" w14:textId="1BF212AB" w:rsidR="00883017" w:rsidRDefault="00DB17CB" w:rsidP="00CF718E">
            <w:pPr>
              <w:ind w:left="0"/>
              <w:rPr>
                <w:szCs w:val="24"/>
              </w:rPr>
            </w:pPr>
            <w:r w:rsidRPr="00DB17CB">
              <w:rPr>
                <w:szCs w:val="24"/>
              </w:rPr>
              <w:t>Is_State_Treasury</w:t>
            </w:r>
          </w:p>
        </w:tc>
        <w:tc>
          <w:tcPr>
            <w:tcW w:w="1417" w:type="dxa"/>
          </w:tcPr>
          <w:p w14:paraId="49D14C86" w14:textId="77777777" w:rsidR="00883017" w:rsidRDefault="00DB17CB" w:rsidP="00CF718E">
            <w:pPr>
              <w:ind w:left="0"/>
            </w:pPr>
            <w:r>
              <w:t>Boolean</w:t>
            </w:r>
          </w:p>
          <w:p w14:paraId="55F3E3A5" w14:textId="26E774B9" w:rsidR="00DB17CB" w:rsidRDefault="00DB17CB" w:rsidP="00CF718E">
            <w:pPr>
              <w:ind w:left="0"/>
            </w:pPr>
            <w:r>
              <w:t>Check box</w:t>
            </w:r>
          </w:p>
        </w:tc>
        <w:tc>
          <w:tcPr>
            <w:tcW w:w="630" w:type="dxa"/>
          </w:tcPr>
          <w:p w14:paraId="087107C9" w14:textId="77777777" w:rsidR="00883017" w:rsidRDefault="00883017" w:rsidP="00CF718E">
            <w:pPr>
              <w:pStyle w:val="Sothutu-1so"/>
              <w:spacing w:before="120" w:after="120" w:line="276" w:lineRule="auto"/>
              <w:jc w:val="left"/>
              <w:rPr>
                <w:szCs w:val="24"/>
              </w:rPr>
            </w:pPr>
          </w:p>
        </w:tc>
        <w:tc>
          <w:tcPr>
            <w:tcW w:w="540" w:type="dxa"/>
          </w:tcPr>
          <w:p w14:paraId="73447180" w14:textId="7B6CA0EB" w:rsidR="00883017" w:rsidRDefault="00DB17CB" w:rsidP="00CF718E">
            <w:pPr>
              <w:pStyle w:val="Sothutu-1so"/>
              <w:spacing w:before="120" w:after="120" w:line="276" w:lineRule="auto"/>
              <w:jc w:val="left"/>
              <w:rPr>
                <w:szCs w:val="24"/>
              </w:rPr>
            </w:pPr>
            <w:r>
              <w:rPr>
                <w:szCs w:val="24"/>
              </w:rPr>
              <w:t>N</w:t>
            </w:r>
          </w:p>
        </w:tc>
        <w:tc>
          <w:tcPr>
            <w:tcW w:w="450" w:type="dxa"/>
          </w:tcPr>
          <w:p w14:paraId="23C32048" w14:textId="28E84A21" w:rsidR="00883017" w:rsidRDefault="00DB17CB" w:rsidP="00CF718E">
            <w:pPr>
              <w:pStyle w:val="Sothutu-1so"/>
              <w:spacing w:before="120" w:after="120" w:line="276" w:lineRule="auto"/>
              <w:jc w:val="left"/>
              <w:rPr>
                <w:szCs w:val="24"/>
              </w:rPr>
            </w:pPr>
            <w:r>
              <w:rPr>
                <w:szCs w:val="24"/>
              </w:rPr>
              <w:t>N</w:t>
            </w:r>
          </w:p>
        </w:tc>
        <w:tc>
          <w:tcPr>
            <w:tcW w:w="540" w:type="dxa"/>
          </w:tcPr>
          <w:p w14:paraId="0FBA2979" w14:textId="145F85F6" w:rsidR="00883017" w:rsidRDefault="00DB17CB" w:rsidP="00CF718E">
            <w:pPr>
              <w:pStyle w:val="Sothutu-1so"/>
              <w:spacing w:before="120" w:after="120" w:line="276" w:lineRule="auto"/>
              <w:jc w:val="center"/>
              <w:rPr>
                <w:szCs w:val="24"/>
              </w:rPr>
            </w:pPr>
            <w:r>
              <w:rPr>
                <w:szCs w:val="24"/>
              </w:rPr>
              <w:t>N</w:t>
            </w:r>
          </w:p>
        </w:tc>
        <w:tc>
          <w:tcPr>
            <w:tcW w:w="7380" w:type="dxa"/>
          </w:tcPr>
          <w:p w14:paraId="73D5CD16" w14:textId="0394DE8C" w:rsidR="00883017" w:rsidRPr="00DB17CB" w:rsidRDefault="00DB17CB" w:rsidP="00CF718E">
            <w:pPr>
              <w:pStyle w:val="Sothutu-1so"/>
              <w:spacing w:before="120" w:after="120" w:line="276" w:lineRule="auto"/>
              <w:rPr>
                <w:szCs w:val="24"/>
              </w:rPr>
            </w:pPr>
            <w:r w:rsidRPr="00DB17CB">
              <w:rPr>
                <w:szCs w:val="24"/>
              </w:rPr>
              <w:t>Nếu chuyển theo kho bạc = Y thì hình thức chi trả phải là UNC hoặc LC</w:t>
            </w:r>
          </w:p>
        </w:tc>
      </w:tr>
      <w:tr w:rsidR="000042CF" w14:paraId="7313FD7E" w14:textId="77777777" w:rsidTr="009A4951">
        <w:trPr>
          <w:cantSplit/>
          <w:trHeight w:val="827"/>
        </w:trPr>
        <w:tc>
          <w:tcPr>
            <w:tcW w:w="1800" w:type="dxa"/>
          </w:tcPr>
          <w:p w14:paraId="1CD13DDA" w14:textId="77777777" w:rsidR="000042CF" w:rsidRDefault="000042CF" w:rsidP="00CF718E">
            <w:pPr>
              <w:ind w:left="0"/>
              <w:rPr>
                <w:szCs w:val="24"/>
              </w:rPr>
            </w:pPr>
            <w:r>
              <w:rPr>
                <w:szCs w:val="24"/>
              </w:rPr>
              <w:t>Nội dung</w:t>
            </w:r>
          </w:p>
        </w:tc>
        <w:tc>
          <w:tcPr>
            <w:tcW w:w="1980" w:type="dxa"/>
          </w:tcPr>
          <w:p w14:paraId="223E9217" w14:textId="77777777" w:rsidR="000042CF" w:rsidRDefault="000042CF" w:rsidP="00CF718E">
            <w:pPr>
              <w:ind w:left="0"/>
              <w:rPr>
                <w:szCs w:val="24"/>
              </w:rPr>
            </w:pPr>
            <w:r>
              <w:rPr>
                <w:szCs w:val="24"/>
              </w:rPr>
              <w:t>Description</w:t>
            </w:r>
          </w:p>
        </w:tc>
        <w:tc>
          <w:tcPr>
            <w:tcW w:w="1417" w:type="dxa"/>
          </w:tcPr>
          <w:p w14:paraId="5577312E" w14:textId="77777777" w:rsidR="000042CF" w:rsidRDefault="000042CF" w:rsidP="00CF718E">
            <w:pPr>
              <w:ind w:left="0"/>
            </w:pPr>
            <w:r>
              <w:t>String</w:t>
            </w:r>
          </w:p>
          <w:p w14:paraId="58A68DB9" w14:textId="77777777" w:rsidR="000042CF" w:rsidRDefault="000042CF" w:rsidP="00CF718E">
            <w:pPr>
              <w:ind w:left="0"/>
            </w:pPr>
            <w:r>
              <w:t>Text Box</w:t>
            </w:r>
          </w:p>
        </w:tc>
        <w:tc>
          <w:tcPr>
            <w:tcW w:w="630" w:type="dxa"/>
          </w:tcPr>
          <w:p w14:paraId="0897CE26" w14:textId="77777777" w:rsidR="000042CF" w:rsidRDefault="000042CF" w:rsidP="00CF718E">
            <w:pPr>
              <w:pStyle w:val="Sothutu-1so"/>
              <w:spacing w:before="120" w:after="120" w:line="276" w:lineRule="auto"/>
              <w:jc w:val="left"/>
              <w:rPr>
                <w:szCs w:val="24"/>
              </w:rPr>
            </w:pPr>
            <w:r>
              <w:rPr>
                <w:szCs w:val="24"/>
              </w:rPr>
              <w:t>250</w:t>
            </w:r>
          </w:p>
        </w:tc>
        <w:tc>
          <w:tcPr>
            <w:tcW w:w="540" w:type="dxa"/>
          </w:tcPr>
          <w:p w14:paraId="42CC3669"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2F50333C"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32CA5D83"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187246D4" w14:textId="77777777" w:rsidR="000042CF" w:rsidRDefault="000042CF" w:rsidP="00CF718E">
            <w:pPr>
              <w:pStyle w:val="Sothutu-1so"/>
              <w:spacing w:before="120" w:after="120" w:line="276" w:lineRule="auto"/>
              <w:rPr>
                <w:szCs w:val="24"/>
              </w:rPr>
            </w:pPr>
          </w:p>
        </w:tc>
      </w:tr>
      <w:tr w:rsidR="000042CF" w14:paraId="2BD29D61" w14:textId="77777777" w:rsidTr="009A4951">
        <w:trPr>
          <w:cantSplit/>
          <w:trHeight w:val="827"/>
        </w:trPr>
        <w:tc>
          <w:tcPr>
            <w:tcW w:w="1800" w:type="dxa"/>
          </w:tcPr>
          <w:p w14:paraId="60F0B9BE" w14:textId="27FBD9F7" w:rsidR="000042CF" w:rsidRDefault="00DB17CB" w:rsidP="00CF718E">
            <w:pPr>
              <w:ind w:left="0"/>
              <w:rPr>
                <w:szCs w:val="24"/>
              </w:rPr>
            </w:pPr>
            <w:r>
              <w:rPr>
                <w:szCs w:val="24"/>
              </w:rPr>
              <w:t>Hình thức chi trả</w:t>
            </w:r>
          </w:p>
        </w:tc>
        <w:tc>
          <w:tcPr>
            <w:tcW w:w="1980" w:type="dxa"/>
          </w:tcPr>
          <w:p w14:paraId="0E128851" w14:textId="5A49AFD0" w:rsidR="000042CF" w:rsidRDefault="00DB17CB" w:rsidP="00CF718E">
            <w:pPr>
              <w:ind w:left="0"/>
              <w:rPr>
                <w:szCs w:val="24"/>
              </w:rPr>
            </w:pPr>
            <w:r>
              <w:rPr>
                <w:szCs w:val="24"/>
              </w:rPr>
              <w:t>Payment_method</w:t>
            </w:r>
          </w:p>
        </w:tc>
        <w:tc>
          <w:tcPr>
            <w:tcW w:w="1417" w:type="dxa"/>
          </w:tcPr>
          <w:p w14:paraId="78043A2E" w14:textId="77777777" w:rsidR="000042CF" w:rsidRDefault="000042CF" w:rsidP="00CF718E">
            <w:pPr>
              <w:ind w:left="0"/>
            </w:pPr>
            <w:r>
              <w:t>String</w:t>
            </w:r>
          </w:p>
          <w:p w14:paraId="268267C6" w14:textId="77777777" w:rsidR="000042CF" w:rsidRDefault="0007068C" w:rsidP="00CF718E">
            <w:pPr>
              <w:ind w:left="0"/>
            </w:pPr>
            <w:r>
              <w:t>CL</w:t>
            </w:r>
          </w:p>
          <w:p w14:paraId="5538DDBD" w14:textId="59514098" w:rsidR="0007068C" w:rsidRDefault="0007068C" w:rsidP="00CF718E">
            <w:pPr>
              <w:ind w:left="0"/>
            </w:pPr>
            <w:r>
              <w:t>AC</w:t>
            </w:r>
          </w:p>
        </w:tc>
        <w:tc>
          <w:tcPr>
            <w:tcW w:w="630" w:type="dxa"/>
          </w:tcPr>
          <w:p w14:paraId="019F6C36" w14:textId="3A8DFE43" w:rsidR="000042CF" w:rsidRDefault="0052128E" w:rsidP="00CF718E">
            <w:pPr>
              <w:pStyle w:val="Sothutu-1so"/>
              <w:spacing w:before="120" w:after="120" w:line="276" w:lineRule="auto"/>
              <w:jc w:val="left"/>
              <w:rPr>
                <w:szCs w:val="24"/>
              </w:rPr>
            </w:pPr>
            <w:r>
              <w:rPr>
                <w:szCs w:val="24"/>
              </w:rPr>
              <w:t>20</w:t>
            </w:r>
          </w:p>
        </w:tc>
        <w:tc>
          <w:tcPr>
            <w:tcW w:w="540" w:type="dxa"/>
          </w:tcPr>
          <w:p w14:paraId="5C071135"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162C03F0" w14:textId="7F3709D5" w:rsidR="000042CF" w:rsidRDefault="00A51663" w:rsidP="00CF718E">
            <w:pPr>
              <w:pStyle w:val="Sothutu-1so"/>
              <w:spacing w:before="120" w:after="120" w:line="276" w:lineRule="auto"/>
              <w:jc w:val="left"/>
              <w:rPr>
                <w:szCs w:val="24"/>
              </w:rPr>
            </w:pPr>
            <w:r>
              <w:rPr>
                <w:szCs w:val="24"/>
              </w:rPr>
              <w:t>Y</w:t>
            </w:r>
          </w:p>
        </w:tc>
        <w:tc>
          <w:tcPr>
            <w:tcW w:w="540" w:type="dxa"/>
          </w:tcPr>
          <w:p w14:paraId="319FB96C" w14:textId="4D9C7073" w:rsidR="000042CF" w:rsidRDefault="0007068C" w:rsidP="00CF718E">
            <w:pPr>
              <w:pStyle w:val="Sothutu-1so"/>
              <w:spacing w:before="120" w:after="120" w:line="276" w:lineRule="auto"/>
              <w:jc w:val="center"/>
              <w:rPr>
                <w:szCs w:val="24"/>
              </w:rPr>
            </w:pPr>
            <w:r>
              <w:rPr>
                <w:szCs w:val="24"/>
              </w:rPr>
              <w:t>Y</w:t>
            </w:r>
          </w:p>
        </w:tc>
        <w:tc>
          <w:tcPr>
            <w:tcW w:w="7380" w:type="dxa"/>
          </w:tcPr>
          <w:p w14:paraId="05917A48" w14:textId="77777777" w:rsidR="003A5F1E" w:rsidRDefault="003A5F1E" w:rsidP="00CF718E">
            <w:pPr>
              <w:pStyle w:val="Sothutu-1so"/>
              <w:spacing w:before="120" w:after="120" w:line="276" w:lineRule="auto"/>
              <w:rPr>
                <w:szCs w:val="24"/>
              </w:rPr>
            </w:pPr>
            <w:r>
              <w:rPr>
                <w:szCs w:val="24"/>
              </w:rPr>
              <w:t>Bao gồm các loại:</w:t>
            </w:r>
          </w:p>
          <w:p w14:paraId="518A13B5" w14:textId="35CACB96" w:rsidR="00DB17CB" w:rsidRPr="003A5F1E" w:rsidRDefault="00DB17CB" w:rsidP="004E37AB">
            <w:pPr>
              <w:pStyle w:val="Sothutu-1so"/>
              <w:numPr>
                <w:ilvl w:val="0"/>
                <w:numId w:val="11"/>
              </w:numPr>
              <w:spacing w:before="120" w:after="120" w:line="276" w:lineRule="auto"/>
              <w:rPr>
                <w:szCs w:val="24"/>
              </w:rPr>
            </w:pPr>
            <w:r w:rsidRPr="003A5F1E">
              <w:rPr>
                <w:szCs w:val="24"/>
              </w:rPr>
              <w:t>UNC: Ủy nhiệm chi</w:t>
            </w:r>
          </w:p>
          <w:p w14:paraId="3922E1B8" w14:textId="66094391" w:rsidR="00DB17CB" w:rsidRPr="00DB17CB" w:rsidRDefault="00DB17CB" w:rsidP="004E37AB">
            <w:pPr>
              <w:pStyle w:val="Sothutu-1so"/>
              <w:numPr>
                <w:ilvl w:val="0"/>
                <w:numId w:val="11"/>
              </w:numPr>
              <w:spacing w:before="120" w:after="120" w:line="276" w:lineRule="auto"/>
              <w:rPr>
                <w:szCs w:val="24"/>
              </w:rPr>
            </w:pPr>
            <w:r w:rsidRPr="00DB17CB">
              <w:rPr>
                <w:szCs w:val="24"/>
              </w:rPr>
              <w:t>TM: Tiền mặt</w:t>
            </w:r>
          </w:p>
          <w:p w14:paraId="0A3A16F4" w14:textId="67065A1C" w:rsidR="00DB17CB" w:rsidRPr="00DB17CB" w:rsidRDefault="00DB17CB" w:rsidP="004E37AB">
            <w:pPr>
              <w:pStyle w:val="Sothutu-1so"/>
              <w:numPr>
                <w:ilvl w:val="0"/>
                <w:numId w:val="11"/>
              </w:numPr>
              <w:spacing w:before="120" w:after="120" w:line="276" w:lineRule="auto"/>
              <w:rPr>
                <w:szCs w:val="24"/>
              </w:rPr>
            </w:pPr>
            <w:r w:rsidRPr="00DB17CB">
              <w:rPr>
                <w:szCs w:val="24"/>
              </w:rPr>
              <w:t>LC: LC</w:t>
            </w:r>
          </w:p>
          <w:p w14:paraId="579936A8" w14:textId="7BCAD5AA" w:rsidR="000042CF" w:rsidRDefault="00DB17CB" w:rsidP="004E37AB">
            <w:pPr>
              <w:pStyle w:val="Sothutu-1so"/>
              <w:numPr>
                <w:ilvl w:val="0"/>
                <w:numId w:val="11"/>
              </w:numPr>
              <w:spacing w:before="120" w:after="120" w:line="276" w:lineRule="auto"/>
              <w:rPr>
                <w:szCs w:val="24"/>
              </w:rPr>
            </w:pPr>
            <w:r w:rsidRPr="00DB17CB">
              <w:rPr>
                <w:szCs w:val="24"/>
              </w:rPr>
              <w:t>CMTND: CMTND</w:t>
            </w:r>
          </w:p>
        </w:tc>
      </w:tr>
      <w:tr w:rsidR="000042CF" w:rsidRPr="000146A2" w14:paraId="45E1D2B0" w14:textId="77777777" w:rsidTr="009A4951">
        <w:trPr>
          <w:cantSplit/>
          <w:trHeight w:val="827"/>
        </w:trPr>
        <w:tc>
          <w:tcPr>
            <w:tcW w:w="1800" w:type="dxa"/>
          </w:tcPr>
          <w:p w14:paraId="49EC5D9E" w14:textId="631E1077" w:rsidR="000042CF" w:rsidRDefault="00DB17CB" w:rsidP="00CF718E">
            <w:pPr>
              <w:ind w:left="0"/>
              <w:rPr>
                <w:szCs w:val="24"/>
              </w:rPr>
            </w:pPr>
            <w:r>
              <w:rPr>
                <w:szCs w:val="24"/>
              </w:rPr>
              <w:t>Yếu tố chi phí</w:t>
            </w:r>
          </w:p>
        </w:tc>
        <w:tc>
          <w:tcPr>
            <w:tcW w:w="1980" w:type="dxa"/>
          </w:tcPr>
          <w:p w14:paraId="0BD045E7" w14:textId="0B39397D" w:rsidR="000042CF" w:rsidRPr="00F33EAE" w:rsidRDefault="00F33EAE" w:rsidP="00CF718E">
            <w:pPr>
              <w:ind w:left="0"/>
              <w:rPr>
                <w:szCs w:val="24"/>
              </w:rPr>
            </w:pPr>
            <w:r w:rsidRPr="00F33EAE">
              <w:rPr>
                <w:iCs/>
                <w:snapToGrid/>
                <w:color w:val="000000" w:themeColor="text1"/>
                <w:szCs w:val="24"/>
              </w:rPr>
              <w:t>C</w:t>
            </w:r>
            <w:r>
              <w:rPr>
                <w:iCs/>
                <w:snapToGrid/>
                <w:color w:val="000000" w:themeColor="text1"/>
                <w:szCs w:val="24"/>
              </w:rPr>
              <w:t>_</w:t>
            </w:r>
            <w:r w:rsidRPr="00F33EAE">
              <w:rPr>
                <w:iCs/>
                <w:snapToGrid/>
                <w:color w:val="000000" w:themeColor="text1"/>
                <w:szCs w:val="24"/>
              </w:rPr>
              <w:t>Cost</w:t>
            </w:r>
            <w:r>
              <w:rPr>
                <w:iCs/>
                <w:snapToGrid/>
                <w:color w:val="000000" w:themeColor="text1"/>
                <w:szCs w:val="24"/>
              </w:rPr>
              <w:t>_</w:t>
            </w:r>
            <w:r w:rsidRPr="00F33EAE">
              <w:rPr>
                <w:iCs/>
                <w:snapToGrid/>
                <w:color w:val="000000" w:themeColor="text1"/>
                <w:szCs w:val="24"/>
              </w:rPr>
              <w:t>Category</w:t>
            </w:r>
            <w:r>
              <w:rPr>
                <w:iCs/>
                <w:snapToGrid/>
                <w:color w:val="000000" w:themeColor="text1"/>
                <w:szCs w:val="24"/>
              </w:rPr>
              <w:t>_</w:t>
            </w:r>
            <w:r w:rsidRPr="00F33EAE">
              <w:rPr>
                <w:iCs/>
                <w:snapToGrid/>
                <w:color w:val="000000" w:themeColor="text1"/>
                <w:szCs w:val="24"/>
              </w:rPr>
              <w:t>Id</w:t>
            </w:r>
          </w:p>
        </w:tc>
        <w:tc>
          <w:tcPr>
            <w:tcW w:w="1417" w:type="dxa"/>
          </w:tcPr>
          <w:p w14:paraId="4F93FC0F" w14:textId="77777777" w:rsidR="000042CF" w:rsidRDefault="00341ED6" w:rsidP="00CF718E">
            <w:pPr>
              <w:ind w:left="0"/>
            </w:pPr>
            <w:r>
              <w:t>String</w:t>
            </w:r>
          </w:p>
          <w:p w14:paraId="59BE2681" w14:textId="77777777" w:rsidR="00341ED6" w:rsidRDefault="00341ED6" w:rsidP="00CF718E">
            <w:pPr>
              <w:ind w:left="0"/>
            </w:pPr>
            <w:r>
              <w:t>SL</w:t>
            </w:r>
          </w:p>
          <w:p w14:paraId="042E80DC" w14:textId="1F6E5173" w:rsidR="00341ED6" w:rsidRDefault="00341ED6" w:rsidP="00CF718E">
            <w:pPr>
              <w:ind w:left="0"/>
            </w:pPr>
            <w:r>
              <w:t>Popup</w:t>
            </w:r>
          </w:p>
        </w:tc>
        <w:tc>
          <w:tcPr>
            <w:tcW w:w="630" w:type="dxa"/>
          </w:tcPr>
          <w:p w14:paraId="071238D0" w14:textId="77777777" w:rsidR="000042CF" w:rsidRDefault="000042CF" w:rsidP="00CF718E">
            <w:pPr>
              <w:pStyle w:val="Sothutu-1so"/>
              <w:spacing w:before="120" w:after="120" w:line="276" w:lineRule="auto"/>
              <w:jc w:val="left"/>
              <w:rPr>
                <w:szCs w:val="24"/>
              </w:rPr>
            </w:pPr>
          </w:p>
        </w:tc>
        <w:tc>
          <w:tcPr>
            <w:tcW w:w="540" w:type="dxa"/>
          </w:tcPr>
          <w:p w14:paraId="611A4293"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4778F863"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06DDD8E4"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07D65E06" w14:textId="259BC9B1" w:rsidR="000042CF" w:rsidRPr="000146A2" w:rsidRDefault="00A53A14" w:rsidP="00CF718E">
            <w:pPr>
              <w:pStyle w:val="Sothutu-1so"/>
              <w:spacing w:before="120" w:after="120" w:line="276" w:lineRule="auto"/>
              <w:rPr>
                <w:szCs w:val="24"/>
              </w:rPr>
            </w:pPr>
            <w:r>
              <w:rPr>
                <w:szCs w:val="24"/>
              </w:rPr>
              <w:t>Lọc những bản ghi hiệu lực từ danh mục Yếu tố chi phí</w:t>
            </w:r>
          </w:p>
        </w:tc>
      </w:tr>
      <w:tr w:rsidR="000042CF" w:rsidRPr="001E5A81" w14:paraId="68B7F6EC" w14:textId="77777777" w:rsidTr="009A4951">
        <w:trPr>
          <w:cantSplit/>
          <w:trHeight w:val="827"/>
        </w:trPr>
        <w:tc>
          <w:tcPr>
            <w:tcW w:w="14737" w:type="dxa"/>
            <w:gridSpan w:val="8"/>
          </w:tcPr>
          <w:p w14:paraId="09DFC5E7" w14:textId="77777777" w:rsidR="000042CF" w:rsidRPr="001E5A81" w:rsidRDefault="000042CF" w:rsidP="00CF718E">
            <w:pPr>
              <w:pStyle w:val="Sothutu-1so"/>
              <w:spacing w:before="120" w:after="120" w:line="276" w:lineRule="auto"/>
              <w:rPr>
                <w:b/>
                <w:szCs w:val="24"/>
              </w:rPr>
            </w:pPr>
            <w:r w:rsidRPr="001E5A81">
              <w:rPr>
                <w:b/>
                <w:szCs w:val="24"/>
              </w:rPr>
              <w:lastRenderedPageBreak/>
              <w:t>Group: Thông tin số tiền</w:t>
            </w:r>
          </w:p>
        </w:tc>
      </w:tr>
      <w:tr w:rsidR="000042CF" w:rsidRPr="004C531E" w14:paraId="5DC0728F" w14:textId="77777777" w:rsidTr="00BA7A17">
        <w:trPr>
          <w:cantSplit/>
          <w:trHeight w:val="827"/>
        </w:trPr>
        <w:tc>
          <w:tcPr>
            <w:tcW w:w="1800" w:type="dxa"/>
          </w:tcPr>
          <w:p w14:paraId="7488AAED" w14:textId="4EE7CB53" w:rsidR="0012121E" w:rsidRDefault="0012121E" w:rsidP="00CF718E">
            <w:pPr>
              <w:ind w:left="0"/>
              <w:rPr>
                <w:szCs w:val="24"/>
              </w:rPr>
            </w:pPr>
            <w:r>
              <w:rPr>
                <w:szCs w:val="24"/>
              </w:rPr>
              <w:t xml:space="preserve">Tiền tệ </w:t>
            </w:r>
          </w:p>
        </w:tc>
        <w:tc>
          <w:tcPr>
            <w:tcW w:w="1980" w:type="dxa"/>
          </w:tcPr>
          <w:p w14:paraId="3A123538" w14:textId="0AF745F5" w:rsidR="000042CF" w:rsidRDefault="00BA7A17" w:rsidP="00CF718E">
            <w:pPr>
              <w:ind w:left="0"/>
              <w:rPr>
                <w:szCs w:val="24"/>
              </w:rPr>
            </w:pPr>
            <w:r>
              <w:rPr>
                <w:szCs w:val="24"/>
              </w:rPr>
              <w:t>C_CURRENCY_ID</w:t>
            </w:r>
          </w:p>
        </w:tc>
        <w:tc>
          <w:tcPr>
            <w:tcW w:w="1417" w:type="dxa"/>
          </w:tcPr>
          <w:p w14:paraId="4DA22C28" w14:textId="77777777" w:rsidR="000042CF" w:rsidRDefault="008366E3" w:rsidP="00CF718E">
            <w:pPr>
              <w:ind w:left="0"/>
            </w:pPr>
            <w:r>
              <w:t>String</w:t>
            </w:r>
          </w:p>
          <w:p w14:paraId="0AD8CC27" w14:textId="5B2887CD" w:rsidR="008366E3" w:rsidRDefault="008366E3" w:rsidP="00CF718E">
            <w:pPr>
              <w:ind w:left="0"/>
            </w:pPr>
            <w:r>
              <w:t>CL</w:t>
            </w:r>
          </w:p>
          <w:p w14:paraId="67906734" w14:textId="17F73291" w:rsidR="008366E3" w:rsidRDefault="008366E3" w:rsidP="00CF718E">
            <w:pPr>
              <w:ind w:left="0"/>
            </w:pPr>
            <w:r>
              <w:t>AC</w:t>
            </w:r>
          </w:p>
        </w:tc>
        <w:tc>
          <w:tcPr>
            <w:tcW w:w="630" w:type="dxa"/>
          </w:tcPr>
          <w:p w14:paraId="29D42922"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4B3ABEC3"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27B52EA2"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6CCAD6FD"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3CA69575" w14:textId="3D7A3F90" w:rsidR="000042CF" w:rsidRPr="004C531E" w:rsidRDefault="003241DB" w:rsidP="00CF718E">
            <w:pPr>
              <w:pStyle w:val="Sothutu-1so"/>
              <w:spacing w:before="120" w:after="120" w:line="276" w:lineRule="auto"/>
              <w:rPr>
                <w:szCs w:val="24"/>
              </w:rPr>
            </w:pPr>
            <w:r>
              <w:rPr>
                <w:szCs w:val="24"/>
              </w:rPr>
              <w:t>Mặ</w:t>
            </w:r>
            <w:r w:rsidR="00B50A9B">
              <w:rPr>
                <w:szCs w:val="24"/>
              </w:rPr>
              <w:t>c định theo tiền tệ của đề nghị</w:t>
            </w:r>
            <w:r>
              <w:rPr>
                <w:szCs w:val="24"/>
              </w:rPr>
              <w:t xml:space="preserve">, người </w:t>
            </w:r>
            <w:r w:rsidR="008304FE">
              <w:rPr>
                <w:szCs w:val="24"/>
              </w:rPr>
              <w:t xml:space="preserve">dùng </w:t>
            </w:r>
            <w:r>
              <w:rPr>
                <w:szCs w:val="24"/>
              </w:rPr>
              <w:t>có thể sửa lại</w:t>
            </w:r>
          </w:p>
        </w:tc>
      </w:tr>
      <w:tr w:rsidR="00534E03" w:rsidRPr="004C531E" w14:paraId="218FCC28" w14:textId="77777777" w:rsidTr="00BA7A17">
        <w:trPr>
          <w:cantSplit/>
          <w:trHeight w:val="827"/>
        </w:trPr>
        <w:tc>
          <w:tcPr>
            <w:tcW w:w="1800" w:type="dxa"/>
          </w:tcPr>
          <w:p w14:paraId="3AF7B59C" w14:textId="0D02F912" w:rsidR="00534E03" w:rsidRPr="00311EE8" w:rsidRDefault="00534E03" w:rsidP="00CF718E">
            <w:pPr>
              <w:ind w:left="0"/>
              <w:rPr>
                <w:szCs w:val="24"/>
              </w:rPr>
            </w:pPr>
            <w:r>
              <w:rPr>
                <w:szCs w:val="24"/>
              </w:rPr>
              <w:t>Tỷ giá</w:t>
            </w:r>
          </w:p>
        </w:tc>
        <w:tc>
          <w:tcPr>
            <w:tcW w:w="1980" w:type="dxa"/>
          </w:tcPr>
          <w:p w14:paraId="4BFEFD75" w14:textId="69DB922B" w:rsidR="00534E03" w:rsidRDefault="00534E03" w:rsidP="00CF718E">
            <w:pPr>
              <w:ind w:left="0"/>
              <w:rPr>
                <w:szCs w:val="24"/>
              </w:rPr>
            </w:pPr>
            <w:r>
              <w:rPr>
                <w:szCs w:val="24"/>
              </w:rPr>
              <w:t>CURRENCY_RATE</w:t>
            </w:r>
          </w:p>
        </w:tc>
        <w:tc>
          <w:tcPr>
            <w:tcW w:w="1417" w:type="dxa"/>
          </w:tcPr>
          <w:p w14:paraId="104E5EE7" w14:textId="77777777" w:rsidR="00534E03" w:rsidRDefault="00534E03" w:rsidP="00CF718E">
            <w:pPr>
              <w:ind w:left="0"/>
            </w:pPr>
            <w:r>
              <w:t>Number</w:t>
            </w:r>
          </w:p>
        </w:tc>
        <w:tc>
          <w:tcPr>
            <w:tcW w:w="630" w:type="dxa"/>
          </w:tcPr>
          <w:p w14:paraId="299B7EE3" w14:textId="50520EAE" w:rsidR="00534E03" w:rsidRDefault="00534E03" w:rsidP="00CF718E">
            <w:pPr>
              <w:pStyle w:val="Sothutu-1so"/>
              <w:spacing w:before="120" w:after="120" w:line="276" w:lineRule="auto"/>
              <w:jc w:val="left"/>
              <w:rPr>
                <w:szCs w:val="24"/>
              </w:rPr>
            </w:pPr>
            <w:r>
              <w:rPr>
                <w:szCs w:val="24"/>
              </w:rPr>
              <w:t>20</w:t>
            </w:r>
          </w:p>
        </w:tc>
        <w:tc>
          <w:tcPr>
            <w:tcW w:w="540" w:type="dxa"/>
          </w:tcPr>
          <w:p w14:paraId="4D5FA26E" w14:textId="592078FE" w:rsidR="00534E03" w:rsidRDefault="00534E03" w:rsidP="00CF718E">
            <w:pPr>
              <w:pStyle w:val="Sothutu-1so"/>
              <w:spacing w:before="120" w:after="120" w:line="276" w:lineRule="auto"/>
              <w:jc w:val="left"/>
              <w:rPr>
                <w:szCs w:val="24"/>
              </w:rPr>
            </w:pPr>
            <w:r>
              <w:rPr>
                <w:szCs w:val="24"/>
              </w:rPr>
              <w:t>N</w:t>
            </w:r>
          </w:p>
        </w:tc>
        <w:tc>
          <w:tcPr>
            <w:tcW w:w="450" w:type="dxa"/>
          </w:tcPr>
          <w:p w14:paraId="68E7393D" w14:textId="08C3C8CB" w:rsidR="00534E03" w:rsidRDefault="00534E03" w:rsidP="00CF718E">
            <w:pPr>
              <w:pStyle w:val="Sothutu-1so"/>
              <w:spacing w:before="120" w:after="120" w:line="276" w:lineRule="auto"/>
              <w:jc w:val="left"/>
              <w:rPr>
                <w:szCs w:val="24"/>
              </w:rPr>
            </w:pPr>
            <w:r>
              <w:rPr>
                <w:szCs w:val="24"/>
              </w:rPr>
              <w:t>Y</w:t>
            </w:r>
          </w:p>
        </w:tc>
        <w:tc>
          <w:tcPr>
            <w:tcW w:w="540" w:type="dxa"/>
          </w:tcPr>
          <w:p w14:paraId="098BCCDA" w14:textId="05F5D928" w:rsidR="00534E03" w:rsidRDefault="00534E03" w:rsidP="00CF718E">
            <w:pPr>
              <w:pStyle w:val="Sothutu-1so"/>
              <w:spacing w:before="120" w:after="120" w:line="276" w:lineRule="auto"/>
              <w:jc w:val="center"/>
              <w:rPr>
                <w:szCs w:val="24"/>
              </w:rPr>
            </w:pPr>
            <w:r>
              <w:rPr>
                <w:szCs w:val="24"/>
              </w:rPr>
              <w:t>Y</w:t>
            </w:r>
          </w:p>
        </w:tc>
        <w:tc>
          <w:tcPr>
            <w:tcW w:w="7380" w:type="dxa"/>
          </w:tcPr>
          <w:p w14:paraId="533E8C0E" w14:textId="6C7F7248" w:rsidR="00534E03" w:rsidRPr="004C531E" w:rsidRDefault="00534E03" w:rsidP="00CF718E">
            <w:pPr>
              <w:pStyle w:val="Sothutu-1so"/>
              <w:spacing w:before="120" w:after="120" w:line="276" w:lineRule="auto"/>
              <w:rPr>
                <w:szCs w:val="24"/>
              </w:rPr>
            </w:pPr>
            <w:r>
              <w:rPr>
                <w:szCs w:val="24"/>
              </w:rPr>
              <w:t>Với</w:t>
            </w:r>
            <w:r w:rsidR="008304FE">
              <w:rPr>
                <w:szCs w:val="24"/>
              </w:rPr>
              <w:t xml:space="preserve"> tiền tệ = tiền tệ hạch toán</w:t>
            </w:r>
            <w:r>
              <w:rPr>
                <w:szCs w:val="24"/>
              </w:rPr>
              <w:t xml:space="preserve"> thì mặc định là 1 và Readonly</w:t>
            </w:r>
          </w:p>
        </w:tc>
      </w:tr>
      <w:tr w:rsidR="000042CF" w:rsidRPr="004C531E" w14:paraId="47ACB2B5" w14:textId="77777777" w:rsidTr="009A4951">
        <w:trPr>
          <w:cantSplit/>
          <w:trHeight w:val="827"/>
        </w:trPr>
        <w:tc>
          <w:tcPr>
            <w:tcW w:w="1800" w:type="dxa"/>
            <w:vAlign w:val="bottom"/>
          </w:tcPr>
          <w:p w14:paraId="2497D08E" w14:textId="77777777" w:rsidR="000042CF" w:rsidRDefault="000042CF" w:rsidP="00CF718E">
            <w:pPr>
              <w:ind w:left="0"/>
              <w:rPr>
                <w:szCs w:val="24"/>
              </w:rPr>
            </w:pPr>
            <w:r w:rsidRPr="00311EE8">
              <w:rPr>
                <w:szCs w:val="24"/>
              </w:rPr>
              <w:t>Tổng tiền đề nghị</w:t>
            </w:r>
          </w:p>
        </w:tc>
        <w:tc>
          <w:tcPr>
            <w:tcW w:w="1980" w:type="dxa"/>
            <w:vAlign w:val="bottom"/>
          </w:tcPr>
          <w:p w14:paraId="6F28B000" w14:textId="77777777" w:rsidR="000042CF" w:rsidRDefault="000042CF" w:rsidP="00CF718E">
            <w:pPr>
              <w:ind w:left="0"/>
              <w:rPr>
                <w:szCs w:val="24"/>
              </w:rPr>
            </w:pPr>
            <w:r w:rsidRPr="00311EE8">
              <w:rPr>
                <w:szCs w:val="24"/>
              </w:rPr>
              <w:t>REQUEST_AMOUNT</w:t>
            </w:r>
          </w:p>
        </w:tc>
        <w:tc>
          <w:tcPr>
            <w:tcW w:w="1417" w:type="dxa"/>
          </w:tcPr>
          <w:p w14:paraId="06F4D6BB" w14:textId="77777777" w:rsidR="000042CF" w:rsidRDefault="000042CF" w:rsidP="00CF718E">
            <w:pPr>
              <w:ind w:left="0"/>
            </w:pPr>
            <w:r>
              <w:t>Number</w:t>
            </w:r>
          </w:p>
        </w:tc>
        <w:tc>
          <w:tcPr>
            <w:tcW w:w="630" w:type="dxa"/>
          </w:tcPr>
          <w:p w14:paraId="79DE789B"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66C5C6BF"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4C6671B7"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11255BA4"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6F5C6C1E" w14:textId="5BC34782" w:rsidR="000042CF" w:rsidRPr="004C531E" w:rsidRDefault="003241DB" w:rsidP="00CF718E">
            <w:pPr>
              <w:pStyle w:val="Sothutu-1so"/>
              <w:spacing w:before="120" w:after="120" w:line="276" w:lineRule="auto"/>
              <w:rPr>
                <w:szCs w:val="24"/>
              </w:rPr>
            </w:pPr>
            <w:r>
              <w:rPr>
                <w:szCs w:val="24"/>
              </w:rPr>
              <w:t>Tổng tiền đề nghị của các line chi tiết, cập nhật sau mỗi lần lưu/xóa bản ghi chi tiết</w:t>
            </w:r>
            <w:r w:rsidRPr="004C531E">
              <w:rPr>
                <w:szCs w:val="24"/>
              </w:rPr>
              <w:t xml:space="preserve"> </w:t>
            </w:r>
          </w:p>
        </w:tc>
      </w:tr>
      <w:tr w:rsidR="000042CF" w14:paraId="44353E60" w14:textId="77777777" w:rsidTr="009A4951">
        <w:trPr>
          <w:cantSplit/>
          <w:trHeight w:val="827"/>
        </w:trPr>
        <w:tc>
          <w:tcPr>
            <w:tcW w:w="1800" w:type="dxa"/>
            <w:vAlign w:val="bottom"/>
          </w:tcPr>
          <w:p w14:paraId="436B125E" w14:textId="77777777" w:rsidR="000042CF" w:rsidRDefault="000042CF" w:rsidP="00CF718E">
            <w:pPr>
              <w:ind w:left="0"/>
              <w:rPr>
                <w:szCs w:val="24"/>
              </w:rPr>
            </w:pPr>
            <w:r w:rsidRPr="00311EE8">
              <w:rPr>
                <w:szCs w:val="24"/>
              </w:rPr>
              <w:t>Tổng tiền được duyệt</w:t>
            </w:r>
          </w:p>
        </w:tc>
        <w:tc>
          <w:tcPr>
            <w:tcW w:w="1980" w:type="dxa"/>
            <w:vAlign w:val="bottom"/>
          </w:tcPr>
          <w:p w14:paraId="7DAC8BE4" w14:textId="77777777" w:rsidR="000042CF" w:rsidRPr="00311EE8" w:rsidRDefault="000042CF" w:rsidP="00CF718E">
            <w:pPr>
              <w:ind w:left="0"/>
              <w:rPr>
                <w:szCs w:val="24"/>
              </w:rPr>
            </w:pPr>
            <w:r w:rsidRPr="00311EE8">
              <w:rPr>
                <w:szCs w:val="24"/>
              </w:rPr>
              <w:t>APPROVED_AMOUNT</w:t>
            </w:r>
          </w:p>
        </w:tc>
        <w:tc>
          <w:tcPr>
            <w:tcW w:w="1417" w:type="dxa"/>
          </w:tcPr>
          <w:p w14:paraId="5F7FB1AC" w14:textId="77777777" w:rsidR="000042CF" w:rsidRDefault="000042CF" w:rsidP="00CF718E">
            <w:pPr>
              <w:ind w:left="0"/>
            </w:pPr>
            <w:r>
              <w:t>Number</w:t>
            </w:r>
          </w:p>
        </w:tc>
        <w:tc>
          <w:tcPr>
            <w:tcW w:w="630" w:type="dxa"/>
          </w:tcPr>
          <w:p w14:paraId="40CFF976"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05A205E1"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33C82C55"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21597712"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4243F5B0" w14:textId="59837332" w:rsidR="000042CF" w:rsidRDefault="003241DB" w:rsidP="00CF718E">
            <w:pPr>
              <w:pStyle w:val="Sothutu-1so"/>
              <w:spacing w:before="120" w:after="120" w:line="276" w:lineRule="auto"/>
              <w:rPr>
                <w:szCs w:val="24"/>
              </w:rPr>
            </w:pPr>
            <w:r>
              <w:rPr>
                <w:szCs w:val="24"/>
              </w:rPr>
              <w:t xml:space="preserve">Tổng tiền được duyệt của các line chi tiết, cập nhật sau mỗi lần lưu bản ghi chi tiết </w:t>
            </w:r>
          </w:p>
        </w:tc>
      </w:tr>
      <w:tr w:rsidR="000042CF" w:rsidRPr="00311EE8" w14:paraId="1CD9600B" w14:textId="77777777" w:rsidTr="009A4951">
        <w:trPr>
          <w:cantSplit/>
          <w:trHeight w:val="827"/>
        </w:trPr>
        <w:tc>
          <w:tcPr>
            <w:tcW w:w="14737" w:type="dxa"/>
            <w:gridSpan w:val="8"/>
          </w:tcPr>
          <w:p w14:paraId="49A6BE25" w14:textId="77777777" w:rsidR="000042CF" w:rsidRPr="00311EE8" w:rsidRDefault="000042CF" w:rsidP="00CF718E">
            <w:pPr>
              <w:pStyle w:val="Sothutu-1so"/>
              <w:spacing w:before="120" w:after="120" w:line="276" w:lineRule="auto"/>
              <w:jc w:val="left"/>
              <w:rPr>
                <w:szCs w:val="24"/>
              </w:rPr>
            </w:pPr>
            <w:r w:rsidRPr="001E5A81">
              <w:rPr>
                <w:b/>
                <w:szCs w:val="24"/>
              </w:rPr>
              <w:t xml:space="preserve">Group: Thông tin </w:t>
            </w:r>
            <w:r>
              <w:rPr>
                <w:b/>
                <w:szCs w:val="24"/>
              </w:rPr>
              <w:t>VOffice</w:t>
            </w:r>
          </w:p>
        </w:tc>
      </w:tr>
      <w:tr w:rsidR="000042CF" w:rsidRPr="00311EE8" w14:paraId="171DD362" w14:textId="77777777" w:rsidTr="009A4951">
        <w:trPr>
          <w:cantSplit/>
          <w:trHeight w:val="827"/>
        </w:trPr>
        <w:tc>
          <w:tcPr>
            <w:tcW w:w="1800" w:type="dxa"/>
          </w:tcPr>
          <w:p w14:paraId="5A464E3A" w14:textId="77777777" w:rsidR="000042CF" w:rsidRDefault="000042CF" w:rsidP="00CF718E">
            <w:pPr>
              <w:pStyle w:val="Sothutu-1so"/>
              <w:spacing w:before="120" w:after="120" w:line="276" w:lineRule="auto"/>
              <w:jc w:val="left"/>
              <w:rPr>
                <w:szCs w:val="24"/>
              </w:rPr>
            </w:pPr>
            <w:r w:rsidRPr="00555E4D">
              <w:rPr>
                <w:szCs w:val="24"/>
              </w:rPr>
              <w:t>Số, ký hiệu VB trình ký</w:t>
            </w:r>
            <w:r>
              <w:rPr>
                <w:szCs w:val="24"/>
              </w:rPr>
              <w:t xml:space="preserve"> </w:t>
            </w:r>
          </w:p>
          <w:p w14:paraId="5633E4CE" w14:textId="77777777" w:rsidR="000042CF" w:rsidRPr="00555E4D" w:rsidRDefault="000042CF" w:rsidP="00CF718E">
            <w:pPr>
              <w:pStyle w:val="Sothutu-1so"/>
              <w:spacing w:before="120" w:after="120" w:line="276" w:lineRule="auto"/>
              <w:jc w:val="left"/>
              <w:rPr>
                <w:szCs w:val="24"/>
              </w:rPr>
            </w:pPr>
            <w:r w:rsidRPr="00555E4D">
              <w:rPr>
                <w:szCs w:val="24"/>
              </w:rPr>
              <w:t>(Link tới danh sách chứng từ trình ký)</w:t>
            </w:r>
          </w:p>
        </w:tc>
        <w:tc>
          <w:tcPr>
            <w:tcW w:w="1980" w:type="dxa"/>
          </w:tcPr>
          <w:p w14:paraId="1FDD9598" w14:textId="77777777" w:rsidR="000042CF" w:rsidRPr="00555E4D" w:rsidRDefault="000042CF" w:rsidP="00CF718E">
            <w:pPr>
              <w:ind w:left="0"/>
              <w:rPr>
                <w:szCs w:val="24"/>
              </w:rPr>
            </w:pPr>
            <w:r w:rsidRPr="00555E4D">
              <w:rPr>
                <w:szCs w:val="24"/>
              </w:rPr>
              <w:t>Hard_Copy_Document_No</w:t>
            </w:r>
          </w:p>
        </w:tc>
        <w:tc>
          <w:tcPr>
            <w:tcW w:w="1417" w:type="dxa"/>
          </w:tcPr>
          <w:p w14:paraId="12C0AB22" w14:textId="77777777" w:rsidR="000042CF" w:rsidRDefault="000042CF" w:rsidP="00CF718E">
            <w:pPr>
              <w:ind w:left="0"/>
            </w:pPr>
            <w:r>
              <w:t>String</w:t>
            </w:r>
          </w:p>
          <w:p w14:paraId="0471F2B3" w14:textId="77777777" w:rsidR="000042CF" w:rsidRDefault="000042CF" w:rsidP="00CF718E">
            <w:pPr>
              <w:ind w:left="0"/>
            </w:pPr>
            <w:r>
              <w:t>Text Box</w:t>
            </w:r>
          </w:p>
        </w:tc>
        <w:tc>
          <w:tcPr>
            <w:tcW w:w="630" w:type="dxa"/>
          </w:tcPr>
          <w:p w14:paraId="22786B1C"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00B1DFDA"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42E55708"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7348A785"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454F87E9" w14:textId="77777777" w:rsidR="000042CF" w:rsidRPr="00311EE8" w:rsidRDefault="000042CF" w:rsidP="00CF718E">
            <w:pPr>
              <w:pStyle w:val="Sothutu-1so"/>
              <w:spacing w:before="120" w:after="120" w:line="276" w:lineRule="auto"/>
              <w:rPr>
                <w:szCs w:val="24"/>
              </w:rPr>
            </w:pPr>
            <w:r w:rsidRPr="00AA0869">
              <w:rPr>
                <w:szCs w:val="24"/>
              </w:rPr>
              <w:t>Lấy thông tin từ VOffice</w:t>
            </w:r>
          </w:p>
        </w:tc>
      </w:tr>
      <w:tr w:rsidR="000042CF" w:rsidRPr="00311EE8" w14:paraId="7897E457" w14:textId="77777777" w:rsidTr="009A4951">
        <w:trPr>
          <w:cantSplit/>
          <w:trHeight w:val="827"/>
        </w:trPr>
        <w:tc>
          <w:tcPr>
            <w:tcW w:w="1800" w:type="dxa"/>
          </w:tcPr>
          <w:p w14:paraId="6E4312FE" w14:textId="77777777" w:rsidR="000042CF" w:rsidRPr="00555E4D" w:rsidRDefault="000042CF" w:rsidP="00CF718E">
            <w:pPr>
              <w:pStyle w:val="Sothutu-1so"/>
              <w:spacing w:before="120" w:after="120" w:line="276" w:lineRule="auto"/>
              <w:jc w:val="left"/>
              <w:rPr>
                <w:szCs w:val="24"/>
              </w:rPr>
            </w:pPr>
            <w:r w:rsidRPr="00555E4D">
              <w:rPr>
                <w:szCs w:val="24"/>
              </w:rPr>
              <w:lastRenderedPageBreak/>
              <w:t>Trạng thái ký</w:t>
            </w:r>
          </w:p>
        </w:tc>
        <w:tc>
          <w:tcPr>
            <w:tcW w:w="1980" w:type="dxa"/>
          </w:tcPr>
          <w:p w14:paraId="1E3C838D" w14:textId="77777777" w:rsidR="000042CF" w:rsidRPr="00555E4D" w:rsidRDefault="000042CF" w:rsidP="00CF718E">
            <w:pPr>
              <w:ind w:left="0"/>
              <w:rPr>
                <w:szCs w:val="24"/>
              </w:rPr>
            </w:pPr>
            <w:r w:rsidRPr="00555E4D">
              <w:t>SignerStatus</w:t>
            </w:r>
          </w:p>
        </w:tc>
        <w:tc>
          <w:tcPr>
            <w:tcW w:w="1417" w:type="dxa"/>
          </w:tcPr>
          <w:p w14:paraId="128F73A5" w14:textId="77777777" w:rsidR="000042CF" w:rsidRDefault="000042CF" w:rsidP="00CF718E">
            <w:pPr>
              <w:ind w:left="0"/>
            </w:pPr>
            <w:r>
              <w:t>String</w:t>
            </w:r>
          </w:p>
          <w:p w14:paraId="245435FE" w14:textId="77777777" w:rsidR="000042CF" w:rsidRDefault="000042CF" w:rsidP="00CF718E">
            <w:pPr>
              <w:ind w:left="0"/>
            </w:pPr>
            <w:r>
              <w:t>CL</w:t>
            </w:r>
          </w:p>
        </w:tc>
        <w:tc>
          <w:tcPr>
            <w:tcW w:w="630" w:type="dxa"/>
          </w:tcPr>
          <w:p w14:paraId="4DA81BD4"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45406397"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52396DF3"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003BD1CE"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37A166F7" w14:textId="2C392F1C" w:rsidR="00603D41" w:rsidRDefault="00603D41" w:rsidP="00CF718E">
            <w:pPr>
              <w:pStyle w:val="Sothutu-1so"/>
              <w:spacing w:before="120" w:after="120" w:line="276" w:lineRule="auto"/>
              <w:rPr>
                <w:szCs w:val="24"/>
              </w:rPr>
            </w:pPr>
            <w:r>
              <w:rPr>
                <w:szCs w:val="24"/>
              </w:rPr>
              <w:t>Lấy thông tin từ VOffice</w:t>
            </w:r>
          </w:p>
          <w:p w14:paraId="69CBB2EC" w14:textId="78B7A0D1" w:rsidR="002F7830" w:rsidRDefault="002F7830" w:rsidP="00CF718E">
            <w:pPr>
              <w:pStyle w:val="Sothutu-1so"/>
              <w:spacing w:before="120" w:after="120" w:line="276" w:lineRule="auto"/>
              <w:rPr>
                <w:szCs w:val="24"/>
              </w:rPr>
            </w:pPr>
            <w:r>
              <w:rPr>
                <w:szCs w:val="24"/>
              </w:rPr>
              <w:t>Bao gồm các trạng thái:</w:t>
            </w:r>
          </w:p>
          <w:p w14:paraId="11EC8D1A" w14:textId="09ADC0D7" w:rsidR="000042CF" w:rsidRPr="00884F5F" w:rsidRDefault="000042CF" w:rsidP="00CF718E">
            <w:pPr>
              <w:pStyle w:val="Sothutu-1so"/>
              <w:spacing w:before="120" w:after="120" w:line="276" w:lineRule="auto"/>
              <w:rPr>
                <w:szCs w:val="24"/>
              </w:rPr>
            </w:pPr>
            <w:r w:rsidRPr="00884F5F">
              <w:rPr>
                <w:szCs w:val="24"/>
              </w:rPr>
              <w:t>0-Chưa ký</w:t>
            </w:r>
          </w:p>
          <w:p w14:paraId="3AEDD9F1" w14:textId="77777777" w:rsidR="000042CF" w:rsidRPr="00884F5F" w:rsidRDefault="000042CF" w:rsidP="00CF718E">
            <w:pPr>
              <w:pStyle w:val="Sothutu-1so"/>
              <w:spacing w:before="120" w:after="120" w:line="276" w:lineRule="auto"/>
              <w:rPr>
                <w:szCs w:val="24"/>
              </w:rPr>
            </w:pPr>
            <w:r w:rsidRPr="00884F5F">
              <w:rPr>
                <w:szCs w:val="24"/>
              </w:rPr>
              <w:t>1-Văn thu từ chối</w:t>
            </w:r>
          </w:p>
          <w:p w14:paraId="51CEBCEF" w14:textId="77777777" w:rsidR="000042CF" w:rsidRPr="00884F5F" w:rsidRDefault="000042CF" w:rsidP="00CF718E">
            <w:pPr>
              <w:pStyle w:val="Sothutu-1so"/>
              <w:spacing w:before="120" w:after="120" w:line="276" w:lineRule="auto"/>
              <w:rPr>
                <w:szCs w:val="24"/>
              </w:rPr>
            </w:pPr>
            <w:r w:rsidRPr="00884F5F">
              <w:rPr>
                <w:szCs w:val="24"/>
              </w:rPr>
              <w:t>2-Lãnh đạo từ chối</w:t>
            </w:r>
          </w:p>
          <w:p w14:paraId="03330CB2" w14:textId="77777777" w:rsidR="000042CF" w:rsidRPr="00884F5F" w:rsidRDefault="000042CF" w:rsidP="00CF718E">
            <w:pPr>
              <w:pStyle w:val="Sothutu-1so"/>
              <w:spacing w:before="120" w:after="120" w:line="276" w:lineRule="auto"/>
              <w:rPr>
                <w:szCs w:val="24"/>
              </w:rPr>
            </w:pPr>
            <w:r w:rsidRPr="00884F5F">
              <w:rPr>
                <w:szCs w:val="24"/>
              </w:rPr>
              <w:t>3-Đã phê duyệt</w:t>
            </w:r>
          </w:p>
          <w:p w14:paraId="587AC368" w14:textId="77777777" w:rsidR="000042CF" w:rsidRPr="00884F5F" w:rsidRDefault="000042CF" w:rsidP="00CF718E">
            <w:pPr>
              <w:pStyle w:val="Sothutu-1so"/>
              <w:spacing w:before="120" w:after="120" w:line="276" w:lineRule="auto"/>
              <w:rPr>
                <w:szCs w:val="24"/>
              </w:rPr>
            </w:pPr>
            <w:r w:rsidRPr="00884F5F">
              <w:rPr>
                <w:szCs w:val="24"/>
              </w:rPr>
              <w:t>4-Hủy luồng</w:t>
            </w:r>
          </w:p>
          <w:p w14:paraId="78A75634" w14:textId="77777777" w:rsidR="000042CF" w:rsidRPr="00884F5F" w:rsidRDefault="000042CF" w:rsidP="00CF718E">
            <w:pPr>
              <w:pStyle w:val="Sothutu-1so"/>
              <w:spacing w:before="120" w:after="120" w:line="276" w:lineRule="auto"/>
              <w:rPr>
                <w:szCs w:val="24"/>
              </w:rPr>
            </w:pPr>
            <w:r w:rsidRPr="00884F5F">
              <w:rPr>
                <w:szCs w:val="24"/>
              </w:rPr>
              <w:t>5-Đã ban hành</w:t>
            </w:r>
          </w:p>
          <w:p w14:paraId="46A30F89" w14:textId="77777777" w:rsidR="000042CF" w:rsidRPr="00311EE8" w:rsidRDefault="000042CF" w:rsidP="00CF718E">
            <w:pPr>
              <w:pStyle w:val="Sothutu-1so"/>
              <w:spacing w:before="120" w:after="120" w:line="276" w:lineRule="auto"/>
              <w:rPr>
                <w:szCs w:val="24"/>
              </w:rPr>
            </w:pPr>
            <w:r w:rsidRPr="00884F5F">
              <w:rPr>
                <w:szCs w:val="24"/>
              </w:rPr>
              <w:t>10-Chờ</w:t>
            </w:r>
            <w:r w:rsidRPr="00884F5F">
              <w:t xml:space="preserve"> ký</w:t>
            </w:r>
          </w:p>
        </w:tc>
      </w:tr>
      <w:tr w:rsidR="000042CF" w:rsidRPr="00311EE8" w14:paraId="6F9440FC" w14:textId="77777777" w:rsidTr="009A4951">
        <w:trPr>
          <w:cantSplit/>
          <w:trHeight w:val="827"/>
        </w:trPr>
        <w:tc>
          <w:tcPr>
            <w:tcW w:w="1800" w:type="dxa"/>
          </w:tcPr>
          <w:p w14:paraId="761FDB2F" w14:textId="77777777" w:rsidR="000042CF" w:rsidRPr="00555E4D" w:rsidRDefault="000042CF" w:rsidP="00CF718E">
            <w:pPr>
              <w:pStyle w:val="Sothutu-1so"/>
              <w:spacing w:before="120" w:after="120" w:line="276" w:lineRule="auto"/>
              <w:jc w:val="left"/>
              <w:rPr>
                <w:szCs w:val="24"/>
              </w:rPr>
            </w:pPr>
            <w:r w:rsidRPr="00555E4D">
              <w:rPr>
                <w:szCs w:val="24"/>
              </w:rPr>
              <w:t>Ngày duyệt Voffice</w:t>
            </w:r>
          </w:p>
        </w:tc>
        <w:tc>
          <w:tcPr>
            <w:tcW w:w="1980" w:type="dxa"/>
          </w:tcPr>
          <w:p w14:paraId="3F288466" w14:textId="16231FDE" w:rsidR="000042CF" w:rsidRPr="00555E4D" w:rsidRDefault="00E5611C" w:rsidP="00CF718E">
            <w:pPr>
              <w:ind w:left="0"/>
              <w:rPr>
                <w:szCs w:val="24"/>
              </w:rPr>
            </w:pPr>
            <w:r w:rsidRPr="00E5611C">
              <w:rPr>
                <w:szCs w:val="24"/>
                <w:highlight w:val="yellow"/>
              </w:rPr>
              <w:t>ActionDate</w:t>
            </w:r>
          </w:p>
        </w:tc>
        <w:tc>
          <w:tcPr>
            <w:tcW w:w="1417" w:type="dxa"/>
          </w:tcPr>
          <w:p w14:paraId="106C0D4E" w14:textId="77777777" w:rsidR="000042CF" w:rsidRDefault="000042CF" w:rsidP="00CF718E">
            <w:pPr>
              <w:ind w:left="0"/>
            </w:pPr>
            <w:r>
              <w:t>Date</w:t>
            </w:r>
          </w:p>
        </w:tc>
        <w:tc>
          <w:tcPr>
            <w:tcW w:w="630" w:type="dxa"/>
          </w:tcPr>
          <w:p w14:paraId="1C47316B" w14:textId="77777777" w:rsidR="000042CF" w:rsidRDefault="000042CF" w:rsidP="00CF718E">
            <w:pPr>
              <w:pStyle w:val="Sothutu-1so"/>
              <w:spacing w:before="120" w:after="120" w:line="276" w:lineRule="auto"/>
              <w:jc w:val="left"/>
              <w:rPr>
                <w:szCs w:val="24"/>
              </w:rPr>
            </w:pPr>
          </w:p>
        </w:tc>
        <w:tc>
          <w:tcPr>
            <w:tcW w:w="540" w:type="dxa"/>
          </w:tcPr>
          <w:p w14:paraId="723FA5AB"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0EC37C1F"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7C7D736C"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73C1DEFB" w14:textId="77777777" w:rsidR="000042CF" w:rsidRPr="00311EE8" w:rsidRDefault="000042CF" w:rsidP="00CF718E">
            <w:pPr>
              <w:pStyle w:val="Sothutu-1so"/>
              <w:spacing w:before="120" w:after="120" w:line="276" w:lineRule="auto"/>
              <w:rPr>
                <w:szCs w:val="24"/>
              </w:rPr>
            </w:pPr>
            <w:r w:rsidRPr="00AA0869">
              <w:rPr>
                <w:szCs w:val="24"/>
              </w:rPr>
              <w:t>Lấy thông tin từ VOffice</w:t>
            </w:r>
          </w:p>
        </w:tc>
      </w:tr>
      <w:tr w:rsidR="000042CF" w:rsidRPr="00311EE8" w14:paraId="7D4BC9B8" w14:textId="77777777" w:rsidTr="009A4951">
        <w:trPr>
          <w:cantSplit/>
          <w:trHeight w:val="827"/>
        </w:trPr>
        <w:tc>
          <w:tcPr>
            <w:tcW w:w="1800" w:type="dxa"/>
          </w:tcPr>
          <w:p w14:paraId="258E02DA" w14:textId="77777777" w:rsidR="000042CF" w:rsidRPr="00555E4D" w:rsidRDefault="000042CF" w:rsidP="00CF718E">
            <w:pPr>
              <w:pStyle w:val="Sothutu-1so"/>
              <w:spacing w:before="120" w:after="120" w:line="276" w:lineRule="auto"/>
              <w:jc w:val="left"/>
              <w:rPr>
                <w:szCs w:val="24"/>
              </w:rPr>
            </w:pPr>
            <w:r w:rsidRPr="00555E4D">
              <w:rPr>
                <w:szCs w:val="24"/>
              </w:rPr>
              <w:t>Bản ghi trình ký</w:t>
            </w:r>
          </w:p>
        </w:tc>
        <w:tc>
          <w:tcPr>
            <w:tcW w:w="1980" w:type="dxa"/>
          </w:tcPr>
          <w:p w14:paraId="5410300C" w14:textId="77777777" w:rsidR="000042CF" w:rsidRPr="00555E4D" w:rsidRDefault="000042CF" w:rsidP="00CF718E">
            <w:pPr>
              <w:ind w:left="0"/>
              <w:rPr>
                <w:szCs w:val="24"/>
              </w:rPr>
            </w:pPr>
            <w:r w:rsidRPr="00555E4D">
              <w:t>IsSignerRecord</w:t>
            </w:r>
          </w:p>
        </w:tc>
        <w:tc>
          <w:tcPr>
            <w:tcW w:w="1417" w:type="dxa"/>
          </w:tcPr>
          <w:p w14:paraId="0C1027CF" w14:textId="77777777" w:rsidR="000042CF" w:rsidRDefault="000042CF" w:rsidP="00CF718E">
            <w:pPr>
              <w:ind w:left="0"/>
            </w:pPr>
            <w:r>
              <w:t>Boolean</w:t>
            </w:r>
          </w:p>
          <w:p w14:paraId="62D3F5CE" w14:textId="77777777" w:rsidR="000042CF" w:rsidRDefault="000042CF" w:rsidP="00CF718E">
            <w:pPr>
              <w:ind w:left="0"/>
            </w:pPr>
            <w:r>
              <w:t>Check box</w:t>
            </w:r>
          </w:p>
        </w:tc>
        <w:tc>
          <w:tcPr>
            <w:tcW w:w="630" w:type="dxa"/>
          </w:tcPr>
          <w:p w14:paraId="7889D638" w14:textId="77777777" w:rsidR="000042CF" w:rsidRDefault="000042CF" w:rsidP="00CF718E">
            <w:pPr>
              <w:pStyle w:val="Sothutu-1so"/>
              <w:spacing w:before="120" w:after="120" w:line="276" w:lineRule="auto"/>
              <w:jc w:val="left"/>
              <w:rPr>
                <w:szCs w:val="24"/>
              </w:rPr>
            </w:pPr>
          </w:p>
        </w:tc>
        <w:tc>
          <w:tcPr>
            <w:tcW w:w="540" w:type="dxa"/>
          </w:tcPr>
          <w:p w14:paraId="5AEC223F"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2FEAA720"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581A411A" w14:textId="77777777" w:rsidR="000042CF" w:rsidRDefault="000042CF" w:rsidP="00CF718E">
            <w:pPr>
              <w:pStyle w:val="Sothutu-1so"/>
              <w:spacing w:before="120" w:after="120" w:line="276" w:lineRule="auto"/>
              <w:jc w:val="center"/>
              <w:rPr>
                <w:szCs w:val="24"/>
              </w:rPr>
            </w:pPr>
            <w:r>
              <w:rPr>
                <w:szCs w:val="24"/>
              </w:rPr>
              <w:t>N</w:t>
            </w:r>
          </w:p>
        </w:tc>
        <w:tc>
          <w:tcPr>
            <w:tcW w:w="7380" w:type="dxa"/>
          </w:tcPr>
          <w:p w14:paraId="0240716B" w14:textId="44D5C0DC" w:rsidR="000042CF" w:rsidRPr="00311EE8" w:rsidRDefault="00B334D6" w:rsidP="00CF718E">
            <w:pPr>
              <w:pStyle w:val="Sothutu-1so"/>
              <w:spacing w:before="120" w:after="120" w:line="276" w:lineRule="auto"/>
              <w:rPr>
                <w:szCs w:val="24"/>
              </w:rPr>
            </w:pPr>
            <w:r>
              <w:rPr>
                <w:szCs w:val="24"/>
              </w:rPr>
              <w:t>Bản ghi đã thực hiện chức năng trình ký VOffice, có trạng thái tài liệu trình ký = “Hoàn thành”</w:t>
            </w:r>
          </w:p>
        </w:tc>
      </w:tr>
      <w:tr w:rsidR="000042CF" w:rsidRPr="00311EE8" w14:paraId="47C38135" w14:textId="77777777" w:rsidTr="009A4951">
        <w:trPr>
          <w:cantSplit/>
          <w:trHeight w:val="827"/>
        </w:trPr>
        <w:tc>
          <w:tcPr>
            <w:tcW w:w="14737" w:type="dxa"/>
            <w:gridSpan w:val="8"/>
          </w:tcPr>
          <w:p w14:paraId="5F868C5C" w14:textId="77777777" w:rsidR="000042CF" w:rsidRPr="00311EE8" w:rsidRDefault="000042CF" w:rsidP="00CF718E">
            <w:pPr>
              <w:pStyle w:val="Sothutu-1so"/>
              <w:spacing w:before="120" w:after="120" w:line="276" w:lineRule="auto"/>
              <w:rPr>
                <w:szCs w:val="24"/>
              </w:rPr>
            </w:pPr>
            <w:r w:rsidRPr="001E5A81">
              <w:rPr>
                <w:b/>
                <w:szCs w:val="24"/>
              </w:rPr>
              <w:t xml:space="preserve">Group: Thông tin </w:t>
            </w:r>
            <w:r>
              <w:rPr>
                <w:b/>
                <w:szCs w:val="24"/>
              </w:rPr>
              <w:t>trạng thái</w:t>
            </w:r>
          </w:p>
        </w:tc>
      </w:tr>
      <w:tr w:rsidR="000042CF" w:rsidRPr="00311EE8" w14:paraId="411B7374" w14:textId="77777777" w:rsidTr="009A4951">
        <w:trPr>
          <w:cantSplit/>
          <w:trHeight w:val="827"/>
        </w:trPr>
        <w:tc>
          <w:tcPr>
            <w:tcW w:w="1800" w:type="dxa"/>
          </w:tcPr>
          <w:p w14:paraId="3240BBA6" w14:textId="77777777" w:rsidR="000042CF" w:rsidRPr="00555E4D" w:rsidRDefault="000042CF" w:rsidP="00CF718E">
            <w:pPr>
              <w:pStyle w:val="Sothutu-1so"/>
              <w:spacing w:before="120" w:after="120" w:line="276" w:lineRule="auto"/>
              <w:jc w:val="left"/>
              <w:rPr>
                <w:szCs w:val="24"/>
              </w:rPr>
            </w:pPr>
            <w:r>
              <w:rPr>
                <w:szCs w:val="24"/>
              </w:rPr>
              <w:lastRenderedPageBreak/>
              <w:t>Trạng thái duyệt</w:t>
            </w:r>
          </w:p>
        </w:tc>
        <w:tc>
          <w:tcPr>
            <w:tcW w:w="1980" w:type="dxa"/>
          </w:tcPr>
          <w:p w14:paraId="786BB0A2" w14:textId="079D73C9" w:rsidR="000042CF" w:rsidRPr="00555E4D" w:rsidRDefault="00F33EAE" w:rsidP="00CF718E">
            <w:pPr>
              <w:ind w:left="0"/>
            </w:pPr>
            <w:r w:rsidRPr="00F33EAE">
              <w:t>APPROVE_STATUS</w:t>
            </w:r>
          </w:p>
        </w:tc>
        <w:tc>
          <w:tcPr>
            <w:tcW w:w="1417" w:type="dxa"/>
          </w:tcPr>
          <w:p w14:paraId="5664352E" w14:textId="77777777" w:rsidR="000042CF" w:rsidRDefault="000042CF" w:rsidP="00CF718E">
            <w:pPr>
              <w:ind w:left="0"/>
            </w:pPr>
            <w:r>
              <w:t>String</w:t>
            </w:r>
          </w:p>
          <w:p w14:paraId="5D590924" w14:textId="569DA12B" w:rsidR="00B726EE" w:rsidRDefault="000042CF" w:rsidP="00CF718E">
            <w:pPr>
              <w:ind w:left="0"/>
            </w:pPr>
            <w:r>
              <w:t>CL</w:t>
            </w:r>
          </w:p>
        </w:tc>
        <w:tc>
          <w:tcPr>
            <w:tcW w:w="630" w:type="dxa"/>
          </w:tcPr>
          <w:p w14:paraId="3BC08557"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63C83D95"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13EF7B50"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655A5B0A"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56638A90" w14:textId="3A06B98A" w:rsidR="000042CF" w:rsidRDefault="000042CF" w:rsidP="00CF718E">
            <w:pPr>
              <w:pStyle w:val="Sothutu-1so"/>
              <w:spacing w:before="120" w:after="120" w:line="276" w:lineRule="auto"/>
              <w:rPr>
                <w:szCs w:val="24"/>
              </w:rPr>
            </w:pPr>
            <w:r>
              <w:rPr>
                <w:szCs w:val="24"/>
              </w:rPr>
              <w:t>Cập nhật trạng thái</w:t>
            </w:r>
            <w:r w:rsidR="00836667">
              <w:rPr>
                <w:szCs w:val="24"/>
              </w:rPr>
              <w:t xml:space="preserve"> duyệt</w:t>
            </w:r>
            <w:r>
              <w:rPr>
                <w:szCs w:val="24"/>
              </w:rPr>
              <w:t xml:space="preserve"> trên web về mobile</w:t>
            </w:r>
          </w:p>
          <w:p w14:paraId="43C7A0C9" w14:textId="77777777" w:rsidR="000042CF" w:rsidRDefault="000042CF" w:rsidP="00CF718E">
            <w:pPr>
              <w:pStyle w:val="Sothutu-1so"/>
              <w:spacing w:before="120" w:after="120" w:line="276" w:lineRule="auto"/>
              <w:rPr>
                <w:szCs w:val="24"/>
              </w:rPr>
            </w:pPr>
            <w:r>
              <w:rPr>
                <w:szCs w:val="24"/>
              </w:rPr>
              <w:t>Bao gồm 3 trạng thái:</w:t>
            </w:r>
          </w:p>
          <w:p w14:paraId="71C1126D" w14:textId="48C515D8" w:rsidR="000F7F14" w:rsidRPr="000F7F14" w:rsidRDefault="000F7F14" w:rsidP="004E37AB">
            <w:pPr>
              <w:pStyle w:val="Sothutu-1so"/>
              <w:numPr>
                <w:ilvl w:val="0"/>
                <w:numId w:val="11"/>
              </w:numPr>
              <w:spacing w:before="120" w:after="120" w:line="276" w:lineRule="auto"/>
              <w:rPr>
                <w:szCs w:val="24"/>
              </w:rPr>
            </w:pPr>
            <w:r w:rsidRPr="000F7F14">
              <w:rPr>
                <w:szCs w:val="24"/>
              </w:rPr>
              <w:t>Trạng thái</w:t>
            </w:r>
            <w:r w:rsidR="000C1C15">
              <w:rPr>
                <w:szCs w:val="24"/>
              </w:rPr>
              <w:t>(‘2’)</w:t>
            </w:r>
            <w:r w:rsidRPr="000F7F14">
              <w:rPr>
                <w:szCs w:val="24"/>
              </w:rPr>
              <w:t xml:space="preserve"> = Từ chối khi có 1 bản ghi ở Tab duyệt có trạng thái = Từ chối</w:t>
            </w:r>
          </w:p>
          <w:p w14:paraId="16ECCE58" w14:textId="47AB54C7" w:rsidR="000F7F14" w:rsidRPr="000F7F14" w:rsidRDefault="000F7F14" w:rsidP="004E37AB">
            <w:pPr>
              <w:pStyle w:val="Sothutu-1so"/>
              <w:numPr>
                <w:ilvl w:val="0"/>
                <w:numId w:val="11"/>
              </w:numPr>
              <w:spacing w:before="120" w:after="120" w:line="276" w:lineRule="auto"/>
              <w:rPr>
                <w:szCs w:val="24"/>
              </w:rPr>
            </w:pPr>
            <w:r w:rsidRPr="000F7F14">
              <w:rPr>
                <w:szCs w:val="24"/>
              </w:rPr>
              <w:t>Trạng thái</w:t>
            </w:r>
            <w:r w:rsidR="000C1C15">
              <w:rPr>
                <w:szCs w:val="24"/>
              </w:rPr>
              <w:t>(‘1’)</w:t>
            </w:r>
            <w:r w:rsidRPr="000F7F14">
              <w:rPr>
                <w:szCs w:val="24"/>
              </w:rPr>
              <w:t xml:space="preserve"> = Duyệt khi tất cả các bản ghi ở Tab duyệt có trạng thái = Duyệt</w:t>
            </w:r>
          </w:p>
          <w:p w14:paraId="12041161" w14:textId="3AD1186A" w:rsidR="000042CF" w:rsidRPr="00311EE8" w:rsidRDefault="000F7F14" w:rsidP="004E37AB">
            <w:pPr>
              <w:pStyle w:val="Sothutu-1so"/>
              <w:numPr>
                <w:ilvl w:val="0"/>
                <w:numId w:val="11"/>
              </w:numPr>
              <w:spacing w:before="120" w:after="120" w:line="276" w:lineRule="auto"/>
              <w:rPr>
                <w:szCs w:val="24"/>
              </w:rPr>
            </w:pPr>
            <w:r w:rsidRPr="000F7F14">
              <w:rPr>
                <w:szCs w:val="24"/>
              </w:rPr>
              <w:t xml:space="preserve">Trạng thái </w:t>
            </w:r>
            <w:r w:rsidR="000C1C15">
              <w:rPr>
                <w:szCs w:val="24"/>
              </w:rPr>
              <w:t>(‘0’)</w:t>
            </w:r>
            <w:r w:rsidRPr="000F7F14">
              <w:rPr>
                <w:szCs w:val="24"/>
              </w:rPr>
              <w:t>= Chưa duyệt với các trường hợp còn lại</w:t>
            </w:r>
          </w:p>
        </w:tc>
      </w:tr>
      <w:tr w:rsidR="000042CF" w:rsidRPr="00311EE8" w14:paraId="3EB0E0DF" w14:textId="77777777" w:rsidTr="009A4951">
        <w:trPr>
          <w:cantSplit/>
          <w:trHeight w:val="827"/>
        </w:trPr>
        <w:tc>
          <w:tcPr>
            <w:tcW w:w="1800" w:type="dxa"/>
          </w:tcPr>
          <w:p w14:paraId="55291257" w14:textId="77777777" w:rsidR="000042CF" w:rsidRDefault="000042CF" w:rsidP="00CF718E">
            <w:pPr>
              <w:pStyle w:val="Sothutu-1so"/>
              <w:spacing w:before="120" w:after="120" w:line="276" w:lineRule="auto"/>
              <w:jc w:val="left"/>
              <w:rPr>
                <w:szCs w:val="24"/>
              </w:rPr>
            </w:pPr>
            <w:r>
              <w:rPr>
                <w:szCs w:val="24"/>
              </w:rPr>
              <w:t>Trạng thái tài liệu</w:t>
            </w:r>
          </w:p>
        </w:tc>
        <w:tc>
          <w:tcPr>
            <w:tcW w:w="1980" w:type="dxa"/>
          </w:tcPr>
          <w:p w14:paraId="23B16E58" w14:textId="229AF923" w:rsidR="000042CF" w:rsidRPr="00555E4D" w:rsidRDefault="00F33EAE" w:rsidP="00CF718E">
            <w:pPr>
              <w:ind w:left="0"/>
            </w:pPr>
            <w:r w:rsidRPr="00F33EAE">
              <w:t>DOCSTATUS</w:t>
            </w:r>
          </w:p>
        </w:tc>
        <w:tc>
          <w:tcPr>
            <w:tcW w:w="1417" w:type="dxa"/>
          </w:tcPr>
          <w:p w14:paraId="68E2FE88" w14:textId="77777777" w:rsidR="000042CF" w:rsidRDefault="000042CF" w:rsidP="00CF718E">
            <w:pPr>
              <w:ind w:left="0"/>
            </w:pPr>
            <w:r>
              <w:t>String</w:t>
            </w:r>
          </w:p>
          <w:p w14:paraId="2B515B4E" w14:textId="77777777" w:rsidR="000042CF" w:rsidRDefault="000042CF" w:rsidP="00CF718E">
            <w:pPr>
              <w:ind w:left="0"/>
            </w:pPr>
            <w:r>
              <w:t>CL</w:t>
            </w:r>
          </w:p>
          <w:p w14:paraId="674B9C11" w14:textId="7EA93D5C" w:rsidR="00B726EE" w:rsidRDefault="00B726EE" w:rsidP="00CF718E">
            <w:pPr>
              <w:ind w:left="0"/>
            </w:pPr>
          </w:p>
        </w:tc>
        <w:tc>
          <w:tcPr>
            <w:tcW w:w="630" w:type="dxa"/>
          </w:tcPr>
          <w:p w14:paraId="5AAF3142"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0E019F33"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6F45226B"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4A465A3B"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080070EA" w14:textId="605B54BD" w:rsidR="000042CF" w:rsidRDefault="000042CF" w:rsidP="00CF718E">
            <w:pPr>
              <w:pStyle w:val="Sothutu-1so"/>
              <w:spacing w:before="120" w:after="120" w:line="276" w:lineRule="auto"/>
              <w:rPr>
                <w:szCs w:val="24"/>
              </w:rPr>
            </w:pPr>
            <w:r>
              <w:rPr>
                <w:szCs w:val="24"/>
              </w:rPr>
              <w:t>Bao gồm 2 trạng thái:</w:t>
            </w:r>
          </w:p>
          <w:p w14:paraId="13F86E91" w14:textId="3305BC47" w:rsidR="000042CF" w:rsidRDefault="000042CF" w:rsidP="004E37AB">
            <w:pPr>
              <w:pStyle w:val="Sothutu-1so"/>
              <w:numPr>
                <w:ilvl w:val="0"/>
                <w:numId w:val="11"/>
              </w:numPr>
              <w:spacing w:before="120" w:after="120" w:line="276" w:lineRule="auto"/>
              <w:rPr>
                <w:szCs w:val="24"/>
              </w:rPr>
            </w:pPr>
            <w:r>
              <w:rPr>
                <w:szCs w:val="24"/>
              </w:rPr>
              <w:t>Nháp</w:t>
            </w:r>
            <w:r w:rsidR="000C1C15">
              <w:rPr>
                <w:szCs w:val="24"/>
              </w:rPr>
              <w:t>(‘DR’)</w:t>
            </w:r>
            <w:r>
              <w:rPr>
                <w:szCs w:val="24"/>
              </w:rPr>
              <w:t xml:space="preserve">: Chứng từ mới tạo, trước khi CO bản ghi </w:t>
            </w:r>
          </w:p>
          <w:p w14:paraId="3CB674F0" w14:textId="12321489" w:rsidR="000042CF" w:rsidRPr="00311EE8" w:rsidRDefault="000042CF" w:rsidP="004E37AB">
            <w:pPr>
              <w:pStyle w:val="Sothutu-1so"/>
              <w:numPr>
                <w:ilvl w:val="0"/>
                <w:numId w:val="11"/>
              </w:numPr>
              <w:spacing w:before="120" w:after="120" w:line="276" w:lineRule="auto"/>
              <w:rPr>
                <w:szCs w:val="24"/>
              </w:rPr>
            </w:pPr>
            <w:r>
              <w:rPr>
                <w:szCs w:val="24"/>
              </w:rPr>
              <w:t>Hoàn thành</w:t>
            </w:r>
            <w:r w:rsidR="000C1C15">
              <w:rPr>
                <w:szCs w:val="24"/>
              </w:rPr>
              <w:t>(‘CO’)</w:t>
            </w:r>
            <w:r>
              <w:rPr>
                <w:szCs w:val="24"/>
              </w:rPr>
              <w:t>: sau khi CO bản ghi</w:t>
            </w:r>
          </w:p>
        </w:tc>
      </w:tr>
      <w:tr w:rsidR="000F7F14" w:rsidRPr="00311EE8" w14:paraId="5800E90E" w14:textId="77777777" w:rsidTr="009A4951">
        <w:trPr>
          <w:cantSplit/>
          <w:trHeight w:val="827"/>
        </w:trPr>
        <w:tc>
          <w:tcPr>
            <w:tcW w:w="1800" w:type="dxa"/>
          </w:tcPr>
          <w:p w14:paraId="22AFA201" w14:textId="7BAAEF14" w:rsidR="000F7F14" w:rsidRDefault="000F7F14" w:rsidP="00CF718E">
            <w:pPr>
              <w:pStyle w:val="Sothutu-1so"/>
              <w:spacing w:before="120" w:after="120" w:line="276" w:lineRule="auto"/>
              <w:jc w:val="left"/>
              <w:rPr>
                <w:szCs w:val="24"/>
              </w:rPr>
            </w:pPr>
            <w:r>
              <w:rPr>
                <w:szCs w:val="24"/>
              </w:rPr>
              <w:lastRenderedPageBreak/>
              <w:t>Trạng thái chi</w:t>
            </w:r>
          </w:p>
        </w:tc>
        <w:tc>
          <w:tcPr>
            <w:tcW w:w="1980" w:type="dxa"/>
          </w:tcPr>
          <w:p w14:paraId="46E6D5C8" w14:textId="353546F3" w:rsidR="000F7F14" w:rsidRPr="00555E4D" w:rsidRDefault="00F33EAE" w:rsidP="00CF718E">
            <w:pPr>
              <w:ind w:left="0"/>
            </w:pPr>
            <w:r w:rsidRPr="00F33EAE">
              <w:t>PAYMENT_STATUS</w:t>
            </w:r>
          </w:p>
        </w:tc>
        <w:tc>
          <w:tcPr>
            <w:tcW w:w="1417" w:type="dxa"/>
          </w:tcPr>
          <w:p w14:paraId="24F35A7C" w14:textId="77777777" w:rsidR="000F7F14" w:rsidRDefault="000F7F14" w:rsidP="00CF718E">
            <w:pPr>
              <w:ind w:left="0"/>
            </w:pPr>
            <w:r>
              <w:t>String</w:t>
            </w:r>
          </w:p>
          <w:p w14:paraId="56BFDC27" w14:textId="26E3058A" w:rsidR="000F7F14" w:rsidRDefault="000F7F14" w:rsidP="00CF718E">
            <w:pPr>
              <w:ind w:left="0"/>
            </w:pPr>
            <w:r>
              <w:t>CL</w:t>
            </w:r>
          </w:p>
        </w:tc>
        <w:tc>
          <w:tcPr>
            <w:tcW w:w="630" w:type="dxa"/>
          </w:tcPr>
          <w:p w14:paraId="196DA2A8" w14:textId="14DA6984" w:rsidR="000F7F14" w:rsidRDefault="000F7F14" w:rsidP="00CF718E">
            <w:pPr>
              <w:pStyle w:val="Sothutu-1so"/>
              <w:spacing w:before="120" w:after="120" w:line="276" w:lineRule="auto"/>
              <w:jc w:val="left"/>
              <w:rPr>
                <w:szCs w:val="24"/>
              </w:rPr>
            </w:pPr>
            <w:r>
              <w:rPr>
                <w:szCs w:val="24"/>
              </w:rPr>
              <w:t>20</w:t>
            </w:r>
          </w:p>
        </w:tc>
        <w:tc>
          <w:tcPr>
            <w:tcW w:w="540" w:type="dxa"/>
          </w:tcPr>
          <w:p w14:paraId="1E05BC62" w14:textId="1A0EA02B" w:rsidR="000F7F14" w:rsidRDefault="000F7F14" w:rsidP="00CF718E">
            <w:pPr>
              <w:pStyle w:val="Sothutu-1so"/>
              <w:spacing w:before="120" w:after="120" w:line="276" w:lineRule="auto"/>
              <w:jc w:val="left"/>
              <w:rPr>
                <w:szCs w:val="24"/>
              </w:rPr>
            </w:pPr>
            <w:r>
              <w:rPr>
                <w:szCs w:val="24"/>
              </w:rPr>
              <w:t>Y</w:t>
            </w:r>
          </w:p>
        </w:tc>
        <w:tc>
          <w:tcPr>
            <w:tcW w:w="450" w:type="dxa"/>
          </w:tcPr>
          <w:p w14:paraId="5D18BBAA" w14:textId="3E235E16" w:rsidR="000F7F14" w:rsidRDefault="000F7F14" w:rsidP="00CF718E">
            <w:pPr>
              <w:pStyle w:val="Sothutu-1so"/>
              <w:spacing w:before="120" w:after="120" w:line="276" w:lineRule="auto"/>
              <w:jc w:val="left"/>
              <w:rPr>
                <w:szCs w:val="24"/>
              </w:rPr>
            </w:pPr>
            <w:r>
              <w:rPr>
                <w:szCs w:val="24"/>
              </w:rPr>
              <w:t>N</w:t>
            </w:r>
          </w:p>
        </w:tc>
        <w:tc>
          <w:tcPr>
            <w:tcW w:w="540" w:type="dxa"/>
          </w:tcPr>
          <w:p w14:paraId="18E44E37" w14:textId="6DDD469F" w:rsidR="000F7F14" w:rsidRDefault="000F7F14" w:rsidP="00CF718E">
            <w:pPr>
              <w:pStyle w:val="Sothutu-1so"/>
              <w:spacing w:before="120" w:after="120" w:line="276" w:lineRule="auto"/>
              <w:jc w:val="center"/>
              <w:rPr>
                <w:szCs w:val="24"/>
              </w:rPr>
            </w:pPr>
            <w:r>
              <w:rPr>
                <w:szCs w:val="24"/>
              </w:rPr>
              <w:t>Y</w:t>
            </w:r>
          </w:p>
        </w:tc>
        <w:tc>
          <w:tcPr>
            <w:tcW w:w="7380" w:type="dxa"/>
          </w:tcPr>
          <w:p w14:paraId="0F051F9A" w14:textId="05F71343" w:rsidR="000F7F14" w:rsidRDefault="000F7F14" w:rsidP="00CF718E">
            <w:pPr>
              <w:pStyle w:val="Sothutu-1so"/>
              <w:spacing w:before="120" w:after="120" w:line="276" w:lineRule="auto"/>
              <w:rPr>
                <w:szCs w:val="24"/>
              </w:rPr>
            </w:pPr>
            <w:r>
              <w:rPr>
                <w:szCs w:val="24"/>
              </w:rPr>
              <w:t xml:space="preserve">Cập nhật trạng thái </w:t>
            </w:r>
            <w:r w:rsidR="008525E0">
              <w:rPr>
                <w:szCs w:val="24"/>
              </w:rPr>
              <w:t>chi từ</w:t>
            </w:r>
            <w:r>
              <w:rPr>
                <w:szCs w:val="24"/>
              </w:rPr>
              <w:t xml:space="preserve"> web về mobile</w:t>
            </w:r>
          </w:p>
          <w:p w14:paraId="414FD7F4" w14:textId="40399739" w:rsidR="00520FB5" w:rsidRDefault="00520FB5" w:rsidP="00CF718E">
            <w:pPr>
              <w:pStyle w:val="Sothutu-1so"/>
              <w:spacing w:before="120" w:after="120" w:line="276" w:lineRule="auto"/>
              <w:rPr>
                <w:szCs w:val="24"/>
              </w:rPr>
            </w:pPr>
            <w:r>
              <w:rPr>
                <w:szCs w:val="24"/>
              </w:rPr>
              <w:t>Bao gồm các trạng thái:</w:t>
            </w:r>
          </w:p>
          <w:p w14:paraId="08CE3813" w14:textId="40D02139" w:rsidR="000F7F14" w:rsidRPr="003032BB" w:rsidRDefault="000F7F14" w:rsidP="004E37AB">
            <w:pPr>
              <w:pStyle w:val="Sothutu-1so"/>
              <w:numPr>
                <w:ilvl w:val="0"/>
                <w:numId w:val="11"/>
              </w:numPr>
              <w:spacing w:before="120" w:after="120" w:line="276" w:lineRule="auto"/>
              <w:rPr>
                <w:szCs w:val="24"/>
              </w:rPr>
            </w:pPr>
            <w:r w:rsidRPr="003032BB">
              <w:rPr>
                <w:szCs w:val="24"/>
              </w:rPr>
              <w:t>Chưa chi</w:t>
            </w:r>
            <w:r w:rsidR="00DC673C">
              <w:rPr>
                <w:szCs w:val="24"/>
              </w:rPr>
              <w:t xml:space="preserve"> </w:t>
            </w:r>
            <w:r w:rsidR="000C1C15">
              <w:rPr>
                <w:szCs w:val="24"/>
              </w:rPr>
              <w:t>(‘0’)</w:t>
            </w:r>
            <w:r w:rsidRPr="003032BB">
              <w:rPr>
                <w:szCs w:val="24"/>
              </w:rPr>
              <w:t xml:space="preserve">: Khi chưa có </w:t>
            </w:r>
            <w:r>
              <w:rPr>
                <w:szCs w:val="24"/>
              </w:rPr>
              <w:t>Phiếu</w:t>
            </w:r>
            <w:r w:rsidRPr="003032BB">
              <w:rPr>
                <w:szCs w:val="24"/>
              </w:rPr>
              <w:t xml:space="preserve"> chi nào gắn với Đề nghị chuyển tiền </w:t>
            </w:r>
            <w:r>
              <w:rPr>
                <w:szCs w:val="24"/>
              </w:rPr>
              <w:t>(Thông tin chi không có bản ghi nào)</w:t>
            </w:r>
          </w:p>
          <w:p w14:paraId="6A49E773" w14:textId="76ABE269" w:rsidR="000F7F14" w:rsidRPr="003032BB" w:rsidRDefault="000F7F14" w:rsidP="004E37AB">
            <w:pPr>
              <w:pStyle w:val="Sothutu-1so"/>
              <w:numPr>
                <w:ilvl w:val="0"/>
                <w:numId w:val="11"/>
              </w:numPr>
              <w:spacing w:before="120" w:after="120" w:line="276" w:lineRule="auto"/>
              <w:rPr>
                <w:szCs w:val="24"/>
              </w:rPr>
            </w:pPr>
            <w:r w:rsidRPr="003032BB">
              <w:rPr>
                <w:szCs w:val="24"/>
              </w:rPr>
              <w:t>Chi chưa đủ</w:t>
            </w:r>
            <w:r w:rsidR="00DC673C">
              <w:rPr>
                <w:szCs w:val="24"/>
              </w:rPr>
              <w:t xml:space="preserve"> </w:t>
            </w:r>
            <w:r w:rsidR="000C1C15">
              <w:rPr>
                <w:szCs w:val="24"/>
              </w:rPr>
              <w:t>(‘1’)</w:t>
            </w:r>
            <w:r w:rsidRPr="003032BB">
              <w:rPr>
                <w:szCs w:val="24"/>
              </w:rPr>
              <w:t xml:space="preserve">: Khi đã có </w:t>
            </w:r>
            <w:r>
              <w:rPr>
                <w:szCs w:val="24"/>
              </w:rPr>
              <w:t>Phiếu</w:t>
            </w:r>
            <w:r w:rsidRPr="003032BB">
              <w:rPr>
                <w:szCs w:val="24"/>
              </w:rPr>
              <w:t xml:space="preserve"> chi gắn với Đề nghị chuyển tiền nhưng tổng số tiền đã chi nhỏ hơn tổng tiền được duyệt trên Đề nghị</w:t>
            </w:r>
            <w:r>
              <w:rPr>
                <w:szCs w:val="24"/>
              </w:rPr>
              <w:t xml:space="preserve"> (Tính tổng các bản ghi ở thông tin chi có Loại chứng từ = Phiếu chi tiền ngân hàng và Phiếu chi tiền mặt).</w:t>
            </w:r>
          </w:p>
          <w:p w14:paraId="09994536" w14:textId="2336E7B5" w:rsidR="000F7F14" w:rsidRPr="00311EE8" w:rsidRDefault="000F7F14" w:rsidP="004E37AB">
            <w:pPr>
              <w:pStyle w:val="Sothutu-1so"/>
              <w:numPr>
                <w:ilvl w:val="0"/>
                <w:numId w:val="11"/>
              </w:numPr>
              <w:spacing w:before="120" w:after="120" w:line="276" w:lineRule="auto"/>
              <w:rPr>
                <w:szCs w:val="24"/>
              </w:rPr>
            </w:pPr>
            <w:r w:rsidRPr="003032BB">
              <w:rPr>
                <w:szCs w:val="24"/>
              </w:rPr>
              <w:t>Chi đủ</w:t>
            </w:r>
            <w:r w:rsidR="00DC673C">
              <w:rPr>
                <w:szCs w:val="24"/>
              </w:rPr>
              <w:t xml:space="preserve"> </w:t>
            </w:r>
            <w:r w:rsidR="000C1C15">
              <w:rPr>
                <w:szCs w:val="24"/>
              </w:rPr>
              <w:t>(‘2’)</w:t>
            </w:r>
            <w:r w:rsidRPr="003032BB">
              <w:rPr>
                <w:szCs w:val="24"/>
              </w:rPr>
              <w:t xml:space="preserve">: Khi đã có </w:t>
            </w:r>
            <w:r>
              <w:rPr>
                <w:szCs w:val="24"/>
              </w:rPr>
              <w:t>Phiếu</w:t>
            </w:r>
            <w:r w:rsidRPr="003032BB">
              <w:rPr>
                <w:szCs w:val="24"/>
              </w:rPr>
              <w:t xml:space="preserve"> chi gắn với Đề nghị chuyển tiền và tổng số tiền đã chi bằng tổng tiền được duyệt trên Đề nghị</w:t>
            </w:r>
            <w:r>
              <w:rPr>
                <w:szCs w:val="24"/>
              </w:rPr>
              <w:t xml:space="preserve"> (Tính tổng các bản ghi ở thông tin chi có Loại chứng từ = Phiếu chi tiền ngân hàng và Phiếu chi tiền mặt).</w:t>
            </w:r>
          </w:p>
        </w:tc>
      </w:tr>
      <w:tr w:rsidR="000F7F14" w:rsidRPr="00311EE8" w14:paraId="447CA2CD" w14:textId="77777777" w:rsidTr="009A4951">
        <w:trPr>
          <w:cantSplit/>
          <w:trHeight w:val="827"/>
        </w:trPr>
        <w:tc>
          <w:tcPr>
            <w:tcW w:w="14737" w:type="dxa"/>
            <w:gridSpan w:val="8"/>
          </w:tcPr>
          <w:p w14:paraId="35F9A005" w14:textId="77777777" w:rsidR="000F7F14" w:rsidRPr="00311EE8" w:rsidRDefault="000F7F14" w:rsidP="00CF718E">
            <w:pPr>
              <w:pStyle w:val="Sothutu-1so"/>
              <w:spacing w:before="120" w:after="120" w:line="276" w:lineRule="auto"/>
              <w:rPr>
                <w:szCs w:val="24"/>
              </w:rPr>
            </w:pPr>
            <w:r w:rsidRPr="001E5A81">
              <w:rPr>
                <w:b/>
                <w:szCs w:val="24"/>
              </w:rPr>
              <w:t xml:space="preserve">Group: Thông tin </w:t>
            </w:r>
            <w:r>
              <w:rPr>
                <w:b/>
                <w:szCs w:val="24"/>
              </w:rPr>
              <w:t>bản ghi</w:t>
            </w:r>
          </w:p>
        </w:tc>
      </w:tr>
      <w:tr w:rsidR="007D3262" w:rsidRPr="00311EE8" w14:paraId="7798DDDE" w14:textId="77777777" w:rsidTr="009A4951">
        <w:trPr>
          <w:cantSplit/>
          <w:trHeight w:val="827"/>
        </w:trPr>
        <w:tc>
          <w:tcPr>
            <w:tcW w:w="1800" w:type="dxa"/>
          </w:tcPr>
          <w:p w14:paraId="7C7E7B25" w14:textId="54E66FD9" w:rsidR="007D3262" w:rsidRDefault="007D3262" w:rsidP="00CF718E">
            <w:pPr>
              <w:pStyle w:val="Sothutu-1so"/>
              <w:spacing w:before="120" w:after="120" w:line="276" w:lineRule="auto"/>
              <w:jc w:val="left"/>
              <w:rPr>
                <w:szCs w:val="24"/>
              </w:rPr>
            </w:pPr>
            <w:r>
              <w:rPr>
                <w:szCs w:val="24"/>
              </w:rPr>
              <w:t>Đã nộp bản cứng</w:t>
            </w:r>
          </w:p>
        </w:tc>
        <w:tc>
          <w:tcPr>
            <w:tcW w:w="1980" w:type="dxa"/>
          </w:tcPr>
          <w:p w14:paraId="1B473121" w14:textId="430D7E49" w:rsidR="007D3262" w:rsidRPr="00555E4D" w:rsidRDefault="007D3262" w:rsidP="00CF718E">
            <w:pPr>
              <w:ind w:left="0"/>
            </w:pPr>
            <w:r w:rsidRPr="007D3262">
              <w:t>Is_Submit_hard_copy</w:t>
            </w:r>
          </w:p>
        </w:tc>
        <w:tc>
          <w:tcPr>
            <w:tcW w:w="1417" w:type="dxa"/>
          </w:tcPr>
          <w:p w14:paraId="1A77ECD8" w14:textId="77777777" w:rsidR="007D3262" w:rsidRDefault="007D3262" w:rsidP="00CF718E">
            <w:pPr>
              <w:ind w:left="0"/>
            </w:pPr>
            <w:r>
              <w:t>Boolean</w:t>
            </w:r>
          </w:p>
          <w:p w14:paraId="1C39E150" w14:textId="04AB106A" w:rsidR="007D3262" w:rsidRDefault="007D3262" w:rsidP="00CF718E">
            <w:pPr>
              <w:ind w:left="0"/>
            </w:pPr>
            <w:r>
              <w:t>Check box</w:t>
            </w:r>
          </w:p>
        </w:tc>
        <w:tc>
          <w:tcPr>
            <w:tcW w:w="630" w:type="dxa"/>
          </w:tcPr>
          <w:p w14:paraId="73857F12" w14:textId="52B7DE6B" w:rsidR="007D3262" w:rsidRDefault="007D3262" w:rsidP="00CF718E">
            <w:pPr>
              <w:pStyle w:val="Sothutu-1so"/>
              <w:spacing w:before="120" w:after="120" w:line="276" w:lineRule="auto"/>
              <w:jc w:val="left"/>
              <w:rPr>
                <w:szCs w:val="24"/>
              </w:rPr>
            </w:pPr>
          </w:p>
        </w:tc>
        <w:tc>
          <w:tcPr>
            <w:tcW w:w="540" w:type="dxa"/>
          </w:tcPr>
          <w:p w14:paraId="6368BA8A" w14:textId="5603FE1F" w:rsidR="007D3262" w:rsidRDefault="00595D31" w:rsidP="00CF718E">
            <w:pPr>
              <w:pStyle w:val="Sothutu-1so"/>
              <w:spacing w:before="120" w:after="120" w:line="276" w:lineRule="auto"/>
              <w:jc w:val="left"/>
              <w:rPr>
                <w:szCs w:val="24"/>
              </w:rPr>
            </w:pPr>
            <w:r>
              <w:rPr>
                <w:szCs w:val="24"/>
              </w:rPr>
              <w:t>Y</w:t>
            </w:r>
          </w:p>
        </w:tc>
        <w:tc>
          <w:tcPr>
            <w:tcW w:w="450" w:type="dxa"/>
          </w:tcPr>
          <w:p w14:paraId="43C93AA4" w14:textId="1C25E5A1" w:rsidR="007D3262" w:rsidRDefault="00595D31" w:rsidP="00CF718E">
            <w:pPr>
              <w:pStyle w:val="Sothutu-1so"/>
              <w:spacing w:before="120" w:after="120" w:line="276" w:lineRule="auto"/>
              <w:jc w:val="left"/>
              <w:rPr>
                <w:szCs w:val="24"/>
              </w:rPr>
            </w:pPr>
            <w:r>
              <w:rPr>
                <w:szCs w:val="24"/>
              </w:rPr>
              <w:t>N</w:t>
            </w:r>
          </w:p>
        </w:tc>
        <w:tc>
          <w:tcPr>
            <w:tcW w:w="540" w:type="dxa"/>
          </w:tcPr>
          <w:p w14:paraId="19DB7EBF" w14:textId="6DC7F72F" w:rsidR="007D3262" w:rsidRDefault="008E51DC" w:rsidP="00CF718E">
            <w:pPr>
              <w:pStyle w:val="Sothutu-1so"/>
              <w:spacing w:before="120" w:after="120" w:line="276" w:lineRule="auto"/>
              <w:jc w:val="center"/>
              <w:rPr>
                <w:szCs w:val="24"/>
              </w:rPr>
            </w:pPr>
            <w:r>
              <w:rPr>
                <w:szCs w:val="24"/>
              </w:rPr>
              <w:t>N</w:t>
            </w:r>
          </w:p>
        </w:tc>
        <w:tc>
          <w:tcPr>
            <w:tcW w:w="7380" w:type="dxa"/>
          </w:tcPr>
          <w:p w14:paraId="149A1EB6" w14:textId="3EF49DD3" w:rsidR="007D3262" w:rsidRPr="007D3262" w:rsidRDefault="007D3262" w:rsidP="00CF718E">
            <w:pPr>
              <w:pStyle w:val="Sothutu-1so"/>
              <w:spacing w:before="120" w:after="120" w:line="276" w:lineRule="auto"/>
              <w:rPr>
                <w:szCs w:val="24"/>
              </w:rPr>
            </w:pPr>
          </w:p>
        </w:tc>
      </w:tr>
      <w:tr w:rsidR="007D3262" w:rsidRPr="00311EE8" w14:paraId="6B31988C" w14:textId="77777777" w:rsidTr="009A4951">
        <w:trPr>
          <w:cantSplit/>
          <w:trHeight w:val="827"/>
        </w:trPr>
        <w:tc>
          <w:tcPr>
            <w:tcW w:w="1800" w:type="dxa"/>
          </w:tcPr>
          <w:p w14:paraId="134F5FC8" w14:textId="295D7DAE" w:rsidR="007D3262" w:rsidRDefault="007D3262" w:rsidP="00CF718E">
            <w:pPr>
              <w:pStyle w:val="Sothutu-1so"/>
              <w:spacing w:before="120" w:after="120" w:line="276" w:lineRule="auto"/>
              <w:jc w:val="left"/>
              <w:rPr>
                <w:szCs w:val="24"/>
              </w:rPr>
            </w:pPr>
            <w:r>
              <w:rPr>
                <w:szCs w:val="24"/>
              </w:rPr>
              <w:t>Người tạo</w:t>
            </w:r>
          </w:p>
        </w:tc>
        <w:tc>
          <w:tcPr>
            <w:tcW w:w="1980" w:type="dxa"/>
          </w:tcPr>
          <w:p w14:paraId="671A2F81" w14:textId="776DB8BC" w:rsidR="007D3262" w:rsidRPr="00555E4D" w:rsidRDefault="007D3262" w:rsidP="00CF718E">
            <w:pPr>
              <w:ind w:left="0"/>
            </w:pPr>
            <w:r>
              <w:rPr>
                <w:szCs w:val="24"/>
              </w:rPr>
              <w:t>CREATEDBY</w:t>
            </w:r>
          </w:p>
        </w:tc>
        <w:tc>
          <w:tcPr>
            <w:tcW w:w="1417" w:type="dxa"/>
          </w:tcPr>
          <w:p w14:paraId="02AB3E74" w14:textId="77777777" w:rsidR="007D3262" w:rsidRDefault="007D3262" w:rsidP="00CF718E">
            <w:pPr>
              <w:ind w:left="0"/>
            </w:pPr>
            <w:r>
              <w:t>String</w:t>
            </w:r>
          </w:p>
          <w:p w14:paraId="729D5C60" w14:textId="7E878B21" w:rsidR="007D3262" w:rsidRDefault="007D3262" w:rsidP="00CF718E">
            <w:pPr>
              <w:ind w:left="0"/>
            </w:pPr>
            <w:r>
              <w:t>Text box</w:t>
            </w:r>
          </w:p>
        </w:tc>
        <w:tc>
          <w:tcPr>
            <w:tcW w:w="630" w:type="dxa"/>
          </w:tcPr>
          <w:p w14:paraId="19EDBA06" w14:textId="30F16A87" w:rsidR="007D3262" w:rsidRDefault="007D3262" w:rsidP="00CF718E">
            <w:pPr>
              <w:pStyle w:val="Sothutu-1so"/>
              <w:spacing w:before="120" w:after="120" w:line="276" w:lineRule="auto"/>
              <w:jc w:val="left"/>
              <w:rPr>
                <w:szCs w:val="24"/>
              </w:rPr>
            </w:pPr>
            <w:r>
              <w:rPr>
                <w:szCs w:val="24"/>
              </w:rPr>
              <w:t>50</w:t>
            </w:r>
          </w:p>
        </w:tc>
        <w:tc>
          <w:tcPr>
            <w:tcW w:w="540" w:type="dxa"/>
          </w:tcPr>
          <w:p w14:paraId="5006486D" w14:textId="38907910" w:rsidR="007D3262" w:rsidRDefault="007D3262" w:rsidP="00CF718E">
            <w:pPr>
              <w:pStyle w:val="Sothutu-1so"/>
              <w:spacing w:before="120" w:after="120" w:line="276" w:lineRule="auto"/>
              <w:jc w:val="left"/>
              <w:rPr>
                <w:szCs w:val="24"/>
              </w:rPr>
            </w:pPr>
            <w:r>
              <w:rPr>
                <w:szCs w:val="24"/>
              </w:rPr>
              <w:t>Y</w:t>
            </w:r>
          </w:p>
        </w:tc>
        <w:tc>
          <w:tcPr>
            <w:tcW w:w="450" w:type="dxa"/>
          </w:tcPr>
          <w:p w14:paraId="1C156C0B" w14:textId="1981213F" w:rsidR="007D3262" w:rsidRDefault="007D3262" w:rsidP="00CF718E">
            <w:pPr>
              <w:pStyle w:val="Sothutu-1so"/>
              <w:spacing w:before="120" w:after="120" w:line="276" w:lineRule="auto"/>
              <w:jc w:val="left"/>
              <w:rPr>
                <w:szCs w:val="24"/>
              </w:rPr>
            </w:pPr>
            <w:r>
              <w:rPr>
                <w:szCs w:val="24"/>
              </w:rPr>
              <w:t>N</w:t>
            </w:r>
          </w:p>
        </w:tc>
        <w:tc>
          <w:tcPr>
            <w:tcW w:w="540" w:type="dxa"/>
          </w:tcPr>
          <w:p w14:paraId="7CDEB1CB" w14:textId="09E53DD7" w:rsidR="007D3262" w:rsidRDefault="007D3262" w:rsidP="00CF718E">
            <w:pPr>
              <w:pStyle w:val="Sothutu-1so"/>
              <w:spacing w:before="120" w:after="120" w:line="276" w:lineRule="auto"/>
              <w:jc w:val="center"/>
              <w:rPr>
                <w:szCs w:val="24"/>
              </w:rPr>
            </w:pPr>
            <w:r>
              <w:rPr>
                <w:szCs w:val="24"/>
              </w:rPr>
              <w:t>N</w:t>
            </w:r>
          </w:p>
        </w:tc>
        <w:tc>
          <w:tcPr>
            <w:tcW w:w="7380" w:type="dxa"/>
          </w:tcPr>
          <w:p w14:paraId="0657A3BF" w14:textId="77777777" w:rsidR="007D3262" w:rsidRPr="00311EE8" w:rsidRDefault="007D3262" w:rsidP="00CF718E">
            <w:pPr>
              <w:pStyle w:val="Sothutu-1so"/>
              <w:spacing w:before="120" w:after="120" w:line="276" w:lineRule="auto"/>
              <w:rPr>
                <w:szCs w:val="24"/>
              </w:rPr>
            </w:pPr>
          </w:p>
        </w:tc>
      </w:tr>
      <w:tr w:rsidR="007D3262" w:rsidRPr="00311EE8" w14:paraId="02C45562" w14:textId="77777777" w:rsidTr="009A4951">
        <w:trPr>
          <w:cantSplit/>
          <w:trHeight w:val="827"/>
        </w:trPr>
        <w:tc>
          <w:tcPr>
            <w:tcW w:w="1800" w:type="dxa"/>
          </w:tcPr>
          <w:p w14:paraId="7D09FF58" w14:textId="77777777" w:rsidR="007D3262" w:rsidRDefault="007D3262" w:rsidP="00CF718E">
            <w:pPr>
              <w:pStyle w:val="Sothutu-1so"/>
              <w:spacing w:before="120" w:after="120" w:line="276" w:lineRule="auto"/>
              <w:jc w:val="left"/>
              <w:rPr>
                <w:szCs w:val="24"/>
              </w:rPr>
            </w:pPr>
            <w:r>
              <w:rPr>
                <w:szCs w:val="24"/>
              </w:rPr>
              <w:t>Người cập nhật</w:t>
            </w:r>
          </w:p>
        </w:tc>
        <w:tc>
          <w:tcPr>
            <w:tcW w:w="1980" w:type="dxa"/>
          </w:tcPr>
          <w:p w14:paraId="0395DBB8" w14:textId="70119EF7" w:rsidR="007D3262" w:rsidRPr="00555E4D" w:rsidRDefault="007D3262" w:rsidP="00CF718E">
            <w:pPr>
              <w:ind w:left="0"/>
            </w:pPr>
            <w:r>
              <w:rPr>
                <w:szCs w:val="24"/>
              </w:rPr>
              <w:t>UPDATEDBY</w:t>
            </w:r>
          </w:p>
        </w:tc>
        <w:tc>
          <w:tcPr>
            <w:tcW w:w="1417" w:type="dxa"/>
          </w:tcPr>
          <w:p w14:paraId="271AC1FD" w14:textId="77777777" w:rsidR="007D3262" w:rsidRDefault="007D3262" w:rsidP="00CF718E">
            <w:pPr>
              <w:ind w:left="0"/>
            </w:pPr>
            <w:r>
              <w:t>String</w:t>
            </w:r>
          </w:p>
          <w:p w14:paraId="4890DDD4" w14:textId="77777777" w:rsidR="007D3262" w:rsidRDefault="007D3262" w:rsidP="00CF718E">
            <w:pPr>
              <w:ind w:left="0"/>
            </w:pPr>
            <w:r>
              <w:t>Text box</w:t>
            </w:r>
          </w:p>
        </w:tc>
        <w:tc>
          <w:tcPr>
            <w:tcW w:w="630" w:type="dxa"/>
          </w:tcPr>
          <w:p w14:paraId="789ADC76" w14:textId="77777777" w:rsidR="007D3262" w:rsidRDefault="007D3262" w:rsidP="00CF718E">
            <w:pPr>
              <w:pStyle w:val="Sothutu-1so"/>
              <w:spacing w:before="120" w:after="120" w:line="276" w:lineRule="auto"/>
              <w:jc w:val="left"/>
              <w:rPr>
                <w:szCs w:val="24"/>
              </w:rPr>
            </w:pPr>
            <w:r>
              <w:rPr>
                <w:szCs w:val="24"/>
              </w:rPr>
              <w:t>50</w:t>
            </w:r>
          </w:p>
        </w:tc>
        <w:tc>
          <w:tcPr>
            <w:tcW w:w="540" w:type="dxa"/>
          </w:tcPr>
          <w:p w14:paraId="6808A1E3" w14:textId="77777777" w:rsidR="007D3262" w:rsidRDefault="007D3262" w:rsidP="00CF718E">
            <w:pPr>
              <w:pStyle w:val="Sothutu-1so"/>
              <w:spacing w:before="120" w:after="120" w:line="276" w:lineRule="auto"/>
              <w:jc w:val="left"/>
              <w:rPr>
                <w:szCs w:val="24"/>
              </w:rPr>
            </w:pPr>
            <w:r>
              <w:rPr>
                <w:szCs w:val="24"/>
              </w:rPr>
              <w:t>Y</w:t>
            </w:r>
          </w:p>
        </w:tc>
        <w:tc>
          <w:tcPr>
            <w:tcW w:w="450" w:type="dxa"/>
          </w:tcPr>
          <w:p w14:paraId="2E376798" w14:textId="77777777" w:rsidR="007D3262" w:rsidRDefault="007D3262" w:rsidP="00CF718E">
            <w:pPr>
              <w:pStyle w:val="Sothutu-1so"/>
              <w:spacing w:before="120" w:after="120" w:line="276" w:lineRule="auto"/>
              <w:jc w:val="left"/>
              <w:rPr>
                <w:szCs w:val="24"/>
              </w:rPr>
            </w:pPr>
            <w:r>
              <w:rPr>
                <w:szCs w:val="24"/>
              </w:rPr>
              <w:t>N</w:t>
            </w:r>
          </w:p>
        </w:tc>
        <w:tc>
          <w:tcPr>
            <w:tcW w:w="540" w:type="dxa"/>
          </w:tcPr>
          <w:p w14:paraId="1E8DFBCD" w14:textId="77777777" w:rsidR="007D3262" w:rsidRDefault="007D3262" w:rsidP="00CF718E">
            <w:pPr>
              <w:pStyle w:val="Sothutu-1so"/>
              <w:spacing w:before="120" w:after="120" w:line="276" w:lineRule="auto"/>
              <w:jc w:val="center"/>
              <w:rPr>
                <w:szCs w:val="24"/>
              </w:rPr>
            </w:pPr>
            <w:r>
              <w:rPr>
                <w:szCs w:val="24"/>
              </w:rPr>
              <w:t>N</w:t>
            </w:r>
          </w:p>
        </w:tc>
        <w:tc>
          <w:tcPr>
            <w:tcW w:w="7380" w:type="dxa"/>
          </w:tcPr>
          <w:p w14:paraId="4801A92F" w14:textId="77777777" w:rsidR="007D3262" w:rsidRPr="00311EE8" w:rsidRDefault="007D3262" w:rsidP="00CF718E">
            <w:pPr>
              <w:pStyle w:val="Sothutu-1so"/>
              <w:spacing w:before="120" w:after="120" w:line="276" w:lineRule="auto"/>
              <w:rPr>
                <w:szCs w:val="24"/>
              </w:rPr>
            </w:pPr>
          </w:p>
        </w:tc>
      </w:tr>
    </w:tbl>
    <w:p w14:paraId="1796EB5B" w14:textId="77777777" w:rsidR="000042CF" w:rsidRPr="00FF37CC" w:rsidRDefault="000042CF" w:rsidP="00CF718E">
      <w:pPr>
        <w:ind w:left="0"/>
        <w:rPr>
          <w:i/>
        </w:rPr>
      </w:pPr>
    </w:p>
    <w:p w14:paraId="75E79139" w14:textId="204C558F" w:rsidR="00723D53" w:rsidRDefault="00723D53" w:rsidP="00CF718E">
      <w:pPr>
        <w:pStyle w:val="Heading6"/>
      </w:pPr>
      <w:r w:rsidRPr="00FF37CC">
        <w:lastRenderedPageBreak/>
        <w:t>Danh sách thao tác</w:t>
      </w:r>
    </w:p>
    <w:p w14:paraId="2B7B1A8E" w14:textId="77777777" w:rsidR="008932CE" w:rsidRPr="008932CE" w:rsidRDefault="008932CE" w:rsidP="00CF718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637C8F" w:rsidRPr="00FF37CC" w14:paraId="38DEA6F4" w14:textId="77777777" w:rsidTr="00BC68EF">
        <w:trPr>
          <w:trHeight w:val="530"/>
          <w:tblHeader/>
        </w:trPr>
        <w:tc>
          <w:tcPr>
            <w:tcW w:w="2424" w:type="dxa"/>
            <w:shd w:val="clear" w:color="auto" w:fill="D9D9D9"/>
          </w:tcPr>
          <w:p w14:paraId="746DB224" w14:textId="77777777" w:rsidR="00637C8F" w:rsidRPr="00FF37CC" w:rsidRDefault="00637C8F" w:rsidP="00CF718E">
            <w:pPr>
              <w:ind w:left="0"/>
              <w:rPr>
                <w:b/>
              </w:rPr>
            </w:pPr>
            <w:r w:rsidRPr="00FF37CC">
              <w:rPr>
                <w:b/>
              </w:rPr>
              <w:t>Thao tác</w:t>
            </w:r>
          </w:p>
        </w:tc>
        <w:tc>
          <w:tcPr>
            <w:tcW w:w="1176" w:type="dxa"/>
            <w:shd w:val="clear" w:color="auto" w:fill="D9D9D9"/>
          </w:tcPr>
          <w:p w14:paraId="2F57FD00" w14:textId="77777777" w:rsidR="00637C8F" w:rsidRPr="00FF37CC" w:rsidRDefault="00637C8F" w:rsidP="00CF718E">
            <w:pPr>
              <w:ind w:left="0"/>
              <w:rPr>
                <w:b/>
                <w:color w:val="000000"/>
              </w:rPr>
            </w:pPr>
            <w:r w:rsidRPr="00FF37CC">
              <w:rPr>
                <w:b/>
                <w:color w:val="000000"/>
              </w:rPr>
              <w:t>Hiển thị</w:t>
            </w:r>
          </w:p>
        </w:tc>
        <w:tc>
          <w:tcPr>
            <w:tcW w:w="10710" w:type="dxa"/>
            <w:shd w:val="clear" w:color="auto" w:fill="D9D9D9"/>
          </w:tcPr>
          <w:p w14:paraId="5D91AE75" w14:textId="77777777" w:rsidR="00637C8F" w:rsidRPr="00FF37CC" w:rsidRDefault="00637C8F" w:rsidP="00CF718E">
            <w:pPr>
              <w:ind w:left="0"/>
              <w:rPr>
                <w:b/>
              </w:rPr>
            </w:pPr>
            <w:r w:rsidRPr="00FF37CC">
              <w:rPr>
                <w:b/>
              </w:rPr>
              <w:t>Mô tả</w:t>
            </w:r>
          </w:p>
        </w:tc>
      </w:tr>
      <w:tr w:rsidR="00637C8F" w:rsidRPr="00FF37CC" w14:paraId="20DE237F" w14:textId="77777777" w:rsidTr="00BC68EF">
        <w:tc>
          <w:tcPr>
            <w:tcW w:w="2424" w:type="dxa"/>
          </w:tcPr>
          <w:p w14:paraId="50B7C06C" w14:textId="77777777" w:rsidR="00637C8F" w:rsidRPr="00FF37CC" w:rsidRDefault="00637C8F" w:rsidP="00CF718E">
            <w:pPr>
              <w:pStyle w:val="Sothutu-1so"/>
              <w:spacing w:before="120" w:line="276" w:lineRule="auto"/>
              <w:jc w:val="left"/>
              <w:rPr>
                <w:szCs w:val="24"/>
              </w:rPr>
            </w:pPr>
            <w:r>
              <w:rPr>
                <w:szCs w:val="24"/>
              </w:rPr>
              <w:t>Lưu</w:t>
            </w:r>
          </w:p>
        </w:tc>
        <w:tc>
          <w:tcPr>
            <w:tcW w:w="1176" w:type="dxa"/>
          </w:tcPr>
          <w:p w14:paraId="345DCAA6" w14:textId="77777777" w:rsidR="00637C8F" w:rsidRPr="00FF37CC" w:rsidRDefault="00637C8F" w:rsidP="00CF718E">
            <w:pPr>
              <w:pStyle w:val="Sothutu-1so"/>
              <w:spacing w:before="120" w:line="276" w:lineRule="auto"/>
              <w:jc w:val="left"/>
              <w:rPr>
                <w:szCs w:val="24"/>
              </w:rPr>
            </w:pPr>
            <w:r w:rsidRPr="00FF37CC">
              <w:rPr>
                <w:szCs w:val="24"/>
              </w:rPr>
              <w:t>Có</w:t>
            </w:r>
          </w:p>
        </w:tc>
        <w:tc>
          <w:tcPr>
            <w:tcW w:w="10710" w:type="dxa"/>
          </w:tcPr>
          <w:p w14:paraId="077CB113" w14:textId="77777777" w:rsidR="00E53D7D" w:rsidRDefault="00E53D7D" w:rsidP="00CF718E">
            <w:pPr>
              <w:pStyle w:val="Sothutu-1so"/>
              <w:spacing w:before="120" w:line="276" w:lineRule="auto"/>
              <w:rPr>
                <w:szCs w:val="24"/>
              </w:rPr>
            </w:pPr>
            <w:r>
              <w:rPr>
                <w:szCs w:val="24"/>
              </w:rPr>
              <w:t>Kiểm tra điều kiện như mô tả tại phần danh sách các trường thông tin chung.</w:t>
            </w:r>
          </w:p>
          <w:p w14:paraId="0D340CDD" w14:textId="55A1DDB9" w:rsidR="00637C8F" w:rsidRPr="00FF37CC" w:rsidRDefault="00E53D7D" w:rsidP="00CF718E">
            <w:pPr>
              <w:pStyle w:val="Sothutu-1so"/>
              <w:spacing w:before="120" w:line="276" w:lineRule="auto"/>
              <w:rPr>
                <w:szCs w:val="24"/>
              </w:rPr>
            </w:pPr>
            <w:r>
              <w:rPr>
                <w:szCs w:val="24"/>
              </w:rPr>
              <w:t>Ghi vào CSDL nếu các điều kiện kiểm tra đảm bảo.</w:t>
            </w:r>
          </w:p>
        </w:tc>
      </w:tr>
      <w:tr w:rsidR="00E53D7D" w:rsidRPr="00FF37CC" w14:paraId="4B6A2C01" w14:textId="77777777" w:rsidTr="00BC68EF">
        <w:tc>
          <w:tcPr>
            <w:tcW w:w="2424" w:type="dxa"/>
          </w:tcPr>
          <w:p w14:paraId="0504953C" w14:textId="77777777" w:rsidR="00E53D7D" w:rsidRPr="00FF37CC" w:rsidRDefault="00E53D7D" w:rsidP="00CF718E">
            <w:pPr>
              <w:pStyle w:val="BodyText"/>
              <w:ind w:left="0"/>
              <w:jc w:val="left"/>
              <w:rPr>
                <w:lang w:eastAsia="ar-SA"/>
              </w:rPr>
            </w:pPr>
            <w:r w:rsidRPr="00FF37CC">
              <w:rPr>
                <w:lang w:eastAsia="ar-SA"/>
              </w:rPr>
              <w:t>Hoàn thành</w:t>
            </w:r>
          </w:p>
          <w:p w14:paraId="1BDDC6F6" w14:textId="77777777" w:rsidR="00E53D7D" w:rsidRPr="00FF37CC" w:rsidRDefault="00E53D7D" w:rsidP="00CF718E">
            <w:pPr>
              <w:pStyle w:val="Sothutu-1so"/>
              <w:spacing w:before="120" w:line="276" w:lineRule="auto"/>
              <w:jc w:val="left"/>
              <w:rPr>
                <w:szCs w:val="24"/>
              </w:rPr>
            </w:pPr>
            <w:r w:rsidRPr="00FF37CC">
              <w:rPr>
                <w:lang w:eastAsia="ar-SA"/>
              </w:rPr>
              <w:t>(CO)</w:t>
            </w:r>
          </w:p>
        </w:tc>
        <w:tc>
          <w:tcPr>
            <w:tcW w:w="1176" w:type="dxa"/>
          </w:tcPr>
          <w:p w14:paraId="26268CA2" w14:textId="77777777" w:rsidR="00E53D7D" w:rsidRPr="00FF37CC" w:rsidRDefault="00E53D7D" w:rsidP="00CF718E">
            <w:pPr>
              <w:pStyle w:val="Sothutu-1so"/>
              <w:spacing w:before="120" w:line="276" w:lineRule="auto"/>
              <w:jc w:val="left"/>
              <w:rPr>
                <w:szCs w:val="24"/>
              </w:rPr>
            </w:pPr>
            <w:r w:rsidRPr="00FF37CC">
              <w:rPr>
                <w:lang w:eastAsia="ar-SA"/>
              </w:rPr>
              <w:t>Có</w:t>
            </w:r>
          </w:p>
        </w:tc>
        <w:tc>
          <w:tcPr>
            <w:tcW w:w="10710" w:type="dxa"/>
          </w:tcPr>
          <w:p w14:paraId="10557F9C" w14:textId="77777777" w:rsidR="00E53D7D" w:rsidRPr="00E53D7D" w:rsidRDefault="00E53D7D" w:rsidP="00CF718E">
            <w:pPr>
              <w:pStyle w:val="Sothutu-1so"/>
              <w:spacing w:before="120" w:line="276" w:lineRule="auto"/>
              <w:rPr>
                <w:szCs w:val="24"/>
              </w:rPr>
            </w:pPr>
            <w:r w:rsidRPr="00E53D7D">
              <w:rPr>
                <w:szCs w:val="24"/>
              </w:rPr>
              <w:t>Chuyển trạng thái chứng từ sang Hoàn thành</w:t>
            </w:r>
          </w:p>
          <w:p w14:paraId="2E95411C" w14:textId="5FD8589E" w:rsidR="00E53D7D" w:rsidRDefault="00E53D7D" w:rsidP="00CF718E">
            <w:pPr>
              <w:pStyle w:val="Sothutu-1so"/>
              <w:spacing w:before="120" w:line="276" w:lineRule="auto"/>
              <w:rPr>
                <w:szCs w:val="24"/>
              </w:rPr>
            </w:pPr>
            <w:r w:rsidRPr="00E53D7D">
              <w:rPr>
                <w:szCs w:val="24"/>
              </w:rPr>
              <w:t xml:space="preserve">Không cho phép sửa các trường dữ liệu </w:t>
            </w:r>
            <w:r w:rsidR="00222AC6">
              <w:rPr>
                <w:szCs w:val="24"/>
              </w:rPr>
              <w:t xml:space="preserve">ở tất cả các tab </w:t>
            </w:r>
            <w:r w:rsidRPr="00E53D7D">
              <w:rPr>
                <w:szCs w:val="24"/>
              </w:rPr>
              <w:t>(trừ trường được quy định sửa dành cho user phòng tài chính)</w:t>
            </w:r>
          </w:p>
          <w:p w14:paraId="04712556" w14:textId="08974741" w:rsidR="00E53D7D" w:rsidRPr="00E53D7D" w:rsidRDefault="00E53D7D" w:rsidP="00CF718E">
            <w:pPr>
              <w:pStyle w:val="Sothutu-1so"/>
              <w:spacing w:before="120" w:line="276" w:lineRule="auto"/>
              <w:rPr>
                <w:szCs w:val="24"/>
              </w:rPr>
            </w:pPr>
            <w:r w:rsidRPr="00E53D7D">
              <w:rPr>
                <w:szCs w:val="24"/>
              </w:rPr>
              <w:t>Hiển thị chức năng Hủy hoàn thành</w:t>
            </w:r>
          </w:p>
          <w:p w14:paraId="03B1FB82" w14:textId="77777777" w:rsidR="00E53D7D" w:rsidRPr="00E53D7D" w:rsidRDefault="00E53D7D" w:rsidP="00CF718E">
            <w:pPr>
              <w:pStyle w:val="Sothutu-1so"/>
              <w:spacing w:before="120" w:line="276" w:lineRule="auto"/>
              <w:rPr>
                <w:szCs w:val="24"/>
              </w:rPr>
            </w:pPr>
            <w:r w:rsidRPr="00E53D7D">
              <w:rPr>
                <w:szCs w:val="24"/>
              </w:rPr>
              <w:t>Chỉ cho CO thành công khi bản ghi có dữ liệu Tab chi tiết.</w:t>
            </w:r>
          </w:p>
          <w:p w14:paraId="5E0A6498" w14:textId="77777777" w:rsidR="00E53D7D" w:rsidRPr="00E53D7D" w:rsidRDefault="00E53D7D" w:rsidP="00CF718E">
            <w:pPr>
              <w:pStyle w:val="Sothutu-1so"/>
              <w:spacing w:before="120" w:line="276" w:lineRule="auto"/>
              <w:rPr>
                <w:szCs w:val="24"/>
              </w:rPr>
            </w:pPr>
          </w:p>
          <w:p w14:paraId="4FC2082A" w14:textId="77777777" w:rsidR="00E53D7D" w:rsidRPr="00E53D7D" w:rsidRDefault="00E53D7D" w:rsidP="00CF718E">
            <w:pPr>
              <w:pStyle w:val="Sothutu-1so"/>
              <w:spacing w:before="120" w:line="276" w:lineRule="auto"/>
              <w:rPr>
                <w:b/>
                <w:szCs w:val="24"/>
              </w:rPr>
            </w:pPr>
            <w:r w:rsidRPr="00E53D7D">
              <w:rPr>
                <w:b/>
                <w:szCs w:val="24"/>
              </w:rPr>
              <w:t>KIỂM TRA PHÒNG/BAN CÓ TỜ TRÌNH QUÁ HẠN THANH TOÁN</w:t>
            </w:r>
          </w:p>
          <w:p w14:paraId="61C01124" w14:textId="77777777" w:rsidR="00E53D7D" w:rsidRPr="00E53D7D" w:rsidRDefault="00E53D7D" w:rsidP="00CF718E">
            <w:pPr>
              <w:pStyle w:val="Sothutu-1so"/>
              <w:spacing w:before="120" w:line="276" w:lineRule="auto"/>
              <w:rPr>
                <w:szCs w:val="24"/>
              </w:rPr>
            </w:pPr>
            <w:r w:rsidRPr="00E53D7D">
              <w:rPr>
                <w:szCs w:val="24"/>
              </w:rPr>
              <w:t xml:space="preserve">Nếu phòng/ban có tờ trình quá hạn thanh toán thì không cho phép hoàn thành đề nghị hiện tại. </w:t>
            </w:r>
          </w:p>
          <w:p w14:paraId="205E82C6" w14:textId="6BA0C464" w:rsidR="00E53D7D" w:rsidRPr="00E53D7D" w:rsidRDefault="00E53D7D" w:rsidP="00CF718E">
            <w:pPr>
              <w:pStyle w:val="Sothutu-1so"/>
              <w:spacing w:before="120" w:line="276" w:lineRule="auto"/>
              <w:rPr>
                <w:szCs w:val="24"/>
              </w:rPr>
            </w:pPr>
            <w:r w:rsidRPr="00E53D7D">
              <w:rPr>
                <w:szCs w:val="24"/>
              </w:rPr>
              <w:t>Tờ trình của phòng/ban được gọi là quá hạn thanh toán nếu có các điều kiện sau</w:t>
            </w:r>
            <w:r w:rsidR="003C197F">
              <w:rPr>
                <w:szCs w:val="24"/>
              </w:rPr>
              <w:t>:</w:t>
            </w:r>
          </w:p>
          <w:p w14:paraId="64CBA099" w14:textId="77777777" w:rsidR="00E53D7D" w:rsidRPr="00E53D7D" w:rsidRDefault="00E53D7D" w:rsidP="00CF718E">
            <w:pPr>
              <w:pStyle w:val="Sothutu-1so"/>
              <w:spacing w:before="120" w:line="276" w:lineRule="auto"/>
              <w:rPr>
                <w:szCs w:val="24"/>
              </w:rPr>
            </w:pPr>
            <w:r w:rsidRPr="00E53D7D">
              <w:rPr>
                <w:szCs w:val="24"/>
              </w:rPr>
              <w:t>+ Phòng/ban tờ trình bằng phòng/ban của tờ trình/đề nghị hiện tại</w:t>
            </w:r>
          </w:p>
          <w:p w14:paraId="72DCF009" w14:textId="41F4C0B1" w:rsidR="00E53D7D" w:rsidRPr="00E53D7D" w:rsidRDefault="00255C25" w:rsidP="00CF718E">
            <w:pPr>
              <w:pStyle w:val="Sothutu-1so"/>
              <w:spacing w:before="120" w:line="276" w:lineRule="auto"/>
              <w:rPr>
                <w:szCs w:val="24"/>
              </w:rPr>
            </w:pPr>
            <w:r>
              <w:rPr>
                <w:szCs w:val="24"/>
              </w:rPr>
              <w:t>+ Tờ trình có Đ</w:t>
            </w:r>
            <w:r w:rsidR="00E53D7D" w:rsidRPr="00E53D7D">
              <w:rPr>
                <w:szCs w:val="24"/>
              </w:rPr>
              <w:t>ã kết thúc = NO</w:t>
            </w:r>
          </w:p>
          <w:p w14:paraId="20F17D09" w14:textId="1298268D" w:rsidR="00E53D7D" w:rsidRPr="00E53D7D" w:rsidRDefault="00E53D7D" w:rsidP="00CF718E">
            <w:pPr>
              <w:pStyle w:val="Sothutu-1so"/>
              <w:spacing w:before="120" w:line="276" w:lineRule="auto"/>
              <w:rPr>
                <w:szCs w:val="24"/>
              </w:rPr>
            </w:pPr>
            <w:r w:rsidRPr="00E53D7D">
              <w:rPr>
                <w:szCs w:val="24"/>
              </w:rPr>
              <w:t>+ Chi tiết tờ trình có hạn quyết toán (c_statement_line. appove_date) &lt; ngày hiện tại (sysdate)</w:t>
            </w:r>
          </w:p>
          <w:p w14:paraId="6B568E2B" w14:textId="485C3FA8" w:rsidR="00E53D7D" w:rsidRPr="00E53D7D" w:rsidRDefault="00E53D7D" w:rsidP="00CF718E">
            <w:pPr>
              <w:pStyle w:val="Sothutu-1so"/>
              <w:spacing w:before="120" w:line="276" w:lineRule="auto"/>
              <w:rPr>
                <w:szCs w:val="24"/>
              </w:rPr>
            </w:pPr>
            <w:r w:rsidRPr="00E53D7D">
              <w:rPr>
                <w:szCs w:val="24"/>
              </w:rPr>
              <w:t>+ Không có bảng THTT nào của phòng</w:t>
            </w:r>
            <w:r w:rsidR="002303C1">
              <w:rPr>
                <w:szCs w:val="24"/>
              </w:rPr>
              <w:t>/ban link tới chi tiết tờ trình</w:t>
            </w:r>
            <w:r w:rsidRPr="00E53D7D">
              <w:rPr>
                <w:szCs w:val="24"/>
              </w:rPr>
              <w:t xml:space="preserve"> HOẶC có bảng THTT chưa hạch toán (Posted = ‘N’) link tới chi tiết tờ trình và bảng TH</w:t>
            </w:r>
            <w:r w:rsidR="003D1B7B">
              <w:rPr>
                <w:szCs w:val="24"/>
              </w:rPr>
              <w:t>TT của phòng/ban đang thực hiện</w:t>
            </w:r>
            <w:r w:rsidRPr="00E53D7D">
              <w:rPr>
                <w:szCs w:val="24"/>
              </w:rPr>
              <w:t xml:space="preserve"> (ví dụ VP có tờ trình A quá hạn. Tờ trình A được chia sẻ cho ban B,</w:t>
            </w:r>
            <w:r w:rsidR="00757185">
              <w:rPr>
                <w:szCs w:val="24"/>
              </w:rPr>
              <w:t xml:space="preserve"> ban B dùng lập bảng THTT nháp </w:t>
            </w:r>
            <w:r w:rsidR="00757185" w:rsidRPr="00757185">
              <w:rPr>
                <w:szCs w:val="24"/>
              </w:rPr>
              <w:sym w:font="Wingdings" w:char="F0E0"/>
            </w:r>
            <w:r w:rsidRPr="00E53D7D">
              <w:rPr>
                <w:szCs w:val="24"/>
              </w:rPr>
              <w:t xml:space="preserve"> điều kiện tờ trình quá hạn ko ảnh hưởng tới VP vì bảng THTT là của ban B)</w:t>
            </w:r>
          </w:p>
          <w:p w14:paraId="729907E5" w14:textId="718DD7BB" w:rsidR="00E53D7D" w:rsidRPr="00E53D7D" w:rsidRDefault="00E53D7D" w:rsidP="00CF718E">
            <w:pPr>
              <w:pStyle w:val="Sothutu-1so"/>
              <w:spacing w:before="120" w:line="276" w:lineRule="auto"/>
              <w:rPr>
                <w:szCs w:val="24"/>
              </w:rPr>
            </w:pPr>
            <w:r w:rsidRPr="00E53D7D">
              <w:rPr>
                <w:szCs w:val="24"/>
              </w:rPr>
              <w:t>Nếu không hoàn thành được chứng từ do có tờ trình quá hạn thì</w:t>
            </w:r>
            <w:r w:rsidR="003C197F">
              <w:rPr>
                <w:szCs w:val="24"/>
              </w:rPr>
              <w:t xml:space="preserve"> thông báo cho người dùng biết theo mẫu:</w:t>
            </w:r>
          </w:p>
          <w:p w14:paraId="10B002DA" w14:textId="33C1B922" w:rsidR="00E53D7D" w:rsidRPr="00E53D7D" w:rsidRDefault="00E53D7D" w:rsidP="00CF718E">
            <w:pPr>
              <w:pStyle w:val="Sothutu-1so"/>
              <w:spacing w:before="120" w:line="276" w:lineRule="auto"/>
              <w:rPr>
                <w:szCs w:val="24"/>
              </w:rPr>
            </w:pPr>
            <w:r w:rsidRPr="00E53D7D">
              <w:rPr>
                <w:szCs w:val="24"/>
              </w:rPr>
              <w:lastRenderedPageBreak/>
              <w:t>+ [Mã phòng/ban]-</w:t>
            </w:r>
            <w:r>
              <w:rPr>
                <w:szCs w:val="24"/>
              </w:rPr>
              <w:t xml:space="preserve"> </w:t>
            </w:r>
            <w:r w:rsidRPr="00E53D7D">
              <w:rPr>
                <w:szCs w:val="24"/>
              </w:rPr>
              <w:t>[Tên phòng/ban] có tờ trình [Số tờ trình] quá hạn thanh toán [appove_date]. Bảng THTT quá hạn chưa hạch toán [Số bảng THTT]</w:t>
            </w:r>
          </w:p>
        </w:tc>
      </w:tr>
      <w:tr w:rsidR="00E53D7D" w:rsidRPr="00FF37CC" w14:paraId="07D4A6CD" w14:textId="77777777" w:rsidTr="00BC68EF">
        <w:tc>
          <w:tcPr>
            <w:tcW w:w="2424" w:type="dxa"/>
          </w:tcPr>
          <w:p w14:paraId="4326EECA" w14:textId="77777777" w:rsidR="00E53D7D" w:rsidRPr="00FF37CC" w:rsidRDefault="00E53D7D" w:rsidP="00CF718E">
            <w:pPr>
              <w:pStyle w:val="BodyText"/>
              <w:ind w:left="0"/>
              <w:jc w:val="left"/>
              <w:rPr>
                <w:lang w:eastAsia="ar-SA"/>
              </w:rPr>
            </w:pPr>
            <w:r w:rsidRPr="00FF37CC">
              <w:rPr>
                <w:lang w:eastAsia="ar-SA"/>
              </w:rPr>
              <w:lastRenderedPageBreak/>
              <w:t>Hủy hoàn thành (RA)</w:t>
            </w:r>
          </w:p>
        </w:tc>
        <w:tc>
          <w:tcPr>
            <w:tcW w:w="1176" w:type="dxa"/>
          </w:tcPr>
          <w:p w14:paraId="47A39FB6" w14:textId="77777777" w:rsidR="00E53D7D" w:rsidRPr="00FF37CC" w:rsidRDefault="00E53D7D" w:rsidP="00CF718E">
            <w:pPr>
              <w:pStyle w:val="Sothutu-1so"/>
              <w:spacing w:before="120" w:line="276" w:lineRule="auto"/>
              <w:jc w:val="left"/>
              <w:rPr>
                <w:lang w:eastAsia="ar-SA"/>
              </w:rPr>
            </w:pPr>
            <w:r w:rsidRPr="00FF37CC">
              <w:rPr>
                <w:lang w:eastAsia="ar-SA"/>
              </w:rPr>
              <w:t>Có</w:t>
            </w:r>
          </w:p>
        </w:tc>
        <w:tc>
          <w:tcPr>
            <w:tcW w:w="10710" w:type="dxa"/>
          </w:tcPr>
          <w:p w14:paraId="6B32EB45" w14:textId="77777777" w:rsidR="00E53D7D" w:rsidRPr="00A5214B" w:rsidRDefault="00E53D7D" w:rsidP="00CF718E">
            <w:pPr>
              <w:pStyle w:val="Sothutu-1so"/>
              <w:spacing w:before="120" w:line="276" w:lineRule="auto"/>
              <w:rPr>
                <w:szCs w:val="24"/>
              </w:rPr>
            </w:pPr>
            <w:r w:rsidRPr="00A5214B">
              <w:rPr>
                <w:szCs w:val="24"/>
              </w:rPr>
              <w:t>Chuyển trạng thái chứng từ sang ‘Nháp’. Hiển thị chức năng ‘Hoàn thành’</w:t>
            </w:r>
          </w:p>
          <w:p w14:paraId="1B78B453" w14:textId="77777777" w:rsidR="00E53D7D" w:rsidRPr="00A5214B" w:rsidRDefault="00E53D7D" w:rsidP="00CF718E">
            <w:pPr>
              <w:pStyle w:val="Sothutu-1so"/>
              <w:spacing w:before="120" w:line="276" w:lineRule="auto"/>
              <w:rPr>
                <w:szCs w:val="24"/>
              </w:rPr>
            </w:pPr>
            <w:r w:rsidRPr="00A5214B">
              <w:rPr>
                <w:szCs w:val="24"/>
              </w:rPr>
              <w:t>Chỉ được chuyển trong các trường hợp sau:</w:t>
            </w:r>
          </w:p>
          <w:p w14:paraId="2983B8C4" w14:textId="099A7782" w:rsidR="00E53D7D" w:rsidRPr="00A5214B" w:rsidRDefault="00E53D7D" w:rsidP="004E37AB">
            <w:pPr>
              <w:pStyle w:val="Sothutu-1so"/>
              <w:numPr>
                <w:ilvl w:val="0"/>
                <w:numId w:val="20"/>
              </w:numPr>
              <w:spacing w:before="120" w:line="276" w:lineRule="auto"/>
              <w:rPr>
                <w:szCs w:val="24"/>
              </w:rPr>
            </w:pPr>
            <w:r w:rsidRPr="00A5214B">
              <w:rPr>
                <w:szCs w:val="24"/>
              </w:rPr>
              <w:t>Bản ghi có trạng thái duyệt = Chưa duyệt</w:t>
            </w:r>
            <w:r w:rsidR="00E02235">
              <w:rPr>
                <w:szCs w:val="24"/>
              </w:rPr>
              <w:t xml:space="preserve"> hoặc Từ chối</w:t>
            </w:r>
          </w:p>
          <w:p w14:paraId="3D53F791" w14:textId="6C0368A0" w:rsidR="00E53D7D" w:rsidRDefault="00E53D7D" w:rsidP="004E37AB">
            <w:pPr>
              <w:pStyle w:val="Sothutu-1so"/>
              <w:numPr>
                <w:ilvl w:val="0"/>
                <w:numId w:val="20"/>
              </w:numPr>
              <w:spacing w:before="120" w:line="276" w:lineRule="auto"/>
              <w:rPr>
                <w:szCs w:val="24"/>
              </w:rPr>
            </w:pPr>
            <w:r w:rsidRPr="00A5214B">
              <w:rPr>
                <w:szCs w:val="24"/>
              </w:rPr>
              <w:t>User nào tạo thì User đó mới được hủy</w:t>
            </w:r>
          </w:p>
          <w:p w14:paraId="594D5C24" w14:textId="48E57E00" w:rsidR="00E53D7D" w:rsidRDefault="00E02235" w:rsidP="004E37AB">
            <w:pPr>
              <w:pStyle w:val="Sothutu-1so"/>
              <w:numPr>
                <w:ilvl w:val="0"/>
                <w:numId w:val="20"/>
              </w:numPr>
              <w:spacing w:before="120" w:line="276" w:lineRule="auto"/>
              <w:rPr>
                <w:szCs w:val="24"/>
              </w:rPr>
            </w:pPr>
            <w:r>
              <w:rPr>
                <w:szCs w:val="24"/>
              </w:rPr>
              <w:t xml:space="preserve">Sau khi RA, cập nhật trạng thái duyệt = ‘Chưa duyệt’ </w:t>
            </w:r>
          </w:p>
        </w:tc>
      </w:tr>
      <w:tr w:rsidR="00E53D7D" w:rsidRPr="00FF37CC" w14:paraId="040A2043" w14:textId="77777777" w:rsidTr="00BC68EF">
        <w:tc>
          <w:tcPr>
            <w:tcW w:w="2424" w:type="dxa"/>
          </w:tcPr>
          <w:p w14:paraId="040FB229" w14:textId="77777777" w:rsidR="00E53D7D" w:rsidRPr="00FF37CC" w:rsidRDefault="00E53D7D" w:rsidP="00CF718E">
            <w:pPr>
              <w:pStyle w:val="Sothutu-1so"/>
              <w:spacing w:before="120" w:line="276" w:lineRule="auto"/>
              <w:jc w:val="left"/>
              <w:rPr>
                <w:szCs w:val="24"/>
              </w:rPr>
            </w:pPr>
            <w:r>
              <w:rPr>
                <w:szCs w:val="24"/>
              </w:rPr>
              <w:t>Hiển thị</w:t>
            </w:r>
          </w:p>
        </w:tc>
        <w:tc>
          <w:tcPr>
            <w:tcW w:w="1176" w:type="dxa"/>
          </w:tcPr>
          <w:p w14:paraId="69327E66" w14:textId="77777777" w:rsidR="00E53D7D" w:rsidRPr="00FF37CC" w:rsidRDefault="00E53D7D" w:rsidP="00CF718E">
            <w:pPr>
              <w:pStyle w:val="Sothutu-1so"/>
              <w:spacing w:before="120" w:line="276" w:lineRule="auto"/>
              <w:jc w:val="left"/>
              <w:rPr>
                <w:szCs w:val="24"/>
              </w:rPr>
            </w:pPr>
            <w:r>
              <w:rPr>
                <w:szCs w:val="24"/>
              </w:rPr>
              <w:t>Có</w:t>
            </w:r>
          </w:p>
        </w:tc>
        <w:tc>
          <w:tcPr>
            <w:tcW w:w="10710" w:type="dxa"/>
          </w:tcPr>
          <w:p w14:paraId="5127EF09" w14:textId="77777777" w:rsidR="00E53D7D" w:rsidRPr="00FF37CC" w:rsidRDefault="00E53D7D" w:rsidP="00CF718E">
            <w:pPr>
              <w:pStyle w:val="Sothutu-1so"/>
              <w:spacing w:before="120" w:line="276" w:lineRule="auto"/>
              <w:rPr>
                <w:szCs w:val="24"/>
              </w:rPr>
            </w:pPr>
            <w:r>
              <w:rPr>
                <w:szCs w:val="24"/>
              </w:rPr>
              <w:t>Cho phép xem tất cả các trường thông tin trên tờ trình (Extend Group)</w:t>
            </w:r>
          </w:p>
        </w:tc>
      </w:tr>
      <w:tr w:rsidR="00E53D7D" w:rsidRPr="00FF37CC" w14:paraId="162ACD51" w14:textId="77777777" w:rsidTr="00BC68EF">
        <w:tc>
          <w:tcPr>
            <w:tcW w:w="2424" w:type="dxa"/>
          </w:tcPr>
          <w:p w14:paraId="138464B6" w14:textId="77777777" w:rsidR="00E53D7D" w:rsidRPr="00FF37CC" w:rsidRDefault="00E53D7D" w:rsidP="00CF718E">
            <w:pPr>
              <w:pStyle w:val="Sothutu-1so"/>
              <w:spacing w:before="120" w:line="276" w:lineRule="auto"/>
              <w:jc w:val="left"/>
              <w:rPr>
                <w:lang w:eastAsia="ar-SA"/>
              </w:rPr>
            </w:pPr>
            <w:r w:rsidRPr="00FF37CC">
              <w:rPr>
                <w:lang w:eastAsia="ar-SA"/>
              </w:rPr>
              <w:t>Đính kèm</w:t>
            </w:r>
          </w:p>
        </w:tc>
        <w:tc>
          <w:tcPr>
            <w:tcW w:w="1176" w:type="dxa"/>
          </w:tcPr>
          <w:p w14:paraId="591860B3" w14:textId="77777777" w:rsidR="00E53D7D" w:rsidRPr="00FF37CC" w:rsidRDefault="00E53D7D" w:rsidP="00CF718E">
            <w:pPr>
              <w:pStyle w:val="Sothutu-1so"/>
              <w:spacing w:before="120" w:line="276" w:lineRule="auto"/>
              <w:jc w:val="left"/>
              <w:rPr>
                <w:lang w:eastAsia="ar-SA"/>
              </w:rPr>
            </w:pPr>
            <w:r>
              <w:rPr>
                <w:lang w:eastAsia="ar-SA"/>
              </w:rPr>
              <w:t>Có</w:t>
            </w:r>
          </w:p>
        </w:tc>
        <w:tc>
          <w:tcPr>
            <w:tcW w:w="10710" w:type="dxa"/>
          </w:tcPr>
          <w:p w14:paraId="174290EA" w14:textId="77777777" w:rsidR="00E53D7D" w:rsidRDefault="00E53D7D" w:rsidP="00CF718E">
            <w:pPr>
              <w:pStyle w:val="Sothutu-1so"/>
              <w:spacing w:before="120" w:line="276" w:lineRule="auto"/>
              <w:rPr>
                <w:szCs w:val="24"/>
              </w:rPr>
            </w:pPr>
            <w:r>
              <w:rPr>
                <w:szCs w:val="24"/>
              </w:rPr>
              <w:t>Cho phép đính kèm theo 3 lựa chọn:</w:t>
            </w:r>
          </w:p>
          <w:p w14:paraId="6FBE2B56" w14:textId="77777777" w:rsidR="00E53D7D" w:rsidRDefault="00E53D7D" w:rsidP="004E37AB">
            <w:pPr>
              <w:pStyle w:val="Sothutu-1so"/>
              <w:numPr>
                <w:ilvl w:val="0"/>
                <w:numId w:val="11"/>
              </w:numPr>
              <w:spacing w:before="120" w:line="276" w:lineRule="auto"/>
              <w:rPr>
                <w:szCs w:val="24"/>
              </w:rPr>
            </w:pPr>
            <w:r>
              <w:rPr>
                <w:szCs w:val="24"/>
              </w:rPr>
              <w:t>Chụp ảnh</w:t>
            </w:r>
          </w:p>
          <w:p w14:paraId="6D916346" w14:textId="77777777" w:rsidR="00E53D7D" w:rsidRDefault="00E53D7D" w:rsidP="004E37AB">
            <w:pPr>
              <w:pStyle w:val="Sothutu-1so"/>
              <w:numPr>
                <w:ilvl w:val="0"/>
                <w:numId w:val="11"/>
              </w:numPr>
              <w:spacing w:before="120" w:line="276" w:lineRule="auto"/>
              <w:rPr>
                <w:szCs w:val="24"/>
              </w:rPr>
            </w:pPr>
            <w:r>
              <w:rPr>
                <w:szCs w:val="24"/>
              </w:rPr>
              <w:t>Chọn từ thư viện ảnh</w:t>
            </w:r>
          </w:p>
          <w:p w14:paraId="7D9A56F5" w14:textId="77777777" w:rsidR="00E53D7D" w:rsidRDefault="00E53D7D" w:rsidP="004E37AB">
            <w:pPr>
              <w:pStyle w:val="Sothutu-1so"/>
              <w:numPr>
                <w:ilvl w:val="0"/>
                <w:numId w:val="11"/>
              </w:numPr>
              <w:spacing w:before="120" w:line="276" w:lineRule="auto"/>
              <w:rPr>
                <w:szCs w:val="24"/>
              </w:rPr>
            </w:pPr>
            <w:r>
              <w:rPr>
                <w:szCs w:val="24"/>
              </w:rPr>
              <w:t>Chọn từ thư mục</w:t>
            </w:r>
          </w:p>
          <w:p w14:paraId="2506EFD0" w14:textId="77777777" w:rsidR="00E53D7D" w:rsidRPr="00EE735F" w:rsidRDefault="00E53D7D" w:rsidP="00CF718E">
            <w:pPr>
              <w:pStyle w:val="Sothutu-1so"/>
              <w:spacing w:before="120" w:line="276" w:lineRule="auto"/>
              <w:rPr>
                <w:szCs w:val="24"/>
              </w:rPr>
            </w:pPr>
            <w:r>
              <w:rPr>
                <w:szCs w:val="24"/>
              </w:rPr>
              <w:t>Sau khi chọn file thành công, lưu vào danh sách đính kèm</w:t>
            </w:r>
          </w:p>
        </w:tc>
      </w:tr>
      <w:tr w:rsidR="00E53D7D" w:rsidRPr="00FF37CC" w14:paraId="3F47BA81" w14:textId="77777777" w:rsidTr="00BC68EF">
        <w:tc>
          <w:tcPr>
            <w:tcW w:w="2424" w:type="dxa"/>
          </w:tcPr>
          <w:p w14:paraId="03134C3C" w14:textId="77777777" w:rsidR="00E53D7D" w:rsidRPr="00FF37CC" w:rsidRDefault="00E53D7D" w:rsidP="00CF718E">
            <w:pPr>
              <w:pStyle w:val="Sothutu-1so"/>
              <w:spacing w:before="120" w:line="276" w:lineRule="auto"/>
              <w:jc w:val="left"/>
              <w:rPr>
                <w:lang w:eastAsia="ar-SA"/>
              </w:rPr>
            </w:pPr>
            <w:r>
              <w:rPr>
                <w:lang w:eastAsia="ar-SA"/>
              </w:rPr>
              <w:t>Trình ký</w:t>
            </w:r>
          </w:p>
        </w:tc>
        <w:tc>
          <w:tcPr>
            <w:tcW w:w="1176" w:type="dxa"/>
          </w:tcPr>
          <w:p w14:paraId="166048EE" w14:textId="77777777" w:rsidR="00E53D7D" w:rsidRPr="00FF37CC" w:rsidRDefault="00E53D7D" w:rsidP="00CF718E">
            <w:pPr>
              <w:pStyle w:val="Sothutu-1so"/>
              <w:spacing w:before="120" w:line="276" w:lineRule="auto"/>
              <w:jc w:val="left"/>
              <w:rPr>
                <w:lang w:eastAsia="ar-SA"/>
              </w:rPr>
            </w:pPr>
            <w:r>
              <w:rPr>
                <w:lang w:eastAsia="ar-SA"/>
              </w:rPr>
              <w:t>Có</w:t>
            </w:r>
          </w:p>
        </w:tc>
        <w:tc>
          <w:tcPr>
            <w:tcW w:w="10710" w:type="dxa"/>
          </w:tcPr>
          <w:p w14:paraId="06DA8F9C" w14:textId="77777777" w:rsidR="00E53D7D" w:rsidRDefault="00E53D7D" w:rsidP="00CF718E">
            <w:pPr>
              <w:pStyle w:val="Sothutu-1so"/>
              <w:spacing w:before="120" w:line="276" w:lineRule="auto"/>
              <w:rPr>
                <w:szCs w:val="24"/>
              </w:rPr>
            </w:pPr>
            <w:r>
              <w:rPr>
                <w:szCs w:val="24"/>
              </w:rPr>
              <w:t xml:space="preserve">Trình ký trực tiếp tờ trình. </w:t>
            </w:r>
          </w:p>
          <w:p w14:paraId="09C4002F" w14:textId="77777777" w:rsidR="00E53D7D" w:rsidRPr="00A5214B" w:rsidRDefault="00E53D7D" w:rsidP="00CF718E">
            <w:pPr>
              <w:pStyle w:val="Sothutu-1so"/>
              <w:spacing w:before="120" w:line="276" w:lineRule="auto"/>
              <w:rPr>
                <w:szCs w:val="24"/>
              </w:rPr>
            </w:pPr>
            <w:r>
              <w:rPr>
                <w:szCs w:val="24"/>
              </w:rPr>
              <w:t>Khi ấn chọn, hệ thống sẽ chuyển sang màn hình trình ký Voffice để người dùng thực hiện thao tác trình ký.</w:t>
            </w:r>
          </w:p>
        </w:tc>
      </w:tr>
      <w:tr w:rsidR="00E53D7D" w:rsidRPr="00FF37CC" w14:paraId="11C42CE3" w14:textId="77777777" w:rsidTr="00BC68EF">
        <w:tc>
          <w:tcPr>
            <w:tcW w:w="2424" w:type="dxa"/>
          </w:tcPr>
          <w:p w14:paraId="3DCABFE1" w14:textId="77777777" w:rsidR="00E53D7D" w:rsidRDefault="00E53D7D" w:rsidP="00CF718E">
            <w:pPr>
              <w:pStyle w:val="Sothutu-1so"/>
              <w:spacing w:before="120" w:line="276" w:lineRule="auto"/>
              <w:jc w:val="left"/>
              <w:rPr>
                <w:lang w:eastAsia="ar-SA"/>
              </w:rPr>
            </w:pPr>
            <w:r>
              <w:rPr>
                <w:lang w:eastAsia="ar-SA"/>
              </w:rPr>
              <w:t>In</w:t>
            </w:r>
          </w:p>
        </w:tc>
        <w:tc>
          <w:tcPr>
            <w:tcW w:w="1176" w:type="dxa"/>
          </w:tcPr>
          <w:p w14:paraId="262FEC7D" w14:textId="77777777" w:rsidR="00E53D7D" w:rsidRPr="00FF37CC" w:rsidRDefault="00E53D7D" w:rsidP="00CF718E">
            <w:pPr>
              <w:pStyle w:val="Sothutu-1so"/>
              <w:spacing w:before="120" w:line="276" w:lineRule="auto"/>
              <w:jc w:val="left"/>
              <w:rPr>
                <w:lang w:eastAsia="ar-SA"/>
              </w:rPr>
            </w:pPr>
            <w:r>
              <w:rPr>
                <w:lang w:eastAsia="ar-SA"/>
              </w:rPr>
              <w:t>Có</w:t>
            </w:r>
          </w:p>
        </w:tc>
        <w:tc>
          <w:tcPr>
            <w:tcW w:w="10710" w:type="dxa"/>
          </w:tcPr>
          <w:p w14:paraId="17903168" w14:textId="77777777" w:rsidR="00E53D7D" w:rsidRPr="00A5214B" w:rsidRDefault="00E53D7D" w:rsidP="00CF718E">
            <w:pPr>
              <w:pStyle w:val="Sothutu-1so"/>
              <w:spacing w:before="120" w:line="276" w:lineRule="auto"/>
              <w:rPr>
                <w:szCs w:val="24"/>
              </w:rPr>
            </w:pPr>
            <w:r>
              <w:rPr>
                <w:szCs w:val="24"/>
              </w:rPr>
              <w:t>Phiếu in báo cáo và có thể trình ký qua phiếu in</w:t>
            </w:r>
          </w:p>
        </w:tc>
      </w:tr>
    </w:tbl>
    <w:p w14:paraId="285FEDA2" w14:textId="77777777" w:rsidR="002035D0" w:rsidRPr="002035D0" w:rsidRDefault="002035D0" w:rsidP="002035D0"/>
    <w:p w14:paraId="042B05E0" w14:textId="5968E682" w:rsidR="00723D53" w:rsidRPr="00FF37CC" w:rsidRDefault="00723D53" w:rsidP="00CF718E">
      <w:pPr>
        <w:pStyle w:val="Heading6"/>
      </w:pPr>
      <w:r w:rsidRPr="00FF37CC">
        <w:t>Hiệu năng</w:t>
      </w:r>
    </w:p>
    <w:p w14:paraId="018D1EB2" w14:textId="77777777" w:rsidR="00723D53" w:rsidRPr="00FF37CC" w:rsidRDefault="00723D53" w:rsidP="004E37AB">
      <w:pPr>
        <w:numPr>
          <w:ilvl w:val="0"/>
          <w:numId w:val="11"/>
        </w:numPr>
      </w:pPr>
      <w:r w:rsidRPr="00FF37CC">
        <w:t>Độ lớn dữ liệu: [Số lượng bản ghi]</w:t>
      </w:r>
    </w:p>
    <w:p w14:paraId="1AD77624" w14:textId="0D586C73" w:rsidR="00723D53" w:rsidRDefault="00723D53" w:rsidP="004E37AB">
      <w:pPr>
        <w:numPr>
          <w:ilvl w:val="0"/>
          <w:numId w:val="11"/>
        </w:numPr>
      </w:pPr>
      <w:r w:rsidRPr="00FF37CC">
        <w:t>Thời gian tải dữ liệu: …..</w:t>
      </w:r>
    </w:p>
    <w:p w14:paraId="0939BA53" w14:textId="77777777" w:rsidR="00236980" w:rsidRDefault="00236980" w:rsidP="00CF718E">
      <w:pPr>
        <w:ind w:left="0"/>
        <w:sectPr w:rsidR="00236980" w:rsidSect="002C017C">
          <w:pgSz w:w="16834" w:h="11909" w:orient="landscape" w:code="9"/>
          <w:pgMar w:top="1440" w:right="1152" w:bottom="1152" w:left="1238" w:header="432" w:footer="432" w:gutter="0"/>
          <w:cols w:space="709"/>
          <w:titlePg/>
          <w:docGrid w:linePitch="326"/>
        </w:sectPr>
      </w:pPr>
    </w:p>
    <w:p w14:paraId="13E9E9F1" w14:textId="0E7B4B07" w:rsidR="00FC4EF3" w:rsidRDefault="00FC4EF3" w:rsidP="00A97673">
      <w:pPr>
        <w:pStyle w:val="Heading5"/>
      </w:pPr>
      <w:r>
        <w:lastRenderedPageBreak/>
        <w:t>Danh sách thông tin chi tiết</w:t>
      </w:r>
    </w:p>
    <w:p w14:paraId="15092FD8" w14:textId="40036A4B" w:rsidR="00FC4EF3" w:rsidRDefault="00BC4FA6" w:rsidP="00CF718E">
      <w:pPr>
        <w:pStyle w:val="Heading6"/>
      </w:pPr>
      <w:r>
        <w:t>Prototype màn hình danh sách</w:t>
      </w:r>
    </w:p>
    <w:p w14:paraId="1236C5CE" w14:textId="70832E0D" w:rsidR="00236980" w:rsidRDefault="00236980" w:rsidP="00CF718E">
      <w:pPr>
        <w:ind w:left="0"/>
      </w:pPr>
    </w:p>
    <w:p w14:paraId="738A9F8E" w14:textId="23C709D1" w:rsidR="00876793" w:rsidRDefault="00BC4FA6" w:rsidP="00CF718E">
      <w:pPr>
        <w:ind w:left="0"/>
      </w:pPr>
      <w:r>
        <w:rPr>
          <w:noProof/>
          <w:snapToGrid/>
        </w:rPr>
        <w:drawing>
          <wp:inline distT="0" distB="0" distL="0" distR="0" wp14:anchorId="25D04FF3" wp14:editId="4397D985">
            <wp:extent cx="3200400" cy="6448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0400" cy="6448425"/>
                    </a:xfrm>
                    <a:prstGeom prst="rect">
                      <a:avLst/>
                    </a:prstGeom>
                  </pic:spPr>
                </pic:pic>
              </a:graphicData>
            </a:graphic>
          </wp:inline>
        </w:drawing>
      </w:r>
    </w:p>
    <w:p w14:paraId="01B1BF42" w14:textId="77777777" w:rsidR="00695923" w:rsidRDefault="00695923" w:rsidP="00CF718E">
      <w:pPr>
        <w:ind w:left="0"/>
      </w:pPr>
    </w:p>
    <w:p w14:paraId="594128FD" w14:textId="77777777" w:rsidR="00695923" w:rsidRDefault="00695923" w:rsidP="00CF718E">
      <w:pPr>
        <w:ind w:left="0"/>
      </w:pPr>
    </w:p>
    <w:p w14:paraId="6CB270CC" w14:textId="77777777" w:rsidR="00695923" w:rsidRDefault="00695923" w:rsidP="00CF718E">
      <w:pPr>
        <w:ind w:left="0"/>
      </w:pPr>
    </w:p>
    <w:p w14:paraId="149E30EE" w14:textId="77777777" w:rsidR="00695923" w:rsidRDefault="00695923" w:rsidP="00CF718E">
      <w:pPr>
        <w:ind w:left="0"/>
        <w:sectPr w:rsidR="00695923" w:rsidSect="00236980">
          <w:pgSz w:w="11909" w:h="16834" w:code="9"/>
          <w:pgMar w:top="1152" w:right="1152" w:bottom="1238" w:left="1440" w:header="432" w:footer="432" w:gutter="0"/>
          <w:cols w:space="709"/>
          <w:titlePg/>
          <w:docGrid w:linePitch="326"/>
        </w:sectPr>
      </w:pPr>
    </w:p>
    <w:p w14:paraId="0866A4EF" w14:textId="77777777" w:rsidR="00FC4EF3" w:rsidRPr="00FF37CC" w:rsidRDefault="00FC4EF3" w:rsidP="00CF718E">
      <w:pPr>
        <w:pStyle w:val="Heading6"/>
      </w:pPr>
      <w:r w:rsidRPr="00FF37CC">
        <w:lastRenderedPageBreak/>
        <w:t>Danh sách trường dữ liệu</w:t>
      </w:r>
    </w:p>
    <w:p w14:paraId="64D21CF2" w14:textId="0256F304" w:rsidR="00FC4EF3" w:rsidRDefault="00FC4EF3" w:rsidP="004E37AB">
      <w:pPr>
        <w:numPr>
          <w:ilvl w:val="0"/>
          <w:numId w:val="11"/>
        </w:numPr>
      </w:pPr>
      <w:r w:rsidRPr="00FF37CC">
        <w:t>Bảng</w:t>
      </w:r>
      <w:r>
        <w:t xml:space="preserve"> C_Advance_Request_Line</w:t>
      </w:r>
    </w:p>
    <w:p w14:paraId="6BAD4BA0" w14:textId="77777777" w:rsidR="00FC4EF3" w:rsidRDefault="00FC4EF3" w:rsidP="004E37AB">
      <w:pPr>
        <w:numPr>
          <w:ilvl w:val="0"/>
          <w:numId w:val="11"/>
        </w:numPr>
      </w:pPr>
      <w:r>
        <w:t>Hiển thị ở dạng List, sắp xếp theo tháng từ lớn xuống bé</w:t>
      </w:r>
    </w:p>
    <w:p w14:paraId="723B1F8D" w14:textId="77777777" w:rsidR="00FC4EF3" w:rsidRPr="00FF37CC" w:rsidRDefault="00FC4EF3" w:rsidP="004E37AB">
      <w:pPr>
        <w:numPr>
          <w:ilvl w:val="0"/>
          <w:numId w:val="11"/>
        </w:numPr>
      </w:pPr>
      <w:r>
        <w:rPr>
          <w:lang w:eastAsia="ar-SA"/>
        </w:rPr>
        <w:t>S: Hiển thị trên màn hình nhập liệu</w:t>
      </w:r>
    </w:p>
    <w:p w14:paraId="613649C0" w14:textId="77777777" w:rsidR="00FC4EF3" w:rsidRPr="00FF37CC" w:rsidRDefault="00FC4EF3"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FC4EF3" w:rsidRPr="00FF37CC" w14:paraId="7369A547" w14:textId="77777777" w:rsidTr="00FC4EF3">
        <w:trPr>
          <w:cantSplit/>
          <w:trHeight w:val="422"/>
          <w:tblHeader/>
        </w:trPr>
        <w:tc>
          <w:tcPr>
            <w:tcW w:w="1800" w:type="dxa"/>
            <w:shd w:val="clear" w:color="auto" w:fill="D9D9D9"/>
            <w:vAlign w:val="center"/>
          </w:tcPr>
          <w:p w14:paraId="7AB82962" w14:textId="77777777" w:rsidR="00FC4EF3" w:rsidRPr="00FF37CC" w:rsidRDefault="00FC4EF3" w:rsidP="00CF718E">
            <w:pPr>
              <w:spacing w:after="120"/>
              <w:ind w:left="0"/>
              <w:jc w:val="center"/>
              <w:rPr>
                <w:b/>
              </w:rPr>
            </w:pPr>
            <w:r w:rsidRPr="00FF37CC">
              <w:rPr>
                <w:b/>
              </w:rPr>
              <w:t>Tên trường</w:t>
            </w:r>
          </w:p>
        </w:tc>
        <w:tc>
          <w:tcPr>
            <w:tcW w:w="1980" w:type="dxa"/>
            <w:shd w:val="clear" w:color="auto" w:fill="D9D9D9"/>
            <w:vAlign w:val="center"/>
          </w:tcPr>
          <w:p w14:paraId="06187E41" w14:textId="77777777" w:rsidR="00FC4EF3" w:rsidRPr="00FF37CC" w:rsidRDefault="00FC4EF3" w:rsidP="00CF718E">
            <w:pPr>
              <w:spacing w:after="120"/>
              <w:ind w:left="0"/>
              <w:jc w:val="center"/>
              <w:rPr>
                <w:b/>
              </w:rPr>
            </w:pPr>
            <w:r w:rsidRPr="00FF37CC">
              <w:rPr>
                <w:b/>
              </w:rPr>
              <w:t>Tên dữ liệu</w:t>
            </w:r>
          </w:p>
        </w:tc>
        <w:tc>
          <w:tcPr>
            <w:tcW w:w="1417" w:type="dxa"/>
            <w:shd w:val="clear" w:color="auto" w:fill="D9D9D9"/>
            <w:vAlign w:val="center"/>
          </w:tcPr>
          <w:p w14:paraId="74B03B95" w14:textId="77777777" w:rsidR="00FC4EF3" w:rsidRPr="00FF37CC" w:rsidRDefault="00FC4EF3" w:rsidP="00CF718E">
            <w:pPr>
              <w:spacing w:after="120"/>
              <w:ind w:left="0"/>
              <w:jc w:val="center"/>
              <w:rPr>
                <w:b/>
              </w:rPr>
            </w:pPr>
            <w:r w:rsidRPr="00FF37CC">
              <w:rPr>
                <w:b/>
              </w:rPr>
              <w:t>Loại DL</w:t>
            </w:r>
          </w:p>
        </w:tc>
        <w:tc>
          <w:tcPr>
            <w:tcW w:w="630" w:type="dxa"/>
            <w:shd w:val="clear" w:color="auto" w:fill="D9D9D9"/>
            <w:vAlign w:val="center"/>
          </w:tcPr>
          <w:p w14:paraId="27EAB745" w14:textId="77777777" w:rsidR="00FC4EF3" w:rsidRPr="00FF37CC" w:rsidRDefault="00FC4EF3" w:rsidP="00CF718E">
            <w:pPr>
              <w:spacing w:after="120"/>
              <w:ind w:left="0"/>
              <w:jc w:val="center"/>
              <w:rPr>
                <w:b/>
              </w:rPr>
            </w:pPr>
            <w:r w:rsidRPr="00FF37CC">
              <w:rPr>
                <w:b/>
              </w:rPr>
              <w:t>L</w:t>
            </w:r>
          </w:p>
        </w:tc>
        <w:tc>
          <w:tcPr>
            <w:tcW w:w="540" w:type="dxa"/>
            <w:shd w:val="clear" w:color="auto" w:fill="D9D9D9"/>
            <w:vAlign w:val="center"/>
          </w:tcPr>
          <w:p w14:paraId="72859A85" w14:textId="77777777" w:rsidR="00FC4EF3" w:rsidRPr="00FF37CC" w:rsidRDefault="00FC4EF3" w:rsidP="00CF718E">
            <w:pPr>
              <w:spacing w:after="120"/>
              <w:ind w:left="0"/>
              <w:jc w:val="center"/>
              <w:rPr>
                <w:b/>
              </w:rPr>
            </w:pPr>
            <w:r w:rsidRPr="00FF37CC">
              <w:rPr>
                <w:b/>
              </w:rPr>
              <w:t>R</w:t>
            </w:r>
          </w:p>
        </w:tc>
        <w:tc>
          <w:tcPr>
            <w:tcW w:w="450" w:type="dxa"/>
            <w:shd w:val="clear" w:color="auto" w:fill="D9D9D9"/>
            <w:vAlign w:val="center"/>
          </w:tcPr>
          <w:p w14:paraId="0A85D2F6" w14:textId="77777777" w:rsidR="00FC4EF3" w:rsidRPr="00FF37CC" w:rsidRDefault="00FC4EF3" w:rsidP="00CF718E">
            <w:pPr>
              <w:spacing w:after="120"/>
              <w:ind w:left="0"/>
              <w:jc w:val="center"/>
              <w:rPr>
                <w:b/>
              </w:rPr>
            </w:pPr>
            <w:r w:rsidRPr="00FF37CC">
              <w:rPr>
                <w:b/>
              </w:rPr>
              <w:t>M</w:t>
            </w:r>
          </w:p>
        </w:tc>
        <w:tc>
          <w:tcPr>
            <w:tcW w:w="540" w:type="dxa"/>
            <w:shd w:val="clear" w:color="auto" w:fill="D9D9D9"/>
          </w:tcPr>
          <w:p w14:paraId="4AFAD78C" w14:textId="77777777" w:rsidR="00FC4EF3" w:rsidRPr="00926A39" w:rsidRDefault="00FC4EF3" w:rsidP="00CF718E">
            <w:pPr>
              <w:spacing w:after="120"/>
              <w:ind w:left="0"/>
              <w:jc w:val="center"/>
              <w:rPr>
                <w:b/>
                <w:sz w:val="22"/>
              </w:rPr>
            </w:pPr>
            <w:r>
              <w:rPr>
                <w:b/>
              </w:rPr>
              <w:t>S</w:t>
            </w:r>
          </w:p>
        </w:tc>
        <w:tc>
          <w:tcPr>
            <w:tcW w:w="7380" w:type="dxa"/>
            <w:shd w:val="clear" w:color="auto" w:fill="D9D9D9"/>
            <w:vAlign w:val="center"/>
          </w:tcPr>
          <w:p w14:paraId="142BE7D5" w14:textId="77777777" w:rsidR="00FC4EF3" w:rsidRPr="00FF37CC" w:rsidRDefault="00FC4EF3" w:rsidP="00CF718E">
            <w:pPr>
              <w:spacing w:after="120"/>
              <w:ind w:left="0"/>
              <w:jc w:val="center"/>
              <w:rPr>
                <w:b/>
              </w:rPr>
            </w:pPr>
            <w:r w:rsidRPr="00FF37CC">
              <w:rPr>
                <w:b/>
              </w:rPr>
              <w:t>Mô tả</w:t>
            </w:r>
          </w:p>
        </w:tc>
      </w:tr>
      <w:tr w:rsidR="00FC4EF3" w:rsidRPr="00FF37CC" w14:paraId="5338F6E8" w14:textId="77777777" w:rsidTr="00FC4EF3">
        <w:trPr>
          <w:cantSplit/>
          <w:trHeight w:val="827"/>
        </w:trPr>
        <w:tc>
          <w:tcPr>
            <w:tcW w:w="1800" w:type="dxa"/>
          </w:tcPr>
          <w:p w14:paraId="36F678E6" w14:textId="77777777" w:rsidR="00FC4EF3" w:rsidRPr="00FF37CC" w:rsidRDefault="00FC4EF3" w:rsidP="00CF718E">
            <w:pPr>
              <w:ind w:left="0"/>
            </w:pPr>
            <w:r>
              <w:t>ID</w:t>
            </w:r>
          </w:p>
        </w:tc>
        <w:tc>
          <w:tcPr>
            <w:tcW w:w="1980" w:type="dxa"/>
          </w:tcPr>
          <w:p w14:paraId="2888DCCF" w14:textId="203C1F9F" w:rsidR="00FC4EF3" w:rsidRPr="00FF37CC" w:rsidRDefault="00FC4EF3" w:rsidP="00CF718E">
            <w:pPr>
              <w:ind w:left="0"/>
            </w:pPr>
            <w:r>
              <w:rPr>
                <w:szCs w:val="24"/>
              </w:rPr>
              <w:t>C_</w:t>
            </w:r>
            <w:r w:rsidR="0052203D">
              <w:rPr>
                <w:szCs w:val="24"/>
              </w:rPr>
              <w:t>Advance_Request</w:t>
            </w:r>
            <w:r>
              <w:rPr>
                <w:szCs w:val="24"/>
              </w:rPr>
              <w:t>_Line_</w:t>
            </w:r>
            <w:r w:rsidRPr="00AB2F64">
              <w:rPr>
                <w:szCs w:val="24"/>
              </w:rPr>
              <w:t>ID</w:t>
            </w:r>
          </w:p>
        </w:tc>
        <w:tc>
          <w:tcPr>
            <w:tcW w:w="1417" w:type="dxa"/>
          </w:tcPr>
          <w:p w14:paraId="258BAF18" w14:textId="77777777" w:rsidR="00FC4EF3" w:rsidRPr="00FF37CC" w:rsidRDefault="00FC4EF3" w:rsidP="00CF718E">
            <w:pPr>
              <w:ind w:left="0"/>
            </w:pPr>
            <w:r>
              <w:t>Number</w:t>
            </w:r>
          </w:p>
          <w:p w14:paraId="7AC8E08A" w14:textId="77777777" w:rsidR="00FC4EF3" w:rsidRPr="00FF37CC" w:rsidRDefault="00FC4EF3" w:rsidP="00CF718E">
            <w:pPr>
              <w:ind w:left="0"/>
            </w:pPr>
          </w:p>
        </w:tc>
        <w:tc>
          <w:tcPr>
            <w:tcW w:w="630" w:type="dxa"/>
          </w:tcPr>
          <w:p w14:paraId="075B1083" w14:textId="77777777" w:rsidR="00FC4EF3" w:rsidRPr="00FF37CC" w:rsidRDefault="00FC4EF3" w:rsidP="00CF718E">
            <w:pPr>
              <w:pStyle w:val="Sothutu-1so"/>
              <w:spacing w:before="120" w:after="120" w:line="276" w:lineRule="auto"/>
              <w:jc w:val="left"/>
              <w:rPr>
                <w:szCs w:val="24"/>
              </w:rPr>
            </w:pPr>
            <w:r w:rsidRPr="00FF37CC">
              <w:rPr>
                <w:szCs w:val="24"/>
              </w:rPr>
              <w:t>50</w:t>
            </w:r>
          </w:p>
        </w:tc>
        <w:tc>
          <w:tcPr>
            <w:tcW w:w="540" w:type="dxa"/>
          </w:tcPr>
          <w:p w14:paraId="4B95272A" w14:textId="77777777" w:rsidR="00FC4EF3" w:rsidRPr="00FF37CC" w:rsidRDefault="00FC4EF3" w:rsidP="00CF718E">
            <w:pPr>
              <w:pStyle w:val="Sothutu-1so"/>
              <w:spacing w:before="120" w:after="120" w:line="276" w:lineRule="auto"/>
              <w:jc w:val="left"/>
              <w:rPr>
                <w:szCs w:val="24"/>
              </w:rPr>
            </w:pPr>
            <w:r>
              <w:rPr>
                <w:szCs w:val="24"/>
              </w:rPr>
              <w:t>Y</w:t>
            </w:r>
          </w:p>
        </w:tc>
        <w:tc>
          <w:tcPr>
            <w:tcW w:w="450" w:type="dxa"/>
          </w:tcPr>
          <w:p w14:paraId="340C4B3A" w14:textId="77777777" w:rsidR="00FC4EF3" w:rsidRPr="00FF37CC" w:rsidRDefault="00FC4EF3" w:rsidP="00CF718E">
            <w:pPr>
              <w:pStyle w:val="Sothutu-1so"/>
              <w:spacing w:before="120" w:after="120" w:line="276" w:lineRule="auto"/>
              <w:jc w:val="left"/>
              <w:rPr>
                <w:szCs w:val="24"/>
              </w:rPr>
            </w:pPr>
            <w:r>
              <w:rPr>
                <w:szCs w:val="24"/>
              </w:rPr>
              <w:t>N</w:t>
            </w:r>
          </w:p>
        </w:tc>
        <w:tc>
          <w:tcPr>
            <w:tcW w:w="540" w:type="dxa"/>
          </w:tcPr>
          <w:p w14:paraId="56AEC929" w14:textId="77777777" w:rsidR="00FC4EF3" w:rsidRDefault="00FC4EF3" w:rsidP="00CF718E">
            <w:pPr>
              <w:pStyle w:val="Sothutu-1so"/>
              <w:spacing w:before="120" w:after="120" w:line="276" w:lineRule="auto"/>
              <w:ind w:left="360" w:hanging="360"/>
              <w:jc w:val="center"/>
              <w:rPr>
                <w:szCs w:val="24"/>
              </w:rPr>
            </w:pPr>
            <w:r>
              <w:rPr>
                <w:szCs w:val="24"/>
              </w:rPr>
              <w:t>N</w:t>
            </w:r>
          </w:p>
        </w:tc>
        <w:tc>
          <w:tcPr>
            <w:tcW w:w="7380" w:type="dxa"/>
          </w:tcPr>
          <w:p w14:paraId="0A68029D" w14:textId="77777777" w:rsidR="00FC4EF3" w:rsidRPr="00FF37CC" w:rsidRDefault="00FC4EF3" w:rsidP="00CF718E">
            <w:pPr>
              <w:pStyle w:val="Sothutu-1so"/>
              <w:spacing w:before="120" w:after="120" w:line="276" w:lineRule="auto"/>
              <w:ind w:left="360" w:hanging="360"/>
              <w:jc w:val="left"/>
              <w:rPr>
                <w:szCs w:val="24"/>
              </w:rPr>
            </w:pPr>
            <w:r>
              <w:rPr>
                <w:szCs w:val="24"/>
              </w:rPr>
              <w:t>Key, tự sinh</w:t>
            </w:r>
          </w:p>
        </w:tc>
      </w:tr>
      <w:tr w:rsidR="00FC4EF3" w:rsidRPr="00FF37CC" w14:paraId="7F9B7B3A" w14:textId="77777777" w:rsidTr="00FC4EF3">
        <w:trPr>
          <w:cantSplit/>
          <w:trHeight w:val="827"/>
        </w:trPr>
        <w:tc>
          <w:tcPr>
            <w:tcW w:w="14737" w:type="dxa"/>
            <w:gridSpan w:val="8"/>
          </w:tcPr>
          <w:p w14:paraId="4B65131F" w14:textId="77777777" w:rsidR="00FC4EF3" w:rsidRPr="001E5A81" w:rsidRDefault="00FC4EF3" w:rsidP="00CF718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FC4EF3" w:rsidRPr="00FF37CC" w14:paraId="025BDD71" w14:textId="77777777" w:rsidTr="00FC4EF3">
        <w:trPr>
          <w:cantSplit/>
          <w:trHeight w:val="827"/>
        </w:trPr>
        <w:tc>
          <w:tcPr>
            <w:tcW w:w="1800" w:type="dxa"/>
          </w:tcPr>
          <w:p w14:paraId="0AD360A7" w14:textId="77777777" w:rsidR="00FC4EF3" w:rsidRPr="00FF37CC" w:rsidRDefault="00FC4EF3" w:rsidP="00CF718E">
            <w:pPr>
              <w:ind w:left="0"/>
            </w:pPr>
            <w:r>
              <w:rPr>
                <w:szCs w:val="24"/>
              </w:rPr>
              <w:t>Ngày lập</w:t>
            </w:r>
          </w:p>
        </w:tc>
        <w:tc>
          <w:tcPr>
            <w:tcW w:w="1980" w:type="dxa"/>
          </w:tcPr>
          <w:p w14:paraId="6A2F8E74" w14:textId="77777777" w:rsidR="00FC4EF3" w:rsidRPr="00FF37CC" w:rsidRDefault="00FC4EF3" w:rsidP="00CF718E">
            <w:pPr>
              <w:ind w:left="0"/>
            </w:pPr>
            <w:r>
              <w:rPr>
                <w:szCs w:val="24"/>
              </w:rPr>
              <w:t>Trans_Date</w:t>
            </w:r>
          </w:p>
        </w:tc>
        <w:tc>
          <w:tcPr>
            <w:tcW w:w="1417" w:type="dxa"/>
          </w:tcPr>
          <w:p w14:paraId="3D78E34A" w14:textId="77777777" w:rsidR="00FC4EF3" w:rsidRPr="00FF37CC" w:rsidRDefault="00FC4EF3" w:rsidP="00CF718E">
            <w:pPr>
              <w:ind w:left="0"/>
            </w:pPr>
            <w:r>
              <w:t>Date</w:t>
            </w:r>
          </w:p>
        </w:tc>
        <w:tc>
          <w:tcPr>
            <w:tcW w:w="630" w:type="dxa"/>
          </w:tcPr>
          <w:p w14:paraId="61B45DFB" w14:textId="77777777" w:rsidR="00FC4EF3" w:rsidRPr="00FF37CC" w:rsidRDefault="00FC4EF3" w:rsidP="00CF718E">
            <w:pPr>
              <w:pStyle w:val="Sothutu-1so"/>
              <w:spacing w:before="120" w:after="120" w:line="276" w:lineRule="auto"/>
              <w:jc w:val="left"/>
              <w:rPr>
                <w:szCs w:val="24"/>
              </w:rPr>
            </w:pPr>
          </w:p>
        </w:tc>
        <w:tc>
          <w:tcPr>
            <w:tcW w:w="540" w:type="dxa"/>
          </w:tcPr>
          <w:p w14:paraId="5F8646B1" w14:textId="77777777" w:rsidR="00FC4EF3" w:rsidRPr="00FF37CC" w:rsidRDefault="00FC4EF3" w:rsidP="00CF718E">
            <w:pPr>
              <w:pStyle w:val="Sothutu-1so"/>
              <w:spacing w:before="120" w:after="120" w:line="276" w:lineRule="auto"/>
              <w:jc w:val="left"/>
              <w:rPr>
                <w:szCs w:val="24"/>
              </w:rPr>
            </w:pPr>
            <w:r>
              <w:rPr>
                <w:szCs w:val="24"/>
              </w:rPr>
              <w:t>Y</w:t>
            </w:r>
          </w:p>
        </w:tc>
        <w:tc>
          <w:tcPr>
            <w:tcW w:w="450" w:type="dxa"/>
          </w:tcPr>
          <w:p w14:paraId="3D52CC58" w14:textId="77777777" w:rsidR="00FC4EF3" w:rsidRPr="00FF37CC" w:rsidRDefault="00FC4EF3" w:rsidP="00CF718E">
            <w:pPr>
              <w:pStyle w:val="Sothutu-1so"/>
              <w:spacing w:before="120" w:after="120" w:line="276" w:lineRule="auto"/>
              <w:jc w:val="left"/>
              <w:rPr>
                <w:szCs w:val="24"/>
              </w:rPr>
            </w:pPr>
            <w:r>
              <w:rPr>
                <w:szCs w:val="24"/>
              </w:rPr>
              <w:t>Y</w:t>
            </w:r>
          </w:p>
        </w:tc>
        <w:tc>
          <w:tcPr>
            <w:tcW w:w="540" w:type="dxa"/>
          </w:tcPr>
          <w:p w14:paraId="2C760FDB" w14:textId="77777777" w:rsidR="00FC4EF3" w:rsidRPr="00FF37CC" w:rsidRDefault="00FC4EF3" w:rsidP="00CF718E">
            <w:pPr>
              <w:pStyle w:val="Sothutu-1so"/>
              <w:spacing w:before="120" w:after="120" w:line="276" w:lineRule="auto"/>
              <w:jc w:val="center"/>
              <w:rPr>
                <w:szCs w:val="24"/>
              </w:rPr>
            </w:pPr>
            <w:r>
              <w:rPr>
                <w:szCs w:val="24"/>
              </w:rPr>
              <w:t>Y</w:t>
            </w:r>
          </w:p>
        </w:tc>
        <w:tc>
          <w:tcPr>
            <w:tcW w:w="7380" w:type="dxa"/>
          </w:tcPr>
          <w:p w14:paraId="484B0DC3" w14:textId="77777777" w:rsidR="00FC4EF3" w:rsidRPr="00FF37CC" w:rsidRDefault="00FC4EF3" w:rsidP="00CF718E">
            <w:pPr>
              <w:pStyle w:val="Sothutu-1so"/>
              <w:spacing w:before="120" w:after="120" w:line="276" w:lineRule="auto"/>
              <w:jc w:val="left"/>
              <w:rPr>
                <w:szCs w:val="24"/>
              </w:rPr>
            </w:pPr>
            <w:r>
              <w:rPr>
                <w:szCs w:val="24"/>
              </w:rPr>
              <w:t>Lấy theo Tab Thông tin chi tiết</w:t>
            </w:r>
          </w:p>
        </w:tc>
      </w:tr>
      <w:tr w:rsidR="00FC4EF3" w:rsidRPr="00FF37CC" w14:paraId="6338D4BA" w14:textId="77777777" w:rsidTr="00FC4EF3">
        <w:trPr>
          <w:cantSplit/>
          <w:trHeight w:val="827"/>
        </w:trPr>
        <w:tc>
          <w:tcPr>
            <w:tcW w:w="1800" w:type="dxa"/>
          </w:tcPr>
          <w:p w14:paraId="194AE53C" w14:textId="77777777" w:rsidR="00FC4EF3" w:rsidRDefault="00FC4EF3" w:rsidP="00CF718E">
            <w:pPr>
              <w:ind w:left="0"/>
              <w:rPr>
                <w:szCs w:val="24"/>
              </w:rPr>
            </w:pPr>
            <w:r>
              <w:rPr>
                <w:szCs w:val="24"/>
              </w:rPr>
              <w:t>Nội dung</w:t>
            </w:r>
          </w:p>
        </w:tc>
        <w:tc>
          <w:tcPr>
            <w:tcW w:w="1980" w:type="dxa"/>
          </w:tcPr>
          <w:p w14:paraId="6948F694" w14:textId="77777777" w:rsidR="00FC4EF3" w:rsidRDefault="00FC4EF3" w:rsidP="00CF718E">
            <w:pPr>
              <w:ind w:left="0"/>
              <w:rPr>
                <w:szCs w:val="24"/>
              </w:rPr>
            </w:pPr>
            <w:r>
              <w:rPr>
                <w:szCs w:val="24"/>
              </w:rPr>
              <w:t>Description</w:t>
            </w:r>
          </w:p>
        </w:tc>
        <w:tc>
          <w:tcPr>
            <w:tcW w:w="1417" w:type="dxa"/>
          </w:tcPr>
          <w:p w14:paraId="2F287D0F" w14:textId="77777777" w:rsidR="00FC4EF3" w:rsidRDefault="00FC4EF3" w:rsidP="00CF718E">
            <w:pPr>
              <w:ind w:left="0"/>
            </w:pPr>
            <w:r>
              <w:t>String</w:t>
            </w:r>
          </w:p>
        </w:tc>
        <w:tc>
          <w:tcPr>
            <w:tcW w:w="630" w:type="dxa"/>
          </w:tcPr>
          <w:p w14:paraId="3F527480" w14:textId="77777777" w:rsidR="00FC4EF3" w:rsidRDefault="00FC4EF3" w:rsidP="00CF718E">
            <w:pPr>
              <w:pStyle w:val="Sothutu-1so"/>
              <w:spacing w:before="120" w:after="120" w:line="276" w:lineRule="auto"/>
              <w:jc w:val="left"/>
              <w:rPr>
                <w:szCs w:val="24"/>
              </w:rPr>
            </w:pPr>
            <w:r>
              <w:rPr>
                <w:szCs w:val="24"/>
              </w:rPr>
              <w:t>250</w:t>
            </w:r>
          </w:p>
        </w:tc>
        <w:tc>
          <w:tcPr>
            <w:tcW w:w="540" w:type="dxa"/>
          </w:tcPr>
          <w:p w14:paraId="594C3A59" w14:textId="77777777" w:rsidR="00FC4EF3" w:rsidRDefault="00FC4EF3" w:rsidP="00CF718E">
            <w:pPr>
              <w:pStyle w:val="Sothutu-1so"/>
              <w:spacing w:before="120" w:after="120" w:line="276" w:lineRule="auto"/>
              <w:jc w:val="left"/>
              <w:rPr>
                <w:szCs w:val="24"/>
              </w:rPr>
            </w:pPr>
            <w:r>
              <w:rPr>
                <w:szCs w:val="24"/>
              </w:rPr>
              <w:t>Y</w:t>
            </w:r>
          </w:p>
        </w:tc>
        <w:tc>
          <w:tcPr>
            <w:tcW w:w="450" w:type="dxa"/>
          </w:tcPr>
          <w:p w14:paraId="5C675F18" w14:textId="77777777" w:rsidR="00FC4EF3" w:rsidRDefault="00FC4EF3" w:rsidP="00CF718E">
            <w:pPr>
              <w:pStyle w:val="Sothutu-1so"/>
              <w:spacing w:before="120" w:after="120" w:line="276" w:lineRule="auto"/>
              <w:jc w:val="left"/>
              <w:rPr>
                <w:szCs w:val="24"/>
              </w:rPr>
            </w:pPr>
            <w:r>
              <w:rPr>
                <w:szCs w:val="24"/>
              </w:rPr>
              <w:t>Y</w:t>
            </w:r>
          </w:p>
        </w:tc>
        <w:tc>
          <w:tcPr>
            <w:tcW w:w="540" w:type="dxa"/>
          </w:tcPr>
          <w:p w14:paraId="04B7F1BE" w14:textId="77777777" w:rsidR="00FC4EF3" w:rsidRDefault="00FC4EF3" w:rsidP="00CF718E">
            <w:pPr>
              <w:pStyle w:val="Sothutu-1so"/>
              <w:spacing w:before="120" w:after="120" w:line="276" w:lineRule="auto"/>
              <w:jc w:val="center"/>
              <w:rPr>
                <w:szCs w:val="24"/>
              </w:rPr>
            </w:pPr>
            <w:r>
              <w:rPr>
                <w:szCs w:val="24"/>
              </w:rPr>
              <w:t>Y</w:t>
            </w:r>
          </w:p>
        </w:tc>
        <w:tc>
          <w:tcPr>
            <w:tcW w:w="7380" w:type="dxa"/>
          </w:tcPr>
          <w:p w14:paraId="1FC1A738" w14:textId="77777777" w:rsidR="00FC4EF3" w:rsidRDefault="00FC4EF3" w:rsidP="00CF718E">
            <w:pPr>
              <w:pStyle w:val="Sothutu-1so"/>
              <w:spacing w:before="120" w:after="120" w:line="360" w:lineRule="auto"/>
              <w:jc w:val="left"/>
              <w:rPr>
                <w:szCs w:val="24"/>
              </w:rPr>
            </w:pPr>
            <w:r>
              <w:rPr>
                <w:szCs w:val="24"/>
              </w:rPr>
              <w:t>Lấy theo Tab Thông tin chi tiết</w:t>
            </w:r>
          </w:p>
        </w:tc>
      </w:tr>
      <w:tr w:rsidR="00FC4EF3" w:rsidRPr="00FF37CC" w14:paraId="59226CBB" w14:textId="77777777" w:rsidTr="00FC4EF3">
        <w:trPr>
          <w:cantSplit/>
          <w:trHeight w:val="827"/>
        </w:trPr>
        <w:tc>
          <w:tcPr>
            <w:tcW w:w="1800" w:type="dxa"/>
          </w:tcPr>
          <w:p w14:paraId="1645C50E" w14:textId="77777777" w:rsidR="00FC4EF3" w:rsidRDefault="00FC4EF3" w:rsidP="00CF718E">
            <w:pPr>
              <w:ind w:left="0"/>
              <w:rPr>
                <w:szCs w:val="24"/>
              </w:rPr>
            </w:pPr>
            <w:r>
              <w:rPr>
                <w:szCs w:val="24"/>
              </w:rPr>
              <w:t xml:space="preserve">Số tiền </w:t>
            </w:r>
          </w:p>
        </w:tc>
        <w:tc>
          <w:tcPr>
            <w:tcW w:w="1980" w:type="dxa"/>
          </w:tcPr>
          <w:p w14:paraId="0DA569A1" w14:textId="77777777" w:rsidR="00FC4EF3" w:rsidRDefault="00FC4EF3" w:rsidP="00CF718E">
            <w:pPr>
              <w:ind w:left="0"/>
              <w:rPr>
                <w:szCs w:val="24"/>
              </w:rPr>
            </w:pPr>
          </w:p>
        </w:tc>
        <w:tc>
          <w:tcPr>
            <w:tcW w:w="1417" w:type="dxa"/>
          </w:tcPr>
          <w:p w14:paraId="1DD1FA2A" w14:textId="77777777" w:rsidR="00FC4EF3" w:rsidRDefault="00FC4EF3" w:rsidP="00CF718E">
            <w:pPr>
              <w:ind w:left="0"/>
            </w:pPr>
            <w:r>
              <w:t>Number</w:t>
            </w:r>
          </w:p>
        </w:tc>
        <w:tc>
          <w:tcPr>
            <w:tcW w:w="630" w:type="dxa"/>
          </w:tcPr>
          <w:p w14:paraId="1B76EB56" w14:textId="77777777" w:rsidR="00FC4EF3" w:rsidRDefault="00FC4EF3" w:rsidP="00CF718E">
            <w:pPr>
              <w:pStyle w:val="Sothutu-1so"/>
              <w:spacing w:before="120" w:after="120" w:line="276" w:lineRule="auto"/>
              <w:jc w:val="left"/>
              <w:rPr>
                <w:szCs w:val="24"/>
              </w:rPr>
            </w:pPr>
            <w:r>
              <w:rPr>
                <w:szCs w:val="24"/>
              </w:rPr>
              <w:t>20</w:t>
            </w:r>
          </w:p>
        </w:tc>
        <w:tc>
          <w:tcPr>
            <w:tcW w:w="540" w:type="dxa"/>
          </w:tcPr>
          <w:p w14:paraId="3C2F000F" w14:textId="77777777" w:rsidR="00FC4EF3" w:rsidRDefault="00FC4EF3" w:rsidP="00CF718E">
            <w:pPr>
              <w:pStyle w:val="Sothutu-1so"/>
              <w:spacing w:before="120" w:after="120" w:line="276" w:lineRule="auto"/>
              <w:jc w:val="left"/>
              <w:rPr>
                <w:szCs w:val="24"/>
              </w:rPr>
            </w:pPr>
            <w:r>
              <w:rPr>
                <w:szCs w:val="24"/>
              </w:rPr>
              <w:t>Y</w:t>
            </w:r>
          </w:p>
        </w:tc>
        <w:tc>
          <w:tcPr>
            <w:tcW w:w="450" w:type="dxa"/>
          </w:tcPr>
          <w:p w14:paraId="722213AA" w14:textId="77777777" w:rsidR="00FC4EF3" w:rsidRDefault="00FC4EF3" w:rsidP="00CF718E">
            <w:pPr>
              <w:pStyle w:val="Sothutu-1so"/>
              <w:spacing w:before="120" w:after="120" w:line="276" w:lineRule="auto"/>
              <w:jc w:val="left"/>
              <w:rPr>
                <w:szCs w:val="24"/>
              </w:rPr>
            </w:pPr>
            <w:r>
              <w:rPr>
                <w:szCs w:val="24"/>
              </w:rPr>
              <w:t>Y</w:t>
            </w:r>
          </w:p>
        </w:tc>
        <w:tc>
          <w:tcPr>
            <w:tcW w:w="540" w:type="dxa"/>
          </w:tcPr>
          <w:p w14:paraId="20596742" w14:textId="77777777" w:rsidR="00FC4EF3" w:rsidRDefault="00FC4EF3" w:rsidP="00CF718E">
            <w:pPr>
              <w:pStyle w:val="Sothutu-1so"/>
              <w:spacing w:before="120" w:after="120" w:line="276" w:lineRule="auto"/>
              <w:jc w:val="center"/>
              <w:rPr>
                <w:szCs w:val="24"/>
              </w:rPr>
            </w:pPr>
            <w:r>
              <w:rPr>
                <w:szCs w:val="24"/>
              </w:rPr>
              <w:t>Y</w:t>
            </w:r>
          </w:p>
        </w:tc>
        <w:tc>
          <w:tcPr>
            <w:tcW w:w="7380" w:type="dxa"/>
          </w:tcPr>
          <w:p w14:paraId="20DB0441" w14:textId="77777777" w:rsidR="00FC4EF3" w:rsidRDefault="00FC4EF3" w:rsidP="00CF718E">
            <w:pPr>
              <w:pStyle w:val="Sothutu-1so"/>
              <w:spacing w:before="120" w:after="120" w:line="276" w:lineRule="auto"/>
              <w:rPr>
                <w:szCs w:val="24"/>
              </w:rPr>
            </w:pPr>
            <w:r>
              <w:rPr>
                <w:szCs w:val="24"/>
              </w:rPr>
              <w:t xml:space="preserve">Mặc định là </w:t>
            </w:r>
            <w:r w:rsidRPr="00311EE8">
              <w:rPr>
                <w:szCs w:val="24"/>
              </w:rPr>
              <w:t>Tổng tiền đề nghị</w:t>
            </w:r>
          </w:p>
          <w:p w14:paraId="0D3EEAB6" w14:textId="76AB9B41" w:rsidR="00FC4EF3" w:rsidRDefault="00FC4EF3" w:rsidP="00CF718E">
            <w:pPr>
              <w:pStyle w:val="Sothutu-1so"/>
              <w:spacing w:before="120" w:after="120" w:line="276" w:lineRule="auto"/>
              <w:rPr>
                <w:szCs w:val="24"/>
              </w:rPr>
            </w:pPr>
            <w:r>
              <w:rPr>
                <w:szCs w:val="24"/>
              </w:rPr>
              <w:t>Nếu ở tab TT chun</w:t>
            </w:r>
            <w:r w:rsidR="00D15B7F">
              <w:rPr>
                <w:szCs w:val="24"/>
              </w:rPr>
              <w:t>g Trạng thái duyệt = “Đã duyệt</w:t>
            </w:r>
            <w:r>
              <w:rPr>
                <w:szCs w:val="24"/>
              </w:rPr>
              <w:t xml:space="preserve">”   </w:t>
            </w:r>
            <w:r w:rsidRPr="000B3418">
              <w:rPr>
                <w:szCs w:val="24"/>
              </w:rPr>
              <w:sym w:font="Wingdings" w:char="F0E0"/>
            </w:r>
            <w:r>
              <w:rPr>
                <w:szCs w:val="24"/>
              </w:rPr>
              <w:t xml:space="preserve"> Lấy </w:t>
            </w:r>
            <w:r w:rsidRPr="00311EE8">
              <w:rPr>
                <w:szCs w:val="24"/>
              </w:rPr>
              <w:t>Tổng tiền được duyệt</w:t>
            </w:r>
          </w:p>
          <w:p w14:paraId="41BF0B54" w14:textId="3CFF6E67" w:rsidR="00FC4EF3" w:rsidRDefault="00FC4EF3" w:rsidP="00CF718E">
            <w:pPr>
              <w:pStyle w:val="Sothutu-1so"/>
              <w:spacing w:before="120" w:after="120" w:line="276" w:lineRule="auto"/>
              <w:rPr>
                <w:szCs w:val="24"/>
              </w:rPr>
            </w:pPr>
            <w:r>
              <w:rPr>
                <w:szCs w:val="24"/>
              </w:rPr>
              <w:t>Nếu ở tab TT chung Trạng thái duyệt &lt;&gt; “</w:t>
            </w:r>
            <w:r w:rsidR="00D15B7F">
              <w:rPr>
                <w:szCs w:val="24"/>
              </w:rPr>
              <w:t>Đã duyệt</w:t>
            </w:r>
            <w:r>
              <w:rPr>
                <w:szCs w:val="24"/>
              </w:rPr>
              <w:t xml:space="preserve">” </w:t>
            </w:r>
            <w:r w:rsidRPr="000B3418">
              <w:rPr>
                <w:szCs w:val="24"/>
              </w:rPr>
              <w:sym w:font="Wingdings" w:char="F0E0"/>
            </w:r>
            <w:r>
              <w:rPr>
                <w:szCs w:val="24"/>
              </w:rPr>
              <w:t xml:space="preserve"> Lấy </w:t>
            </w:r>
            <w:r w:rsidRPr="00311EE8">
              <w:rPr>
                <w:szCs w:val="24"/>
              </w:rPr>
              <w:t xml:space="preserve">Tổng tiền đề nghị </w:t>
            </w:r>
          </w:p>
        </w:tc>
      </w:tr>
    </w:tbl>
    <w:p w14:paraId="18B22C42" w14:textId="77777777" w:rsidR="00FC4EF3" w:rsidRDefault="00FC4EF3" w:rsidP="00CF718E"/>
    <w:p w14:paraId="0658B027" w14:textId="77777777" w:rsidR="00FC4EF3" w:rsidRPr="0097273A" w:rsidRDefault="00FC4EF3" w:rsidP="00CF718E">
      <w:pPr>
        <w:pStyle w:val="Heading6"/>
      </w:pPr>
      <w:r w:rsidRPr="0097273A">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FC4EF3" w:rsidRPr="00FF37CC" w14:paraId="651A92CD" w14:textId="77777777" w:rsidTr="00FC4EF3">
        <w:trPr>
          <w:trHeight w:val="530"/>
          <w:tblHeader/>
        </w:trPr>
        <w:tc>
          <w:tcPr>
            <w:tcW w:w="2424" w:type="dxa"/>
            <w:shd w:val="clear" w:color="auto" w:fill="D9D9D9"/>
          </w:tcPr>
          <w:p w14:paraId="136A8949" w14:textId="77777777" w:rsidR="00FC4EF3" w:rsidRPr="00FF37CC" w:rsidRDefault="00FC4EF3" w:rsidP="00CF718E">
            <w:pPr>
              <w:ind w:left="0"/>
              <w:rPr>
                <w:b/>
              </w:rPr>
            </w:pPr>
            <w:r w:rsidRPr="00FF37CC">
              <w:rPr>
                <w:b/>
              </w:rPr>
              <w:t>Thao tác</w:t>
            </w:r>
          </w:p>
        </w:tc>
        <w:tc>
          <w:tcPr>
            <w:tcW w:w="1176" w:type="dxa"/>
            <w:shd w:val="clear" w:color="auto" w:fill="D9D9D9"/>
          </w:tcPr>
          <w:p w14:paraId="79216313" w14:textId="77777777" w:rsidR="00FC4EF3" w:rsidRPr="00FF37CC" w:rsidRDefault="00FC4EF3" w:rsidP="00CF718E">
            <w:pPr>
              <w:ind w:left="0"/>
              <w:rPr>
                <w:b/>
                <w:color w:val="000000"/>
              </w:rPr>
            </w:pPr>
            <w:r w:rsidRPr="00FF37CC">
              <w:rPr>
                <w:b/>
                <w:color w:val="000000"/>
              </w:rPr>
              <w:t>Hiển thị</w:t>
            </w:r>
          </w:p>
        </w:tc>
        <w:tc>
          <w:tcPr>
            <w:tcW w:w="10710" w:type="dxa"/>
            <w:shd w:val="clear" w:color="auto" w:fill="D9D9D9"/>
          </w:tcPr>
          <w:p w14:paraId="10E2BA87" w14:textId="77777777" w:rsidR="00FC4EF3" w:rsidRPr="00FF37CC" w:rsidRDefault="00FC4EF3" w:rsidP="00CF718E">
            <w:pPr>
              <w:ind w:left="0"/>
              <w:rPr>
                <w:b/>
              </w:rPr>
            </w:pPr>
            <w:r w:rsidRPr="00FF37CC">
              <w:rPr>
                <w:b/>
              </w:rPr>
              <w:t>Mô tả</w:t>
            </w:r>
          </w:p>
        </w:tc>
      </w:tr>
      <w:tr w:rsidR="00FC4EF3" w:rsidRPr="00FF37CC" w14:paraId="711A0450" w14:textId="77777777" w:rsidTr="00FC4EF3">
        <w:tc>
          <w:tcPr>
            <w:tcW w:w="2424" w:type="dxa"/>
          </w:tcPr>
          <w:p w14:paraId="477EA06F" w14:textId="77777777" w:rsidR="00FC4EF3" w:rsidRPr="00FF37CC" w:rsidRDefault="00FC4EF3" w:rsidP="00CF718E">
            <w:pPr>
              <w:pStyle w:val="Sothutu-1so"/>
              <w:spacing w:before="120" w:line="276" w:lineRule="auto"/>
              <w:jc w:val="left"/>
              <w:rPr>
                <w:szCs w:val="24"/>
              </w:rPr>
            </w:pPr>
            <w:r>
              <w:rPr>
                <w:szCs w:val="24"/>
              </w:rPr>
              <w:t>Tìm kiếm</w:t>
            </w:r>
          </w:p>
        </w:tc>
        <w:tc>
          <w:tcPr>
            <w:tcW w:w="1176" w:type="dxa"/>
          </w:tcPr>
          <w:p w14:paraId="5FDD939F" w14:textId="77777777" w:rsidR="00FC4EF3" w:rsidRPr="00FF37CC" w:rsidRDefault="00FC4EF3" w:rsidP="00CF718E">
            <w:pPr>
              <w:pStyle w:val="Sothutu-1so"/>
              <w:spacing w:before="120" w:line="276" w:lineRule="auto"/>
              <w:jc w:val="left"/>
              <w:rPr>
                <w:szCs w:val="24"/>
              </w:rPr>
            </w:pPr>
            <w:r>
              <w:rPr>
                <w:szCs w:val="24"/>
              </w:rPr>
              <w:t>Có</w:t>
            </w:r>
          </w:p>
        </w:tc>
        <w:tc>
          <w:tcPr>
            <w:tcW w:w="10710" w:type="dxa"/>
          </w:tcPr>
          <w:p w14:paraId="527517AC" w14:textId="1BFC7186" w:rsidR="00FC4EF3" w:rsidRPr="00FF37CC" w:rsidRDefault="00FC4EF3" w:rsidP="00CF718E">
            <w:pPr>
              <w:pStyle w:val="Sothutu-1so"/>
              <w:spacing w:before="120" w:line="276" w:lineRule="auto"/>
              <w:rPr>
                <w:szCs w:val="24"/>
              </w:rPr>
            </w:pPr>
            <w:r>
              <w:rPr>
                <w:szCs w:val="24"/>
              </w:rPr>
              <w:t>Cho phép tìm kiếm nhanh theo Nội dung, Số tiền</w:t>
            </w:r>
          </w:p>
        </w:tc>
      </w:tr>
      <w:tr w:rsidR="00FC4EF3" w:rsidRPr="00FF37CC" w14:paraId="3E7AAA85" w14:textId="77777777" w:rsidTr="00FC4EF3">
        <w:tc>
          <w:tcPr>
            <w:tcW w:w="2424" w:type="dxa"/>
          </w:tcPr>
          <w:p w14:paraId="0E24614F" w14:textId="77777777" w:rsidR="00FC4EF3" w:rsidRDefault="00FC4EF3" w:rsidP="00CF718E">
            <w:pPr>
              <w:pStyle w:val="Sothutu-1so"/>
              <w:spacing w:before="120" w:line="276" w:lineRule="auto"/>
              <w:jc w:val="left"/>
              <w:rPr>
                <w:szCs w:val="24"/>
              </w:rPr>
            </w:pPr>
            <w:r>
              <w:rPr>
                <w:szCs w:val="24"/>
              </w:rPr>
              <w:t>Lọc</w:t>
            </w:r>
          </w:p>
        </w:tc>
        <w:tc>
          <w:tcPr>
            <w:tcW w:w="1176" w:type="dxa"/>
          </w:tcPr>
          <w:p w14:paraId="24B5CB13" w14:textId="77777777" w:rsidR="00FC4EF3" w:rsidRDefault="00FC4EF3" w:rsidP="00CF718E">
            <w:pPr>
              <w:pStyle w:val="Sothutu-1so"/>
              <w:spacing w:before="120" w:line="276" w:lineRule="auto"/>
              <w:jc w:val="left"/>
              <w:rPr>
                <w:szCs w:val="24"/>
              </w:rPr>
            </w:pPr>
            <w:r>
              <w:rPr>
                <w:szCs w:val="24"/>
              </w:rPr>
              <w:t>Không</w:t>
            </w:r>
          </w:p>
        </w:tc>
        <w:tc>
          <w:tcPr>
            <w:tcW w:w="10710" w:type="dxa"/>
          </w:tcPr>
          <w:p w14:paraId="6D3C544B" w14:textId="77777777" w:rsidR="00FC4EF3" w:rsidRDefault="00FC4EF3" w:rsidP="00CF718E">
            <w:pPr>
              <w:pStyle w:val="Sothutu-1so"/>
              <w:spacing w:before="120" w:line="276" w:lineRule="auto"/>
              <w:rPr>
                <w:szCs w:val="24"/>
              </w:rPr>
            </w:pPr>
          </w:p>
        </w:tc>
      </w:tr>
      <w:tr w:rsidR="00FC4EF3" w:rsidRPr="00FF37CC" w14:paraId="4D4C7AE1" w14:textId="77777777" w:rsidTr="00FC4EF3">
        <w:tc>
          <w:tcPr>
            <w:tcW w:w="2424" w:type="dxa"/>
          </w:tcPr>
          <w:p w14:paraId="02EC921A" w14:textId="77777777" w:rsidR="00FC4EF3" w:rsidRPr="00FF37CC" w:rsidRDefault="00FC4EF3" w:rsidP="00CF718E">
            <w:pPr>
              <w:pStyle w:val="Sothutu-1so"/>
              <w:spacing w:before="120" w:line="276" w:lineRule="auto"/>
              <w:jc w:val="left"/>
              <w:rPr>
                <w:szCs w:val="24"/>
              </w:rPr>
            </w:pPr>
            <w:r w:rsidRPr="00FF37CC">
              <w:rPr>
                <w:szCs w:val="24"/>
              </w:rPr>
              <w:t>Sao chép</w:t>
            </w:r>
          </w:p>
        </w:tc>
        <w:tc>
          <w:tcPr>
            <w:tcW w:w="1176" w:type="dxa"/>
          </w:tcPr>
          <w:p w14:paraId="48ADA47F" w14:textId="77777777" w:rsidR="00FC4EF3" w:rsidRPr="00FF37CC" w:rsidRDefault="00FC4EF3" w:rsidP="00CF718E">
            <w:pPr>
              <w:pStyle w:val="Sothutu-1so"/>
              <w:spacing w:before="120" w:line="276" w:lineRule="auto"/>
              <w:jc w:val="left"/>
              <w:rPr>
                <w:szCs w:val="24"/>
              </w:rPr>
            </w:pPr>
            <w:r w:rsidRPr="00FF37CC">
              <w:rPr>
                <w:szCs w:val="24"/>
              </w:rPr>
              <w:t>Có</w:t>
            </w:r>
          </w:p>
        </w:tc>
        <w:tc>
          <w:tcPr>
            <w:tcW w:w="10710" w:type="dxa"/>
          </w:tcPr>
          <w:p w14:paraId="488C66B1" w14:textId="1B944E9E" w:rsidR="00FC4EF3" w:rsidRPr="00FF37CC" w:rsidRDefault="00DB6FD2" w:rsidP="00CF718E">
            <w:pPr>
              <w:pStyle w:val="Sothutu-1so"/>
              <w:spacing w:before="120" w:line="276" w:lineRule="auto"/>
              <w:rPr>
                <w:szCs w:val="24"/>
              </w:rPr>
            </w:pPr>
            <w:r>
              <w:rPr>
                <w:szCs w:val="24"/>
              </w:rPr>
              <w:t xml:space="preserve">Tạo 1 bản ghi mới, </w:t>
            </w:r>
            <w:r>
              <w:rPr>
                <w:iCs/>
                <w:spacing w:val="-1"/>
              </w:rPr>
              <w:t>copy toàn bộ thông tin tr</w:t>
            </w:r>
            <w:r w:rsidR="00C43019">
              <w:rPr>
                <w:iCs/>
                <w:spacing w:val="-1"/>
              </w:rPr>
              <w:t xml:space="preserve">ừ các trường readonly + </w:t>
            </w:r>
            <w:r>
              <w:rPr>
                <w:iCs/>
                <w:spacing w:val="-1"/>
              </w:rPr>
              <w:t>Hệ thống tự sinh</w:t>
            </w:r>
          </w:p>
        </w:tc>
      </w:tr>
      <w:tr w:rsidR="00FC4EF3" w:rsidRPr="00FF37CC" w14:paraId="1959BAD2" w14:textId="77777777" w:rsidTr="00FC4EF3">
        <w:tc>
          <w:tcPr>
            <w:tcW w:w="2424" w:type="dxa"/>
          </w:tcPr>
          <w:p w14:paraId="0A12D6C5" w14:textId="77777777" w:rsidR="00FC4EF3" w:rsidRPr="00FF37CC" w:rsidRDefault="00FC4EF3" w:rsidP="00CF718E">
            <w:pPr>
              <w:pStyle w:val="Sothutu-1so"/>
              <w:spacing w:before="120" w:line="276" w:lineRule="auto"/>
              <w:jc w:val="left"/>
              <w:rPr>
                <w:szCs w:val="24"/>
              </w:rPr>
            </w:pPr>
            <w:r>
              <w:rPr>
                <w:szCs w:val="24"/>
              </w:rPr>
              <w:t>Chỉnh sửa</w:t>
            </w:r>
          </w:p>
        </w:tc>
        <w:tc>
          <w:tcPr>
            <w:tcW w:w="1176" w:type="dxa"/>
          </w:tcPr>
          <w:p w14:paraId="0FC5EC8E" w14:textId="77777777" w:rsidR="00FC4EF3" w:rsidRPr="00FF37CC" w:rsidRDefault="00FC4EF3" w:rsidP="00CF718E">
            <w:pPr>
              <w:pStyle w:val="Sothutu-1so"/>
              <w:spacing w:before="120" w:line="276" w:lineRule="auto"/>
              <w:jc w:val="left"/>
              <w:rPr>
                <w:szCs w:val="24"/>
              </w:rPr>
            </w:pPr>
            <w:r>
              <w:rPr>
                <w:szCs w:val="24"/>
              </w:rPr>
              <w:t>Có</w:t>
            </w:r>
          </w:p>
        </w:tc>
        <w:tc>
          <w:tcPr>
            <w:tcW w:w="10710" w:type="dxa"/>
          </w:tcPr>
          <w:p w14:paraId="3710C4C6" w14:textId="7F4D8AB2" w:rsidR="005363FB" w:rsidRDefault="00FC4EF3" w:rsidP="00CF718E">
            <w:pPr>
              <w:pStyle w:val="Sothutu-1so"/>
              <w:spacing w:before="120" w:line="276" w:lineRule="auto"/>
              <w:rPr>
                <w:szCs w:val="24"/>
              </w:rPr>
            </w:pPr>
            <w:r>
              <w:rPr>
                <w:szCs w:val="24"/>
              </w:rPr>
              <w:t>Chuyển sang màn hình chi tiết Tờ trình để xem và chỉnh sửa thông tin</w:t>
            </w:r>
          </w:p>
        </w:tc>
      </w:tr>
      <w:tr w:rsidR="00FC4EF3" w:rsidRPr="00FF37CC" w14:paraId="785D04E3" w14:textId="77777777" w:rsidTr="00FC4EF3">
        <w:tc>
          <w:tcPr>
            <w:tcW w:w="2424" w:type="dxa"/>
          </w:tcPr>
          <w:p w14:paraId="2260CA6E" w14:textId="77777777" w:rsidR="00FC4EF3" w:rsidRPr="00FF37CC" w:rsidRDefault="00FC4EF3" w:rsidP="00CF718E">
            <w:pPr>
              <w:pStyle w:val="Sothutu-1so"/>
              <w:spacing w:before="120" w:line="276" w:lineRule="auto"/>
              <w:jc w:val="left"/>
              <w:rPr>
                <w:szCs w:val="24"/>
              </w:rPr>
            </w:pPr>
            <w:r>
              <w:rPr>
                <w:szCs w:val="24"/>
              </w:rPr>
              <w:t>Xóa</w:t>
            </w:r>
          </w:p>
        </w:tc>
        <w:tc>
          <w:tcPr>
            <w:tcW w:w="1176" w:type="dxa"/>
          </w:tcPr>
          <w:p w14:paraId="7642A404" w14:textId="77777777" w:rsidR="00FC4EF3" w:rsidRPr="00FF37CC" w:rsidRDefault="00FC4EF3" w:rsidP="00CF718E">
            <w:pPr>
              <w:pStyle w:val="Sothutu-1so"/>
              <w:spacing w:before="120" w:line="276" w:lineRule="auto"/>
              <w:jc w:val="left"/>
              <w:rPr>
                <w:szCs w:val="24"/>
              </w:rPr>
            </w:pPr>
            <w:r>
              <w:rPr>
                <w:szCs w:val="24"/>
              </w:rPr>
              <w:t>Có</w:t>
            </w:r>
          </w:p>
        </w:tc>
        <w:tc>
          <w:tcPr>
            <w:tcW w:w="10710" w:type="dxa"/>
          </w:tcPr>
          <w:p w14:paraId="759B2749" w14:textId="77777777" w:rsidR="00FC4EF3" w:rsidRDefault="00FC4EF3" w:rsidP="00CF718E">
            <w:pPr>
              <w:pStyle w:val="Sothutu-1so"/>
              <w:spacing w:before="120" w:line="276" w:lineRule="auto"/>
              <w:rPr>
                <w:szCs w:val="24"/>
              </w:rPr>
            </w:pPr>
            <w:r>
              <w:rPr>
                <w:szCs w:val="24"/>
              </w:rPr>
              <w:t>Chỉ được xóa nếu chứng từ ở trạng thái nháp</w:t>
            </w:r>
          </w:p>
          <w:p w14:paraId="73A49C5E" w14:textId="77777777" w:rsidR="00FC4EF3" w:rsidRDefault="00FC4EF3" w:rsidP="00CF718E">
            <w:pPr>
              <w:pStyle w:val="Sothutu-1so"/>
              <w:spacing w:before="120" w:line="276" w:lineRule="auto"/>
              <w:rPr>
                <w:szCs w:val="24"/>
              </w:rPr>
            </w:pPr>
            <w:r>
              <w:rPr>
                <w:szCs w:val="24"/>
              </w:rPr>
              <w:t>Xóa dòng chi tiết được chọn</w:t>
            </w:r>
          </w:p>
          <w:p w14:paraId="69B887A7" w14:textId="77777777" w:rsidR="00A7041D" w:rsidRPr="003C1A88" w:rsidRDefault="00A7041D" w:rsidP="00CF718E">
            <w:pPr>
              <w:pStyle w:val="Sothutu-1so"/>
              <w:spacing w:before="120" w:line="276" w:lineRule="auto"/>
              <w:rPr>
                <w:szCs w:val="24"/>
              </w:rPr>
            </w:pPr>
            <w:r w:rsidRPr="003C1A88">
              <w:rPr>
                <w:szCs w:val="24"/>
              </w:rPr>
              <w:t>update lại trường c_advance_request_line_id của ap_invoice_line</w:t>
            </w:r>
          </w:p>
          <w:p w14:paraId="703D2B5F" w14:textId="77777777" w:rsidR="006567D4" w:rsidRDefault="006567D4" w:rsidP="00CF718E">
            <w:pPr>
              <w:pStyle w:val="Sothutu-1so"/>
              <w:spacing w:before="120" w:line="276" w:lineRule="auto"/>
              <w:rPr>
                <w:b/>
                <w:szCs w:val="24"/>
              </w:rPr>
            </w:pPr>
          </w:p>
          <w:p w14:paraId="673910D2" w14:textId="00985D3A" w:rsidR="00A7041D" w:rsidRPr="006567D4" w:rsidRDefault="00A7041D" w:rsidP="00CF718E">
            <w:pPr>
              <w:pStyle w:val="Sothutu-1so"/>
              <w:spacing w:before="120" w:line="276" w:lineRule="auto"/>
              <w:rPr>
                <w:b/>
                <w:szCs w:val="24"/>
              </w:rPr>
            </w:pPr>
            <w:r w:rsidRPr="006567D4">
              <w:rPr>
                <w:b/>
                <w:szCs w:val="24"/>
              </w:rPr>
              <w:t>CẬP NHẬT BẢNG C_PAYMENT_PLAN</w:t>
            </w:r>
          </w:p>
          <w:p w14:paraId="13472B7F" w14:textId="77777777" w:rsidR="00A7041D" w:rsidRDefault="00A7041D" w:rsidP="00CF718E">
            <w:pPr>
              <w:pStyle w:val="Sothutu-1so"/>
              <w:spacing w:before="120" w:line="276" w:lineRule="auto"/>
              <w:rPr>
                <w:szCs w:val="24"/>
              </w:rPr>
            </w:pPr>
            <w:r>
              <w:rPr>
                <w:szCs w:val="24"/>
              </w:rPr>
              <w:t xml:space="preserve">Cập nhật </w:t>
            </w:r>
            <w:r w:rsidRPr="006B7CD5">
              <w:rPr>
                <w:szCs w:val="24"/>
              </w:rPr>
              <w:t>C_PAYMENT_PLAN</w:t>
            </w:r>
            <w:r>
              <w:rPr>
                <w:szCs w:val="24"/>
              </w:rPr>
              <w:t xml:space="preserve">. C_advance_request_line_id của kế hoạch thanh toán được chọn tại dòng chi tiết đề nghị = NULL. </w:t>
            </w:r>
          </w:p>
          <w:p w14:paraId="5C3F02D8" w14:textId="3FCA652D" w:rsidR="00A7041D" w:rsidRPr="00E70CD3" w:rsidRDefault="00A7041D" w:rsidP="00CF718E">
            <w:pPr>
              <w:pStyle w:val="Sothutu-1so"/>
              <w:spacing w:before="120" w:line="276" w:lineRule="auto"/>
              <w:rPr>
                <w:szCs w:val="24"/>
              </w:rPr>
            </w:pPr>
            <w:r>
              <w:rPr>
                <w:szCs w:val="24"/>
              </w:rPr>
              <w:t xml:space="preserve">Cập nhật trường C_Payment_Plan.Process_Status = Chưa xử lý (1) nếu C_Payment_Plan. C_advance_request_line_id is NULL </w:t>
            </w:r>
            <w:r>
              <w:rPr>
                <w:b/>
                <w:szCs w:val="24"/>
              </w:rPr>
              <w:t>và</w:t>
            </w:r>
            <w:r>
              <w:rPr>
                <w:szCs w:val="24"/>
              </w:rPr>
              <w:t xml:space="preserve"> c_payment_plan.AP_Invoice_ID is NULL.</w:t>
            </w:r>
          </w:p>
        </w:tc>
      </w:tr>
      <w:tr w:rsidR="00FC4EF3" w:rsidRPr="00FF37CC" w14:paraId="6B71617C" w14:textId="77777777" w:rsidTr="00FC4EF3">
        <w:tc>
          <w:tcPr>
            <w:tcW w:w="2424" w:type="dxa"/>
          </w:tcPr>
          <w:p w14:paraId="2391724D" w14:textId="77777777" w:rsidR="00FC4EF3" w:rsidRPr="00FF37CC" w:rsidRDefault="00FC4EF3" w:rsidP="00CF718E">
            <w:pPr>
              <w:pStyle w:val="Sothutu-1so"/>
              <w:spacing w:before="120" w:line="276" w:lineRule="auto"/>
              <w:jc w:val="left"/>
              <w:rPr>
                <w:szCs w:val="24"/>
              </w:rPr>
            </w:pPr>
            <w:r w:rsidRPr="00FF37CC">
              <w:rPr>
                <w:szCs w:val="24"/>
              </w:rPr>
              <w:t>Thêm mới</w:t>
            </w:r>
          </w:p>
        </w:tc>
        <w:tc>
          <w:tcPr>
            <w:tcW w:w="1176" w:type="dxa"/>
          </w:tcPr>
          <w:p w14:paraId="1DDAB4F0" w14:textId="77777777" w:rsidR="00FC4EF3" w:rsidRPr="00FF37CC" w:rsidRDefault="00FC4EF3" w:rsidP="00CF718E">
            <w:pPr>
              <w:pStyle w:val="Sothutu-1so"/>
              <w:spacing w:before="120" w:line="276" w:lineRule="auto"/>
              <w:jc w:val="left"/>
              <w:rPr>
                <w:szCs w:val="24"/>
              </w:rPr>
            </w:pPr>
            <w:r w:rsidRPr="00FF37CC">
              <w:rPr>
                <w:szCs w:val="24"/>
              </w:rPr>
              <w:t>Có</w:t>
            </w:r>
          </w:p>
        </w:tc>
        <w:tc>
          <w:tcPr>
            <w:tcW w:w="10710" w:type="dxa"/>
          </w:tcPr>
          <w:p w14:paraId="6A5C212B" w14:textId="79B76145" w:rsidR="00895340" w:rsidRDefault="000B1466" w:rsidP="006617B4">
            <w:pPr>
              <w:pStyle w:val="Sothutu-1so"/>
              <w:spacing w:before="120" w:line="276" w:lineRule="auto"/>
              <w:rPr>
                <w:szCs w:val="24"/>
              </w:rPr>
            </w:pPr>
            <w:r>
              <w:rPr>
                <w:szCs w:val="24"/>
              </w:rPr>
              <w:t>Màn</w:t>
            </w:r>
            <w:r w:rsidR="00FC4EF3" w:rsidRPr="00FF37CC">
              <w:rPr>
                <w:szCs w:val="24"/>
              </w:rPr>
              <w:t xml:space="preserve"> hình </w:t>
            </w:r>
            <w:r>
              <w:rPr>
                <w:szCs w:val="24"/>
              </w:rPr>
              <w:t>thêm mới chi tiết đề nghị</w:t>
            </w:r>
            <w:r w:rsidR="00FC4EF3">
              <w:rPr>
                <w:szCs w:val="24"/>
              </w:rPr>
              <w:t xml:space="preserve"> theo mô tả bên dưới</w:t>
            </w:r>
          </w:p>
        </w:tc>
      </w:tr>
    </w:tbl>
    <w:p w14:paraId="2AFA0910" w14:textId="77777777" w:rsidR="00FC4EF3" w:rsidRPr="00FC4EF3" w:rsidRDefault="00FC4EF3" w:rsidP="00CF718E">
      <w:pPr>
        <w:rPr>
          <w:lang w:eastAsia="ar-SA"/>
        </w:rPr>
      </w:pPr>
    </w:p>
    <w:p w14:paraId="1BAA7014" w14:textId="1A148762" w:rsidR="00A6129B" w:rsidRPr="00A6129B" w:rsidRDefault="00A6129B" w:rsidP="00A97673">
      <w:pPr>
        <w:pStyle w:val="Heading5"/>
      </w:pPr>
      <w:r w:rsidRPr="00FF37CC">
        <w:t xml:space="preserve">Tab Thông tin </w:t>
      </w:r>
      <w:r>
        <w:t xml:space="preserve">chi </w:t>
      </w:r>
      <w:r w:rsidR="002A1221">
        <w:t>tiết</w:t>
      </w:r>
    </w:p>
    <w:p w14:paraId="4EEE2943" w14:textId="77777777" w:rsidR="00A6129B" w:rsidRPr="00FF37CC" w:rsidRDefault="00A6129B" w:rsidP="00CF718E">
      <w:pPr>
        <w:pStyle w:val="Heading6"/>
      </w:pPr>
      <w:r w:rsidRPr="00FF37CC">
        <w:t>Prototype màn hình nhập liệu</w:t>
      </w:r>
    </w:p>
    <w:p w14:paraId="64F02A2B" w14:textId="77777777" w:rsidR="00876793" w:rsidRDefault="00876793" w:rsidP="00CF718E">
      <w:pPr>
        <w:ind w:left="0"/>
        <w:rPr>
          <w:noProof/>
          <w:snapToGrid/>
        </w:rPr>
        <w:sectPr w:rsidR="00876793" w:rsidSect="00236980">
          <w:pgSz w:w="16834" w:h="11909" w:orient="landscape" w:code="9"/>
          <w:pgMar w:top="1440" w:right="1152" w:bottom="1152" w:left="1238" w:header="432" w:footer="432" w:gutter="0"/>
          <w:cols w:space="709"/>
          <w:titlePg/>
          <w:docGrid w:linePitch="326"/>
        </w:sectPr>
      </w:pPr>
    </w:p>
    <w:p w14:paraId="49D00CA3" w14:textId="77777777" w:rsidR="00876793" w:rsidRDefault="00876793" w:rsidP="00CF718E">
      <w:pPr>
        <w:ind w:left="0"/>
        <w:sectPr w:rsidR="00876793" w:rsidSect="00876793">
          <w:pgSz w:w="11909" w:h="16834" w:code="9"/>
          <w:pgMar w:top="1152" w:right="1152" w:bottom="1238" w:left="1440" w:header="432" w:footer="432" w:gutter="0"/>
          <w:cols w:space="709"/>
          <w:titlePg/>
          <w:docGrid w:linePitch="326"/>
        </w:sectPr>
      </w:pPr>
      <w:r>
        <w:rPr>
          <w:noProof/>
          <w:snapToGrid/>
        </w:rPr>
        <w:lastRenderedPageBreak/>
        <w:drawing>
          <wp:inline distT="0" distB="0" distL="0" distR="0" wp14:anchorId="3BFDC9D3" wp14:editId="3BAD2D04">
            <wp:extent cx="2402006" cy="90531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2006" cy="9053193"/>
                    </a:xfrm>
                    <a:prstGeom prst="rect">
                      <a:avLst/>
                    </a:prstGeom>
                  </pic:spPr>
                </pic:pic>
              </a:graphicData>
            </a:graphic>
          </wp:inline>
        </w:drawing>
      </w:r>
    </w:p>
    <w:p w14:paraId="46833DD5" w14:textId="77777777" w:rsidR="00A6129B" w:rsidRPr="00FF37CC" w:rsidRDefault="00A6129B" w:rsidP="00CF718E">
      <w:pPr>
        <w:pStyle w:val="Heading6"/>
      </w:pPr>
      <w:r w:rsidRPr="00FF37CC">
        <w:lastRenderedPageBreak/>
        <w:t>Danh sách trường dữ liệu</w:t>
      </w:r>
    </w:p>
    <w:p w14:paraId="33E7E740" w14:textId="478E97E0" w:rsidR="00A6129B" w:rsidRDefault="00A6129B" w:rsidP="004E37AB">
      <w:pPr>
        <w:numPr>
          <w:ilvl w:val="0"/>
          <w:numId w:val="11"/>
        </w:numPr>
      </w:pPr>
      <w:r w:rsidRPr="00FF37CC">
        <w:t xml:space="preserve">Bảng </w:t>
      </w:r>
      <w:r>
        <w:t>C_Advance_Request</w:t>
      </w:r>
      <w:r w:rsidR="00571E2B">
        <w:t>_Line</w:t>
      </w:r>
    </w:p>
    <w:p w14:paraId="44655713" w14:textId="19B0F086" w:rsidR="00571E2B" w:rsidRPr="00FF37CC" w:rsidRDefault="00571E2B" w:rsidP="004E37AB">
      <w:pPr>
        <w:numPr>
          <w:ilvl w:val="0"/>
          <w:numId w:val="11"/>
        </w:numPr>
      </w:pPr>
      <w:r>
        <w:t>S: Hiển thị trên giao diện</w:t>
      </w:r>
    </w:p>
    <w:p w14:paraId="629F580B" w14:textId="77777777" w:rsidR="00A6129B" w:rsidRDefault="00A6129B"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A6129B" w:rsidRPr="00FF37CC" w14:paraId="098191FB" w14:textId="77777777" w:rsidTr="00FC4EF3">
        <w:trPr>
          <w:cantSplit/>
          <w:trHeight w:val="422"/>
          <w:tblHeader/>
        </w:trPr>
        <w:tc>
          <w:tcPr>
            <w:tcW w:w="1800" w:type="dxa"/>
            <w:shd w:val="clear" w:color="auto" w:fill="D9D9D9"/>
            <w:vAlign w:val="center"/>
          </w:tcPr>
          <w:p w14:paraId="16017704" w14:textId="77777777" w:rsidR="00A6129B" w:rsidRPr="00FF37CC" w:rsidRDefault="00A6129B" w:rsidP="00CF718E">
            <w:pPr>
              <w:spacing w:after="120"/>
              <w:ind w:left="0"/>
              <w:jc w:val="center"/>
              <w:rPr>
                <w:b/>
              </w:rPr>
            </w:pPr>
            <w:r w:rsidRPr="00FF37CC">
              <w:rPr>
                <w:b/>
              </w:rPr>
              <w:t>Tên trường</w:t>
            </w:r>
          </w:p>
        </w:tc>
        <w:tc>
          <w:tcPr>
            <w:tcW w:w="1980" w:type="dxa"/>
            <w:shd w:val="clear" w:color="auto" w:fill="D9D9D9"/>
            <w:vAlign w:val="center"/>
          </w:tcPr>
          <w:p w14:paraId="513F7FD6" w14:textId="77777777" w:rsidR="00A6129B" w:rsidRPr="00FF37CC" w:rsidRDefault="00A6129B" w:rsidP="00CF718E">
            <w:pPr>
              <w:spacing w:after="120"/>
              <w:ind w:left="0"/>
              <w:jc w:val="center"/>
              <w:rPr>
                <w:b/>
              </w:rPr>
            </w:pPr>
            <w:r w:rsidRPr="00FF37CC">
              <w:rPr>
                <w:b/>
              </w:rPr>
              <w:t>Tên dữ liệu</w:t>
            </w:r>
          </w:p>
        </w:tc>
        <w:tc>
          <w:tcPr>
            <w:tcW w:w="1417" w:type="dxa"/>
            <w:shd w:val="clear" w:color="auto" w:fill="D9D9D9"/>
            <w:vAlign w:val="center"/>
          </w:tcPr>
          <w:p w14:paraId="0C18151A" w14:textId="77777777" w:rsidR="00A6129B" w:rsidRPr="00FF37CC" w:rsidRDefault="00A6129B" w:rsidP="00CF718E">
            <w:pPr>
              <w:spacing w:after="120"/>
              <w:ind w:left="0"/>
              <w:jc w:val="center"/>
              <w:rPr>
                <w:b/>
              </w:rPr>
            </w:pPr>
            <w:r w:rsidRPr="00FF37CC">
              <w:rPr>
                <w:b/>
              </w:rPr>
              <w:t>Loại DL</w:t>
            </w:r>
          </w:p>
        </w:tc>
        <w:tc>
          <w:tcPr>
            <w:tcW w:w="630" w:type="dxa"/>
            <w:shd w:val="clear" w:color="auto" w:fill="D9D9D9"/>
            <w:vAlign w:val="center"/>
          </w:tcPr>
          <w:p w14:paraId="12EE508D" w14:textId="77777777" w:rsidR="00A6129B" w:rsidRPr="00FF37CC" w:rsidRDefault="00A6129B" w:rsidP="00CF718E">
            <w:pPr>
              <w:spacing w:after="120"/>
              <w:ind w:left="0"/>
              <w:jc w:val="center"/>
              <w:rPr>
                <w:b/>
              </w:rPr>
            </w:pPr>
            <w:r w:rsidRPr="00FF37CC">
              <w:rPr>
                <w:b/>
              </w:rPr>
              <w:t>L</w:t>
            </w:r>
          </w:p>
        </w:tc>
        <w:tc>
          <w:tcPr>
            <w:tcW w:w="540" w:type="dxa"/>
            <w:shd w:val="clear" w:color="auto" w:fill="D9D9D9"/>
            <w:vAlign w:val="center"/>
          </w:tcPr>
          <w:p w14:paraId="5B94FD59" w14:textId="77777777" w:rsidR="00A6129B" w:rsidRPr="00FF37CC" w:rsidRDefault="00A6129B" w:rsidP="00CF718E">
            <w:pPr>
              <w:spacing w:after="120"/>
              <w:ind w:left="0"/>
              <w:jc w:val="center"/>
              <w:rPr>
                <w:b/>
              </w:rPr>
            </w:pPr>
            <w:r w:rsidRPr="00FF37CC">
              <w:rPr>
                <w:b/>
              </w:rPr>
              <w:t>R</w:t>
            </w:r>
          </w:p>
        </w:tc>
        <w:tc>
          <w:tcPr>
            <w:tcW w:w="450" w:type="dxa"/>
            <w:shd w:val="clear" w:color="auto" w:fill="D9D9D9"/>
            <w:vAlign w:val="center"/>
          </w:tcPr>
          <w:p w14:paraId="7DC82E26" w14:textId="77777777" w:rsidR="00A6129B" w:rsidRPr="00FF37CC" w:rsidRDefault="00A6129B" w:rsidP="00CF718E">
            <w:pPr>
              <w:spacing w:after="120"/>
              <w:ind w:left="0"/>
              <w:jc w:val="center"/>
              <w:rPr>
                <w:b/>
              </w:rPr>
            </w:pPr>
            <w:r w:rsidRPr="00FF37CC">
              <w:rPr>
                <w:b/>
              </w:rPr>
              <w:t>M</w:t>
            </w:r>
          </w:p>
        </w:tc>
        <w:tc>
          <w:tcPr>
            <w:tcW w:w="540" w:type="dxa"/>
            <w:shd w:val="clear" w:color="auto" w:fill="D9D9D9"/>
          </w:tcPr>
          <w:p w14:paraId="039F5A73" w14:textId="77777777" w:rsidR="00A6129B" w:rsidRPr="00926A39" w:rsidRDefault="00A6129B" w:rsidP="00CF718E">
            <w:pPr>
              <w:spacing w:after="120"/>
              <w:ind w:left="0"/>
              <w:jc w:val="center"/>
              <w:rPr>
                <w:b/>
                <w:sz w:val="22"/>
              </w:rPr>
            </w:pPr>
            <w:r>
              <w:rPr>
                <w:b/>
              </w:rPr>
              <w:t>S</w:t>
            </w:r>
          </w:p>
        </w:tc>
        <w:tc>
          <w:tcPr>
            <w:tcW w:w="7380" w:type="dxa"/>
            <w:shd w:val="clear" w:color="auto" w:fill="D9D9D9"/>
            <w:vAlign w:val="center"/>
          </w:tcPr>
          <w:p w14:paraId="135D9DF6" w14:textId="77777777" w:rsidR="00A6129B" w:rsidRPr="00FF37CC" w:rsidRDefault="00A6129B" w:rsidP="00CF718E">
            <w:pPr>
              <w:spacing w:after="120"/>
              <w:ind w:left="0"/>
              <w:jc w:val="center"/>
              <w:rPr>
                <w:b/>
              </w:rPr>
            </w:pPr>
            <w:r w:rsidRPr="00FF37CC">
              <w:rPr>
                <w:b/>
              </w:rPr>
              <w:t>Mô tả</w:t>
            </w:r>
          </w:p>
        </w:tc>
      </w:tr>
      <w:tr w:rsidR="00A6129B" w:rsidRPr="00FF37CC" w14:paraId="624A54AD" w14:textId="77777777" w:rsidTr="00FC4EF3">
        <w:trPr>
          <w:cantSplit/>
          <w:trHeight w:val="827"/>
        </w:trPr>
        <w:tc>
          <w:tcPr>
            <w:tcW w:w="1800" w:type="dxa"/>
          </w:tcPr>
          <w:p w14:paraId="4AC9F2B8" w14:textId="77777777" w:rsidR="00A6129B" w:rsidRPr="00FF37CC" w:rsidRDefault="00A6129B" w:rsidP="00CF718E">
            <w:pPr>
              <w:ind w:left="0"/>
            </w:pPr>
            <w:r>
              <w:t>ID</w:t>
            </w:r>
          </w:p>
        </w:tc>
        <w:tc>
          <w:tcPr>
            <w:tcW w:w="1980" w:type="dxa"/>
          </w:tcPr>
          <w:p w14:paraId="407160F3" w14:textId="7E32FF96" w:rsidR="00A6129B" w:rsidRPr="00FF37CC" w:rsidRDefault="00A6129B" w:rsidP="00CF718E">
            <w:pPr>
              <w:ind w:left="0"/>
            </w:pPr>
            <w:r>
              <w:rPr>
                <w:szCs w:val="24"/>
              </w:rPr>
              <w:t>C_ADVANCE_REQUEST</w:t>
            </w:r>
            <w:r w:rsidR="0049118E">
              <w:rPr>
                <w:szCs w:val="24"/>
              </w:rPr>
              <w:t>_LINE</w:t>
            </w:r>
            <w:r>
              <w:rPr>
                <w:szCs w:val="24"/>
              </w:rPr>
              <w:t>_</w:t>
            </w:r>
            <w:r w:rsidRPr="00AB2F64">
              <w:rPr>
                <w:szCs w:val="24"/>
              </w:rPr>
              <w:t>ID</w:t>
            </w:r>
          </w:p>
        </w:tc>
        <w:tc>
          <w:tcPr>
            <w:tcW w:w="1417" w:type="dxa"/>
          </w:tcPr>
          <w:p w14:paraId="58A11787" w14:textId="77777777" w:rsidR="00A6129B" w:rsidRPr="00FF37CC" w:rsidRDefault="00A6129B" w:rsidP="00CF718E">
            <w:pPr>
              <w:ind w:left="0"/>
            </w:pPr>
            <w:r>
              <w:t>Number</w:t>
            </w:r>
          </w:p>
          <w:p w14:paraId="37107A4C" w14:textId="77777777" w:rsidR="00A6129B" w:rsidRPr="00FF37CC" w:rsidRDefault="00A6129B" w:rsidP="00CF718E">
            <w:pPr>
              <w:ind w:left="0"/>
            </w:pPr>
          </w:p>
        </w:tc>
        <w:tc>
          <w:tcPr>
            <w:tcW w:w="630" w:type="dxa"/>
          </w:tcPr>
          <w:p w14:paraId="0E3090CD" w14:textId="77777777" w:rsidR="00A6129B" w:rsidRPr="00FF37CC" w:rsidRDefault="00A6129B" w:rsidP="00CF718E">
            <w:pPr>
              <w:pStyle w:val="Sothutu-1so"/>
              <w:spacing w:before="120" w:after="120" w:line="276" w:lineRule="auto"/>
              <w:jc w:val="left"/>
              <w:rPr>
                <w:szCs w:val="24"/>
              </w:rPr>
            </w:pPr>
            <w:r w:rsidRPr="00FF37CC">
              <w:rPr>
                <w:szCs w:val="24"/>
              </w:rPr>
              <w:t>50</w:t>
            </w:r>
          </w:p>
        </w:tc>
        <w:tc>
          <w:tcPr>
            <w:tcW w:w="540" w:type="dxa"/>
          </w:tcPr>
          <w:p w14:paraId="782FBE1E" w14:textId="77777777" w:rsidR="00A6129B" w:rsidRPr="00FF37CC" w:rsidRDefault="00A6129B" w:rsidP="00CF718E">
            <w:pPr>
              <w:pStyle w:val="Sothutu-1so"/>
              <w:spacing w:before="120" w:after="120" w:line="276" w:lineRule="auto"/>
              <w:jc w:val="left"/>
              <w:rPr>
                <w:szCs w:val="24"/>
              </w:rPr>
            </w:pPr>
            <w:r>
              <w:rPr>
                <w:szCs w:val="24"/>
              </w:rPr>
              <w:t>Y</w:t>
            </w:r>
          </w:p>
        </w:tc>
        <w:tc>
          <w:tcPr>
            <w:tcW w:w="450" w:type="dxa"/>
          </w:tcPr>
          <w:p w14:paraId="5A9D8733" w14:textId="77777777" w:rsidR="00A6129B" w:rsidRPr="00FF37CC" w:rsidRDefault="00A6129B" w:rsidP="00CF718E">
            <w:pPr>
              <w:pStyle w:val="Sothutu-1so"/>
              <w:spacing w:before="120" w:after="120" w:line="276" w:lineRule="auto"/>
              <w:jc w:val="left"/>
              <w:rPr>
                <w:szCs w:val="24"/>
              </w:rPr>
            </w:pPr>
            <w:r>
              <w:rPr>
                <w:szCs w:val="24"/>
              </w:rPr>
              <w:t>N</w:t>
            </w:r>
          </w:p>
        </w:tc>
        <w:tc>
          <w:tcPr>
            <w:tcW w:w="540" w:type="dxa"/>
          </w:tcPr>
          <w:p w14:paraId="68588492" w14:textId="77777777" w:rsidR="00A6129B" w:rsidRDefault="00A6129B" w:rsidP="00CF718E">
            <w:pPr>
              <w:pStyle w:val="Sothutu-1so"/>
              <w:spacing w:before="120" w:after="120" w:line="276" w:lineRule="auto"/>
              <w:ind w:left="360" w:hanging="360"/>
              <w:jc w:val="center"/>
              <w:rPr>
                <w:szCs w:val="24"/>
              </w:rPr>
            </w:pPr>
            <w:r>
              <w:rPr>
                <w:szCs w:val="24"/>
              </w:rPr>
              <w:t>N</w:t>
            </w:r>
          </w:p>
        </w:tc>
        <w:tc>
          <w:tcPr>
            <w:tcW w:w="7380" w:type="dxa"/>
          </w:tcPr>
          <w:p w14:paraId="26E2B519" w14:textId="77777777" w:rsidR="00A6129B" w:rsidRPr="00FF37CC" w:rsidRDefault="00A6129B" w:rsidP="00CF718E">
            <w:pPr>
              <w:pStyle w:val="Sothutu-1so"/>
              <w:spacing w:before="120" w:after="120" w:line="276" w:lineRule="auto"/>
              <w:ind w:left="360" w:hanging="360"/>
              <w:jc w:val="left"/>
              <w:rPr>
                <w:szCs w:val="24"/>
              </w:rPr>
            </w:pPr>
            <w:r>
              <w:rPr>
                <w:szCs w:val="24"/>
              </w:rPr>
              <w:t>Key, tự sinh, không hiển thị</w:t>
            </w:r>
          </w:p>
        </w:tc>
      </w:tr>
      <w:tr w:rsidR="00A6129B" w:rsidRPr="001E5A81" w14:paraId="726B6ED2" w14:textId="77777777" w:rsidTr="00FC4EF3">
        <w:trPr>
          <w:cantSplit/>
          <w:trHeight w:val="827"/>
        </w:trPr>
        <w:tc>
          <w:tcPr>
            <w:tcW w:w="14737" w:type="dxa"/>
            <w:gridSpan w:val="8"/>
          </w:tcPr>
          <w:p w14:paraId="589F4D75" w14:textId="77777777" w:rsidR="00A6129B" w:rsidRPr="001E5A81" w:rsidRDefault="00A6129B" w:rsidP="00CF718E">
            <w:pPr>
              <w:pStyle w:val="Sothutu-1so"/>
              <w:spacing w:before="120" w:after="120" w:line="276" w:lineRule="auto"/>
              <w:ind w:left="360" w:hanging="360"/>
              <w:jc w:val="left"/>
              <w:rPr>
                <w:b/>
                <w:szCs w:val="24"/>
              </w:rPr>
            </w:pPr>
            <w:r w:rsidRPr="001E5A81">
              <w:rPr>
                <w:b/>
                <w:szCs w:val="24"/>
              </w:rPr>
              <w:t>Group: Thông tin chung</w:t>
            </w:r>
          </w:p>
        </w:tc>
      </w:tr>
      <w:tr w:rsidR="00A6129B" w:rsidRPr="00FF37CC" w14:paraId="57835AFE" w14:textId="77777777" w:rsidTr="00FC4EF3">
        <w:trPr>
          <w:cantSplit/>
          <w:trHeight w:val="827"/>
        </w:trPr>
        <w:tc>
          <w:tcPr>
            <w:tcW w:w="1800" w:type="dxa"/>
          </w:tcPr>
          <w:p w14:paraId="1E876F05" w14:textId="3676DF2A" w:rsidR="00A6129B" w:rsidRPr="00FF37CC" w:rsidRDefault="0049118E" w:rsidP="00CF718E">
            <w:pPr>
              <w:ind w:left="0"/>
            </w:pPr>
            <w:r>
              <w:rPr>
                <w:szCs w:val="24"/>
              </w:rPr>
              <w:t>Nội dung</w:t>
            </w:r>
            <w:r w:rsidR="00A6129B">
              <w:rPr>
                <w:szCs w:val="24"/>
              </w:rPr>
              <w:t xml:space="preserve"> </w:t>
            </w:r>
          </w:p>
        </w:tc>
        <w:tc>
          <w:tcPr>
            <w:tcW w:w="1980" w:type="dxa"/>
          </w:tcPr>
          <w:p w14:paraId="4CBAC8B0" w14:textId="62086546" w:rsidR="00A6129B" w:rsidRPr="00FF37CC" w:rsidRDefault="0049118E" w:rsidP="00CF718E">
            <w:pPr>
              <w:ind w:left="0"/>
            </w:pPr>
            <w:r>
              <w:t>Description</w:t>
            </w:r>
          </w:p>
        </w:tc>
        <w:tc>
          <w:tcPr>
            <w:tcW w:w="1417" w:type="dxa"/>
          </w:tcPr>
          <w:p w14:paraId="0705903F" w14:textId="77777777" w:rsidR="00A6129B" w:rsidRDefault="005A65CE" w:rsidP="00CF718E">
            <w:pPr>
              <w:ind w:left="0"/>
            </w:pPr>
            <w:r>
              <w:t>String</w:t>
            </w:r>
          </w:p>
          <w:p w14:paraId="2AA1D943" w14:textId="400A8B2C" w:rsidR="005A65CE" w:rsidRPr="00FF37CC" w:rsidRDefault="005A65CE" w:rsidP="00CF718E">
            <w:pPr>
              <w:ind w:left="0"/>
            </w:pPr>
            <w:r>
              <w:t>Text box</w:t>
            </w:r>
          </w:p>
        </w:tc>
        <w:tc>
          <w:tcPr>
            <w:tcW w:w="630" w:type="dxa"/>
          </w:tcPr>
          <w:p w14:paraId="1E18B98E" w14:textId="5C616F47" w:rsidR="00A6129B" w:rsidRPr="00FF37CC" w:rsidRDefault="005A65CE" w:rsidP="00CF718E">
            <w:pPr>
              <w:pStyle w:val="Sothutu-1so"/>
              <w:spacing w:before="120" w:after="120" w:line="276" w:lineRule="auto"/>
              <w:jc w:val="left"/>
              <w:rPr>
                <w:szCs w:val="24"/>
              </w:rPr>
            </w:pPr>
            <w:r>
              <w:rPr>
                <w:szCs w:val="24"/>
              </w:rPr>
              <w:t>500</w:t>
            </w:r>
          </w:p>
        </w:tc>
        <w:tc>
          <w:tcPr>
            <w:tcW w:w="540" w:type="dxa"/>
          </w:tcPr>
          <w:p w14:paraId="35934ABD" w14:textId="0BCCCDEF" w:rsidR="00A6129B" w:rsidRPr="00FF37CC" w:rsidRDefault="005A65CE" w:rsidP="00CF718E">
            <w:pPr>
              <w:pStyle w:val="Sothutu-1so"/>
              <w:spacing w:before="120" w:after="120" w:line="276" w:lineRule="auto"/>
              <w:jc w:val="left"/>
              <w:rPr>
                <w:szCs w:val="24"/>
              </w:rPr>
            </w:pPr>
            <w:r>
              <w:rPr>
                <w:szCs w:val="24"/>
              </w:rPr>
              <w:t>N</w:t>
            </w:r>
          </w:p>
        </w:tc>
        <w:tc>
          <w:tcPr>
            <w:tcW w:w="450" w:type="dxa"/>
          </w:tcPr>
          <w:p w14:paraId="6EA6F971" w14:textId="20F88DC3" w:rsidR="00A6129B" w:rsidRPr="00FF37CC" w:rsidRDefault="005A65CE" w:rsidP="00CF718E">
            <w:pPr>
              <w:pStyle w:val="Sothutu-1so"/>
              <w:spacing w:before="120" w:after="120" w:line="276" w:lineRule="auto"/>
              <w:jc w:val="left"/>
              <w:rPr>
                <w:szCs w:val="24"/>
              </w:rPr>
            </w:pPr>
            <w:r>
              <w:rPr>
                <w:szCs w:val="24"/>
              </w:rPr>
              <w:t>Y</w:t>
            </w:r>
          </w:p>
        </w:tc>
        <w:tc>
          <w:tcPr>
            <w:tcW w:w="540" w:type="dxa"/>
          </w:tcPr>
          <w:p w14:paraId="16BC5A84" w14:textId="56D57F6E" w:rsidR="00A6129B" w:rsidRPr="00FF37CC" w:rsidRDefault="005A65CE" w:rsidP="00CF718E">
            <w:pPr>
              <w:pStyle w:val="Sothutu-1so"/>
              <w:spacing w:before="120" w:after="120" w:line="276" w:lineRule="auto"/>
              <w:jc w:val="center"/>
              <w:rPr>
                <w:szCs w:val="24"/>
              </w:rPr>
            </w:pPr>
            <w:r>
              <w:rPr>
                <w:szCs w:val="24"/>
              </w:rPr>
              <w:t>Y</w:t>
            </w:r>
          </w:p>
        </w:tc>
        <w:tc>
          <w:tcPr>
            <w:tcW w:w="7380" w:type="dxa"/>
          </w:tcPr>
          <w:p w14:paraId="52E9342C" w14:textId="2CB2D41C" w:rsidR="00A6129B" w:rsidRPr="00FF37CC" w:rsidRDefault="00F13EA9" w:rsidP="00CF718E">
            <w:pPr>
              <w:pStyle w:val="Sothutu-1so"/>
              <w:spacing w:before="120" w:after="120" w:line="276" w:lineRule="auto"/>
              <w:jc w:val="left"/>
              <w:rPr>
                <w:szCs w:val="24"/>
              </w:rPr>
            </w:pPr>
            <w:r>
              <w:rPr>
                <w:szCs w:val="24"/>
              </w:rPr>
              <w:t>Mặc định = Nội dung Tab Thông tin chung</w:t>
            </w:r>
          </w:p>
        </w:tc>
      </w:tr>
      <w:tr w:rsidR="00A6129B" w:rsidRPr="00FF37CC" w14:paraId="4717C4CE" w14:textId="77777777" w:rsidTr="00FC4EF3">
        <w:trPr>
          <w:cantSplit/>
          <w:trHeight w:val="827"/>
        </w:trPr>
        <w:tc>
          <w:tcPr>
            <w:tcW w:w="1800" w:type="dxa"/>
          </w:tcPr>
          <w:p w14:paraId="6546A866" w14:textId="6CB4D773" w:rsidR="00A6129B" w:rsidRPr="00FF37CC" w:rsidRDefault="005A65CE" w:rsidP="00CF718E">
            <w:pPr>
              <w:ind w:left="0"/>
            </w:pPr>
            <w:r>
              <w:t>Bảng THTT</w:t>
            </w:r>
          </w:p>
        </w:tc>
        <w:tc>
          <w:tcPr>
            <w:tcW w:w="1980" w:type="dxa"/>
          </w:tcPr>
          <w:p w14:paraId="62B740FF" w14:textId="0399BB56" w:rsidR="00A6129B" w:rsidRPr="00FF37CC" w:rsidRDefault="008926AD" w:rsidP="00CF718E">
            <w:pPr>
              <w:ind w:left="0"/>
            </w:pPr>
            <w:r w:rsidRPr="00241AA1">
              <w:rPr>
                <w:szCs w:val="24"/>
              </w:rPr>
              <w:t>AP_INVOICE_GROUP_ID</w:t>
            </w:r>
          </w:p>
        </w:tc>
        <w:tc>
          <w:tcPr>
            <w:tcW w:w="1417" w:type="dxa"/>
          </w:tcPr>
          <w:p w14:paraId="367D509A" w14:textId="77777777" w:rsidR="00A6129B" w:rsidRDefault="005A65CE" w:rsidP="00CF718E">
            <w:pPr>
              <w:ind w:left="0"/>
            </w:pPr>
            <w:r>
              <w:t>String</w:t>
            </w:r>
          </w:p>
          <w:p w14:paraId="1F4F516C" w14:textId="77129D11" w:rsidR="005A65CE" w:rsidRPr="00606D95" w:rsidRDefault="005A65CE" w:rsidP="00CF718E">
            <w:pPr>
              <w:ind w:left="0"/>
            </w:pPr>
            <w:r>
              <w:t>SL</w:t>
            </w:r>
          </w:p>
        </w:tc>
        <w:tc>
          <w:tcPr>
            <w:tcW w:w="630" w:type="dxa"/>
          </w:tcPr>
          <w:p w14:paraId="40F365E4" w14:textId="142125A0" w:rsidR="00A6129B" w:rsidRPr="00FF37CC" w:rsidRDefault="005A65CE" w:rsidP="00CF718E">
            <w:pPr>
              <w:pStyle w:val="Sothutu-1so"/>
              <w:spacing w:before="120" w:after="120" w:line="276" w:lineRule="auto"/>
              <w:jc w:val="left"/>
              <w:rPr>
                <w:szCs w:val="24"/>
              </w:rPr>
            </w:pPr>
            <w:r>
              <w:rPr>
                <w:szCs w:val="24"/>
              </w:rPr>
              <w:t>100</w:t>
            </w:r>
          </w:p>
        </w:tc>
        <w:tc>
          <w:tcPr>
            <w:tcW w:w="540" w:type="dxa"/>
          </w:tcPr>
          <w:p w14:paraId="5498A482" w14:textId="16749477" w:rsidR="00A6129B" w:rsidRPr="00FF37CC" w:rsidRDefault="00926A7B" w:rsidP="00CF718E">
            <w:pPr>
              <w:pStyle w:val="Sothutu-1so"/>
              <w:spacing w:before="120" w:after="120" w:line="276" w:lineRule="auto"/>
              <w:jc w:val="left"/>
              <w:rPr>
                <w:szCs w:val="24"/>
              </w:rPr>
            </w:pPr>
            <w:r>
              <w:rPr>
                <w:szCs w:val="24"/>
              </w:rPr>
              <w:t>Y</w:t>
            </w:r>
          </w:p>
        </w:tc>
        <w:tc>
          <w:tcPr>
            <w:tcW w:w="450" w:type="dxa"/>
          </w:tcPr>
          <w:p w14:paraId="7EEBF068" w14:textId="5AA67871" w:rsidR="00A6129B" w:rsidRPr="00FF37CC" w:rsidRDefault="00926A7B" w:rsidP="00CF718E">
            <w:pPr>
              <w:pStyle w:val="Sothutu-1so"/>
              <w:spacing w:before="120" w:after="120" w:line="276" w:lineRule="auto"/>
              <w:jc w:val="left"/>
              <w:rPr>
                <w:szCs w:val="24"/>
              </w:rPr>
            </w:pPr>
            <w:r>
              <w:rPr>
                <w:szCs w:val="24"/>
              </w:rPr>
              <w:t>N</w:t>
            </w:r>
          </w:p>
        </w:tc>
        <w:tc>
          <w:tcPr>
            <w:tcW w:w="540" w:type="dxa"/>
          </w:tcPr>
          <w:p w14:paraId="3C72B62D" w14:textId="54398D34" w:rsidR="00A6129B" w:rsidRPr="00FF37CC" w:rsidRDefault="001372F8" w:rsidP="00CF718E">
            <w:pPr>
              <w:pStyle w:val="Sothutu-1so"/>
              <w:spacing w:before="120" w:after="120" w:line="276" w:lineRule="auto"/>
              <w:jc w:val="center"/>
              <w:rPr>
                <w:szCs w:val="24"/>
              </w:rPr>
            </w:pPr>
            <w:r>
              <w:rPr>
                <w:szCs w:val="24"/>
              </w:rPr>
              <w:t>N</w:t>
            </w:r>
          </w:p>
        </w:tc>
        <w:tc>
          <w:tcPr>
            <w:tcW w:w="7380" w:type="dxa"/>
          </w:tcPr>
          <w:p w14:paraId="17C3A182" w14:textId="6F9B1C57" w:rsidR="00A6129B" w:rsidRPr="00FF37CC" w:rsidRDefault="00A6129B" w:rsidP="00CF718E">
            <w:pPr>
              <w:pStyle w:val="Sothutu-1so"/>
              <w:spacing w:before="120" w:after="120" w:line="276" w:lineRule="auto"/>
              <w:rPr>
                <w:szCs w:val="24"/>
              </w:rPr>
            </w:pPr>
          </w:p>
        </w:tc>
      </w:tr>
      <w:tr w:rsidR="00A6129B" w:rsidRPr="000039A0" w14:paraId="79329289" w14:textId="77777777" w:rsidTr="00FC4EF3">
        <w:trPr>
          <w:cantSplit/>
          <w:trHeight w:val="827"/>
        </w:trPr>
        <w:tc>
          <w:tcPr>
            <w:tcW w:w="1800" w:type="dxa"/>
          </w:tcPr>
          <w:p w14:paraId="75E5DEBC" w14:textId="3FC31DEF" w:rsidR="00A6129B" w:rsidRPr="00FF37CC" w:rsidRDefault="005A65CE" w:rsidP="00CF718E">
            <w:pPr>
              <w:ind w:left="0"/>
            </w:pPr>
            <w:r>
              <w:t>Số hóa đơn</w:t>
            </w:r>
          </w:p>
        </w:tc>
        <w:tc>
          <w:tcPr>
            <w:tcW w:w="1980" w:type="dxa"/>
          </w:tcPr>
          <w:p w14:paraId="0E9ED294" w14:textId="76E5D9EF" w:rsidR="00A6129B" w:rsidRPr="00FF37CC" w:rsidRDefault="008926AD" w:rsidP="00CF718E">
            <w:pPr>
              <w:ind w:left="0"/>
            </w:pPr>
            <w:r w:rsidRPr="00241AA1">
              <w:rPr>
                <w:szCs w:val="24"/>
              </w:rPr>
              <w:t>AP_INVOICE_ID</w:t>
            </w:r>
          </w:p>
        </w:tc>
        <w:tc>
          <w:tcPr>
            <w:tcW w:w="1417" w:type="dxa"/>
          </w:tcPr>
          <w:p w14:paraId="606A6393" w14:textId="77777777" w:rsidR="00A6129B" w:rsidRDefault="00926A7B" w:rsidP="00CF718E">
            <w:pPr>
              <w:ind w:left="0"/>
            </w:pPr>
            <w:r>
              <w:t>String</w:t>
            </w:r>
          </w:p>
          <w:p w14:paraId="0DB6BD45" w14:textId="51F47094" w:rsidR="00926A7B" w:rsidRPr="002714DC" w:rsidRDefault="00926A7B" w:rsidP="00CF718E">
            <w:pPr>
              <w:ind w:left="0"/>
            </w:pPr>
            <w:r>
              <w:t>Text box</w:t>
            </w:r>
          </w:p>
        </w:tc>
        <w:tc>
          <w:tcPr>
            <w:tcW w:w="630" w:type="dxa"/>
          </w:tcPr>
          <w:p w14:paraId="3687A874" w14:textId="7CAFC24E" w:rsidR="00A6129B" w:rsidRPr="00FF37CC" w:rsidRDefault="00926A7B" w:rsidP="00CF718E">
            <w:pPr>
              <w:pStyle w:val="Sothutu-1so"/>
              <w:spacing w:before="120" w:after="120" w:line="276" w:lineRule="auto"/>
              <w:jc w:val="left"/>
              <w:rPr>
                <w:szCs w:val="24"/>
              </w:rPr>
            </w:pPr>
            <w:r>
              <w:rPr>
                <w:szCs w:val="24"/>
              </w:rPr>
              <w:t>20</w:t>
            </w:r>
          </w:p>
        </w:tc>
        <w:tc>
          <w:tcPr>
            <w:tcW w:w="540" w:type="dxa"/>
          </w:tcPr>
          <w:p w14:paraId="0D564050" w14:textId="63C7CB16" w:rsidR="00A6129B" w:rsidRPr="00FF37CC" w:rsidRDefault="001569D4" w:rsidP="00CF718E">
            <w:pPr>
              <w:pStyle w:val="Sothutu-1so"/>
              <w:spacing w:before="120" w:after="120" w:line="276" w:lineRule="auto"/>
              <w:jc w:val="left"/>
              <w:rPr>
                <w:szCs w:val="24"/>
              </w:rPr>
            </w:pPr>
            <w:r>
              <w:rPr>
                <w:szCs w:val="24"/>
              </w:rPr>
              <w:t>Y</w:t>
            </w:r>
          </w:p>
        </w:tc>
        <w:tc>
          <w:tcPr>
            <w:tcW w:w="450" w:type="dxa"/>
          </w:tcPr>
          <w:p w14:paraId="40EDEC31" w14:textId="16B326A9" w:rsidR="00A6129B" w:rsidRPr="00FF37CC" w:rsidRDefault="001569D4" w:rsidP="00CF718E">
            <w:pPr>
              <w:pStyle w:val="Sothutu-1so"/>
              <w:spacing w:before="120" w:after="120" w:line="276" w:lineRule="auto"/>
              <w:jc w:val="left"/>
              <w:rPr>
                <w:szCs w:val="24"/>
              </w:rPr>
            </w:pPr>
            <w:r>
              <w:rPr>
                <w:szCs w:val="24"/>
              </w:rPr>
              <w:t>N</w:t>
            </w:r>
          </w:p>
        </w:tc>
        <w:tc>
          <w:tcPr>
            <w:tcW w:w="540" w:type="dxa"/>
          </w:tcPr>
          <w:p w14:paraId="028AF74F" w14:textId="684C61D4" w:rsidR="00A6129B" w:rsidRDefault="001372F8" w:rsidP="00CF718E">
            <w:pPr>
              <w:pStyle w:val="Sothutu-1so"/>
              <w:spacing w:before="120" w:after="120" w:line="276" w:lineRule="auto"/>
              <w:jc w:val="center"/>
              <w:rPr>
                <w:szCs w:val="24"/>
              </w:rPr>
            </w:pPr>
            <w:r>
              <w:rPr>
                <w:szCs w:val="24"/>
              </w:rPr>
              <w:t>N</w:t>
            </w:r>
          </w:p>
        </w:tc>
        <w:tc>
          <w:tcPr>
            <w:tcW w:w="7380" w:type="dxa"/>
          </w:tcPr>
          <w:p w14:paraId="283E4D92" w14:textId="2C9B3B48" w:rsidR="00A6129B" w:rsidRPr="000039A0" w:rsidRDefault="00A6129B" w:rsidP="00CF718E">
            <w:pPr>
              <w:pStyle w:val="Sothutu-1so"/>
              <w:spacing w:before="120" w:after="120" w:line="276" w:lineRule="auto"/>
              <w:jc w:val="left"/>
              <w:rPr>
                <w:szCs w:val="24"/>
              </w:rPr>
            </w:pPr>
          </w:p>
        </w:tc>
      </w:tr>
      <w:tr w:rsidR="00A6129B" w:rsidRPr="000039A0" w14:paraId="35695FDE" w14:textId="77777777" w:rsidTr="00FC4EF3">
        <w:trPr>
          <w:cantSplit/>
          <w:trHeight w:val="827"/>
        </w:trPr>
        <w:tc>
          <w:tcPr>
            <w:tcW w:w="1800" w:type="dxa"/>
          </w:tcPr>
          <w:p w14:paraId="242C80F7" w14:textId="4C0EEABF" w:rsidR="00A6129B" w:rsidRPr="00FF37CC" w:rsidRDefault="005A65CE" w:rsidP="00CF718E">
            <w:pPr>
              <w:ind w:left="0"/>
            </w:pPr>
            <w:r>
              <w:t>Số tiền đề nghị</w:t>
            </w:r>
          </w:p>
        </w:tc>
        <w:tc>
          <w:tcPr>
            <w:tcW w:w="1980" w:type="dxa"/>
          </w:tcPr>
          <w:p w14:paraId="5A5C4C7C" w14:textId="1F480CC1" w:rsidR="00A6129B" w:rsidRPr="00FF37CC" w:rsidRDefault="00255D9C" w:rsidP="00CF718E">
            <w:pPr>
              <w:ind w:left="0"/>
            </w:pPr>
            <w:r>
              <w:t>Request_Amount</w:t>
            </w:r>
          </w:p>
        </w:tc>
        <w:tc>
          <w:tcPr>
            <w:tcW w:w="1417" w:type="dxa"/>
          </w:tcPr>
          <w:p w14:paraId="4A73B138" w14:textId="7EE73E75" w:rsidR="00A6129B" w:rsidRPr="00FF37CC" w:rsidRDefault="001569D4" w:rsidP="00CF718E">
            <w:pPr>
              <w:ind w:left="0"/>
            </w:pPr>
            <w:r>
              <w:t>Number</w:t>
            </w:r>
          </w:p>
        </w:tc>
        <w:tc>
          <w:tcPr>
            <w:tcW w:w="630" w:type="dxa"/>
          </w:tcPr>
          <w:p w14:paraId="5362A0C3" w14:textId="25E9DEC0" w:rsidR="00A6129B" w:rsidRPr="00FF37CC" w:rsidRDefault="00CC2F29" w:rsidP="00CF718E">
            <w:pPr>
              <w:pStyle w:val="Sothutu-1so"/>
              <w:spacing w:before="120" w:after="120" w:line="276" w:lineRule="auto"/>
              <w:jc w:val="left"/>
              <w:rPr>
                <w:szCs w:val="24"/>
              </w:rPr>
            </w:pPr>
            <w:r>
              <w:rPr>
                <w:szCs w:val="24"/>
              </w:rPr>
              <w:t>20</w:t>
            </w:r>
          </w:p>
        </w:tc>
        <w:tc>
          <w:tcPr>
            <w:tcW w:w="540" w:type="dxa"/>
          </w:tcPr>
          <w:p w14:paraId="09BE3681" w14:textId="07B81684" w:rsidR="00A6129B" w:rsidRPr="00FF37CC" w:rsidRDefault="001569D4" w:rsidP="00CF718E">
            <w:pPr>
              <w:pStyle w:val="Sothutu-1so"/>
              <w:spacing w:before="120" w:after="120" w:line="276" w:lineRule="auto"/>
              <w:jc w:val="left"/>
              <w:rPr>
                <w:szCs w:val="24"/>
              </w:rPr>
            </w:pPr>
            <w:r>
              <w:rPr>
                <w:szCs w:val="24"/>
              </w:rPr>
              <w:t>N</w:t>
            </w:r>
          </w:p>
        </w:tc>
        <w:tc>
          <w:tcPr>
            <w:tcW w:w="450" w:type="dxa"/>
          </w:tcPr>
          <w:p w14:paraId="613DA849" w14:textId="12081845" w:rsidR="00A6129B" w:rsidRPr="00FF37CC" w:rsidRDefault="001569D4" w:rsidP="00CF718E">
            <w:pPr>
              <w:pStyle w:val="Sothutu-1so"/>
              <w:spacing w:before="120" w:after="120" w:line="276" w:lineRule="auto"/>
              <w:jc w:val="left"/>
              <w:rPr>
                <w:szCs w:val="24"/>
              </w:rPr>
            </w:pPr>
            <w:r>
              <w:rPr>
                <w:szCs w:val="24"/>
              </w:rPr>
              <w:t>Y</w:t>
            </w:r>
          </w:p>
        </w:tc>
        <w:tc>
          <w:tcPr>
            <w:tcW w:w="540" w:type="dxa"/>
          </w:tcPr>
          <w:p w14:paraId="156DE5EB" w14:textId="5B869809" w:rsidR="00A6129B" w:rsidRPr="00165004" w:rsidRDefault="001569D4" w:rsidP="00CF718E">
            <w:pPr>
              <w:pStyle w:val="Sothutu-1so"/>
              <w:spacing w:before="120" w:after="120" w:line="276" w:lineRule="auto"/>
              <w:jc w:val="center"/>
              <w:rPr>
                <w:szCs w:val="24"/>
              </w:rPr>
            </w:pPr>
            <w:r>
              <w:rPr>
                <w:szCs w:val="24"/>
              </w:rPr>
              <w:t>Y</w:t>
            </w:r>
          </w:p>
        </w:tc>
        <w:tc>
          <w:tcPr>
            <w:tcW w:w="7380" w:type="dxa"/>
          </w:tcPr>
          <w:p w14:paraId="2E4C0505" w14:textId="52A14B21" w:rsidR="00A6129B" w:rsidRPr="000039A0" w:rsidRDefault="00CC2F29" w:rsidP="00CF718E">
            <w:pPr>
              <w:pStyle w:val="Sothutu-1so"/>
              <w:spacing w:before="120" w:after="120" w:line="276" w:lineRule="auto"/>
              <w:jc w:val="left"/>
              <w:rPr>
                <w:szCs w:val="24"/>
              </w:rPr>
            </w:pPr>
            <w:r>
              <w:rPr>
                <w:szCs w:val="24"/>
              </w:rPr>
              <w:t>Người dùng tự nhập</w:t>
            </w:r>
          </w:p>
        </w:tc>
      </w:tr>
      <w:tr w:rsidR="00A6129B" w:rsidRPr="000039A0" w14:paraId="33FB70DC" w14:textId="77777777" w:rsidTr="00FC4EF3">
        <w:trPr>
          <w:cantSplit/>
          <w:trHeight w:val="827"/>
        </w:trPr>
        <w:tc>
          <w:tcPr>
            <w:tcW w:w="1800" w:type="dxa"/>
          </w:tcPr>
          <w:p w14:paraId="268F9354" w14:textId="6EADDA9F" w:rsidR="00A6129B" w:rsidRDefault="005A65CE" w:rsidP="00CF718E">
            <w:pPr>
              <w:ind w:left="0"/>
              <w:rPr>
                <w:szCs w:val="24"/>
              </w:rPr>
            </w:pPr>
            <w:r>
              <w:rPr>
                <w:szCs w:val="24"/>
              </w:rPr>
              <w:t>Số tiền duyệt</w:t>
            </w:r>
          </w:p>
        </w:tc>
        <w:tc>
          <w:tcPr>
            <w:tcW w:w="1980" w:type="dxa"/>
          </w:tcPr>
          <w:p w14:paraId="6D13C286" w14:textId="0EAADF1C" w:rsidR="00A6129B" w:rsidRDefault="00255D9C" w:rsidP="00CF718E">
            <w:pPr>
              <w:ind w:left="0"/>
              <w:rPr>
                <w:szCs w:val="24"/>
              </w:rPr>
            </w:pPr>
            <w:r>
              <w:rPr>
                <w:szCs w:val="24"/>
              </w:rPr>
              <w:t>Approve_Amount</w:t>
            </w:r>
          </w:p>
        </w:tc>
        <w:tc>
          <w:tcPr>
            <w:tcW w:w="1417" w:type="dxa"/>
          </w:tcPr>
          <w:p w14:paraId="53D4D4B8" w14:textId="1BFC72F2" w:rsidR="00A6129B" w:rsidRDefault="001569D4" w:rsidP="00CF718E">
            <w:pPr>
              <w:ind w:left="0"/>
            </w:pPr>
            <w:r>
              <w:t>Number</w:t>
            </w:r>
          </w:p>
        </w:tc>
        <w:tc>
          <w:tcPr>
            <w:tcW w:w="630" w:type="dxa"/>
          </w:tcPr>
          <w:p w14:paraId="26F17003" w14:textId="7F9FE4CC" w:rsidR="00A6129B" w:rsidRDefault="00CC2F29" w:rsidP="00CF718E">
            <w:pPr>
              <w:pStyle w:val="Sothutu-1so"/>
              <w:spacing w:before="120" w:after="120" w:line="276" w:lineRule="auto"/>
              <w:jc w:val="left"/>
              <w:rPr>
                <w:szCs w:val="24"/>
              </w:rPr>
            </w:pPr>
            <w:r>
              <w:rPr>
                <w:szCs w:val="24"/>
              </w:rPr>
              <w:t>20</w:t>
            </w:r>
          </w:p>
        </w:tc>
        <w:tc>
          <w:tcPr>
            <w:tcW w:w="540" w:type="dxa"/>
          </w:tcPr>
          <w:p w14:paraId="1762DC6A" w14:textId="7E4ECF39" w:rsidR="00A6129B" w:rsidRDefault="001569D4" w:rsidP="00CF718E">
            <w:pPr>
              <w:pStyle w:val="Sothutu-1so"/>
              <w:spacing w:before="120" w:after="120" w:line="276" w:lineRule="auto"/>
              <w:jc w:val="left"/>
              <w:rPr>
                <w:szCs w:val="24"/>
              </w:rPr>
            </w:pPr>
            <w:r>
              <w:rPr>
                <w:szCs w:val="24"/>
              </w:rPr>
              <w:t>Y</w:t>
            </w:r>
          </w:p>
        </w:tc>
        <w:tc>
          <w:tcPr>
            <w:tcW w:w="450" w:type="dxa"/>
          </w:tcPr>
          <w:p w14:paraId="46AE8043" w14:textId="438CEF72" w:rsidR="00A6129B" w:rsidRDefault="001569D4" w:rsidP="00CF718E">
            <w:pPr>
              <w:pStyle w:val="Sothutu-1so"/>
              <w:spacing w:before="120" w:after="120" w:line="276" w:lineRule="auto"/>
              <w:jc w:val="left"/>
              <w:rPr>
                <w:szCs w:val="24"/>
              </w:rPr>
            </w:pPr>
            <w:r>
              <w:rPr>
                <w:szCs w:val="24"/>
              </w:rPr>
              <w:t>N</w:t>
            </w:r>
          </w:p>
        </w:tc>
        <w:tc>
          <w:tcPr>
            <w:tcW w:w="540" w:type="dxa"/>
          </w:tcPr>
          <w:p w14:paraId="2F7B5532" w14:textId="65ACFBB3" w:rsidR="00A6129B" w:rsidRDefault="001569D4" w:rsidP="00CF718E">
            <w:pPr>
              <w:pStyle w:val="Sothutu-1so"/>
              <w:spacing w:before="120" w:after="120" w:line="276" w:lineRule="auto"/>
              <w:jc w:val="center"/>
              <w:rPr>
                <w:szCs w:val="24"/>
              </w:rPr>
            </w:pPr>
            <w:r>
              <w:rPr>
                <w:szCs w:val="24"/>
              </w:rPr>
              <w:t>Y</w:t>
            </w:r>
          </w:p>
        </w:tc>
        <w:tc>
          <w:tcPr>
            <w:tcW w:w="7380" w:type="dxa"/>
          </w:tcPr>
          <w:p w14:paraId="6C6BEEAC" w14:textId="77777777" w:rsidR="00937D3E" w:rsidRDefault="00937D3E" w:rsidP="00CF718E">
            <w:pPr>
              <w:pStyle w:val="Sothutu-1so"/>
              <w:spacing w:before="120" w:after="120" w:line="276" w:lineRule="auto"/>
              <w:rPr>
                <w:szCs w:val="24"/>
              </w:rPr>
            </w:pPr>
            <w:r w:rsidRPr="00D162AD">
              <w:rPr>
                <w:szCs w:val="24"/>
              </w:rPr>
              <w:t>Mặc định bằng số tiền đề nghị</w:t>
            </w:r>
            <w:r>
              <w:rPr>
                <w:szCs w:val="24"/>
              </w:rPr>
              <w:t xml:space="preserve">. </w:t>
            </w:r>
          </w:p>
          <w:p w14:paraId="29802440" w14:textId="08EDD1D1" w:rsidR="00A6129B" w:rsidRDefault="00937D3E" w:rsidP="00CF718E">
            <w:pPr>
              <w:pStyle w:val="Sothutu-1so"/>
              <w:spacing w:before="120" w:after="120" w:line="276" w:lineRule="auto"/>
              <w:rPr>
                <w:szCs w:val="24"/>
              </w:rPr>
            </w:pPr>
            <w:r>
              <w:rPr>
                <w:szCs w:val="24"/>
              </w:rPr>
              <w:t>0&lt;=Số tiền được duyệt &lt;= Số tiền đề nghị</w:t>
            </w:r>
          </w:p>
        </w:tc>
      </w:tr>
      <w:tr w:rsidR="00A6129B" w:rsidRPr="000039A0" w14:paraId="37B31103" w14:textId="77777777" w:rsidTr="005A76BC">
        <w:trPr>
          <w:cantSplit/>
          <w:trHeight w:val="827"/>
        </w:trPr>
        <w:tc>
          <w:tcPr>
            <w:tcW w:w="1800" w:type="dxa"/>
          </w:tcPr>
          <w:p w14:paraId="502577F2" w14:textId="3ADBECFE" w:rsidR="00A6129B" w:rsidRPr="0093740D" w:rsidRDefault="005A65CE" w:rsidP="00CF718E">
            <w:pPr>
              <w:ind w:left="0"/>
              <w:rPr>
                <w:highlight w:val="yellow"/>
              </w:rPr>
            </w:pPr>
            <w:r w:rsidRPr="005A65CE">
              <w:lastRenderedPageBreak/>
              <w:t>Hợp đồng</w:t>
            </w:r>
          </w:p>
        </w:tc>
        <w:tc>
          <w:tcPr>
            <w:tcW w:w="1980" w:type="dxa"/>
          </w:tcPr>
          <w:p w14:paraId="48775874" w14:textId="56C9B155" w:rsidR="00A6129B" w:rsidRPr="0093740D" w:rsidRDefault="005A76BC" w:rsidP="00CF718E">
            <w:pPr>
              <w:ind w:left="0"/>
              <w:rPr>
                <w:highlight w:val="yellow"/>
              </w:rPr>
            </w:pPr>
            <w:r>
              <w:rPr>
                <w:szCs w:val="24"/>
              </w:rPr>
              <w:t>C_CONTRACT_ID</w:t>
            </w:r>
          </w:p>
        </w:tc>
        <w:tc>
          <w:tcPr>
            <w:tcW w:w="1417" w:type="dxa"/>
          </w:tcPr>
          <w:p w14:paraId="518A5017" w14:textId="77777777" w:rsidR="002E022E" w:rsidRPr="001569D4" w:rsidRDefault="002E022E" w:rsidP="00CF718E">
            <w:pPr>
              <w:ind w:left="0"/>
            </w:pPr>
            <w:r w:rsidRPr="001569D4">
              <w:t>String</w:t>
            </w:r>
          </w:p>
          <w:p w14:paraId="1BF511D9" w14:textId="422F51DB" w:rsidR="001569D4" w:rsidRPr="0093740D" w:rsidRDefault="002E022E" w:rsidP="00CF718E">
            <w:pPr>
              <w:ind w:left="0"/>
              <w:rPr>
                <w:highlight w:val="yellow"/>
              </w:rPr>
            </w:pPr>
            <w:r w:rsidRPr="001569D4">
              <w:t>SL</w:t>
            </w:r>
          </w:p>
        </w:tc>
        <w:tc>
          <w:tcPr>
            <w:tcW w:w="630" w:type="dxa"/>
            <w:shd w:val="clear" w:color="auto" w:fill="auto"/>
          </w:tcPr>
          <w:p w14:paraId="23BA7E90" w14:textId="10C52CE4" w:rsidR="00A6129B" w:rsidRPr="005A76BC" w:rsidRDefault="00CC2F29" w:rsidP="00CF718E">
            <w:pPr>
              <w:pStyle w:val="Sothutu-1so"/>
              <w:spacing w:before="120" w:after="120" w:line="276" w:lineRule="auto"/>
              <w:jc w:val="left"/>
              <w:rPr>
                <w:szCs w:val="24"/>
              </w:rPr>
            </w:pPr>
            <w:r>
              <w:rPr>
                <w:szCs w:val="24"/>
              </w:rPr>
              <w:t>150</w:t>
            </w:r>
          </w:p>
        </w:tc>
        <w:tc>
          <w:tcPr>
            <w:tcW w:w="540" w:type="dxa"/>
            <w:shd w:val="clear" w:color="auto" w:fill="auto"/>
          </w:tcPr>
          <w:p w14:paraId="44960DCA" w14:textId="70CADD6D" w:rsidR="00A6129B" w:rsidRPr="005A76BC" w:rsidRDefault="005A76BC" w:rsidP="00CF718E">
            <w:pPr>
              <w:pStyle w:val="Sothutu-1so"/>
              <w:spacing w:before="120" w:after="120" w:line="276" w:lineRule="auto"/>
              <w:jc w:val="left"/>
              <w:rPr>
                <w:szCs w:val="24"/>
              </w:rPr>
            </w:pPr>
            <w:r w:rsidRPr="005A76BC">
              <w:rPr>
                <w:szCs w:val="24"/>
              </w:rPr>
              <w:t>N</w:t>
            </w:r>
          </w:p>
        </w:tc>
        <w:tc>
          <w:tcPr>
            <w:tcW w:w="450" w:type="dxa"/>
            <w:shd w:val="clear" w:color="auto" w:fill="auto"/>
          </w:tcPr>
          <w:p w14:paraId="4B9BD00E" w14:textId="4D2A796A" w:rsidR="00A6129B" w:rsidRPr="005A76BC" w:rsidRDefault="005A76BC" w:rsidP="00CF718E">
            <w:pPr>
              <w:pStyle w:val="Sothutu-1so"/>
              <w:spacing w:before="120" w:after="120" w:line="276" w:lineRule="auto"/>
              <w:jc w:val="left"/>
              <w:rPr>
                <w:szCs w:val="24"/>
              </w:rPr>
            </w:pPr>
            <w:r w:rsidRPr="005A76BC">
              <w:rPr>
                <w:szCs w:val="24"/>
              </w:rPr>
              <w:t>N</w:t>
            </w:r>
          </w:p>
        </w:tc>
        <w:tc>
          <w:tcPr>
            <w:tcW w:w="540" w:type="dxa"/>
            <w:shd w:val="clear" w:color="auto" w:fill="auto"/>
          </w:tcPr>
          <w:p w14:paraId="3389827A" w14:textId="4D195FA3" w:rsidR="00A6129B" w:rsidRPr="005A76BC" w:rsidRDefault="005A76BC" w:rsidP="00CF718E">
            <w:pPr>
              <w:pStyle w:val="Sothutu-1so"/>
              <w:spacing w:before="120" w:after="120" w:line="276" w:lineRule="auto"/>
              <w:jc w:val="center"/>
              <w:rPr>
                <w:szCs w:val="24"/>
              </w:rPr>
            </w:pPr>
            <w:r w:rsidRPr="005A76BC">
              <w:rPr>
                <w:szCs w:val="24"/>
              </w:rPr>
              <w:t>Y</w:t>
            </w:r>
          </w:p>
        </w:tc>
        <w:tc>
          <w:tcPr>
            <w:tcW w:w="7380" w:type="dxa"/>
          </w:tcPr>
          <w:p w14:paraId="6F43DA97" w14:textId="103559F1" w:rsidR="00334FB8" w:rsidRDefault="00334FB8" w:rsidP="00CF718E">
            <w:pPr>
              <w:pStyle w:val="Sothutu-1so"/>
              <w:spacing w:before="120" w:after="120" w:line="276" w:lineRule="auto"/>
              <w:rPr>
                <w:szCs w:val="24"/>
              </w:rPr>
            </w:pPr>
            <w:r>
              <w:rPr>
                <w:szCs w:val="24"/>
              </w:rPr>
              <w:t>Chọn từ danh mục hợp đồng;</w:t>
            </w:r>
            <w:r w:rsidR="006B4749">
              <w:rPr>
                <w:szCs w:val="24"/>
              </w:rPr>
              <w:t xml:space="preserve"> </w:t>
            </w:r>
          </w:p>
          <w:p w14:paraId="409B2706" w14:textId="149567E3" w:rsidR="00E83B9B" w:rsidRDefault="006B4749" w:rsidP="00CF718E">
            <w:pPr>
              <w:pStyle w:val="Sothutu-1so"/>
              <w:spacing w:before="120" w:after="120" w:line="276" w:lineRule="auto"/>
              <w:rPr>
                <w:szCs w:val="24"/>
              </w:rPr>
            </w:pPr>
            <w:r>
              <w:rPr>
                <w:szCs w:val="24"/>
              </w:rPr>
              <w:t>Lọc theo đơn vị và đơn vị chia sẻ</w:t>
            </w:r>
            <w:r w:rsidR="00E83B9B">
              <w:rPr>
                <w:szCs w:val="24"/>
              </w:rPr>
              <w:t xml:space="preserve"> = Đơn vị </w:t>
            </w:r>
            <w:r w:rsidR="00022569">
              <w:rPr>
                <w:szCs w:val="24"/>
              </w:rPr>
              <w:t>ở trên</w:t>
            </w:r>
          </w:p>
          <w:p w14:paraId="0CA1D69E" w14:textId="22C524DC" w:rsidR="00A6129B" w:rsidRPr="0093740D" w:rsidRDefault="006B4749" w:rsidP="00CF718E">
            <w:pPr>
              <w:pStyle w:val="Sothutu-1so"/>
              <w:spacing w:before="120" w:after="120" w:line="276" w:lineRule="auto"/>
              <w:jc w:val="left"/>
              <w:rPr>
                <w:szCs w:val="24"/>
                <w:highlight w:val="yellow"/>
              </w:rPr>
            </w:pPr>
            <w:r>
              <w:rPr>
                <w:szCs w:val="24"/>
              </w:rPr>
              <w:t xml:space="preserve">Bắt buộc </w:t>
            </w:r>
            <w:r w:rsidR="00E83B9B">
              <w:rPr>
                <w:szCs w:val="24"/>
              </w:rPr>
              <w:t xml:space="preserve">nhập </w:t>
            </w:r>
            <w:r>
              <w:rPr>
                <w:szCs w:val="24"/>
              </w:rPr>
              <w:t xml:space="preserve">với đề nghị = </w:t>
            </w:r>
            <w:r w:rsidR="00E83B9B">
              <w:rPr>
                <w:szCs w:val="24"/>
              </w:rPr>
              <w:t>“</w:t>
            </w:r>
            <w:r>
              <w:rPr>
                <w:szCs w:val="24"/>
              </w:rPr>
              <w:t>Chuyển tiền cho đối tác</w:t>
            </w:r>
            <w:r w:rsidR="00E83B9B">
              <w:rPr>
                <w:szCs w:val="24"/>
              </w:rPr>
              <w:t>”</w:t>
            </w:r>
          </w:p>
        </w:tc>
      </w:tr>
      <w:tr w:rsidR="00A6129B" w14:paraId="2B8BC4D3" w14:textId="77777777" w:rsidTr="00FC4EF3">
        <w:trPr>
          <w:cantSplit/>
          <w:trHeight w:val="827"/>
        </w:trPr>
        <w:tc>
          <w:tcPr>
            <w:tcW w:w="1800" w:type="dxa"/>
          </w:tcPr>
          <w:p w14:paraId="6BA080F8" w14:textId="32E98DA1" w:rsidR="00A6129B" w:rsidRDefault="005A65CE" w:rsidP="00CF718E">
            <w:pPr>
              <w:ind w:left="0"/>
            </w:pPr>
            <w:r>
              <w:t>Kỳ thanh toán</w:t>
            </w:r>
          </w:p>
        </w:tc>
        <w:tc>
          <w:tcPr>
            <w:tcW w:w="1980" w:type="dxa"/>
          </w:tcPr>
          <w:p w14:paraId="0780A4FB" w14:textId="32960699" w:rsidR="00A6129B" w:rsidRDefault="00835E98" w:rsidP="00CF718E">
            <w:pPr>
              <w:ind w:left="0"/>
            </w:pPr>
            <w:r>
              <w:rPr>
                <w:szCs w:val="24"/>
              </w:rPr>
              <w:t>C_PAYMENT_PLAN_ID</w:t>
            </w:r>
          </w:p>
        </w:tc>
        <w:tc>
          <w:tcPr>
            <w:tcW w:w="1417" w:type="dxa"/>
          </w:tcPr>
          <w:p w14:paraId="2C17304E" w14:textId="77777777" w:rsidR="002E022E" w:rsidRPr="001569D4" w:rsidRDefault="002E022E" w:rsidP="00CF718E">
            <w:pPr>
              <w:ind w:left="0"/>
            </w:pPr>
            <w:r w:rsidRPr="001569D4">
              <w:t>String</w:t>
            </w:r>
          </w:p>
          <w:p w14:paraId="2CC1004F" w14:textId="10A4EE31" w:rsidR="00A6129B" w:rsidRDefault="002E022E" w:rsidP="00CF718E">
            <w:pPr>
              <w:ind w:left="0"/>
            </w:pPr>
            <w:r w:rsidRPr="001569D4">
              <w:t>SL</w:t>
            </w:r>
          </w:p>
        </w:tc>
        <w:tc>
          <w:tcPr>
            <w:tcW w:w="630" w:type="dxa"/>
          </w:tcPr>
          <w:p w14:paraId="0335B0D8" w14:textId="4EB345B1" w:rsidR="00A6129B" w:rsidRDefault="00CC2F29" w:rsidP="00CF718E">
            <w:pPr>
              <w:pStyle w:val="Sothutu-1so"/>
              <w:spacing w:before="120" w:after="120" w:line="276" w:lineRule="auto"/>
              <w:jc w:val="left"/>
              <w:rPr>
                <w:szCs w:val="24"/>
              </w:rPr>
            </w:pPr>
            <w:r>
              <w:rPr>
                <w:szCs w:val="24"/>
              </w:rPr>
              <w:t>50</w:t>
            </w:r>
          </w:p>
        </w:tc>
        <w:tc>
          <w:tcPr>
            <w:tcW w:w="540" w:type="dxa"/>
          </w:tcPr>
          <w:p w14:paraId="3DCDEF4A" w14:textId="17B1208B" w:rsidR="00A6129B" w:rsidRDefault="00DE0467" w:rsidP="00CF718E">
            <w:pPr>
              <w:pStyle w:val="Sothutu-1so"/>
              <w:spacing w:before="120" w:after="120" w:line="276" w:lineRule="auto"/>
              <w:jc w:val="left"/>
              <w:rPr>
                <w:szCs w:val="24"/>
              </w:rPr>
            </w:pPr>
            <w:r>
              <w:rPr>
                <w:szCs w:val="24"/>
              </w:rPr>
              <w:t>N</w:t>
            </w:r>
          </w:p>
        </w:tc>
        <w:tc>
          <w:tcPr>
            <w:tcW w:w="450" w:type="dxa"/>
          </w:tcPr>
          <w:p w14:paraId="2061B2CB" w14:textId="262B6959" w:rsidR="00A6129B" w:rsidRDefault="00DE0467" w:rsidP="00CF718E">
            <w:pPr>
              <w:pStyle w:val="Sothutu-1so"/>
              <w:spacing w:before="120" w:after="120" w:line="276" w:lineRule="auto"/>
              <w:jc w:val="left"/>
              <w:rPr>
                <w:szCs w:val="24"/>
              </w:rPr>
            </w:pPr>
            <w:r>
              <w:rPr>
                <w:szCs w:val="24"/>
              </w:rPr>
              <w:t>N</w:t>
            </w:r>
          </w:p>
        </w:tc>
        <w:tc>
          <w:tcPr>
            <w:tcW w:w="540" w:type="dxa"/>
          </w:tcPr>
          <w:p w14:paraId="5F14D61C" w14:textId="6DFA4EA6" w:rsidR="00A6129B" w:rsidRDefault="00DE0467" w:rsidP="00CF718E">
            <w:pPr>
              <w:pStyle w:val="Sothutu-1so"/>
              <w:spacing w:before="120" w:after="120" w:line="276" w:lineRule="auto"/>
              <w:jc w:val="center"/>
              <w:rPr>
                <w:szCs w:val="24"/>
              </w:rPr>
            </w:pPr>
            <w:r>
              <w:rPr>
                <w:szCs w:val="24"/>
              </w:rPr>
              <w:t>Y</w:t>
            </w:r>
          </w:p>
        </w:tc>
        <w:tc>
          <w:tcPr>
            <w:tcW w:w="7380" w:type="dxa"/>
          </w:tcPr>
          <w:p w14:paraId="14ED8DCF" w14:textId="6253C274" w:rsidR="00835E98" w:rsidRDefault="00835E98" w:rsidP="00CF718E">
            <w:pPr>
              <w:pStyle w:val="Sothutu-1so"/>
              <w:spacing w:before="120" w:after="120" w:line="276" w:lineRule="auto"/>
              <w:jc w:val="left"/>
              <w:rPr>
                <w:szCs w:val="24"/>
              </w:rPr>
            </w:pPr>
            <w:r>
              <w:rPr>
                <w:szCs w:val="24"/>
              </w:rPr>
              <w:t>Lọc theo kế</w:t>
            </w:r>
            <w:r w:rsidR="00DF3B2F">
              <w:rPr>
                <w:szCs w:val="24"/>
              </w:rPr>
              <w:t xml:space="preserve"> hoạch thanh toán của hợp đồng;</w:t>
            </w:r>
          </w:p>
          <w:p w14:paraId="4606BD35" w14:textId="271313D3" w:rsidR="00835E98" w:rsidRDefault="00835E98" w:rsidP="00CF718E">
            <w:pPr>
              <w:pStyle w:val="Sothutu-1so"/>
              <w:spacing w:before="120" w:after="120" w:line="276" w:lineRule="auto"/>
              <w:jc w:val="left"/>
              <w:rPr>
                <w:szCs w:val="24"/>
              </w:rPr>
            </w:pPr>
            <w:r>
              <w:rPr>
                <w:szCs w:val="24"/>
              </w:rPr>
              <w:t>Chỉ lọc các kế hoạch thanh toán có c_advance_request_line_id = NULL hoặ</w:t>
            </w:r>
            <w:r w:rsidR="00DF3B2F">
              <w:rPr>
                <w:szCs w:val="24"/>
              </w:rPr>
              <w:t>c bằng id của chi tiết đề nghị;</w:t>
            </w:r>
          </w:p>
          <w:p w14:paraId="3D66CB23" w14:textId="349AE4CF" w:rsidR="00A6129B" w:rsidRDefault="001876F5" w:rsidP="00CF718E">
            <w:pPr>
              <w:pStyle w:val="Sothutu-1so"/>
              <w:spacing w:before="120" w:after="120" w:line="276" w:lineRule="auto"/>
              <w:jc w:val="left"/>
              <w:rPr>
                <w:szCs w:val="24"/>
              </w:rPr>
            </w:pPr>
            <w:r>
              <w:rPr>
                <w:szCs w:val="24"/>
              </w:rPr>
              <w:t>Ví dụ: N</w:t>
            </w:r>
            <w:r w:rsidR="00835E98">
              <w:rPr>
                <w:szCs w:val="24"/>
              </w:rPr>
              <w:t>ếu chi tiết đề nghị có ID là 15 thì lọc được kế hoạch thanh toán có c_advance_request_line_id là (15 hoặc NULL) và là kỳ thanh toán của hợp đồng đã  chọn.</w:t>
            </w:r>
          </w:p>
        </w:tc>
      </w:tr>
      <w:tr w:rsidR="00A6129B" w14:paraId="13A7EB76" w14:textId="77777777" w:rsidTr="00FC4EF3">
        <w:trPr>
          <w:cantSplit/>
          <w:trHeight w:val="827"/>
        </w:trPr>
        <w:tc>
          <w:tcPr>
            <w:tcW w:w="1800" w:type="dxa"/>
          </w:tcPr>
          <w:p w14:paraId="2C0A9497" w14:textId="321C152D" w:rsidR="00A6129B" w:rsidRDefault="005A65CE" w:rsidP="00CF718E">
            <w:pPr>
              <w:ind w:left="0"/>
              <w:rPr>
                <w:szCs w:val="24"/>
              </w:rPr>
            </w:pPr>
            <w:r>
              <w:rPr>
                <w:szCs w:val="24"/>
              </w:rPr>
              <w:t>Dự án</w:t>
            </w:r>
          </w:p>
        </w:tc>
        <w:tc>
          <w:tcPr>
            <w:tcW w:w="1980" w:type="dxa"/>
          </w:tcPr>
          <w:p w14:paraId="2CF338B4" w14:textId="1990BFE4" w:rsidR="00A6129B" w:rsidRDefault="002D6508" w:rsidP="00CF718E">
            <w:pPr>
              <w:ind w:left="0"/>
              <w:rPr>
                <w:szCs w:val="24"/>
              </w:rPr>
            </w:pPr>
            <w:r>
              <w:rPr>
                <w:szCs w:val="24"/>
              </w:rPr>
              <w:t>C_Project_ID</w:t>
            </w:r>
          </w:p>
        </w:tc>
        <w:tc>
          <w:tcPr>
            <w:tcW w:w="1417" w:type="dxa"/>
          </w:tcPr>
          <w:p w14:paraId="79DDCF3C" w14:textId="77777777" w:rsidR="00731235" w:rsidRDefault="00731235" w:rsidP="00CF718E">
            <w:pPr>
              <w:ind w:left="0"/>
            </w:pPr>
            <w:r>
              <w:t>String</w:t>
            </w:r>
          </w:p>
          <w:p w14:paraId="00E71962" w14:textId="4D641E44" w:rsidR="00731235" w:rsidRDefault="00731235" w:rsidP="00CF718E">
            <w:pPr>
              <w:ind w:left="0"/>
            </w:pPr>
            <w:r>
              <w:t>SL</w:t>
            </w:r>
          </w:p>
        </w:tc>
        <w:tc>
          <w:tcPr>
            <w:tcW w:w="630" w:type="dxa"/>
          </w:tcPr>
          <w:p w14:paraId="3CC574DB" w14:textId="2323F458" w:rsidR="00A6129B" w:rsidRDefault="00DE0467" w:rsidP="00CF718E">
            <w:pPr>
              <w:pStyle w:val="Sothutu-1so"/>
              <w:spacing w:before="120" w:after="120" w:line="276" w:lineRule="auto"/>
              <w:jc w:val="left"/>
              <w:rPr>
                <w:szCs w:val="24"/>
              </w:rPr>
            </w:pPr>
            <w:r>
              <w:rPr>
                <w:szCs w:val="24"/>
              </w:rPr>
              <w:t>150</w:t>
            </w:r>
          </w:p>
        </w:tc>
        <w:tc>
          <w:tcPr>
            <w:tcW w:w="540" w:type="dxa"/>
          </w:tcPr>
          <w:p w14:paraId="7E20CE7F" w14:textId="7F45BB3A" w:rsidR="00A6129B" w:rsidRDefault="00DE0467" w:rsidP="00CF718E">
            <w:pPr>
              <w:pStyle w:val="Sothutu-1so"/>
              <w:spacing w:before="120" w:after="120" w:line="276" w:lineRule="auto"/>
              <w:jc w:val="left"/>
              <w:rPr>
                <w:szCs w:val="24"/>
              </w:rPr>
            </w:pPr>
            <w:r>
              <w:rPr>
                <w:szCs w:val="24"/>
              </w:rPr>
              <w:t>N</w:t>
            </w:r>
          </w:p>
        </w:tc>
        <w:tc>
          <w:tcPr>
            <w:tcW w:w="450" w:type="dxa"/>
          </w:tcPr>
          <w:p w14:paraId="4B9EDABE" w14:textId="101CD72D" w:rsidR="00A6129B" w:rsidRDefault="00DE0467" w:rsidP="00CF718E">
            <w:pPr>
              <w:pStyle w:val="Sothutu-1so"/>
              <w:spacing w:before="120" w:after="120" w:line="276" w:lineRule="auto"/>
              <w:jc w:val="left"/>
              <w:rPr>
                <w:szCs w:val="24"/>
              </w:rPr>
            </w:pPr>
            <w:r>
              <w:rPr>
                <w:szCs w:val="24"/>
              </w:rPr>
              <w:t>N</w:t>
            </w:r>
          </w:p>
        </w:tc>
        <w:tc>
          <w:tcPr>
            <w:tcW w:w="540" w:type="dxa"/>
          </w:tcPr>
          <w:p w14:paraId="283A8790" w14:textId="6E506709" w:rsidR="00A6129B" w:rsidRDefault="00DE0467" w:rsidP="00CF718E">
            <w:pPr>
              <w:pStyle w:val="Sothutu-1so"/>
              <w:spacing w:before="120" w:after="120" w:line="276" w:lineRule="auto"/>
              <w:jc w:val="center"/>
              <w:rPr>
                <w:szCs w:val="24"/>
              </w:rPr>
            </w:pPr>
            <w:r>
              <w:rPr>
                <w:szCs w:val="24"/>
              </w:rPr>
              <w:t>Y</w:t>
            </w:r>
          </w:p>
        </w:tc>
        <w:tc>
          <w:tcPr>
            <w:tcW w:w="7380" w:type="dxa"/>
          </w:tcPr>
          <w:p w14:paraId="69A8A293" w14:textId="77777777" w:rsidR="002D6508" w:rsidRDefault="002D6508" w:rsidP="00CF718E">
            <w:pPr>
              <w:pStyle w:val="Sothutu-1so"/>
              <w:spacing w:before="120" w:after="120" w:line="276" w:lineRule="auto"/>
              <w:rPr>
                <w:szCs w:val="24"/>
              </w:rPr>
            </w:pPr>
            <w:r>
              <w:rPr>
                <w:szCs w:val="24"/>
              </w:rPr>
              <w:t>Chọn từ danh mục dự án</w:t>
            </w:r>
          </w:p>
          <w:p w14:paraId="686F5F4D" w14:textId="3816EB9D" w:rsidR="00A6129B" w:rsidRDefault="002D6508" w:rsidP="00CF718E">
            <w:pPr>
              <w:pStyle w:val="Sothutu-1so"/>
              <w:spacing w:before="120" w:after="120" w:line="276" w:lineRule="auto"/>
              <w:rPr>
                <w:szCs w:val="24"/>
              </w:rPr>
            </w:pPr>
            <w:r>
              <w:rPr>
                <w:szCs w:val="24"/>
              </w:rPr>
              <w:t>Mặc định lấy theo hợp đồng (C_Contract.C_Project_ID)</w:t>
            </w:r>
          </w:p>
        </w:tc>
      </w:tr>
      <w:tr w:rsidR="00DE0467" w14:paraId="6314C84F" w14:textId="77777777" w:rsidTr="00FC4EF3">
        <w:trPr>
          <w:cantSplit/>
          <w:trHeight w:val="827"/>
        </w:trPr>
        <w:tc>
          <w:tcPr>
            <w:tcW w:w="1800" w:type="dxa"/>
          </w:tcPr>
          <w:p w14:paraId="2C00C338" w14:textId="79729023" w:rsidR="00DE0467" w:rsidRDefault="00DE0467" w:rsidP="00CF718E">
            <w:pPr>
              <w:ind w:left="0"/>
              <w:rPr>
                <w:szCs w:val="24"/>
              </w:rPr>
            </w:pPr>
            <w:r>
              <w:rPr>
                <w:szCs w:val="24"/>
              </w:rPr>
              <w:t>Vị trí</w:t>
            </w:r>
          </w:p>
        </w:tc>
        <w:tc>
          <w:tcPr>
            <w:tcW w:w="1980" w:type="dxa"/>
          </w:tcPr>
          <w:p w14:paraId="344DFB69" w14:textId="40C59449" w:rsidR="00DE0467" w:rsidRDefault="00F33EAE" w:rsidP="00CF718E">
            <w:pPr>
              <w:ind w:left="0"/>
              <w:rPr>
                <w:szCs w:val="24"/>
              </w:rPr>
            </w:pPr>
            <w:r w:rsidRPr="00F33EAE">
              <w:rPr>
                <w:szCs w:val="24"/>
              </w:rPr>
              <w:t>C_SITE_CODE_INFO_ID</w:t>
            </w:r>
          </w:p>
        </w:tc>
        <w:tc>
          <w:tcPr>
            <w:tcW w:w="1417" w:type="dxa"/>
          </w:tcPr>
          <w:p w14:paraId="62ED95E5" w14:textId="77777777" w:rsidR="00DE0467" w:rsidRDefault="00DE0467" w:rsidP="00CF718E">
            <w:pPr>
              <w:ind w:left="0"/>
            </w:pPr>
            <w:r>
              <w:t>String</w:t>
            </w:r>
          </w:p>
          <w:p w14:paraId="17399764" w14:textId="4F9C5AB7" w:rsidR="00DE0467" w:rsidRDefault="00DE0467" w:rsidP="00CF718E">
            <w:pPr>
              <w:ind w:left="0"/>
            </w:pPr>
            <w:r>
              <w:t>SL</w:t>
            </w:r>
          </w:p>
        </w:tc>
        <w:tc>
          <w:tcPr>
            <w:tcW w:w="630" w:type="dxa"/>
          </w:tcPr>
          <w:p w14:paraId="177197C5" w14:textId="181AEEEA" w:rsidR="00DE0467" w:rsidRDefault="00DE0467" w:rsidP="00CF718E">
            <w:pPr>
              <w:pStyle w:val="Sothutu-1so"/>
              <w:spacing w:before="120" w:after="120" w:line="276" w:lineRule="auto"/>
              <w:jc w:val="left"/>
              <w:rPr>
                <w:szCs w:val="24"/>
              </w:rPr>
            </w:pPr>
            <w:r>
              <w:rPr>
                <w:szCs w:val="24"/>
              </w:rPr>
              <w:t>150</w:t>
            </w:r>
          </w:p>
        </w:tc>
        <w:tc>
          <w:tcPr>
            <w:tcW w:w="540" w:type="dxa"/>
          </w:tcPr>
          <w:p w14:paraId="7BD81C22" w14:textId="5C4C5648" w:rsidR="00DE0467" w:rsidRDefault="00DE0467" w:rsidP="00CF718E">
            <w:pPr>
              <w:pStyle w:val="Sothutu-1so"/>
              <w:spacing w:before="120" w:after="120" w:line="276" w:lineRule="auto"/>
              <w:jc w:val="left"/>
              <w:rPr>
                <w:szCs w:val="24"/>
              </w:rPr>
            </w:pPr>
            <w:r>
              <w:rPr>
                <w:szCs w:val="24"/>
              </w:rPr>
              <w:t>N</w:t>
            </w:r>
          </w:p>
        </w:tc>
        <w:tc>
          <w:tcPr>
            <w:tcW w:w="450" w:type="dxa"/>
          </w:tcPr>
          <w:p w14:paraId="2CBC2DB4" w14:textId="7796E8BC" w:rsidR="00DE0467" w:rsidRDefault="00DE0467" w:rsidP="00CF718E">
            <w:pPr>
              <w:pStyle w:val="Sothutu-1so"/>
              <w:spacing w:before="120" w:after="120" w:line="276" w:lineRule="auto"/>
              <w:jc w:val="left"/>
              <w:rPr>
                <w:szCs w:val="24"/>
              </w:rPr>
            </w:pPr>
            <w:r>
              <w:rPr>
                <w:szCs w:val="24"/>
              </w:rPr>
              <w:t>N</w:t>
            </w:r>
          </w:p>
        </w:tc>
        <w:tc>
          <w:tcPr>
            <w:tcW w:w="540" w:type="dxa"/>
          </w:tcPr>
          <w:p w14:paraId="4A3214DA" w14:textId="736B79AB" w:rsidR="00DE0467" w:rsidRDefault="00DE0467" w:rsidP="00CF718E">
            <w:pPr>
              <w:pStyle w:val="Sothutu-1so"/>
              <w:spacing w:before="120" w:after="120" w:line="276" w:lineRule="auto"/>
              <w:jc w:val="center"/>
              <w:rPr>
                <w:szCs w:val="24"/>
              </w:rPr>
            </w:pPr>
            <w:r>
              <w:rPr>
                <w:szCs w:val="24"/>
              </w:rPr>
              <w:t>Y</w:t>
            </w:r>
          </w:p>
        </w:tc>
        <w:tc>
          <w:tcPr>
            <w:tcW w:w="7380" w:type="dxa"/>
          </w:tcPr>
          <w:p w14:paraId="7E56CD74" w14:textId="45E21452" w:rsidR="00DE0467" w:rsidRDefault="00DE0467" w:rsidP="00CF718E">
            <w:pPr>
              <w:pStyle w:val="Sothutu-1so"/>
              <w:spacing w:before="120" w:after="120" w:line="276" w:lineRule="auto"/>
              <w:rPr>
                <w:szCs w:val="24"/>
              </w:rPr>
            </w:pPr>
            <w:r>
              <w:rPr>
                <w:szCs w:val="24"/>
              </w:rPr>
              <w:t>Chọn từ danh mục vị trí</w:t>
            </w:r>
          </w:p>
        </w:tc>
      </w:tr>
      <w:tr w:rsidR="00DE0467" w14:paraId="2AA40700" w14:textId="77777777" w:rsidTr="00FC4EF3">
        <w:trPr>
          <w:cantSplit/>
          <w:trHeight w:val="827"/>
        </w:trPr>
        <w:tc>
          <w:tcPr>
            <w:tcW w:w="1800" w:type="dxa"/>
          </w:tcPr>
          <w:p w14:paraId="2F557191" w14:textId="4FBDE8C1" w:rsidR="00DE0467" w:rsidRDefault="00DE0467" w:rsidP="00CF718E">
            <w:pPr>
              <w:ind w:left="0"/>
              <w:rPr>
                <w:szCs w:val="24"/>
              </w:rPr>
            </w:pPr>
            <w:r>
              <w:rPr>
                <w:szCs w:val="24"/>
              </w:rPr>
              <w:lastRenderedPageBreak/>
              <w:t>Tờ trình</w:t>
            </w:r>
          </w:p>
        </w:tc>
        <w:tc>
          <w:tcPr>
            <w:tcW w:w="1980" w:type="dxa"/>
          </w:tcPr>
          <w:p w14:paraId="7BF28C9B" w14:textId="6913ACF9" w:rsidR="00DE0467" w:rsidRDefault="00F33EAE" w:rsidP="00CF718E">
            <w:pPr>
              <w:ind w:left="0"/>
              <w:rPr>
                <w:szCs w:val="24"/>
              </w:rPr>
            </w:pPr>
            <w:r w:rsidRPr="00F33EAE">
              <w:rPr>
                <w:szCs w:val="24"/>
              </w:rPr>
              <w:t>C_STATEMENT_ID</w:t>
            </w:r>
          </w:p>
        </w:tc>
        <w:tc>
          <w:tcPr>
            <w:tcW w:w="1417" w:type="dxa"/>
          </w:tcPr>
          <w:p w14:paraId="0278BC3F" w14:textId="77777777" w:rsidR="00DE0467" w:rsidRDefault="00DE0467" w:rsidP="00CF718E">
            <w:pPr>
              <w:ind w:left="0"/>
            </w:pPr>
            <w:r>
              <w:t>String</w:t>
            </w:r>
          </w:p>
          <w:p w14:paraId="2F526A19" w14:textId="6CDA674B" w:rsidR="00DE0467" w:rsidRDefault="00DE0467" w:rsidP="00CF718E">
            <w:pPr>
              <w:ind w:left="0"/>
            </w:pPr>
            <w:r>
              <w:t>SL</w:t>
            </w:r>
          </w:p>
        </w:tc>
        <w:tc>
          <w:tcPr>
            <w:tcW w:w="630" w:type="dxa"/>
          </w:tcPr>
          <w:p w14:paraId="07BCFA7B" w14:textId="273E293D" w:rsidR="00DE0467" w:rsidRDefault="00136145" w:rsidP="00CF718E">
            <w:pPr>
              <w:pStyle w:val="Sothutu-1so"/>
              <w:spacing w:before="120" w:after="120" w:line="276" w:lineRule="auto"/>
              <w:jc w:val="left"/>
              <w:rPr>
                <w:szCs w:val="24"/>
              </w:rPr>
            </w:pPr>
            <w:r>
              <w:rPr>
                <w:szCs w:val="24"/>
              </w:rPr>
              <w:t>1</w:t>
            </w:r>
            <w:r w:rsidR="007476BC">
              <w:rPr>
                <w:szCs w:val="24"/>
              </w:rPr>
              <w:t>50</w:t>
            </w:r>
          </w:p>
        </w:tc>
        <w:tc>
          <w:tcPr>
            <w:tcW w:w="540" w:type="dxa"/>
          </w:tcPr>
          <w:p w14:paraId="77E1F967" w14:textId="13375A44" w:rsidR="00DE0467" w:rsidRDefault="007476BC" w:rsidP="00CF718E">
            <w:pPr>
              <w:pStyle w:val="Sothutu-1so"/>
              <w:spacing w:before="120" w:after="120" w:line="276" w:lineRule="auto"/>
              <w:jc w:val="left"/>
              <w:rPr>
                <w:szCs w:val="24"/>
              </w:rPr>
            </w:pPr>
            <w:r>
              <w:rPr>
                <w:szCs w:val="24"/>
              </w:rPr>
              <w:t>N</w:t>
            </w:r>
          </w:p>
        </w:tc>
        <w:tc>
          <w:tcPr>
            <w:tcW w:w="450" w:type="dxa"/>
          </w:tcPr>
          <w:p w14:paraId="3329D184" w14:textId="409046F5" w:rsidR="00DE0467" w:rsidRDefault="00DE0467" w:rsidP="00CF718E">
            <w:pPr>
              <w:pStyle w:val="Sothutu-1so"/>
              <w:spacing w:before="120" w:after="120" w:line="276" w:lineRule="auto"/>
              <w:jc w:val="left"/>
              <w:rPr>
                <w:szCs w:val="24"/>
              </w:rPr>
            </w:pPr>
            <w:r>
              <w:rPr>
                <w:szCs w:val="24"/>
              </w:rPr>
              <w:t>Y</w:t>
            </w:r>
          </w:p>
        </w:tc>
        <w:tc>
          <w:tcPr>
            <w:tcW w:w="540" w:type="dxa"/>
          </w:tcPr>
          <w:p w14:paraId="66577A69" w14:textId="520B7435" w:rsidR="00DE0467" w:rsidRDefault="00DE0467" w:rsidP="00CF718E">
            <w:pPr>
              <w:pStyle w:val="Sothutu-1so"/>
              <w:spacing w:before="120" w:after="120" w:line="276" w:lineRule="auto"/>
              <w:jc w:val="center"/>
              <w:rPr>
                <w:szCs w:val="24"/>
              </w:rPr>
            </w:pPr>
            <w:r>
              <w:rPr>
                <w:szCs w:val="24"/>
              </w:rPr>
              <w:t>Y</w:t>
            </w:r>
          </w:p>
        </w:tc>
        <w:tc>
          <w:tcPr>
            <w:tcW w:w="7380" w:type="dxa"/>
          </w:tcPr>
          <w:p w14:paraId="6A936475" w14:textId="55353EB2" w:rsidR="00DE0467" w:rsidRPr="006618BD" w:rsidRDefault="000B34D7" w:rsidP="00CF718E">
            <w:pPr>
              <w:pStyle w:val="Sothutu-1so"/>
              <w:spacing w:before="120" w:after="120" w:line="276" w:lineRule="auto"/>
              <w:ind w:left="33" w:hanging="33"/>
              <w:rPr>
                <w:szCs w:val="24"/>
              </w:rPr>
            </w:pPr>
            <w:r>
              <w:rPr>
                <w:szCs w:val="24"/>
              </w:rPr>
              <w:t xml:space="preserve">Lọc các tờ trình thỏa mãn các </w:t>
            </w:r>
            <w:r w:rsidR="00DE0467" w:rsidRPr="006618BD">
              <w:rPr>
                <w:szCs w:val="24"/>
              </w:rPr>
              <w:t>điều kiện sau:</w:t>
            </w:r>
          </w:p>
          <w:p w14:paraId="3381CFE5" w14:textId="2EC76861" w:rsidR="00DE0467" w:rsidRPr="006618BD" w:rsidRDefault="00DE0467" w:rsidP="00CF718E">
            <w:pPr>
              <w:pStyle w:val="Sothutu-1so"/>
              <w:spacing w:before="120" w:after="120" w:line="276" w:lineRule="auto"/>
              <w:ind w:left="33" w:hanging="33"/>
              <w:rPr>
                <w:szCs w:val="24"/>
              </w:rPr>
            </w:pPr>
            <w:r w:rsidRPr="006618BD">
              <w:rPr>
                <w:szCs w:val="24"/>
              </w:rPr>
              <w:t xml:space="preserve">+ Tờ trình có trạng thái tài liệu là </w:t>
            </w:r>
            <w:r>
              <w:rPr>
                <w:szCs w:val="24"/>
              </w:rPr>
              <w:t>“</w:t>
            </w:r>
            <w:r w:rsidRPr="006618BD">
              <w:rPr>
                <w:szCs w:val="24"/>
              </w:rPr>
              <w:t>Đã hoàn thành</w:t>
            </w:r>
            <w:r>
              <w:rPr>
                <w:szCs w:val="24"/>
              </w:rPr>
              <w:t>”</w:t>
            </w:r>
          </w:p>
          <w:p w14:paraId="1611538B" w14:textId="77777777" w:rsidR="00DE0467" w:rsidRPr="006618BD" w:rsidRDefault="00DE0467" w:rsidP="00CF718E">
            <w:pPr>
              <w:pStyle w:val="Sothutu-1so"/>
              <w:spacing w:before="120" w:after="120" w:line="276" w:lineRule="auto"/>
              <w:ind w:left="33" w:hanging="33"/>
              <w:rPr>
                <w:szCs w:val="24"/>
              </w:rPr>
            </w:pPr>
            <w:r w:rsidRPr="006618BD">
              <w:rPr>
                <w:szCs w:val="24"/>
              </w:rPr>
              <w:t xml:space="preserve">+ Lọc trong danh mục có phòng ban hoặc phòng ban chia sẻ thuộc danh sách phòng ban User chọn để đăng nhập </w:t>
            </w:r>
          </w:p>
          <w:p w14:paraId="31BEBCAF" w14:textId="77777777" w:rsidR="00DE0467" w:rsidRPr="006618BD" w:rsidRDefault="00DE0467" w:rsidP="00CF718E">
            <w:pPr>
              <w:pStyle w:val="Sothutu-1so"/>
              <w:spacing w:before="120" w:after="120" w:line="276" w:lineRule="auto"/>
              <w:ind w:left="33" w:hanging="33"/>
              <w:rPr>
                <w:szCs w:val="24"/>
              </w:rPr>
            </w:pPr>
            <w:r w:rsidRPr="006618BD">
              <w:rPr>
                <w:szCs w:val="24"/>
              </w:rPr>
              <w:t>+ Ngày lập của Tờ trình không vượt quá ngày lập của Đề nghị</w:t>
            </w:r>
          </w:p>
          <w:p w14:paraId="7D596075" w14:textId="77777777" w:rsidR="00DE0467" w:rsidRDefault="00DE0467" w:rsidP="00CF718E">
            <w:pPr>
              <w:pStyle w:val="Sothutu-1so"/>
              <w:spacing w:before="120" w:after="120" w:line="276" w:lineRule="auto"/>
              <w:rPr>
                <w:szCs w:val="24"/>
              </w:rPr>
            </w:pPr>
            <w:r w:rsidRPr="006618BD">
              <w:rPr>
                <w:szCs w:val="24"/>
              </w:rPr>
              <w:t>+ Tờ trình chưa được tích chọn Đã kết thúc</w:t>
            </w:r>
          </w:p>
          <w:p w14:paraId="68D6755E" w14:textId="77777777" w:rsidR="00DE0467" w:rsidRPr="006618BD" w:rsidRDefault="00DE0467" w:rsidP="00CF718E">
            <w:pPr>
              <w:pStyle w:val="Sothutu-1so"/>
              <w:spacing w:before="120" w:after="120" w:line="276" w:lineRule="auto"/>
              <w:rPr>
                <w:szCs w:val="24"/>
              </w:rPr>
            </w:pPr>
            <w:r w:rsidRPr="000B34D7">
              <w:rPr>
                <w:szCs w:val="24"/>
              </w:rPr>
              <w:t>+ Tờ trình được ký duyệt VOffice</w:t>
            </w:r>
          </w:p>
          <w:p w14:paraId="06618393" w14:textId="77777777" w:rsidR="00DE0467" w:rsidRPr="006618BD" w:rsidRDefault="00DE0467" w:rsidP="00CF718E">
            <w:pPr>
              <w:pStyle w:val="Sothutu-1so"/>
              <w:spacing w:before="120" w:after="120" w:line="276" w:lineRule="auto"/>
              <w:rPr>
                <w:szCs w:val="24"/>
              </w:rPr>
            </w:pPr>
            <w:r w:rsidRPr="006618BD">
              <w:rPr>
                <w:szCs w:val="24"/>
              </w:rPr>
              <w:t>Đánh đúng số tờ trình thỏa mãn thì ra luôn kết quả. Hiển thị = Số tờ trình_Ngày lập_Tổng tiền được duyệt_Nội dung</w:t>
            </w:r>
          </w:p>
          <w:p w14:paraId="66014B82" w14:textId="10FA83A0" w:rsidR="00DE0467" w:rsidRPr="006618BD" w:rsidRDefault="00DE0467" w:rsidP="00CF718E">
            <w:pPr>
              <w:pStyle w:val="Sothutu-1so"/>
              <w:spacing w:before="120" w:after="120" w:line="276" w:lineRule="auto"/>
              <w:rPr>
                <w:szCs w:val="24"/>
              </w:rPr>
            </w:pPr>
            <w:r w:rsidRPr="006618BD">
              <w:rPr>
                <w:szCs w:val="24"/>
              </w:rPr>
              <w:t>Khi thay đổi tờ trình sẽ cảnh báo: Thay đổi tờ trình sẽ xóa đề nghị chi tiết, bạn có muốn</w:t>
            </w:r>
            <w:r>
              <w:rPr>
                <w:szCs w:val="24"/>
              </w:rPr>
              <w:t xml:space="preserve"> thay không</w:t>
            </w:r>
            <w:r w:rsidRPr="006618BD">
              <w:rPr>
                <w:szCs w:val="24"/>
              </w:rPr>
              <w:t>?</w:t>
            </w:r>
          </w:p>
          <w:p w14:paraId="44FFF698" w14:textId="5ABAA167" w:rsidR="00DE0467" w:rsidRPr="00DB17CB" w:rsidRDefault="00DE0467" w:rsidP="00CF718E">
            <w:pPr>
              <w:pStyle w:val="Sothutu-1so"/>
              <w:spacing w:before="120" w:after="120" w:line="276" w:lineRule="auto"/>
              <w:rPr>
                <w:szCs w:val="24"/>
              </w:rPr>
            </w:pPr>
            <w:r w:rsidRPr="006618BD">
              <w:rPr>
                <w:szCs w:val="24"/>
              </w:rPr>
              <w:t>Chọn Chấp nhận thì xóa đề nghị chi tiết và cho save tờ trình đã chọn lại. Chọn Hủy bỏ thì trả lại trạng thái ban đầu, không thay tờ trình.</w:t>
            </w:r>
          </w:p>
        </w:tc>
      </w:tr>
      <w:tr w:rsidR="00DE0467" w14:paraId="3BE063CE" w14:textId="77777777" w:rsidTr="00FC4EF3">
        <w:trPr>
          <w:cantSplit/>
          <w:trHeight w:val="827"/>
        </w:trPr>
        <w:tc>
          <w:tcPr>
            <w:tcW w:w="14737" w:type="dxa"/>
            <w:gridSpan w:val="8"/>
          </w:tcPr>
          <w:p w14:paraId="4EEB81D3" w14:textId="4638D14B" w:rsidR="00DE0467" w:rsidRPr="008A5430" w:rsidRDefault="00DE0467" w:rsidP="00CF718E">
            <w:pPr>
              <w:pStyle w:val="Sothutu-1so"/>
              <w:spacing w:before="120" w:after="120" w:line="276" w:lineRule="auto"/>
              <w:rPr>
                <w:b/>
                <w:szCs w:val="24"/>
              </w:rPr>
            </w:pPr>
            <w:r w:rsidRPr="008A5430">
              <w:rPr>
                <w:b/>
                <w:szCs w:val="24"/>
              </w:rPr>
              <w:t>Group: Người thụ hưởng</w:t>
            </w:r>
          </w:p>
        </w:tc>
      </w:tr>
      <w:tr w:rsidR="00DE0467" w14:paraId="538BB87A" w14:textId="77777777" w:rsidTr="00FC4EF3">
        <w:trPr>
          <w:cantSplit/>
          <w:trHeight w:val="827"/>
        </w:trPr>
        <w:tc>
          <w:tcPr>
            <w:tcW w:w="1800" w:type="dxa"/>
          </w:tcPr>
          <w:p w14:paraId="2A619BBF" w14:textId="02FFFA33" w:rsidR="00DE0467" w:rsidRDefault="00DE0467" w:rsidP="00CF718E">
            <w:pPr>
              <w:ind w:left="0"/>
              <w:rPr>
                <w:szCs w:val="24"/>
              </w:rPr>
            </w:pPr>
            <w:r>
              <w:rPr>
                <w:szCs w:val="24"/>
              </w:rPr>
              <w:lastRenderedPageBreak/>
              <w:t>Đối tượng công nợ</w:t>
            </w:r>
          </w:p>
        </w:tc>
        <w:tc>
          <w:tcPr>
            <w:tcW w:w="1980" w:type="dxa"/>
          </w:tcPr>
          <w:p w14:paraId="7DA0B3EB" w14:textId="06B22252" w:rsidR="00DE0467" w:rsidRDefault="00DE0467" w:rsidP="00CF718E">
            <w:pPr>
              <w:ind w:left="0"/>
              <w:rPr>
                <w:szCs w:val="24"/>
              </w:rPr>
            </w:pPr>
            <w:r>
              <w:rPr>
                <w:szCs w:val="24"/>
              </w:rPr>
              <w:t>C_BPARTNER_ID</w:t>
            </w:r>
          </w:p>
        </w:tc>
        <w:tc>
          <w:tcPr>
            <w:tcW w:w="1417" w:type="dxa"/>
          </w:tcPr>
          <w:p w14:paraId="5768140D" w14:textId="77777777" w:rsidR="00DE0467" w:rsidRDefault="005B435B" w:rsidP="00CF718E">
            <w:pPr>
              <w:ind w:left="0"/>
            </w:pPr>
            <w:r>
              <w:t>String</w:t>
            </w:r>
          </w:p>
          <w:p w14:paraId="28C66DA8" w14:textId="4EA69568" w:rsidR="005B435B" w:rsidRDefault="005B435B" w:rsidP="00CF718E">
            <w:pPr>
              <w:ind w:left="0"/>
            </w:pPr>
            <w:r>
              <w:t>SL</w:t>
            </w:r>
          </w:p>
        </w:tc>
        <w:tc>
          <w:tcPr>
            <w:tcW w:w="630" w:type="dxa"/>
          </w:tcPr>
          <w:p w14:paraId="5F698917" w14:textId="082C53E1" w:rsidR="00DE0467" w:rsidRDefault="005B435B" w:rsidP="00CF718E">
            <w:pPr>
              <w:pStyle w:val="Sothutu-1so"/>
              <w:spacing w:before="120" w:after="120" w:line="276" w:lineRule="auto"/>
              <w:jc w:val="left"/>
              <w:rPr>
                <w:szCs w:val="24"/>
              </w:rPr>
            </w:pPr>
            <w:r>
              <w:rPr>
                <w:szCs w:val="24"/>
              </w:rPr>
              <w:t>50</w:t>
            </w:r>
          </w:p>
        </w:tc>
        <w:tc>
          <w:tcPr>
            <w:tcW w:w="540" w:type="dxa"/>
          </w:tcPr>
          <w:p w14:paraId="6EBD26FF" w14:textId="75D6D039" w:rsidR="00DE0467" w:rsidRDefault="005B435B" w:rsidP="00CF718E">
            <w:pPr>
              <w:pStyle w:val="Sothutu-1so"/>
              <w:spacing w:before="120" w:after="120" w:line="276" w:lineRule="auto"/>
              <w:jc w:val="left"/>
              <w:rPr>
                <w:szCs w:val="24"/>
              </w:rPr>
            </w:pPr>
            <w:r>
              <w:rPr>
                <w:szCs w:val="24"/>
              </w:rPr>
              <w:t>N</w:t>
            </w:r>
          </w:p>
        </w:tc>
        <w:tc>
          <w:tcPr>
            <w:tcW w:w="450" w:type="dxa"/>
          </w:tcPr>
          <w:p w14:paraId="698DF733" w14:textId="7B8FAA82" w:rsidR="00DE0467" w:rsidRDefault="005B435B" w:rsidP="00CF718E">
            <w:pPr>
              <w:pStyle w:val="Sothutu-1so"/>
              <w:spacing w:before="120" w:after="120" w:line="276" w:lineRule="auto"/>
              <w:jc w:val="left"/>
              <w:rPr>
                <w:szCs w:val="24"/>
              </w:rPr>
            </w:pPr>
            <w:r>
              <w:rPr>
                <w:szCs w:val="24"/>
              </w:rPr>
              <w:t>Y</w:t>
            </w:r>
          </w:p>
        </w:tc>
        <w:tc>
          <w:tcPr>
            <w:tcW w:w="540" w:type="dxa"/>
          </w:tcPr>
          <w:p w14:paraId="06515565" w14:textId="22F2BA4E" w:rsidR="00DE0467" w:rsidRDefault="005B435B" w:rsidP="00CF718E">
            <w:pPr>
              <w:pStyle w:val="Sothutu-1so"/>
              <w:spacing w:before="120" w:after="120" w:line="276" w:lineRule="auto"/>
              <w:jc w:val="center"/>
              <w:rPr>
                <w:szCs w:val="24"/>
              </w:rPr>
            </w:pPr>
            <w:r>
              <w:rPr>
                <w:szCs w:val="24"/>
              </w:rPr>
              <w:t>Y</w:t>
            </w:r>
          </w:p>
        </w:tc>
        <w:tc>
          <w:tcPr>
            <w:tcW w:w="7380" w:type="dxa"/>
          </w:tcPr>
          <w:p w14:paraId="0028158D" w14:textId="77777777" w:rsidR="00DE0467" w:rsidRDefault="00DE0467" w:rsidP="00CF718E">
            <w:pPr>
              <w:pStyle w:val="Sothutu-1so"/>
              <w:spacing w:before="120" w:after="120" w:line="276" w:lineRule="auto"/>
              <w:rPr>
                <w:szCs w:val="24"/>
              </w:rPr>
            </w:pPr>
            <w:r>
              <w:rPr>
                <w:szCs w:val="24"/>
              </w:rPr>
              <w:t xml:space="preserve">Mặc định = người yêu cầu của đề nghị, được chọn lại. </w:t>
            </w:r>
          </w:p>
          <w:p w14:paraId="2E92A7F6" w14:textId="227BBDAB" w:rsidR="00DE0467" w:rsidRDefault="00DE0467" w:rsidP="00CF718E">
            <w:pPr>
              <w:pStyle w:val="Sothutu-1so"/>
              <w:spacing w:before="120" w:after="120" w:line="276" w:lineRule="auto"/>
              <w:rPr>
                <w:szCs w:val="24"/>
              </w:rPr>
            </w:pPr>
            <w:r>
              <w:rPr>
                <w:szCs w:val="24"/>
              </w:rPr>
              <w:t>Cách mặc định như sau:</w:t>
            </w:r>
          </w:p>
          <w:p w14:paraId="4B4263C8" w14:textId="77777777" w:rsidR="00DE0467" w:rsidRDefault="00DE0467" w:rsidP="00CF718E">
            <w:pPr>
              <w:pStyle w:val="Sothutu-1so"/>
              <w:spacing w:before="120" w:after="120" w:line="276" w:lineRule="auto"/>
              <w:rPr>
                <w:snapToGrid w:val="0"/>
                <w:szCs w:val="24"/>
              </w:rPr>
            </w:pPr>
            <w:r>
              <w:rPr>
                <w:snapToGrid w:val="0"/>
                <w:szCs w:val="24"/>
              </w:rPr>
              <w:t>+ Mặc định trường c_bpartner_Id theo requester_id bằng việc map username của requester_id với employee_code của bảng bpartner (hiệu lực = Y), nếu tìm được nhiều hơn 1 c_bpartner thì ưu tiên lấy theo thứ tự:</w:t>
            </w:r>
          </w:p>
          <w:p w14:paraId="4CFABA36" w14:textId="244D8304" w:rsidR="00DE0467" w:rsidRDefault="00DE0467" w:rsidP="00CF718E">
            <w:pPr>
              <w:pStyle w:val="Sothutu-1so"/>
              <w:spacing w:before="120" w:after="120" w:line="276" w:lineRule="auto"/>
              <w:rPr>
                <w:snapToGrid w:val="0"/>
                <w:szCs w:val="24"/>
              </w:rPr>
            </w:pPr>
            <w:r>
              <w:rPr>
                <w:snapToGrid w:val="0"/>
                <w:szCs w:val="24"/>
              </w:rPr>
              <w:t>- Phòng ban trùng phòng/ban khai báo ở ad_user</w:t>
            </w:r>
          </w:p>
          <w:p w14:paraId="6C3F4D77" w14:textId="0952C380" w:rsidR="00DE0467" w:rsidRDefault="00DE0467" w:rsidP="00CF718E">
            <w:pPr>
              <w:pStyle w:val="Sothutu-1so"/>
              <w:spacing w:before="120" w:after="120" w:line="276" w:lineRule="auto"/>
              <w:rPr>
                <w:szCs w:val="24"/>
              </w:rPr>
            </w:pPr>
            <w:r>
              <w:rPr>
                <w:snapToGrid w:val="0"/>
                <w:szCs w:val="24"/>
              </w:rPr>
              <w:t>- Random</w:t>
            </w:r>
          </w:p>
        </w:tc>
      </w:tr>
      <w:tr w:rsidR="00DE0467" w:rsidRPr="000146A2" w14:paraId="467E995A" w14:textId="77777777" w:rsidTr="00FC4EF3">
        <w:trPr>
          <w:cantSplit/>
          <w:trHeight w:val="827"/>
        </w:trPr>
        <w:tc>
          <w:tcPr>
            <w:tcW w:w="1800" w:type="dxa"/>
          </w:tcPr>
          <w:p w14:paraId="3231100A" w14:textId="5E27434B" w:rsidR="00DE0467" w:rsidRDefault="00DE0467" w:rsidP="00CF718E">
            <w:pPr>
              <w:ind w:left="0"/>
              <w:rPr>
                <w:szCs w:val="24"/>
              </w:rPr>
            </w:pPr>
            <w:r>
              <w:rPr>
                <w:szCs w:val="24"/>
              </w:rPr>
              <w:t>Tài khoản ngân hàng thụ hưởng</w:t>
            </w:r>
          </w:p>
        </w:tc>
        <w:tc>
          <w:tcPr>
            <w:tcW w:w="1980" w:type="dxa"/>
          </w:tcPr>
          <w:p w14:paraId="1F4122CE" w14:textId="38050E50" w:rsidR="00DE0467" w:rsidRDefault="00DE0467" w:rsidP="00CF718E">
            <w:pPr>
              <w:ind w:left="0"/>
              <w:rPr>
                <w:szCs w:val="24"/>
              </w:rPr>
            </w:pPr>
            <w:r w:rsidRPr="00C1034C">
              <w:rPr>
                <w:szCs w:val="24"/>
              </w:rPr>
              <w:t>C_BPARTNER_BANK_ID</w:t>
            </w:r>
          </w:p>
        </w:tc>
        <w:tc>
          <w:tcPr>
            <w:tcW w:w="1417" w:type="dxa"/>
          </w:tcPr>
          <w:p w14:paraId="44ED4096" w14:textId="77777777" w:rsidR="00DE0467" w:rsidRDefault="005B435B" w:rsidP="00CF718E">
            <w:pPr>
              <w:ind w:left="0"/>
            </w:pPr>
            <w:r>
              <w:t>String</w:t>
            </w:r>
          </w:p>
          <w:p w14:paraId="100CB0EC" w14:textId="18EF48F9" w:rsidR="005B435B" w:rsidRDefault="005B435B" w:rsidP="00CF718E">
            <w:pPr>
              <w:ind w:left="0"/>
            </w:pPr>
            <w:r>
              <w:t>SL</w:t>
            </w:r>
          </w:p>
        </w:tc>
        <w:tc>
          <w:tcPr>
            <w:tcW w:w="630" w:type="dxa"/>
          </w:tcPr>
          <w:p w14:paraId="51EBF9B7" w14:textId="315F3A33" w:rsidR="00DE0467" w:rsidRDefault="005B435B" w:rsidP="00CF718E">
            <w:pPr>
              <w:pStyle w:val="Sothutu-1so"/>
              <w:spacing w:before="120" w:after="120" w:line="276" w:lineRule="auto"/>
              <w:jc w:val="left"/>
              <w:rPr>
                <w:szCs w:val="24"/>
              </w:rPr>
            </w:pPr>
            <w:r>
              <w:rPr>
                <w:szCs w:val="24"/>
              </w:rPr>
              <w:t>50</w:t>
            </w:r>
          </w:p>
        </w:tc>
        <w:tc>
          <w:tcPr>
            <w:tcW w:w="540" w:type="dxa"/>
          </w:tcPr>
          <w:p w14:paraId="64D7D338" w14:textId="57356116" w:rsidR="00DE0467" w:rsidRDefault="005B435B" w:rsidP="00CF718E">
            <w:pPr>
              <w:pStyle w:val="Sothutu-1so"/>
              <w:spacing w:before="120" w:after="120" w:line="276" w:lineRule="auto"/>
              <w:jc w:val="left"/>
              <w:rPr>
                <w:szCs w:val="24"/>
              </w:rPr>
            </w:pPr>
            <w:r>
              <w:rPr>
                <w:szCs w:val="24"/>
              </w:rPr>
              <w:t>N</w:t>
            </w:r>
          </w:p>
        </w:tc>
        <w:tc>
          <w:tcPr>
            <w:tcW w:w="450" w:type="dxa"/>
          </w:tcPr>
          <w:p w14:paraId="46CF0135" w14:textId="5E43B1EE" w:rsidR="00DE0467" w:rsidRDefault="005B435B" w:rsidP="00CF718E">
            <w:pPr>
              <w:pStyle w:val="Sothutu-1so"/>
              <w:spacing w:before="120" w:after="120" w:line="276" w:lineRule="auto"/>
              <w:jc w:val="left"/>
              <w:rPr>
                <w:szCs w:val="24"/>
              </w:rPr>
            </w:pPr>
            <w:r>
              <w:rPr>
                <w:szCs w:val="24"/>
              </w:rPr>
              <w:t>N</w:t>
            </w:r>
          </w:p>
        </w:tc>
        <w:tc>
          <w:tcPr>
            <w:tcW w:w="540" w:type="dxa"/>
          </w:tcPr>
          <w:p w14:paraId="0E6E1D62" w14:textId="20BA84C9" w:rsidR="00DE0467" w:rsidRDefault="00DE0467" w:rsidP="00CF718E">
            <w:pPr>
              <w:pStyle w:val="Sothutu-1so"/>
              <w:spacing w:before="120" w:after="120" w:line="276" w:lineRule="auto"/>
              <w:jc w:val="center"/>
              <w:rPr>
                <w:szCs w:val="24"/>
              </w:rPr>
            </w:pPr>
            <w:r>
              <w:rPr>
                <w:szCs w:val="24"/>
              </w:rPr>
              <w:t>Y</w:t>
            </w:r>
          </w:p>
        </w:tc>
        <w:tc>
          <w:tcPr>
            <w:tcW w:w="7380" w:type="dxa"/>
          </w:tcPr>
          <w:p w14:paraId="5F56D0F1" w14:textId="77777777" w:rsidR="00DE0467" w:rsidRPr="006E6FE5" w:rsidRDefault="00DE0467" w:rsidP="00CF718E">
            <w:pPr>
              <w:pStyle w:val="Sothutu-1so"/>
              <w:spacing w:before="120" w:after="120" w:line="276" w:lineRule="auto"/>
              <w:rPr>
                <w:lang w:val="en-AU"/>
              </w:rPr>
            </w:pPr>
            <w:r w:rsidRPr="006E6FE5">
              <w:rPr>
                <w:lang w:val="en-AU"/>
              </w:rPr>
              <w:t>Lọc theo tài khoản của đối tượng công nợ. Lấy giá trị mặc định. (Bảng c_bpartner_bank)</w:t>
            </w:r>
          </w:p>
          <w:p w14:paraId="209A8452" w14:textId="20D776F6" w:rsidR="00DE0467" w:rsidRPr="006E6FE5" w:rsidRDefault="00DE0467" w:rsidP="00CF718E">
            <w:pPr>
              <w:pStyle w:val="ListParagraph"/>
              <w:ind w:left="0"/>
              <w:rPr>
                <w:szCs w:val="26"/>
                <w:lang w:val="en-AU"/>
              </w:rPr>
            </w:pPr>
            <w:r w:rsidRPr="006E6FE5">
              <w:rPr>
                <w:szCs w:val="26"/>
                <w:lang w:val="en-AU"/>
              </w:rPr>
              <w:t>Chỉ hiển thị với loại</w:t>
            </w:r>
            <w:r w:rsidR="00EF03BB">
              <w:rPr>
                <w:szCs w:val="26"/>
                <w:lang w:val="en-AU"/>
              </w:rPr>
              <w:t xml:space="preserve"> đề nghị</w:t>
            </w:r>
            <w:r w:rsidRPr="006E6FE5">
              <w:rPr>
                <w:szCs w:val="26"/>
                <w:lang w:val="en-AU"/>
              </w:rPr>
              <w:t xml:space="preserve"> </w:t>
            </w:r>
            <w:r w:rsidR="00EF03BB">
              <w:rPr>
                <w:szCs w:val="26"/>
                <w:lang w:val="en-AU"/>
              </w:rPr>
              <w:t>“</w:t>
            </w:r>
            <w:r w:rsidRPr="006E6FE5">
              <w:rPr>
                <w:szCs w:val="26"/>
                <w:lang w:val="en-AU"/>
              </w:rPr>
              <w:t>Thanh toán cho đối tác</w:t>
            </w:r>
            <w:r w:rsidR="00EF03BB">
              <w:rPr>
                <w:szCs w:val="26"/>
                <w:lang w:val="en-AU"/>
              </w:rPr>
              <w:t>” hoặc</w:t>
            </w:r>
            <w:r w:rsidRPr="006E6FE5">
              <w:rPr>
                <w:szCs w:val="26"/>
                <w:lang w:val="en-AU"/>
              </w:rPr>
              <w:t xml:space="preserve"> </w:t>
            </w:r>
            <w:r w:rsidR="00EF03BB">
              <w:rPr>
                <w:szCs w:val="26"/>
                <w:lang w:val="en-AU"/>
              </w:rPr>
              <w:t>“</w:t>
            </w:r>
            <w:r w:rsidRPr="006E6FE5">
              <w:rPr>
                <w:szCs w:val="26"/>
                <w:lang w:val="en-AU"/>
              </w:rPr>
              <w:t>Chuyển tiền tạm ứng</w:t>
            </w:r>
            <w:r w:rsidR="00EF03BB">
              <w:rPr>
                <w:szCs w:val="26"/>
                <w:lang w:val="en-AU"/>
              </w:rPr>
              <w:t>”</w:t>
            </w:r>
          </w:p>
          <w:p w14:paraId="3169E4E3" w14:textId="3F39EDBC" w:rsidR="00DE0467" w:rsidRPr="000146A2" w:rsidRDefault="00DE0467" w:rsidP="00CF718E">
            <w:pPr>
              <w:pStyle w:val="Sothutu-1so"/>
              <w:spacing w:before="120" w:after="120" w:line="276" w:lineRule="auto"/>
              <w:rPr>
                <w:szCs w:val="24"/>
              </w:rPr>
            </w:pPr>
            <w:r w:rsidRPr="00C03E2F">
              <w:rPr>
                <w:lang w:val="en-AU"/>
              </w:rPr>
              <w:t>Thông tin hiển thị gồm: Số tài khoản ngân hàng – Tên người thụ hưởng (tên tài khoản) – Tên ngân hàng</w:t>
            </w:r>
          </w:p>
        </w:tc>
      </w:tr>
      <w:tr w:rsidR="00DE0467" w:rsidRPr="000146A2" w14:paraId="1995CACD" w14:textId="77777777" w:rsidTr="00FC4EF3">
        <w:trPr>
          <w:cantSplit/>
          <w:trHeight w:val="827"/>
        </w:trPr>
        <w:tc>
          <w:tcPr>
            <w:tcW w:w="1800" w:type="dxa"/>
          </w:tcPr>
          <w:p w14:paraId="1A7BA550" w14:textId="11DDA266" w:rsidR="00DE0467" w:rsidRDefault="00DE0467" w:rsidP="00CF718E">
            <w:pPr>
              <w:ind w:left="0"/>
              <w:rPr>
                <w:szCs w:val="24"/>
              </w:rPr>
            </w:pPr>
            <w:r>
              <w:rPr>
                <w:szCs w:val="24"/>
              </w:rPr>
              <w:t>Tên chủ tài khoản</w:t>
            </w:r>
          </w:p>
        </w:tc>
        <w:tc>
          <w:tcPr>
            <w:tcW w:w="1980" w:type="dxa"/>
          </w:tcPr>
          <w:p w14:paraId="1481B253" w14:textId="5A778760" w:rsidR="00DE0467" w:rsidRDefault="00DE0467" w:rsidP="00CF718E">
            <w:pPr>
              <w:ind w:left="0"/>
              <w:rPr>
                <w:szCs w:val="24"/>
              </w:rPr>
            </w:pPr>
            <w:r>
              <w:rPr>
                <w:szCs w:val="24"/>
              </w:rPr>
              <w:t>BankOwnerName</w:t>
            </w:r>
          </w:p>
        </w:tc>
        <w:tc>
          <w:tcPr>
            <w:tcW w:w="1417" w:type="dxa"/>
          </w:tcPr>
          <w:p w14:paraId="70C76791" w14:textId="77777777" w:rsidR="00DE0467" w:rsidRDefault="00971D24" w:rsidP="00CF718E">
            <w:pPr>
              <w:ind w:left="0"/>
            </w:pPr>
            <w:r>
              <w:t>String</w:t>
            </w:r>
          </w:p>
          <w:p w14:paraId="4EA2DFD6" w14:textId="7493AE62" w:rsidR="00971D24" w:rsidRDefault="00971D24" w:rsidP="00CF718E">
            <w:pPr>
              <w:ind w:left="0"/>
            </w:pPr>
            <w:r>
              <w:t>Text box</w:t>
            </w:r>
          </w:p>
        </w:tc>
        <w:tc>
          <w:tcPr>
            <w:tcW w:w="630" w:type="dxa"/>
          </w:tcPr>
          <w:p w14:paraId="5971EBBC" w14:textId="41668C74" w:rsidR="00DE0467" w:rsidRDefault="00971D24" w:rsidP="00CF718E">
            <w:pPr>
              <w:pStyle w:val="Sothutu-1so"/>
              <w:spacing w:before="120" w:after="120" w:line="276" w:lineRule="auto"/>
              <w:jc w:val="left"/>
              <w:rPr>
                <w:szCs w:val="24"/>
              </w:rPr>
            </w:pPr>
            <w:r>
              <w:rPr>
                <w:szCs w:val="24"/>
              </w:rPr>
              <w:t>50</w:t>
            </w:r>
          </w:p>
        </w:tc>
        <w:tc>
          <w:tcPr>
            <w:tcW w:w="540" w:type="dxa"/>
          </w:tcPr>
          <w:p w14:paraId="026D60B8" w14:textId="562E9C07" w:rsidR="00DE0467" w:rsidRDefault="00971D24" w:rsidP="00CF718E">
            <w:pPr>
              <w:pStyle w:val="Sothutu-1so"/>
              <w:spacing w:before="120" w:after="120" w:line="276" w:lineRule="auto"/>
              <w:jc w:val="left"/>
              <w:rPr>
                <w:szCs w:val="24"/>
              </w:rPr>
            </w:pPr>
            <w:r>
              <w:rPr>
                <w:szCs w:val="24"/>
              </w:rPr>
              <w:t>N</w:t>
            </w:r>
          </w:p>
        </w:tc>
        <w:tc>
          <w:tcPr>
            <w:tcW w:w="450" w:type="dxa"/>
          </w:tcPr>
          <w:p w14:paraId="39242905" w14:textId="50055774" w:rsidR="00DE0467" w:rsidRDefault="00DE0467" w:rsidP="00CF718E">
            <w:pPr>
              <w:pStyle w:val="Sothutu-1so"/>
              <w:spacing w:before="120" w:after="120" w:line="276" w:lineRule="auto"/>
              <w:jc w:val="left"/>
              <w:rPr>
                <w:szCs w:val="24"/>
              </w:rPr>
            </w:pPr>
            <w:r>
              <w:rPr>
                <w:szCs w:val="24"/>
              </w:rPr>
              <w:t>Y</w:t>
            </w:r>
          </w:p>
        </w:tc>
        <w:tc>
          <w:tcPr>
            <w:tcW w:w="540" w:type="dxa"/>
          </w:tcPr>
          <w:p w14:paraId="3B4664CF" w14:textId="6FE476BB" w:rsidR="00DE0467" w:rsidRDefault="00DE0467" w:rsidP="00CF718E">
            <w:pPr>
              <w:pStyle w:val="Sothutu-1so"/>
              <w:spacing w:before="120" w:after="120" w:line="276" w:lineRule="auto"/>
              <w:jc w:val="center"/>
              <w:rPr>
                <w:szCs w:val="24"/>
              </w:rPr>
            </w:pPr>
            <w:r>
              <w:rPr>
                <w:szCs w:val="24"/>
              </w:rPr>
              <w:t>Y</w:t>
            </w:r>
          </w:p>
        </w:tc>
        <w:tc>
          <w:tcPr>
            <w:tcW w:w="7380" w:type="dxa"/>
          </w:tcPr>
          <w:p w14:paraId="13174BD4" w14:textId="2B16AEC7" w:rsidR="00DE0467" w:rsidRDefault="00DE0467" w:rsidP="00CF718E">
            <w:pPr>
              <w:pStyle w:val="Sothutu-1so"/>
              <w:spacing w:before="120" w:after="120" w:line="276" w:lineRule="auto"/>
              <w:rPr>
                <w:szCs w:val="24"/>
              </w:rPr>
            </w:pPr>
            <w:r w:rsidRPr="006E6FE5">
              <w:rPr>
                <w:szCs w:val="24"/>
              </w:rPr>
              <w:t xml:space="preserve">Lấy theo </w:t>
            </w:r>
            <w:r>
              <w:rPr>
                <w:szCs w:val="24"/>
              </w:rPr>
              <w:t xml:space="preserve">Tên tài khoản </w:t>
            </w:r>
            <w:r w:rsidRPr="006E6FE5">
              <w:rPr>
                <w:szCs w:val="24"/>
              </w:rPr>
              <w:t>của tài khoản ngân hàng hoặc</w:t>
            </w:r>
            <w:r w:rsidR="001269D3">
              <w:rPr>
                <w:szCs w:val="24"/>
              </w:rPr>
              <w:t xml:space="preserve"> tài khoản ngân hàng của đối tượng công nợ</w:t>
            </w:r>
            <w:r w:rsidRPr="006E6FE5">
              <w:rPr>
                <w:szCs w:val="24"/>
              </w:rPr>
              <w:t xml:space="preserve"> đã chọn ở bước trước</w:t>
            </w:r>
          </w:p>
          <w:p w14:paraId="7FC4BC35" w14:textId="2C22A06D" w:rsidR="00DE0467" w:rsidRPr="006E6FE5" w:rsidRDefault="00DE0467" w:rsidP="00CF718E">
            <w:pPr>
              <w:pStyle w:val="Sothutu-1so"/>
              <w:spacing w:before="120" w:after="120" w:line="276" w:lineRule="auto"/>
              <w:rPr>
                <w:szCs w:val="24"/>
              </w:rPr>
            </w:pPr>
            <w:r>
              <w:rPr>
                <w:szCs w:val="24"/>
              </w:rPr>
              <w:t>(c_bank_account.Account_Name hoặc c_bpartner_bank.Name)</w:t>
            </w:r>
          </w:p>
          <w:p w14:paraId="16962854" w14:textId="0BB80C9D" w:rsidR="00DE0467" w:rsidRPr="000146A2" w:rsidRDefault="00DE0467" w:rsidP="00CF718E">
            <w:pPr>
              <w:pStyle w:val="Sothutu-1so"/>
              <w:spacing w:before="120" w:after="120" w:line="276" w:lineRule="auto"/>
              <w:rPr>
                <w:szCs w:val="24"/>
              </w:rPr>
            </w:pPr>
            <w:r w:rsidRPr="006E6FE5">
              <w:rPr>
                <w:szCs w:val="24"/>
              </w:rPr>
              <w:t>Hiển thị với các loại</w:t>
            </w:r>
            <w:r w:rsidR="00594AFF">
              <w:rPr>
                <w:szCs w:val="24"/>
              </w:rPr>
              <w:t xml:space="preserve"> đề nghị</w:t>
            </w:r>
            <w:r w:rsidRPr="006E6FE5">
              <w:rPr>
                <w:szCs w:val="24"/>
              </w:rPr>
              <w:t xml:space="preserve">: </w:t>
            </w:r>
            <w:r w:rsidR="00594AFF">
              <w:rPr>
                <w:szCs w:val="24"/>
              </w:rPr>
              <w:t>“</w:t>
            </w:r>
            <w:r w:rsidRPr="006E6FE5">
              <w:rPr>
                <w:lang w:val="en-AU"/>
              </w:rPr>
              <w:t>Chuyển tiền nội bộ</w:t>
            </w:r>
            <w:r w:rsidR="00594AFF">
              <w:rPr>
                <w:lang w:val="en-AU"/>
              </w:rPr>
              <w:t>”</w:t>
            </w:r>
            <w:r w:rsidRPr="006E6FE5">
              <w:rPr>
                <w:lang w:val="en-AU"/>
              </w:rPr>
              <w:t xml:space="preserve">, </w:t>
            </w:r>
            <w:r w:rsidR="00594AFF">
              <w:rPr>
                <w:lang w:val="en-AU"/>
              </w:rPr>
              <w:t>“</w:t>
            </w:r>
            <w:r w:rsidRPr="006E6FE5">
              <w:rPr>
                <w:lang w:val="en-AU"/>
              </w:rPr>
              <w:t>Chuyển tiền lương</w:t>
            </w:r>
            <w:r w:rsidR="00594AFF">
              <w:rPr>
                <w:lang w:val="en-AU"/>
              </w:rPr>
              <w:t xml:space="preserve"> n</w:t>
            </w:r>
            <w:r w:rsidRPr="006E6FE5">
              <w:rPr>
                <w:lang w:val="en-AU"/>
              </w:rPr>
              <w:t>ội bộ</w:t>
            </w:r>
            <w:r w:rsidR="00594AFF">
              <w:rPr>
                <w:lang w:val="en-AU"/>
              </w:rPr>
              <w:t>”</w:t>
            </w:r>
            <w:r w:rsidRPr="006E6FE5">
              <w:rPr>
                <w:lang w:val="en-AU"/>
              </w:rPr>
              <w:t xml:space="preserve">, </w:t>
            </w:r>
            <w:r w:rsidR="00594AFF">
              <w:rPr>
                <w:lang w:val="en-AU"/>
              </w:rPr>
              <w:t>“</w:t>
            </w:r>
            <w:r w:rsidRPr="006E6FE5">
              <w:rPr>
                <w:lang w:val="en-AU"/>
              </w:rPr>
              <w:t>Thanh toán cho đối tác</w:t>
            </w:r>
            <w:r w:rsidR="00594AFF">
              <w:rPr>
                <w:lang w:val="en-AU"/>
              </w:rPr>
              <w:t>”</w:t>
            </w:r>
            <w:r w:rsidRPr="006E6FE5">
              <w:rPr>
                <w:lang w:val="en-AU"/>
              </w:rPr>
              <w:t xml:space="preserve">, </w:t>
            </w:r>
            <w:r w:rsidR="00594AFF">
              <w:rPr>
                <w:lang w:val="en-AU"/>
              </w:rPr>
              <w:t>“</w:t>
            </w:r>
            <w:r w:rsidRPr="006E6FE5">
              <w:rPr>
                <w:lang w:val="en-AU"/>
              </w:rPr>
              <w:t>Chuyển tiền tạm ứng</w:t>
            </w:r>
            <w:r w:rsidR="00594AFF">
              <w:rPr>
                <w:lang w:val="en-AU"/>
              </w:rPr>
              <w:t>”</w:t>
            </w:r>
          </w:p>
        </w:tc>
      </w:tr>
      <w:tr w:rsidR="00DE0467" w:rsidRPr="000146A2" w14:paraId="7D82C185" w14:textId="77777777" w:rsidTr="00FC4EF3">
        <w:trPr>
          <w:cantSplit/>
          <w:trHeight w:val="827"/>
        </w:trPr>
        <w:tc>
          <w:tcPr>
            <w:tcW w:w="1800" w:type="dxa"/>
          </w:tcPr>
          <w:p w14:paraId="1C0E95CA" w14:textId="09A29A6E" w:rsidR="00DE0467" w:rsidRDefault="00DE0467" w:rsidP="00CF718E">
            <w:pPr>
              <w:ind w:left="0"/>
              <w:rPr>
                <w:szCs w:val="24"/>
              </w:rPr>
            </w:pPr>
            <w:r>
              <w:rPr>
                <w:szCs w:val="24"/>
              </w:rPr>
              <w:lastRenderedPageBreak/>
              <w:t>Số tài khoản</w:t>
            </w:r>
          </w:p>
        </w:tc>
        <w:tc>
          <w:tcPr>
            <w:tcW w:w="1980" w:type="dxa"/>
          </w:tcPr>
          <w:p w14:paraId="769535F4" w14:textId="74679592" w:rsidR="00DE0467" w:rsidRDefault="00DE0467" w:rsidP="00CF718E">
            <w:pPr>
              <w:ind w:left="0"/>
              <w:rPr>
                <w:szCs w:val="24"/>
              </w:rPr>
            </w:pPr>
            <w:r>
              <w:rPr>
                <w:szCs w:val="24"/>
              </w:rPr>
              <w:t>ACCOUNT_NO</w:t>
            </w:r>
          </w:p>
        </w:tc>
        <w:tc>
          <w:tcPr>
            <w:tcW w:w="1417" w:type="dxa"/>
          </w:tcPr>
          <w:p w14:paraId="0E656B0C" w14:textId="77777777" w:rsidR="00DE0467" w:rsidRDefault="00191BD6" w:rsidP="00CF718E">
            <w:pPr>
              <w:ind w:left="0"/>
            </w:pPr>
            <w:r>
              <w:t>String</w:t>
            </w:r>
          </w:p>
          <w:p w14:paraId="5543CE18" w14:textId="1F638298" w:rsidR="00191BD6" w:rsidRDefault="00191BD6" w:rsidP="00CF718E">
            <w:pPr>
              <w:ind w:left="0"/>
            </w:pPr>
            <w:r>
              <w:t>Text box</w:t>
            </w:r>
          </w:p>
        </w:tc>
        <w:tc>
          <w:tcPr>
            <w:tcW w:w="630" w:type="dxa"/>
          </w:tcPr>
          <w:p w14:paraId="254663AF" w14:textId="12350F3B" w:rsidR="00DE0467" w:rsidRDefault="00191BD6" w:rsidP="00CF718E">
            <w:pPr>
              <w:pStyle w:val="Sothutu-1so"/>
              <w:spacing w:before="120" w:after="120" w:line="276" w:lineRule="auto"/>
              <w:jc w:val="left"/>
              <w:rPr>
                <w:szCs w:val="24"/>
              </w:rPr>
            </w:pPr>
            <w:r>
              <w:rPr>
                <w:szCs w:val="24"/>
              </w:rPr>
              <w:t>50</w:t>
            </w:r>
          </w:p>
        </w:tc>
        <w:tc>
          <w:tcPr>
            <w:tcW w:w="540" w:type="dxa"/>
          </w:tcPr>
          <w:p w14:paraId="186AF8CF" w14:textId="70DC73BB" w:rsidR="00DE0467" w:rsidRDefault="00191BD6" w:rsidP="00CF718E">
            <w:pPr>
              <w:pStyle w:val="Sothutu-1so"/>
              <w:spacing w:before="120" w:after="120" w:line="276" w:lineRule="auto"/>
              <w:jc w:val="left"/>
              <w:rPr>
                <w:szCs w:val="24"/>
              </w:rPr>
            </w:pPr>
            <w:r>
              <w:rPr>
                <w:szCs w:val="24"/>
              </w:rPr>
              <w:t>N</w:t>
            </w:r>
          </w:p>
        </w:tc>
        <w:tc>
          <w:tcPr>
            <w:tcW w:w="450" w:type="dxa"/>
          </w:tcPr>
          <w:p w14:paraId="5AD7D492" w14:textId="218749DC" w:rsidR="00DE0467" w:rsidRDefault="00DE0467" w:rsidP="00CF718E">
            <w:pPr>
              <w:pStyle w:val="Sothutu-1so"/>
              <w:spacing w:before="120" w:after="120" w:line="276" w:lineRule="auto"/>
              <w:jc w:val="left"/>
              <w:rPr>
                <w:szCs w:val="24"/>
              </w:rPr>
            </w:pPr>
            <w:r>
              <w:rPr>
                <w:szCs w:val="24"/>
              </w:rPr>
              <w:t>Y</w:t>
            </w:r>
          </w:p>
        </w:tc>
        <w:tc>
          <w:tcPr>
            <w:tcW w:w="540" w:type="dxa"/>
          </w:tcPr>
          <w:p w14:paraId="2502C7CC" w14:textId="50145BB6" w:rsidR="00DE0467" w:rsidRDefault="00DE0467" w:rsidP="00CF718E">
            <w:pPr>
              <w:pStyle w:val="Sothutu-1so"/>
              <w:spacing w:before="120" w:after="120" w:line="276" w:lineRule="auto"/>
              <w:jc w:val="center"/>
              <w:rPr>
                <w:szCs w:val="24"/>
              </w:rPr>
            </w:pPr>
            <w:r>
              <w:rPr>
                <w:szCs w:val="24"/>
              </w:rPr>
              <w:t>Y</w:t>
            </w:r>
          </w:p>
        </w:tc>
        <w:tc>
          <w:tcPr>
            <w:tcW w:w="7380" w:type="dxa"/>
          </w:tcPr>
          <w:p w14:paraId="68BE5F71" w14:textId="2DAC2486" w:rsidR="00DE0467" w:rsidRPr="006E6FE5" w:rsidRDefault="00DE0467" w:rsidP="00CF718E">
            <w:pPr>
              <w:pStyle w:val="Sothutu-1so"/>
              <w:spacing w:before="120" w:after="120" w:line="276" w:lineRule="auto"/>
              <w:rPr>
                <w:szCs w:val="24"/>
              </w:rPr>
            </w:pPr>
            <w:r w:rsidRPr="006E6FE5">
              <w:rPr>
                <w:szCs w:val="24"/>
              </w:rPr>
              <w:t xml:space="preserve">Lấy theo số tài khoản của tài khoản ngân hàng hoặc tài khoản ngân hàng của </w:t>
            </w:r>
            <w:r w:rsidR="00C0510E">
              <w:rPr>
                <w:szCs w:val="24"/>
              </w:rPr>
              <w:t>đối tượng công nợ</w:t>
            </w:r>
            <w:r w:rsidRPr="006E6FE5">
              <w:rPr>
                <w:szCs w:val="24"/>
              </w:rPr>
              <w:t xml:space="preserve"> đã chọn ở bước trước</w:t>
            </w:r>
          </w:p>
          <w:p w14:paraId="76B7A004" w14:textId="7FFEF06E" w:rsidR="00DE0467" w:rsidRPr="000146A2" w:rsidRDefault="00DE0467" w:rsidP="00CF718E">
            <w:pPr>
              <w:pStyle w:val="Sothutu-1so"/>
              <w:spacing w:before="120" w:after="120" w:line="276" w:lineRule="auto"/>
              <w:rPr>
                <w:szCs w:val="24"/>
              </w:rPr>
            </w:pPr>
            <w:r w:rsidRPr="006E6FE5">
              <w:rPr>
                <w:szCs w:val="24"/>
              </w:rPr>
              <w:t xml:space="preserve">Hiển thị với các loại: </w:t>
            </w:r>
            <w:r w:rsidR="00C0510E">
              <w:rPr>
                <w:szCs w:val="24"/>
              </w:rPr>
              <w:t>“</w:t>
            </w:r>
            <w:r w:rsidR="00C0510E" w:rsidRPr="006E6FE5">
              <w:rPr>
                <w:lang w:val="en-AU"/>
              </w:rPr>
              <w:t>Chuyển tiền nội bộ</w:t>
            </w:r>
            <w:r w:rsidR="00C0510E">
              <w:rPr>
                <w:lang w:val="en-AU"/>
              </w:rPr>
              <w:t>”</w:t>
            </w:r>
            <w:r w:rsidR="00C0510E" w:rsidRPr="006E6FE5">
              <w:rPr>
                <w:lang w:val="en-AU"/>
              </w:rPr>
              <w:t xml:space="preserve">, </w:t>
            </w:r>
            <w:r w:rsidR="00C0510E">
              <w:rPr>
                <w:lang w:val="en-AU"/>
              </w:rPr>
              <w:t>“</w:t>
            </w:r>
            <w:r w:rsidR="00C0510E" w:rsidRPr="006E6FE5">
              <w:rPr>
                <w:lang w:val="en-AU"/>
              </w:rPr>
              <w:t>Chuyển tiền lương</w:t>
            </w:r>
            <w:r w:rsidR="00C0510E">
              <w:rPr>
                <w:lang w:val="en-AU"/>
              </w:rPr>
              <w:t xml:space="preserve"> n</w:t>
            </w:r>
            <w:r w:rsidR="00C0510E" w:rsidRPr="006E6FE5">
              <w:rPr>
                <w:lang w:val="en-AU"/>
              </w:rPr>
              <w:t>ội bộ</w:t>
            </w:r>
            <w:r w:rsidR="00C0510E">
              <w:rPr>
                <w:lang w:val="en-AU"/>
              </w:rPr>
              <w:t>”</w:t>
            </w:r>
            <w:r w:rsidR="00C0510E" w:rsidRPr="006E6FE5">
              <w:rPr>
                <w:lang w:val="en-AU"/>
              </w:rPr>
              <w:t xml:space="preserve">, </w:t>
            </w:r>
            <w:r w:rsidR="00C0510E">
              <w:rPr>
                <w:lang w:val="en-AU"/>
              </w:rPr>
              <w:t>“</w:t>
            </w:r>
            <w:r w:rsidR="00C0510E" w:rsidRPr="006E6FE5">
              <w:rPr>
                <w:lang w:val="en-AU"/>
              </w:rPr>
              <w:t>Thanh toán cho đối tác</w:t>
            </w:r>
            <w:r w:rsidR="00C0510E">
              <w:rPr>
                <w:lang w:val="en-AU"/>
              </w:rPr>
              <w:t>”</w:t>
            </w:r>
            <w:r w:rsidR="00C0510E" w:rsidRPr="006E6FE5">
              <w:rPr>
                <w:lang w:val="en-AU"/>
              </w:rPr>
              <w:t xml:space="preserve">, </w:t>
            </w:r>
            <w:r w:rsidR="00C0510E">
              <w:rPr>
                <w:lang w:val="en-AU"/>
              </w:rPr>
              <w:t>“</w:t>
            </w:r>
            <w:r w:rsidR="00C0510E" w:rsidRPr="006E6FE5">
              <w:rPr>
                <w:lang w:val="en-AU"/>
              </w:rPr>
              <w:t>Chuyển tiền tạm ứng</w:t>
            </w:r>
            <w:r w:rsidR="00C0510E">
              <w:rPr>
                <w:lang w:val="en-AU"/>
              </w:rPr>
              <w:t>”</w:t>
            </w:r>
          </w:p>
        </w:tc>
      </w:tr>
      <w:tr w:rsidR="00DE0467" w:rsidRPr="000146A2" w14:paraId="1D9FBB78" w14:textId="77777777" w:rsidTr="00FC4EF3">
        <w:trPr>
          <w:cantSplit/>
          <w:trHeight w:val="827"/>
        </w:trPr>
        <w:tc>
          <w:tcPr>
            <w:tcW w:w="1800" w:type="dxa"/>
          </w:tcPr>
          <w:p w14:paraId="5EB31566" w14:textId="1D4E3537" w:rsidR="00DE0467" w:rsidRDefault="00DE0467" w:rsidP="00CF718E">
            <w:pPr>
              <w:ind w:left="0"/>
              <w:rPr>
                <w:szCs w:val="24"/>
              </w:rPr>
            </w:pPr>
            <w:r>
              <w:rPr>
                <w:szCs w:val="24"/>
              </w:rPr>
              <w:t>Ngân hàng</w:t>
            </w:r>
          </w:p>
        </w:tc>
        <w:tc>
          <w:tcPr>
            <w:tcW w:w="1980" w:type="dxa"/>
          </w:tcPr>
          <w:p w14:paraId="1748C47F" w14:textId="73F4625D" w:rsidR="00DE0467" w:rsidRDefault="00DE0467" w:rsidP="00CF718E">
            <w:pPr>
              <w:ind w:left="0"/>
              <w:rPr>
                <w:szCs w:val="24"/>
              </w:rPr>
            </w:pPr>
            <w:r w:rsidRPr="00474A2B">
              <w:rPr>
                <w:szCs w:val="24"/>
              </w:rPr>
              <w:t>C_bank_ID</w:t>
            </w:r>
          </w:p>
        </w:tc>
        <w:tc>
          <w:tcPr>
            <w:tcW w:w="1417" w:type="dxa"/>
          </w:tcPr>
          <w:p w14:paraId="5AE5D7E4" w14:textId="77777777" w:rsidR="00DE0467" w:rsidRDefault="00191BD6" w:rsidP="00CF718E">
            <w:pPr>
              <w:ind w:left="0"/>
            </w:pPr>
            <w:r>
              <w:t>String</w:t>
            </w:r>
          </w:p>
          <w:p w14:paraId="5DA6F8D4" w14:textId="5F575E13" w:rsidR="00191BD6" w:rsidRDefault="00191BD6" w:rsidP="00CF718E">
            <w:pPr>
              <w:ind w:left="0"/>
            </w:pPr>
            <w:r>
              <w:t>SL</w:t>
            </w:r>
          </w:p>
        </w:tc>
        <w:tc>
          <w:tcPr>
            <w:tcW w:w="630" w:type="dxa"/>
          </w:tcPr>
          <w:p w14:paraId="69A4BBCC" w14:textId="477CF917" w:rsidR="00DE0467" w:rsidRDefault="00474A2B" w:rsidP="00CF718E">
            <w:pPr>
              <w:pStyle w:val="Sothutu-1so"/>
              <w:spacing w:before="120" w:after="120" w:line="276" w:lineRule="auto"/>
              <w:jc w:val="left"/>
              <w:rPr>
                <w:szCs w:val="24"/>
              </w:rPr>
            </w:pPr>
            <w:r>
              <w:rPr>
                <w:szCs w:val="24"/>
              </w:rPr>
              <w:t>100</w:t>
            </w:r>
          </w:p>
        </w:tc>
        <w:tc>
          <w:tcPr>
            <w:tcW w:w="540" w:type="dxa"/>
          </w:tcPr>
          <w:p w14:paraId="6FC578B1" w14:textId="6D6E5EBA" w:rsidR="00DE0467" w:rsidRDefault="00474A2B" w:rsidP="00CF718E">
            <w:pPr>
              <w:pStyle w:val="Sothutu-1so"/>
              <w:spacing w:before="120" w:after="120" w:line="276" w:lineRule="auto"/>
              <w:jc w:val="left"/>
              <w:rPr>
                <w:szCs w:val="24"/>
              </w:rPr>
            </w:pPr>
            <w:r>
              <w:rPr>
                <w:szCs w:val="24"/>
              </w:rPr>
              <w:t>N</w:t>
            </w:r>
          </w:p>
        </w:tc>
        <w:tc>
          <w:tcPr>
            <w:tcW w:w="450" w:type="dxa"/>
          </w:tcPr>
          <w:p w14:paraId="05B41A9C" w14:textId="7C37F164" w:rsidR="00DE0467" w:rsidRDefault="00DE0467" w:rsidP="00CF718E">
            <w:pPr>
              <w:pStyle w:val="Sothutu-1so"/>
              <w:spacing w:before="120" w:after="120" w:line="276" w:lineRule="auto"/>
              <w:jc w:val="left"/>
              <w:rPr>
                <w:szCs w:val="24"/>
              </w:rPr>
            </w:pPr>
            <w:r>
              <w:rPr>
                <w:szCs w:val="24"/>
              </w:rPr>
              <w:t>N</w:t>
            </w:r>
          </w:p>
        </w:tc>
        <w:tc>
          <w:tcPr>
            <w:tcW w:w="540" w:type="dxa"/>
          </w:tcPr>
          <w:p w14:paraId="696D9355" w14:textId="63ADB77B" w:rsidR="00DE0467" w:rsidRDefault="00DE0467" w:rsidP="00CF718E">
            <w:pPr>
              <w:pStyle w:val="Sothutu-1so"/>
              <w:spacing w:before="120" w:after="120" w:line="276" w:lineRule="auto"/>
              <w:jc w:val="center"/>
              <w:rPr>
                <w:szCs w:val="24"/>
              </w:rPr>
            </w:pPr>
            <w:r>
              <w:rPr>
                <w:szCs w:val="24"/>
              </w:rPr>
              <w:t>Y</w:t>
            </w:r>
          </w:p>
        </w:tc>
        <w:tc>
          <w:tcPr>
            <w:tcW w:w="7380" w:type="dxa"/>
          </w:tcPr>
          <w:p w14:paraId="4FA3CF5C" w14:textId="34B9EFD5" w:rsidR="00DE0467" w:rsidRPr="00474A2B" w:rsidRDefault="00DE0467" w:rsidP="00CF718E">
            <w:pPr>
              <w:pStyle w:val="Sothutu-1so"/>
              <w:spacing w:before="120" w:after="120" w:line="276" w:lineRule="auto"/>
              <w:rPr>
                <w:szCs w:val="24"/>
              </w:rPr>
            </w:pPr>
            <w:r w:rsidRPr="00474A2B">
              <w:rPr>
                <w:szCs w:val="24"/>
              </w:rPr>
              <w:t xml:space="preserve">Lấy theo ngân hàng được xác định theo theo tài khoản ngân hàng hoặc tài khoản ngân hàng </w:t>
            </w:r>
            <w:r w:rsidR="00706CAE">
              <w:rPr>
                <w:szCs w:val="24"/>
              </w:rPr>
              <w:t>của đối tượng công nợ</w:t>
            </w:r>
            <w:r w:rsidR="00706CAE" w:rsidRPr="006E6FE5">
              <w:rPr>
                <w:szCs w:val="24"/>
              </w:rPr>
              <w:t xml:space="preserve"> đã chọn ở bước trước</w:t>
            </w:r>
          </w:p>
          <w:p w14:paraId="5A56C94C" w14:textId="77777777" w:rsidR="00DE0467" w:rsidRPr="00474A2B" w:rsidRDefault="00DE0467" w:rsidP="00CF718E">
            <w:pPr>
              <w:pStyle w:val="Sothutu-1so"/>
              <w:spacing w:before="120" w:after="120" w:line="276" w:lineRule="auto"/>
              <w:rPr>
                <w:szCs w:val="24"/>
              </w:rPr>
            </w:pPr>
            <w:r w:rsidRPr="00474A2B">
              <w:rPr>
                <w:szCs w:val="24"/>
              </w:rPr>
              <w:t>Nếu người dùng chọn lại ngân hàng thì thực hiện cập nhật các trường Tên ngân hàng, mã ngân hàng (tên viết tắt – short_name), citad của đề nghị theo thiết lập tại danh mục ngân hàng.</w:t>
            </w:r>
          </w:p>
          <w:p w14:paraId="2BBA1AB7" w14:textId="205ED134" w:rsidR="00DE0467" w:rsidRPr="00474A2B" w:rsidRDefault="00DE0467" w:rsidP="00CF718E">
            <w:pPr>
              <w:pStyle w:val="Sothutu-1so"/>
              <w:spacing w:before="120" w:after="120" w:line="276" w:lineRule="auto"/>
              <w:rPr>
                <w:szCs w:val="24"/>
              </w:rPr>
            </w:pPr>
            <w:r w:rsidRPr="00474A2B">
              <w:rPr>
                <w:szCs w:val="24"/>
              </w:rPr>
              <w:t xml:space="preserve">Hiển thị với các loại: </w:t>
            </w:r>
            <w:r w:rsidR="006156F2">
              <w:rPr>
                <w:szCs w:val="24"/>
              </w:rPr>
              <w:t>“</w:t>
            </w:r>
            <w:r w:rsidRPr="00474A2B">
              <w:rPr>
                <w:lang w:val="en-AU"/>
              </w:rPr>
              <w:t>Chuyển tiền nội bộ</w:t>
            </w:r>
            <w:r w:rsidR="006156F2">
              <w:rPr>
                <w:lang w:val="en-AU"/>
              </w:rPr>
              <w:t>”, “</w:t>
            </w:r>
            <w:r w:rsidRPr="00474A2B">
              <w:rPr>
                <w:lang w:val="en-AU"/>
              </w:rPr>
              <w:t>Chuyển tiền lương Nội bộ</w:t>
            </w:r>
            <w:r w:rsidR="006156F2">
              <w:rPr>
                <w:lang w:val="en-AU"/>
              </w:rPr>
              <w:t>”</w:t>
            </w:r>
            <w:r w:rsidRPr="00474A2B">
              <w:rPr>
                <w:lang w:val="en-AU"/>
              </w:rPr>
              <w:t xml:space="preserve">, </w:t>
            </w:r>
            <w:r w:rsidR="006156F2">
              <w:rPr>
                <w:lang w:val="en-AU"/>
              </w:rPr>
              <w:t>“</w:t>
            </w:r>
            <w:r w:rsidRPr="00474A2B">
              <w:rPr>
                <w:lang w:val="en-AU"/>
              </w:rPr>
              <w:t>Thanh toán cho đối tác</w:t>
            </w:r>
            <w:r w:rsidR="006156F2">
              <w:rPr>
                <w:lang w:val="en-AU"/>
              </w:rPr>
              <w:t>”</w:t>
            </w:r>
            <w:r w:rsidRPr="00474A2B">
              <w:rPr>
                <w:lang w:val="en-AU"/>
              </w:rPr>
              <w:t xml:space="preserve">, </w:t>
            </w:r>
            <w:r w:rsidR="006156F2">
              <w:rPr>
                <w:lang w:val="en-AU"/>
              </w:rPr>
              <w:t>“</w:t>
            </w:r>
            <w:r w:rsidRPr="00474A2B">
              <w:rPr>
                <w:lang w:val="en-AU"/>
              </w:rPr>
              <w:t>Chuyển tiền tạm ứng</w:t>
            </w:r>
            <w:r w:rsidR="006156F2">
              <w:rPr>
                <w:lang w:val="en-AU"/>
              </w:rPr>
              <w:t>”</w:t>
            </w:r>
            <w:r w:rsidRPr="00474A2B">
              <w:rPr>
                <w:lang w:val="en-AU"/>
              </w:rPr>
              <w:t xml:space="preserve">, </w:t>
            </w:r>
            <w:r w:rsidR="006156F2">
              <w:rPr>
                <w:lang w:val="en-AU"/>
              </w:rPr>
              <w:t>“</w:t>
            </w:r>
            <w:r w:rsidRPr="00474A2B">
              <w:rPr>
                <w:lang w:val="en-AU"/>
              </w:rPr>
              <w:t>Chuyển tiền khác</w:t>
            </w:r>
            <w:r w:rsidR="006156F2">
              <w:rPr>
                <w:lang w:val="en-AU"/>
              </w:rPr>
              <w:t>”</w:t>
            </w:r>
          </w:p>
        </w:tc>
      </w:tr>
      <w:tr w:rsidR="00DE0467" w:rsidRPr="000146A2" w14:paraId="404CC872" w14:textId="77777777" w:rsidTr="00FC4EF3">
        <w:trPr>
          <w:cantSplit/>
          <w:trHeight w:val="827"/>
        </w:trPr>
        <w:tc>
          <w:tcPr>
            <w:tcW w:w="1800" w:type="dxa"/>
          </w:tcPr>
          <w:p w14:paraId="7747BFDE" w14:textId="04F98BF2" w:rsidR="00DE0467" w:rsidRDefault="00DE0467" w:rsidP="00CF718E">
            <w:pPr>
              <w:ind w:left="0"/>
              <w:rPr>
                <w:szCs w:val="24"/>
              </w:rPr>
            </w:pPr>
            <w:r>
              <w:rPr>
                <w:szCs w:val="24"/>
              </w:rPr>
              <w:t>Tên ngân hàng</w:t>
            </w:r>
          </w:p>
        </w:tc>
        <w:tc>
          <w:tcPr>
            <w:tcW w:w="1980" w:type="dxa"/>
          </w:tcPr>
          <w:p w14:paraId="1698B198" w14:textId="2965D93C" w:rsidR="00DE0467" w:rsidRDefault="00F33EAE" w:rsidP="00CF718E">
            <w:pPr>
              <w:ind w:left="0"/>
              <w:rPr>
                <w:szCs w:val="24"/>
              </w:rPr>
            </w:pPr>
            <w:r w:rsidRPr="00F33EAE">
              <w:rPr>
                <w:szCs w:val="24"/>
              </w:rPr>
              <w:t>BANK</w:t>
            </w:r>
          </w:p>
        </w:tc>
        <w:tc>
          <w:tcPr>
            <w:tcW w:w="1417" w:type="dxa"/>
          </w:tcPr>
          <w:p w14:paraId="69AACFE4" w14:textId="77777777" w:rsidR="00DE0467" w:rsidRDefault="00BF1AA1" w:rsidP="00CF718E">
            <w:pPr>
              <w:ind w:left="0"/>
            </w:pPr>
            <w:r>
              <w:t>String</w:t>
            </w:r>
          </w:p>
          <w:p w14:paraId="7AE1D720" w14:textId="6D2E8052" w:rsidR="00BF1AA1" w:rsidRDefault="00BF1AA1" w:rsidP="00CF718E">
            <w:pPr>
              <w:ind w:left="0"/>
            </w:pPr>
            <w:r>
              <w:t>Text box</w:t>
            </w:r>
          </w:p>
        </w:tc>
        <w:tc>
          <w:tcPr>
            <w:tcW w:w="630" w:type="dxa"/>
          </w:tcPr>
          <w:p w14:paraId="4506EEB2" w14:textId="467D331F" w:rsidR="00DE0467" w:rsidRDefault="00BF1AA1" w:rsidP="00CF718E">
            <w:pPr>
              <w:pStyle w:val="Sothutu-1so"/>
              <w:spacing w:before="120" w:after="120" w:line="276" w:lineRule="auto"/>
              <w:jc w:val="left"/>
              <w:rPr>
                <w:szCs w:val="24"/>
              </w:rPr>
            </w:pPr>
            <w:r>
              <w:rPr>
                <w:szCs w:val="24"/>
              </w:rPr>
              <w:t>50</w:t>
            </w:r>
          </w:p>
        </w:tc>
        <w:tc>
          <w:tcPr>
            <w:tcW w:w="540" w:type="dxa"/>
          </w:tcPr>
          <w:p w14:paraId="35FFF71C" w14:textId="747BCFDA" w:rsidR="00DE0467" w:rsidRDefault="00BF1AA1" w:rsidP="00CF718E">
            <w:pPr>
              <w:pStyle w:val="Sothutu-1so"/>
              <w:spacing w:before="120" w:after="120" w:line="276" w:lineRule="auto"/>
              <w:jc w:val="left"/>
              <w:rPr>
                <w:szCs w:val="24"/>
              </w:rPr>
            </w:pPr>
            <w:r>
              <w:rPr>
                <w:szCs w:val="24"/>
              </w:rPr>
              <w:t>N</w:t>
            </w:r>
          </w:p>
        </w:tc>
        <w:tc>
          <w:tcPr>
            <w:tcW w:w="450" w:type="dxa"/>
          </w:tcPr>
          <w:p w14:paraId="37B7BBD9" w14:textId="389208A4" w:rsidR="00DE0467" w:rsidRDefault="00DE0467" w:rsidP="00CF718E">
            <w:pPr>
              <w:pStyle w:val="Sothutu-1so"/>
              <w:spacing w:before="120" w:after="120" w:line="276" w:lineRule="auto"/>
              <w:jc w:val="left"/>
              <w:rPr>
                <w:szCs w:val="24"/>
              </w:rPr>
            </w:pPr>
            <w:r>
              <w:rPr>
                <w:szCs w:val="24"/>
              </w:rPr>
              <w:t>Y</w:t>
            </w:r>
          </w:p>
        </w:tc>
        <w:tc>
          <w:tcPr>
            <w:tcW w:w="540" w:type="dxa"/>
          </w:tcPr>
          <w:p w14:paraId="1EAE4309" w14:textId="39B5F966" w:rsidR="00DE0467" w:rsidRDefault="00DE0467" w:rsidP="00CF718E">
            <w:pPr>
              <w:pStyle w:val="Sothutu-1so"/>
              <w:spacing w:before="120" w:after="120" w:line="276" w:lineRule="auto"/>
              <w:jc w:val="center"/>
              <w:rPr>
                <w:szCs w:val="24"/>
              </w:rPr>
            </w:pPr>
            <w:r>
              <w:rPr>
                <w:szCs w:val="24"/>
              </w:rPr>
              <w:t>N</w:t>
            </w:r>
          </w:p>
        </w:tc>
        <w:tc>
          <w:tcPr>
            <w:tcW w:w="7380" w:type="dxa"/>
          </w:tcPr>
          <w:p w14:paraId="2057C6D0" w14:textId="4048DB75" w:rsidR="00DE0467" w:rsidRPr="00474A2B" w:rsidRDefault="00DE0467" w:rsidP="00CF718E">
            <w:pPr>
              <w:pStyle w:val="Sothutu-1so"/>
              <w:spacing w:before="120" w:after="120" w:line="276" w:lineRule="auto"/>
              <w:rPr>
                <w:szCs w:val="24"/>
              </w:rPr>
            </w:pPr>
            <w:r w:rsidRPr="00474A2B">
              <w:rPr>
                <w:szCs w:val="24"/>
              </w:rPr>
              <w:t xml:space="preserve">Lấy tên ngân hàng của ngân hàng xác định theo tài khoản ngân hàng hoặc tài khoản ngân hàng </w:t>
            </w:r>
            <w:r w:rsidR="00706CAE">
              <w:rPr>
                <w:szCs w:val="24"/>
              </w:rPr>
              <w:t>của đối tượng công nợ</w:t>
            </w:r>
            <w:r w:rsidR="00706CAE" w:rsidRPr="006E6FE5">
              <w:rPr>
                <w:szCs w:val="24"/>
              </w:rPr>
              <w:t xml:space="preserve"> đã chọn ở bước trước</w:t>
            </w:r>
          </w:p>
          <w:p w14:paraId="1E4E6386" w14:textId="75744516" w:rsidR="00DE0467" w:rsidRPr="00474A2B" w:rsidRDefault="00DE0467" w:rsidP="00CF718E">
            <w:pPr>
              <w:pStyle w:val="Sothutu-1so"/>
              <w:spacing w:before="120" w:after="120" w:line="276" w:lineRule="auto"/>
              <w:rPr>
                <w:szCs w:val="24"/>
              </w:rPr>
            </w:pPr>
            <w:r w:rsidRPr="00474A2B">
              <w:rPr>
                <w:szCs w:val="24"/>
              </w:rPr>
              <w:t xml:space="preserve">Hiển thị với các loại: </w:t>
            </w:r>
            <w:r w:rsidR="006156F2">
              <w:rPr>
                <w:szCs w:val="24"/>
              </w:rPr>
              <w:t>“</w:t>
            </w:r>
            <w:r w:rsidRPr="00474A2B">
              <w:rPr>
                <w:lang w:val="en-AU"/>
              </w:rPr>
              <w:t>Chuyển tiền nội bộ</w:t>
            </w:r>
            <w:r w:rsidR="006156F2">
              <w:rPr>
                <w:lang w:val="en-AU"/>
              </w:rPr>
              <w:t>”</w:t>
            </w:r>
            <w:r w:rsidRPr="00474A2B">
              <w:rPr>
                <w:lang w:val="en-AU"/>
              </w:rPr>
              <w:t xml:space="preserve">, </w:t>
            </w:r>
            <w:r w:rsidR="006156F2">
              <w:rPr>
                <w:lang w:val="en-AU"/>
              </w:rPr>
              <w:t>“</w:t>
            </w:r>
            <w:r w:rsidRPr="00474A2B">
              <w:rPr>
                <w:lang w:val="en-AU"/>
              </w:rPr>
              <w:t>Chuyển tiền lương Nội bộ</w:t>
            </w:r>
            <w:r w:rsidR="006156F2">
              <w:rPr>
                <w:lang w:val="en-AU"/>
              </w:rPr>
              <w:t>”</w:t>
            </w:r>
            <w:r w:rsidRPr="00474A2B">
              <w:rPr>
                <w:lang w:val="en-AU"/>
              </w:rPr>
              <w:t xml:space="preserve">, </w:t>
            </w:r>
            <w:r w:rsidR="006156F2">
              <w:rPr>
                <w:lang w:val="en-AU"/>
              </w:rPr>
              <w:t>“</w:t>
            </w:r>
            <w:r w:rsidRPr="00474A2B">
              <w:rPr>
                <w:lang w:val="en-AU"/>
              </w:rPr>
              <w:t>Thanh toán cho đối tác</w:t>
            </w:r>
            <w:r w:rsidR="006156F2">
              <w:rPr>
                <w:lang w:val="en-AU"/>
              </w:rPr>
              <w:t>”</w:t>
            </w:r>
            <w:r w:rsidRPr="00474A2B">
              <w:rPr>
                <w:lang w:val="en-AU"/>
              </w:rPr>
              <w:t xml:space="preserve">, </w:t>
            </w:r>
            <w:r w:rsidR="006156F2">
              <w:rPr>
                <w:lang w:val="en-AU"/>
              </w:rPr>
              <w:t>“</w:t>
            </w:r>
            <w:r w:rsidRPr="00474A2B">
              <w:rPr>
                <w:lang w:val="en-AU"/>
              </w:rPr>
              <w:t>Chuyển tiền tạm ứng</w:t>
            </w:r>
            <w:r w:rsidR="006156F2">
              <w:rPr>
                <w:lang w:val="en-AU"/>
              </w:rPr>
              <w:t>”</w:t>
            </w:r>
            <w:r w:rsidRPr="00474A2B">
              <w:rPr>
                <w:lang w:val="en-AU"/>
              </w:rPr>
              <w:t xml:space="preserve">, </w:t>
            </w:r>
            <w:r w:rsidR="006156F2">
              <w:rPr>
                <w:lang w:val="en-AU"/>
              </w:rPr>
              <w:t>“</w:t>
            </w:r>
            <w:r w:rsidRPr="00474A2B">
              <w:rPr>
                <w:lang w:val="en-AU"/>
              </w:rPr>
              <w:t>Chuyển tiền khác</w:t>
            </w:r>
            <w:r w:rsidR="006156F2">
              <w:rPr>
                <w:lang w:val="en-AU"/>
              </w:rPr>
              <w:t>”</w:t>
            </w:r>
          </w:p>
        </w:tc>
      </w:tr>
      <w:tr w:rsidR="00DE0467" w:rsidRPr="000146A2" w14:paraId="189CFCFD" w14:textId="77777777" w:rsidTr="00FC4EF3">
        <w:trPr>
          <w:cantSplit/>
          <w:trHeight w:val="827"/>
        </w:trPr>
        <w:tc>
          <w:tcPr>
            <w:tcW w:w="1800" w:type="dxa"/>
          </w:tcPr>
          <w:p w14:paraId="0226F0E5" w14:textId="35B0A123" w:rsidR="00DE0467" w:rsidRDefault="00DE0467" w:rsidP="00CF718E">
            <w:pPr>
              <w:ind w:left="0"/>
              <w:rPr>
                <w:szCs w:val="24"/>
              </w:rPr>
            </w:pPr>
            <w:r>
              <w:rPr>
                <w:szCs w:val="24"/>
              </w:rPr>
              <w:t>Mã ngân hàng</w:t>
            </w:r>
          </w:p>
        </w:tc>
        <w:tc>
          <w:tcPr>
            <w:tcW w:w="1980" w:type="dxa"/>
          </w:tcPr>
          <w:p w14:paraId="2AF42D53" w14:textId="7D7B7CC1" w:rsidR="00DE0467" w:rsidRDefault="00623856" w:rsidP="00CF718E">
            <w:pPr>
              <w:ind w:left="0"/>
              <w:rPr>
                <w:szCs w:val="24"/>
              </w:rPr>
            </w:pPr>
            <w:r w:rsidRPr="00623856">
              <w:rPr>
                <w:szCs w:val="24"/>
              </w:rPr>
              <w:t>BANKRECEIVERCODE</w:t>
            </w:r>
          </w:p>
        </w:tc>
        <w:tc>
          <w:tcPr>
            <w:tcW w:w="1417" w:type="dxa"/>
          </w:tcPr>
          <w:p w14:paraId="580E3F9E" w14:textId="77777777" w:rsidR="00BF1AA1" w:rsidRDefault="00BF1AA1" w:rsidP="00CF718E">
            <w:pPr>
              <w:ind w:left="0"/>
            </w:pPr>
            <w:r>
              <w:t>String</w:t>
            </w:r>
          </w:p>
          <w:p w14:paraId="747BA277" w14:textId="35AB8271" w:rsidR="00DE0467" w:rsidRDefault="00BF1AA1" w:rsidP="00CF718E">
            <w:pPr>
              <w:ind w:left="0"/>
            </w:pPr>
            <w:r>
              <w:t>Text box</w:t>
            </w:r>
          </w:p>
        </w:tc>
        <w:tc>
          <w:tcPr>
            <w:tcW w:w="630" w:type="dxa"/>
          </w:tcPr>
          <w:p w14:paraId="4614B3DA" w14:textId="52FDB081" w:rsidR="00DE0467" w:rsidRDefault="00BF1AA1" w:rsidP="00CF718E">
            <w:pPr>
              <w:pStyle w:val="Sothutu-1so"/>
              <w:spacing w:before="120" w:after="120" w:line="276" w:lineRule="auto"/>
              <w:jc w:val="left"/>
              <w:rPr>
                <w:szCs w:val="24"/>
              </w:rPr>
            </w:pPr>
            <w:r>
              <w:rPr>
                <w:szCs w:val="24"/>
              </w:rPr>
              <w:t>20</w:t>
            </w:r>
          </w:p>
        </w:tc>
        <w:tc>
          <w:tcPr>
            <w:tcW w:w="540" w:type="dxa"/>
          </w:tcPr>
          <w:p w14:paraId="23449F85" w14:textId="12918995" w:rsidR="00DE0467" w:rsidRDefault="006A22F9" w:rsidP="00CF718E">
            <w:pPr>
              <w:pStyle w:val="Sothutu-1so"/>
              <w:spacing w:before="120" w:after="120" w:line="276" w:lineRule="auto"/>
              <w:jc w:val="left"/>
              <w:rPr>
                <w:szCs w:val="24"/>
              </w:rPr>
            </w:pPr>
            <w:r>
              <w:rPr>
                <w:szCs w:val="24"/>
              </w:rPr>
              <w:t>N</w:t>
            </w:r>
          </w:p>
        </w:tc>
        <w:tc>
          <w:tcPr>
            <w:tcW w:w="450" w:type="dxa"/>
          </w:tcPr>
          <w:p w14:paraId="1AA86552" w14:textId="48A43151" w:rsidR="00DE0467" w:rsidRDefault="006A22F9" w:rsidP="00CF718E">
            <w:pPr>
              <w:pStyle w:val="Sothutu-1so"/>
              <w:spacing w:before="120" w:after="120" w:line="276" w:lineRule="auto"/>
              <w:jc w:val="left"/>
              <w:rPr>
                <w:szCs w:val="24"/>
              </w:rPr>
            </w:pPr>
            <w:r>
              <w:rPr>
                <w:szCs w:val="24"/>
              </w:rPr>
              <w:t>N</w:t>
            </w:r>
          </w:p>
        </w:tc>
        <w:tc>
          <w:tcPr>
            <w:tcW w:w="540" w:type="dxa"/>
          </w:tcPr>
          <w:p w14:paraId="4943B083" w14:textId="504338B9" w:rsidR="00DE0467" w:rsidRDefault="00BF1AA1" w:rsidP="00CF718E">
            <w:pPr>
              <w:pStyle w:val="Sothutu-1so"/>
              <w:spacing w:before="120" w:after="120" w:line="276" w:lineRule="auto"/>
              <w:jc w:val="center"/>
              <w:rPr>
                <w:szCs w:val="24"/>
              </w:rPr>
            </w:pPr>
            <w:r>
              <w:rPr>
                <w:szCs w:val="24"/>
              </w:rPr>
              <w:t>N</w:t>
            </w:r>
          </w:p>
        </w:tc>
        <w:tc>
          <w:tcPr>
            <w:tcW w:w="7380" w:type="dxa"/>
          </w:tcPr>
          <w:p w14:paraId="1A45CD8B" w14:textId="3EE69260" w:rsidR="00DE0467" w:rsidRPr="006E6FE5" w:rsidRDefault="00DE0467" w:rsidP="00CF718E">
            <w:pPr>
              <w:pStyle w:val="Sothutu-1so"/>
              <w:spacing w:before="120" w:after="120" w:line="276" w:lineRule="auto"/>
              <w:rPr>
                <w:szCs w:val="24"/>
              </w:rPr>
            </w:pPr>
            <w:r w:rsidRPr="006E6FE5">
              <w:rPr>
                <w:szCs w:val="24"/>
              </w:rPr>
              <w:t xml:space="preserve">Lấy tên </w:t>
            </w:r>
            <w:r>
              <w:rPr>
                <w:szCs w:val="24"/>
              </w:rPr>
              <w:t>viết tắt (short_name)</w:t>
            </w:r>
            <w:r w:rsidRPr="006E6FE5">
              <w:rPr>
                <w:szCs w:val="24"/>
              </w:rPr>
              <w:t xml:space="preserve"> của ngân hàng xác định theo tài khoản ngân hàng hoặc tài khoản ngân hàng </w:t>
            </w:r>
            <w:r w:rsidR="00706CAE">
              <w:rPr>
                <w:szCs w:val="24"/>
              </w:rPr>
              <w:t>của đối tượng công nợ</w:t>
            </w:r>
            <w:r w:rsidR="00706CAE" w:rsidRPr="006E6FE5">
              <w:rPr>
                <w:szCs w:val="24"/>
              </w:rPr>
              <w:t xml:space="preserve"> đã chọn ở bước trước</w:t>
            </w:r>
          </w:p>
          <w:p w14:paraId="44D7747F" w14:textId="5E2C7CF7" w:rsidR="00DE0467" w:rsidRPr="006E6FE5" w:rsidRDefault="00DE0467" w:rsidP="00CF718E">
            <w:pPr>
              <w:pStyle w:val="Sothutu-1so"/>
              <w:spacing w:before="120" w:after="120" w:line="276" w:lineRule="auto"/>
              <w:rPr>
                <w:szCs w:val="24"/>
              </w:rPr>
            </w:pPr>
            <w:r w:rsidRPr="006E6FE5">
              <w:rPr>
                <w:szCs w:val="24"/>
              </w:rPr>
              <w:t xml:space="preserve">Hiển thị với các loại: </w:t>
            </w:r>
            <w:r w:rsidR="00B91A90">
              <w:rPr>
                <w:szCs w:val="24"/>
              </w:rPr>
              <w:t>“</w:t>
            </w:r>
            <w:r w:rsidR="00B91A90" w:rsidRPr="00474A2B">
              <w:rPr>
                <w:lang w:val="en-AU"/>
              </w:rPr>
              <w:t>Chuyển tiền nội bộ</w:t>
            </w:r>
            <w:r w:rsidR="00B91A90">
              <w:rPr>
                <w:lang w:val="en-AU"/>
              </w:rPr>
              <w:t>”</w:t>
            </w:r>
            <w:r w:rsidR="00B91A90" w:rsidRPr="00474A2B">
              <w:rPr>
                <w:lang w:val="en-AU"/>
              </w:rPr>
              <w:t xml:space="preserve">, </w:t>
            </w:r>
            <w:r w:rsidR="00B91A90">
              <w:rPr>
                <w:lang w:val="en-AU"/>
              </w:rPr>
              <w:t>“</w:t>
            </w:r>
            <w:r w:rsidR="00B91A90" w:rsidRPr="00474A2B">
              <w:rPr>
                <w:lang w:val="en-AU"/>
              </w:rPr>
              <w:t>Chuyển tiền lương Nội bộ</w:t>
            </w:r>
            <w:r w:rsidR="00B91A90">
              <w:rPr>
                <w:lang w:val="en-AU"/>
              </w:rPr>
              <w:t>”</w:t>
            </w:r>
            <w:r w:rsidR="00B91A90" w:rsidRPr="00474A2B">
              <w:rPr>
                <w:lang w:val="en-AU"/>
              </w:rPr>
              <w:t xml:space="preserve">, </w:t>
            </w:r>
            <w:r w:rsidR="00B91A90">
              <w:rPr>
                <w:lang w:val="en-AU"/>
              </w:rPr>
              <w:t>“</w:t>
            </w:r>
            <w:r w:rsidR="00B91A90" w:rsidRPr="00474A2B">
              <w:rPr>
                <w:lang w:val="en-AU"/>
              </w:rPr>
              <w:t>Thanh toán cho đối tác</w:t>
            </w:r>
            <w:r w:rsidR="00B91A90">
              <w:rPr>
                <w:lang w:val="en-AU"/>
              </w:rPr>
              <w:t>”</w:t>
            </w:r>
            <w:r w:rsidR="00B91A90" w:rsidRPr="00474A2B">
              <w:rPr>
                <w:lang w:val="en-AU"/>
              </w:rPr>
              <w:t xml:space="preserve">, </w:t>
            </w:r>
            <w:r w:rsidR="00B91A90">
              <w:rPr>
                <w:lang w:val="en-AU"/>
              </w:rPr>
              <w:t>“</w:t>
            </w:r>
            <w:r w:rsidR="00B91A90" w:rsidRPr="00474A2B">
              <w:rPr>
                <w:lang w:val="en-AU"/>
              </w:rPr>
              <w:t>Chuyển tiền tạm ứng</w:t>
            </w:r>
            <w:r w:rsidR="00B91A90">
              <w:rPr>
                <w:lang w:val="en-AU"/>
              </w:rPr>
              <w:t>”</w:t>
            </w:r>
            <w:r w:rsidR="00B91A90" w:rsidRPr="00474A2B">
              <w:rPr>
                <w:lang w:val="en-AU"/>
              </w:rPr>
              <w:t xml:space="preserve">, </w:t>
            </w:r>
            <w:r w:rsidR="00B91A90">
              <w:rPr>
                <w:lang w:val="en-AU"/>
              </w:rPr>
              <w:t>“</w:t>
            </w:r>
            <w:r w:rsidR="00B91A90" w:rsidRPr="00474A2B">
              <w:rPr>
                <w:lang w:val="en-AU"/>
              </w:rPr>
              <w:t>Chuyển tiền khác</w:t>
            </w:r>
            <w:r w:rsidR="00B91A90">
              <w:rPr>
                <w:lang w:val="en-AU"/>
              </w:rPr>
              <w:t>”</w:t>
            </w:r>
          </w:p>
        </w:tc>
      </w:tr>
      <w:tr w:rsidR="006A22F9" w:rsidRPr="000146A2" w14:paraId="6076A99D" w14:textId="77777777" w:rsidTr="00FC4EF3">
        <w:trPr>
          <w:cantSplit/>
          <w:trHeight w:val="827"/>
        </w:trPr>
        <w:tc>
          <w:tcPr>
            <w:tcW w:w="1800" w:type="dxa"/>
          </w:tcPr>
          <w:p w14:paraId="19E688FA" w14:textId="1EEE0051" w:rsidR="006A22F9" w:rsidRDefault="006A22F9" w:rsidP="00CF718E">
            <w:pPr>
              <w:ind w:left="0"/>
              <w:rPr>
                <w:szCs w:val="24"/>
              </w:rPr>
            </w:pPr>
            <w:r>
              <w:rPr>
                <w:szCs w:val="24"/>
              </w:rPr>
              <w:lastRenderedPageBreak/>
              <w:t>Citad</w:t>
            </w:r>
          </w:p>
        </w:tc>
        <w:tc>
          <w:tcPr>
            <w:tcW w:w="1980" w:type="dxa"/>
          </w:tcPr>
          <w:p w14:paraId="3C219DC3" w14:textId="211FAA12" w:rsidR="006A22F9" w:rsidRDefault="00623856" w:rsidP="00CF718E">
            <w:pPr>
              <w:ind w:left="0"/>
              <w:rPr>
                <w:szCs w:val="24"/>
              </w:rPr>
            </w:pPr>
            <w:r w:rsidRPr="00623856">
              <w:rPr>
                <w:szCs w:val="24"/>
              </w:rPr>
              <w:t>CITAD_CODE</w:t>
            </w:r>
          </w:p>
        </w:tc>
        <w:tc>
          <w:tcPr>
            <w:tcW w:w="1417" w:type="dxa"/>
          </w:tcPr>
          <w:p w14:paraId="1CF1B726" w14:textId="77777777" w:rsidR="006A22F9" w:rsidRDefault="006A22F9" w:rsidP="00CF718E">
            <w:pPr>
              <w:ind w:left="0"/>
            </w:pPr>
            <w:r>
              <w:t>String</w:t>
            </w:r>
          </w:p>
          <w:p w14:paraId="70AE0B7E" w14:textId="000BE694" w:rsidR="006A22F9" w:rsidRDefault="006A22F9" w:rsidP="00CF718E">
            <w:pPr>
              <w:ind w:left="0"/>
            </w:pPr>
            <w:r>
              <w:t>Text box</w:t>
            </w:r>
          </w:p>
        </w:tc>
        <w:tc>
          <w:tcPr>
            <w:tcW w:w="630" w:type="dxa"/>
          </w:tcPr>
          <w:p w14:paraId="5FFBCFD1" w14:textId="6067431D" w:rsidR="006A22F9" w:rsidRDefault="006A22F9" w:rsidP="00CF718E">
            <w:pPr>
              <w:pStyle w:val="Sothutu-1so"/>
              <w:spacing w:before="120" w:after="120" w:line="276" w:lineRule="auto"/>
              <w:jc w:val="left"/>
              <w:rPr>
                <w:szCs w:val="24"/>
              </w:rPr>
            </w:pPr>
            <w:r>
              <w:rPr>
                <w:szCs w:val="24"/>
              </w:rPr>
              <w:t>20</w:t>
            </w:r>
          </w:p>
        </w:tc>
        <w:tc>
          <w:tcPr>
            <w:tcW w:w="540" w:type="dxa"/>
          </w:tcPr>
          <w:p w14:paraId="5A606642" w14:textId="74868806" w:rsidR="006A22F9" w:rsidRDefault="006A22F9" w:rsidP="00CF718E">
            <w:pPr>
              <w:pStyle w:val="Sothutu-1so"/>
              <w:spacing w:before="120" w:after="120" w:line="276" w:lineRule="auto"/>
              <w:jc w:val="left"/>
              <w:rPr>
                <w:szCs w:val="24"/>
              </w:rPr>
            </w:pPr>
            <w:r>
              <w:rPr>
                <w:szCs w:val="24"/>
              </w:rPr>
              <w:t>N</w:t>
            </w:r>
          </w:p>
        </w:tc>
        <w:tc>
          <w:tcPr>
            <w:tcW w:w="450" w:type="dxa"/>
          </w:tcPr>
          <w:p w14:paraId="3F3FC9F1" w14:textId="448ED738" w:rsidR="006A22F9" w:rsidRDefault="006A22F9" w:rsidP="00CF718E">
            <w:pPr>
              <w:pStyle w:val="Sothutu-1so"/>
              <w:spacing w:before="120" w:after="120" w:line="276" w:lineRule="auto"/>
              <w:jc w:val="left"/>
              <w:rPr>
                <w:szCs w:val="24"/>
              </w:rPr>
            </w:pPr>
            <w:r>
              <w:rPr>
                <w:szCs w:val="24"/>
              </w:rPr>
              <w:t>N</w:t>
            </w:r>
          </w:p>
        </w:tc>
        <w:tc>
          <w:tcPr>
            <w:tcW w:w="540" w:type="dxa"/>
          </w:tcPr>
          <w:p w14:paraId="0D3305D6" w14:textId="6344F712" w:rsidR="006A22F9" w:rsidRDefault="006A22F9" w:rsidP="00CF718E">
            <w:pPr>
              <w:pStyle w:val="Sothutu-1so"/>
              <w:spacing w:before="120" w:after="120" w:line="276" w:lineRule="auto"/>
              <w:jc w:val="center"/>
              <w:rPr>
                <w:szCs w:val="24"/>
              </w:rPr>
            </w:pPr>
            <w:r>
              <w:rPr>
                <w:szCs w:val="24"/>
              </w:rPr>
              <w:t>N</w:t>
            </w:r>
          </w:p>
        </w:tc>
        <w:tc>
          <w:tcPr>
            <w:tcW w:w="7380" w:type="dxa"/>
          </w:tcPr>
          <w:p w14:paraId="6E970A77" w14:textId="77777777" w:rsidR="006A22F9" w:rsidRPr="006E6FE5" w:rsidRDefault="006A22F9" w:rsidP="00CF718E">
            <w:pPr>
              <w:pStyle w:val="Sothutu-1so"/>
              <w:spacing w:before="120" w:after="120" w:line="276" w:lineRule="auto"/>
              <w:rPr>
                <w:szCs w:val="24"/>
              </w:rPr>
            </w:pPr>
            <w:r w:rsidRPr="006E6FE5">
              <w:rPr>
                <w:szCs w:val="24"/>
              </w:rPr>
              <w:t xml:space="preserve">Lấy tên </w:t>
            </w:r>
            <w:r>
              <w:rPr>
                <w:szCs w:val="24"/>
              </w:rPr>
              <w:t>viết tắt (CITAD)</w:t>
            </w:r>
            <w:r w:rsidRPr="006E6FE5">
              <w:rPr>
                <w:szCs w:val="24"/>
              </w:rPr>
              <w:t xml:space="preserve"> của ngân hàng xác định theo tài khoản ngân hàng hoặc tài khoản ngân hàng đối tác xác định ở bước trước</w:t>
            </w:r>
          </w:p>
          <w:p w14:paraId="797389B4" w14:textId="33796693" w:rsidR="006A22F9" w:rsidRPr="000146A2" w:rsidRDefault="006A22F9" w:rsidP="00CF718E">
            <w:pPr>
              <w:pStyle w:val="Sothutu-1so"/>
              <w:spacing w:before="120" w:after="120" w:line="276" w:lineRule="auto"/>
              <w:rPr>
                <w:szCs w:val="24"/>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r>
              <w:rPr>
                <w:lang w:val="en-AU"/>
              </w:rPr>
              <w:t>, Chuyển tiền khác</w:t>
            </w:r>
          </w:p>
        </w:tc>
      </w:tr>
      <w:tr w:rsidR="006A22F9" w:rsidRPr="000146A2" w14:paraId="5BAD44BE" w14:textId="77777777" w:rsidTr="00FC4EF3">
        <w:trPr>
          <w:cantSplit/>
          <w:trHeight w:val="827"/>
        </w:trPr>
        <w:tc>
          <w:tcPr>
            <w:tcW w:w="1800" w:type="dxa"/>
          </w:tcPr>
          <w:p w14:paraId="740C6CD5" w14:textId="7708F225" w:rsidR="006A22F9" w:rsidRDefault="006A22F9" w:rsidP="00CF718E">
            <w:pPr>
              <w:ind w:left="0"/>
              <w:rPr>
                <w:szCs w:val="24"/>
              </w:rPr>
            </w:pPr>
            <w:r>
              <w:rPr>
                <w:szCs w:val="24"/>
              </w:rPr>
              <w:t>Swift code</w:t>
            </w:r>
          </w:p>
        </w:tc>
        <w:tc>
          <w:tcPr>
            <w:tcW w:w="1980" w:type="dxa"/>
          </w:tcPr>
          <w:p w14:paraId="1BB81873" w14:textId="1B2E2C58" w:rsidR="006A22F9" w:rsidRDefault="00623856" w:rsidP="00CF718E">
            <w:pPr>
              <w:ind w:left="0"/>
              <w:rPr>
                <w:szCs w:val="24"/>
              </w:rPr>
            </w:pPr>
            <w:r w:rsidRPr="00623856">
              <w:rPr>
                <w:szCs w:val="24"/>
              </w:rPr>
              <w:t>SWIFT_CODE</w:t>
            </w:r>
          </w:p>
        </w:tc>
        <w:tc>
          <w:tcPr>
            <w:tcW w:w="1417" w:type="dxa"/>
          </w:tcPr>
          <w:p w14:paraId="69EF6E21" w14:textId="77777777" w:rsidR="006A22F9" w:rsidRDefault="006A22F9" w:rsidP="00CF718E">
            <w:pPr>
              <w:ind w:left="0"/>
            </w:pPr>
            <w:r>
              <w:t>String</w:t>
            </w:r>
          </w:p>
          <w:p w14:paraId="008EAB01" w14:textId="2160CD5E" w:rsidR="006A22F9" w:rsidRDefault="006A22F9" w:rsidP="00CF718E">
            <w:pPr>
              <w:ind w:left="0"/>
            </w:pPr>
            <w:r>
              <w:t>Text box</w:t>
            </w:r>
          </w:p>
        </w:tc>
        <w:tc>
          <w:tcPr>
            <w:tcW w:w="630" w:type="dxa"/>
          </w:tcPr>
          <w:p w14:paraId="7C42F3D1" w14:textId="1CE0FB4E" w:rsidR="006A22F9" w:rsidRDefault="006A22F9" w:rsidP="00CF718E">
            <w:pPr>
              <w:pStyle w:val="Sothutu-1so"/>
              <w:spacing w:before="120" w:after="120" w:line="276" w:lineRule="auto"/>
              <w:jc w:val="left"/>
              <w:rPr>
                <w:szCs w:val="24"/>
              </w:rPr>
            </w:pPr>
            <w:r>
              <w:rPr>
                <w:szCs w:val="24"/>
              </w:rPr>
              <w:t>20</w:t>
            </w:r>
          </w:p>
        </w:tc>
        <w:tc>
          <w:tcPr>
            <w:tcW w:w="540" w:type="dxa"/>
          </w:tcPr>
          <w:p w14:paraId="2F908A72" w14:textId="7E15AEE8" w:rsidR="006A22F9" w:rsidRDefault="006A22F9" w:rsidP="00CF718E">
            <w:pPr>
              <w:pStyle w:val="Sothutu-1so"/>
              <w:spacing w:before="120" w:after="120" w:line="276" w:lineRule="auto"/>
              <w:jc w:val="left"/>
              <w:rPr>
                <w:szCs w:val="24"/>
              </w:rPr>
            </w:pPr>
            <w:r>
              <w:rPr>
                <w:szCs w:val="24"/>
              </w:rPr>
              <w:t>N</w:t>
            </w:r>
          </w:p>
        </w:tc>
        <w:tc>
          <w:tcPr>
            <w:tcW w:w="450" w:type="dxa"/>
          </w:tcPr>
          <w:p w14:paraId="571BFD9F" w14:textId="647D7F42" w:rsidR="006A22F9" w:rsidRDefault="006A22F9" w:rsidP="00CF718E">
            <w:pPr>
              <w:pStyle w:val="Sothutu-1so"/>
              <w:spacing w:before="120" w:after="120" w:line="276" w:lineRule="auto"/>
              <w:jc w:val="left"/>
              <w:rPr>
                <w:szCs w:val="24"/>
              </w:rPr>
            </w:pPr>
            <w:r>
              <w:rPr>
                <w:szCs w:val="24"/>
              </w:rPr>
              <w:t>N</w:t>
            </w:r>
          </w:p>
        </w:tc>
        <w:tc>
          <w:tcPr>
            <w:tcW w:w="540" w:type="dxa"/>
          </w:tcPr>
          <w:p w14:paraId="67DD9E2B" w14:textId="6C0E8DA4" w:rsidR="006A22F9" w:rsidRDefault="006A22F9" w:rsidP="00CF718E">
            <w:pPr>
              <w:pStyle w:val="Sothutu-1so"/>
              <w:spacing w:before="120" w:after="120" w:line="276" w:lineRule="auto"/>
              <w:jc w:val="center"/>
              <w:rPr>
                <w:szCs w:val="24"/>
              </w:rPr>
            </w:pPr>
            <w:r>
              <w:rPr>
                <w:szCs w:val="24"/>
              </w:rPr>
              <w:t>N</w:t>
            </w:r>
          </w:p>
        </w:tc>
        <w:tc>
          <w:tcPr>
            <w:tcW w:w="7380" w:type="dxa"/>
          </w:tcPr>
          <w:p w14:paraId="3C09B68E" w14:textId="77777777" w:rsidR="006A22F9" w:rsidRPr="000146A2" w:rsidRDefault="006A22F9" w:rsidP="00CF718E">
            <w:pPr>
              <w:pStyle w:val="Sothutu-1so"/>
              <w:spacing w:before="120" w:after="120" w:line="276" w:lineRule="auto"/>
              <w:rPr>
                <w:szCs w:val="24"/>
              </w:rPr>
            </w:pPr>
          </w:p>
        </w:tc>
      </w:tr>
      <w:tr w:rsidR="006A22F9" w:rsidRPr="001E5A81" w14:paraId="558C6486" w14:textId="77777777" w:rsidTr="00FC4EF3">
        <w:trPr>
          <w:cantSplit/>
          <w:trHeight w:val="827"/>
        </w:trPr>
        <w:tc>
          <w:tcPr>
            <w:tcW w:w="14737" w:type="dxa"/>
            <w:gridSpan w:val="8"/>
          </w:tcPr>
          <w:p w14:paraId="01CDF714" w14:textId="5E5EB930" w:rsidR="006A22F9" w:rsidRPr="001E5A81" w:rsidRDefault="006A22F9" w:rsidP="00CF718E">
            <w:pPr>
              <w:pStyle w:val="Sothutu-1so"/>
              <w:spacing w:before="120" w:after="120" w:line="276" w:lineRule="auto"/>
              <w:rPr>
                <w:b/>
                <w:szCs w:val="24"/>
              </w:rPr>
            </w:pPr>
            <w:r>
              <w:rPr>
                <w:b/>
                <w:szCs w:val="24"/>
              </w:rPr>
              <w:t>Group: Thông tin kế toán</w:t>
            </w:r>
          </w:p>
        </w:tc>
      </w:tr>
      <w:tr w:rsidR="006A22F9" w:rsidRPr="004C531E" w14:paraId="73D18D67" w14:textId="77777777" w:rsidTr="00FC4EF3">
        <w:trPr>
          <w:cantSplit/>
          <w:trHeight w:val="827"/>
        </w:trPr>
        <w:tc>
          <w:tcPr>
            <w:tcW w:w="1800" w:type="dxa"/>
          </w:tcPr>
          <w:p w14:paraId="05F9539C" w14:textId="7E904F45" w:rsidR="006A22F9" w:rsidRDefault="006A22F9" w:rsidP="00CF718E">
            <w:pPr>
              <w:ind w:left="0"/>
              <w:rPr>
                <w:szCs w:val="24"/>
              </w:rPr>
            </w:pPr>
            <w:r>
              <w:rPr>
                <w:szCs w:val="24"/>
              </w:rPr>
              <w:t>Khoản mục phí</w:t>
            </w:r>
          </w:p>
        </w:tc>
        <w:tc>
          <w:tcPr>
            <w:tcW w:w="1980" w:type="dxa"/>
          </w:tcPr>
          <w:p w14:paraId="49093381" w14:textId="19ACD32D" w:rsidR="006A22F9" w:rsidRDefault="00623856" w:rsidP="00CF718E">
            <w:pPr>
              <w:ind w:left="0"/>
              <w:rPr>
                <w:szCs w:val="24"/>
              </w:rPr>
            </w:pPr>
            <w:r w:rsidRPr="00623856">
              <w:rPr>
                <w:szCs w:val="24"/>
              </w:rPr>
              <w:t>C_COST_TYPE_ID</w:t>
            </w:r>
          </w:p>
        </w:tc>
        <w:tc>
          <w:tcPr>
            <w:tcW w:w="1417" w:type="dxa"/>
          </w:tcPr>
          <w:p w14:paraId="2812EB04" w14:textId="77777777" w:rsidR="006A22F9" w:rsidRDefault="009A0D85" w:rsidP="00CF718E">
            <w:pPr>
              <w:ind w:left="0"/>
            </w:pPr>
            <w:r>
              <w:t>String</w:t>
            </w:r>
          </w:p>
          <w:p w14:paraId="0290AAD5" w14:textId="77777777" w:rsidR="009A0D85" w:rsidRDefault="009A0D85" w:rsidP="00CF718E">
            <w:pPr>
              <w:ind w:left="0"/>
            </w:pPr>
            <w:r>
              <w:t>SL</w:t>
            </w:r>
          </w:p>
          <w:p w14:paraId="317B1EAA" w14:textId="299CE1D6" w:rsidR="009A0D85" w:rsidRDefault="009A0D85" w:rsidP="00CF718E">
            <w:pPr>
              <w:ind w:left="0"/>
            </w:pPr>
          </w:p>
        </w:tc>
        <w:tc>
          <w:tcPr>
            <w:tcW w:w="630" w:type="dxa"/>
          </w:tcPr>
          <w:p w14:paraId="5B541E9F" w14:textId="1215B88E" w:rsidR="006A22F9" w:rsidRDefault="00C752C8" w:rsidP="00CF718E">
            <w:pPr>
              <w:pStyle w:val="Sothutu-1so"/>
              <w:spacing w:before="120" w:after="120" w:line="276" w:lineRule="auto"/>
              <w:jc w:val="left"/>
              <w:rPr>
                <w:szCs w:val="24"/>
              </w:rPr>
            </w:pPr>
            <w:r>
              <w:rPr>
                <w:szCs w:val="24"/>
              </w:rPr>
              <w:t>150</w:t>
            </w:r>
          </w:p>
        </w:tc>
        <w:tc>
          <w:tcPr>
            <w:tcW w:w="540" w:type="dxa"/>
          </w:tcPr>
          <w:p w14:paraId="4527A2D0" w14:textId="6E453F0C" w:rsidR="006A22F9" w:rsidRDefault="00C752C8" w:rsidP="00CF718E">
            <w:pPr>
              <w:pStyle w:val="Sothutu-1so"/>
              <w:spacing w:before="120" w:after="120" w:line="276" w:lineRule="auto"/>
              <w:jc w:val="left"/>
              <w:rPr>
                <w:szCs w:val="24"/>
              </w:rPr>
            </w:pPr>
            <w:r>
              <w:rPr>
                <w:szCs w:val="24"/>
              </w:rPr>
              <w:t>N</w:t>
            </w:r>
          </w:p>
        </w:tc>
        <w:tc>
          <w:tcPr>
            <w:tcW w:w="450" w:type="dxa"/>
          </w:tcPr>
          <w:p w14:paraId="1C9DD25E" w14:textId="08DD9D2C" w:rsidR="006A22F9" w:rsidRDefault="00C752C8" w:rsidP="00CF718E">
            <w:pPr>
              <w:pStyle w:val="Sothutu-1so"/>
              <w:spacing w:before="120" w:after="120" w:line="276" w:lineRule="auto"/>
              <w:jc w:val="left"/>
              <w:rPr>
                <w:szCs w:val="24"/>
              </w:rPr>
            </w:pPr>
            <w:r>
              <w:rPr>
                <w:szCs w:val="24"/>
              </w:rPr>
              <w:t>N</w:t>
            </w:r>
          </w:p>
        </w:tc>
        <w:tc>
          <w:tcPr>
            <w:tcW w:w="540" w:type="dxa"/>
          </w:tcPr>
          <w:p w14:paraId="6D9C1A97" w14:textId="7B1AFEE9" w:rsidR="006A22F9" w:rsidRDefault="00C752C8" w:rsidP="00CF718E">
            <w:pPr>
              <w:pStyle w:val="Sothutu-1so"/>
              <w:spacing w:before="120" w:after="120" w:line="276" w:lineRule="auto"/>
              <w:jc w:val="center"/>
              <w:rPr>
                <w:szCs w:val="24"/>
              </w:rPr>
            </w:pPr>
            <w:r>
              <w:rPr>
                <w:szCs w:val="24"/>
              </w:rPr>
              <w:t>Y</w:t>
            </w:r>
          </w:p>
        </w:tc>
        <w:tc>
          <w:tcPr>
            <w:tcW w:w="7380" w:type="dxa"/>
          </w:tcPr>
          <w:p w14:paraId="4B529486" w14:textId="77777777" w:rsidR="006A22F9" w:rsidRPr="00CD77F9" w:rsidRDefault="006A22F9" w:rsidP="00CF718E">
            <w:pPr>
              <w:pStyle w:val="Sothutu-1so"/>
              <w:spacing w:before="120" w:after="120" w:line="276" w:lineRule="auto"/>
              <w:rPr>
                <w:szCs w:val="24"/>
              </w:rPr>
            </w:pPr>
            <w:r w:rsidRPr="00CD77F9">
              <w:rPr>
                <w:szCs w:val="24"/>
              </w:rPr>
              <w:t>Giới hạn các khoản mục phí có trong các chi tiết của tờ trình</w:t>
            </w:r>
          </w:p>
          <w:p w14:paraId="3A18C4CD" w14:textId="77777777" w:rsidR="006A22F9" w:rsidRPr="00CD77F9" w:rsidRDefault="006A22F9" w:rsidP="00CF718E">
            <w:pPr>
              <w:pStyle w:val="Sothutu-1so"/>
              <w:spacing w:before="120" w:after="120" w:line="276" w:lineRule="auto"/>
              <w:rPr>
                <w:szCs w:val="24"/>
              </w:rPr>
            </w:pPr>
            <w:r w:rsidRPr="00CD77F9">
              <w:rPr>
                <w:szCs w:val="24"/>
              </w:rPr>
              <w:t>Nếu chỉ xác định 01 khoản mục thì thực hiện lấy làm mặc định</w:t>
            </w:r>
          </w:p>
          <w:p w14:paraId="18B506C6" w14:textId="4149D273" w:rsidR="006A22F9" w:rsidRPr="00CD77F9" w:rsidRDefault="006A22F9" w:rsidP="00CF718E">
            <w:pPr>
              <w:pStyle w:val="Sothutu-1so"/>
              <w:spacing w:before="120" w:after="120" w:line="276" w:lineRule="auto"/>
              <w:rPr>
                <w:szCs w:val="24"/>
              </w:rPr>
            </w:pPr>
            <w:r w:rsidRPr="00CD77F9">
              <w:rPr>
                <w:szCs w:val="24"/>
              </w:rPr>
              <w:t>Chỉ user kế toán cấp mới được sửa sau CO</w:t>
            </w:r>
          </w:p>
        </w:tc>
      </w:tr>
      <w:tr w:rsidR="00C752C8" w:rsidRPr="004C531E" w14:paraId="06FD7A62" w14:textId="77777777" w:rsidTr="00FC4EF3">
        <w:trPr>
          <w:cantSplit/>
          <w:trHeight w:val="827"/>
        </w:trPr>
        <w:tc>
          <w:tcPr>
            <w:tcW w:w="1800" w:type="dxa"/>
          </w:tcPr>
          <w:p w14:paraId="492AA074" w14:textId="4D7216BA" w:rsidR="00C752C8" w:rsidRPr="00311EE8" w:rsidRDefault="00C752C8" w:rsidP="00CF718E">
            <w:pPr>
              <w:ind w:left="0"/>
              <w:rPr>
                <w:szCs w:val="24"/>
              </w:rPr>
            </w:pPr>
            <w:r>
              <w:rPr>
                <w:szCs w:val="24"/>
              </w:rPr>
              <w:t>Nguồn kinh phí</w:t>
            </w:r>
          </w:p>
        </w:tc>
        <w:tc>
          <w:tcPr>
            <w:tcW w:w="1980" w:type="dxa"/>
          </w:tcPr>
          <w:p w14:paraId="035A5BAF" w14:textId="23B7A631" w:rsidR="00C752C8" w:rsidRDefault="00623856" w:rsidP="00CF718E">
            <w:pPr>
              <w:ind w:left="0"/>
              <w:rPr>
                <w:szCs w:val="24"/>
              </w:rPr>
            </w:pPr>
            <w:r w:rsidRPr="00623856">
              <w:rPr>
                <w:szCs w:val="24"/>
              </w:rPr>
              <w:t>C_BUDGET_ID</w:t>
            </w:r>
          </w:p>
        </w:tc>
        <w:tc>
          <w:tcPr>
            <w:tcW w:w="1417" w:type="dxa"/>
          </w:tcPr>
          <w:p w14:paraId="757BA95C" w14:textId="77777777" w:rsidR="00C752C8" w:rsidRDefault="00C752C8" w:rsidP="00CF718E">
            <w:pPr>
              <w:ind w:left="0"/>
            </w:pPr>
            <w:r>
              <w:t>String</w:t>
            </w:r>
          </w:p>
          <w:p w14:paraId="3C7BFE60" w14:textId="16FB1F87" w:rsidR="00C752C8" w:rsidRDefault="00C752C8" w:rsidP="00CF718E">
            <w:pPr>
              <w:ind w:left="0"/>
            </w:pPr>
            <w:r>
              <w:t>SL</w:t>
            </w:r>
          </w:p>
        </w:tc>
        <w:tc>
          <w:tcPr>
            <w:tcW w:w="630" w:type="dxa"/>
          </w:tcPr>
          <w:p w14:paraId="7BDA6C62" w14:textId="4CCA6187" w:rsidR="00C752C8" w:rsidRDefault="00C752C8" w:rsidP="00CF718E">
            <w:pPr>
              <w:pStyle w:val="Sothutu-1so"/>
              <w:spacing w:before="120" w:after="120" w:line="276" w:lineRule="auto"/>
              <w:jc w:val="left"/>
              <w:rPr>
                <w:szCs w:val="24"/>
              </w:rPr>
            </w:pPr>
            <w:r>
              <w:rPr>
                <w:szCs w:val="24"/>
              </w:rPr>
              <w:t>150</w:t>
            </w:r>
          </w:p>
        </w:tc>
        <w:tc>
          <w:tcPr>
            <w:tcW w:w="540" w:type="dxa"/>
          </w:tcPr>
          <w:p w14:paraId="057CDEB2" w14:textId="0B0C67C4" w:rsidR="00C752C8" w:rsidRDefault="00C752C8" w:rsidP="00CF718E">
            <w:pPr>
              <w:pStyle w:val="Sothutu-1so"/>
              <w:spacing w:before="120" w:after="120" w:line="276" w:lineRule="auto"/>
              <w:jc w:val="left"/>
              <w:rPr>
                <w:szCs w:val="24"/>
              </w:rPr>
            </w:pPr>
            <w:r>
              <w:rPr>
                <w:szCs w:val="24"/>
              </w:rPr>
              <w:t>N</w:t>
            </w:r>
          </w:p>
        </w:tc>
        <w:tc>
          <w:tcPr>
            <w:tcW w:w="450" w:type="dxa"/>
          </w:tcPr>
          <w:p w14:paraId="22780624" w14:textId="75F57702" w:rsidR="00C752C8" w:rsidRDefault="00C752C8" w:rsidP="00CF718E">
            <w:pPr>
              <w:pStyle w:val="Sothutu-1so"/>
              <w:spacing w:before="120" w:after="120" w:line="276" w:lineRule="auto"/>
              <w:jc w:val="left"/>
              <w:rPr>
                <w:szCs w:val="24"/>
              </w:rPr>
            </w:pPr>
            <w:r>
              <w:rPr>
                <w:szCs w:val="24"/>
              </w:rPr>
              <w:t>N</w:t>
            </w:r>
          </w:p>
        </w:tc>
        <w:tc>
          <w:tcPr>
            <w:tcW w:w="540" w:type="dxa"/>
          </w:tcPr>
          <w:p w14:paraId="719064BF" w14:textId="64E37964" w:rsidR="00C752C8" w:rsidRDefault="00C752C8" w:rsidP="00CF718E">
            <w:pPr>
              <w:pStyle w:val="Sothutu-1so"/>
              <w:spacing w:before="120" w:after="120" w:line="276" w:lineRule="auto"/>
              <w:jc w:val="center"/>
              <w:rPr>
                <w:szCs w:val="24"/>
              </w:rPr>
            </w:pPr>
            <w:r>
              <w:rPr>
                <w:szCs w:val="24"/>
              </w:rPr>
              <w:t>Y</w:t>
            </w:r>
          </w:p>
        </w:tc>
        <w:tc>
          <w:tcPr>
            <w:tcW w:w="7380" w:type="dxa"/>
          </w:tcPr>
          <w:p w14:paraId="18F70493" w14:textId="77777777" w:rsidR="00C752C8" w:rsidRPr="00CD77F9" w:rsidRDefault="00C752C8" w:rsidP="00CF718E">
            <w:pPr>
              <w:pStyle w:val="Sothutu-1so"/>
              <w:spacing w:before="120" w:after="120" w:line="276" w:lineRule="auto"/>
              <w:rPr>
                <w:szCs w:val="24"/>
              </w:rPr>
            </w:pPr>
            <w:r w:rsidRPr="00CD77F9">
              <w:rPr>
                <w:szCs w:val="24"/>
              </w:rPr>
              <w:t>Giới hạn các nguồn kinh phí có trong các chi tiết của tờ trình</w:t>
            </w:r>
          </w:p>
          <w:p w14:paraId="5777461B" w14:textId="77777777" w:rsidR="00C752C8" w:rsidRPr="00CD77F9" w:rsidRDefault="00C752C8" w:rsidP="00CF718E">
            <w:pPr>
              <w:pStyle w:val="Sothutu-1so"/>
              <w:spacing w:before="120" w:after="120" w:line="276" w:lineRule="auto"/>
              <w:rPr>
                <w:szCs w:val="24"/>
              </w:rPr>
            </w:pPr>
            <w:r w:rsidRPr="00CD77F9">
              <w:rPr>
                <w:szCs w:val="24"/>
              </w:rPr>
              <w:t>Nếu chỉ xác định 01 nguồn thì thực hiện lấy làm mặc định</w:t>
            </w:r>
          </w:p>
          <w:p w14:paraId="4B75F324" w14:textId="15C95752" w:rsidR="00C752C8" w:rsidRPr="00CD77F9" w:rsidRDefault="00C752C8" w:rsidP="00CF718E">
            <w:pPr>
              <w:pStyle w:val="Sothutu-1so"/>
              <w:spacing w:before="120" w:after="120" w:line="276" w:lineRule="auto"/>
              <w:rPr>
                <w:szCs w:val="24"/>
              </w:rPr>
            </w:pPr>
            <w:r w:rsidRPr="00CD77F9">
              <w:rPr>
                <w:szCs w:val="24"/>
              </w:rPr>
              <w:t>Chỉ user kế toán cấp mới được sửa sau CO</w:t>
            </w:r>
          </w:p>
        </w:tc>
      </w:tr>
      <w:tr w:rsidR="00C752C8" w:rsidRPr="004C531E" w14:paraId="182D1695" w14:textId="77777777" w:rsidTr="000A6B19">
        <w:trPr>
          <w:cantSplit/>
          <w:trHeight w:val="827"/>
        </w:trPr>
        <w:tc>
          <w:tcPr>
            <w:tcW w:w="1800" w:type="dxa"/>
          </w:tcPr>
          <w:p w14:paraId="454CADF6" w14:textId="5C62B2AF" w:rsidR="00C752C8" w:rsidRDefault="00C752C8" w:rsidP="00CF718E">
            <w:pPr>
              <w:ind w:left="0"/>
              <w:rPr>
                <w:szCs w:val="24"/>
              </w:rPr>
            </w:pPr>
            <w:r>
              <w:rPr>
                <w:szCs w:val="24"/>
              </w:rPr>
              <w:t>Vụ việc</w:t>
            </w:r>
          </w:p>
        </w:tc>
        <w:tc>
          <w:tcPr>
            <w:tcW w:w="1980" w:type="dxa"/>
            <w:vAlign w:val="bottom"/>
          </w:tcPr>
          <w:p w14:paraId="29BA7E3A" w14:textId="2FB45993" w:rsidR="00C752C8" w:rsidRDefault="00623856" w:rsidP="00CF718E">
            <w:pPr>
              <w:ind w:left="0"/>
              <w:rPr>
                <w:szCs w:val="24"/>
              </w:rPr>
            </w:pPr>
            <w:r w:rsidRPr="00623856">
              <w:rPr>
                <w:szCs w:val="24"/>
              </w:rPr>
              <w:t>C_SALES_REGION_ID</w:t>
            </w:r>
          </w:p>
        </w:tc>
        <w:tc>
          <w:tcPr>
            <w:tcW w:w="1417" w:type="dxa"/>
          </w:tcPr>
          <w:p w14:paraId="3897E2E3" w14:textId="77777777" w:rsidR="00C752C8" w:rsidRDefault="00C752C8" w:rsidP="00CF718E">
            <w:pPr>
              <w:ind w:left="0"/>
            </w:pPr>
            <w:r>
              <w:t>String</w:t>
            </w:r>
          </w:p>
          <w:p w14:paraId="728931F6" w14:textId="1BEE0C15" w:rsidR="00C752C8" w:rsidRDefault="00C752C8" w:rsidP="00CF718E">
            <w:pPr>
              <w:ind w:left="0"/>
            </w:pPr>
            <w:r>
              <w:t>SL</w:t>
            </w:r>
          </w:p>
        </w:tc>
        <w:tc>
          <w:tcPr>
            <w:tcW w:w="630" w:type="dxa"/>
          </w:tcPr>
          <w:p w14:paraId="144EA1BB" w14:textId="35982A7E" w:rsidR="00C752C8" w:rsidRDefault="00C752C8" w:rsidP="00CF718E">
            <w:pPr>
              <w:pStyle w:val="Sothutu-1so"/>
              <w:spacing w:before="120" w:after="120" w:line="276" w:lineRule="auto"/>
              <w:jc w:val="left"/>
              <w:rPr>
                <w:szCs w:val="24"/>
              </w:rPr>
            </w:pPr>
            <w:r>
              <w:rPr>
                <w:szCs w:val="24"/>
              </w:rPr>
              <w:t>150</w:t>
            </w:r>
          </w:p>
        </w:tc>
        <w:tc>
          <w:tcPr>
            <w:tcW w:w="540" w:type="dxa"/>
          </w:tcPr>
          <w:p w14:paraId="279F440C" w14:textId="29A2E4BD" w:rsidR="00C752C8" w:rsidRDefault="00C752C8" w:rsidP="00CF718E">
            <w:pPr>
              <w:pStyle w:val="Sothutu-1so"/>
              <w:spacing w:before="120" w:after="120" w:line="276" w:lineRule="auto"/>
              <w:jc w:val="left"/>
              <w:rPr>
                <w:szCs w:val="24"/>
              </w:rPr>
            </w:pPr>
            <w:r>
              <w:rPr>
                <w:szCs w:val="24"/>
              </w:rPr>
              <w:t>N</w:t>
            </w:r>
          </w:p>
        </w:tc>
        <w:tc>
          <w:tcPr>
            <w:tcW w:w="450" w:type="dxa"/>
          </w:tcPr>
          <w:p w14:paraId="24025448" w14:textId="692DECA4" w:rsidR="00C752C8" w:rsidRDefault="00C752C8" w:rsidP="00CF718E">
            <w:pPr>
              <w:pStyle w:val="Sothutu-1so"/>
              <w:spacing w:before="120" w:after="120" w:line="276" w:lineRule="auto"/>
              <w:jc w:val="left"/>
              <w:rPr>
                <w:szCs w:val="24"/>
              </w:rPr>
            </w:pPr>
            <w:r>
              <w:rPr>
                <w:szCs w:val="24"/>
              </w:rPr>
              <w:t>N</w:t>
            </w:r>
          </w:p>
        </w:tc>
        <w:tc>
          <w:tcPr>
            <w:tcW w:w="540" w:type="dxa"/>
          </w:tcPr>
          <w:p w14:paraId="0868126B" w14:textId="21DC4272" w:rsidR="00C752C8" w:rsidRDefault="00C752C8" w:rsidP="00CF718E">
            <w:pPr>
              <w:pStyle w:val="Sothutu-1so"/>
              <w:spacing w:before="120" w:after="120" w:line="276" w:lineRule="auto"/>
              <w:jc w:val="center"/>
              <w:rPr>
                <w:szCs w:val="24"/>
              </w:rPr>
            </w:pPr>
            <w:r>
              <w:rPr>
                <w:szCs w:val="24"/>
              </w:rPr>
              <w:t>Y</w:t>
            </w:r>
          </w:p>
        </w:tc>
        <w:tc>
          <w:tcPr>
            <w:tcW w:w="7380" w:type="dxa"/>
          </w:tcPr>
          <w:p w14:paraId="03F05876" w14:textId="277184EC" w:rsidR="00B00B8E" w:rsidRDefault="004B2A16" w:rsidP="00CF718E">
            <w:pPr>
              <w:pStyle w:val="Sothutu-1so"/>
              <w:spacing w:before="120" w:after="120" w:line="276" w:lineRule="auto"/>
              <w:rPr>
                <w:szCs w:val="24"/>
              </w:rPr>
            </w:pPr>
            <w:r>
              <w:rPr>
                <w:szCs w:val="24"/>
              </w:rPr>
              <w:t>Danh mục vụ việc</w:t>
            </w:r>
          </w:p>
          <w:p w14:paraId="1B97588F" w14:textId="6A6D7362" w:rsidR="00C752C8" w:rsidRPr="00CD77F9" w:rsidRDefault="00C752C8" w:rsidP="00CF718E">
            <w:pPr>
              <w:pStyle w:val="Sothutu-1so"/>
              <w:spacing w:before="120" w:after="120" w:line="276" w:lineRule="auto"/>
              <w:rPr>
                <w:szCs w:val="24"/>
              </w:rPr>
            </w:pPr>
            <w:r w:rsidRPr="00CD77F9">
              <w:rPr>
                <w:szCs w:val="24"/>
              </w:rPr>
              <w:t>Chỉ user k</w:t>
            </w:r>
            <w:r>
              <w:rPr>
                <w:szCs w:val="24"/>
              </w:rPr>
              <w:t xml:space="preserve">ế toán </w:t>
            </w:r>
            <w:r w:rsidR="00A423CE">
              <w:rPr>
                <w:szCs w:val="24"/>
              </w:rPr>
              <w:t xml:space="preserve">cùng </w:t>
            </w:r>
            <w:r>
              <w:rPr>
                <w:szCs w:val="24"/>
              </w:rPr>
              <w:t>cấp mới được sửa sau CO</w:t>
            </w:r>
          </w:p>
        </w:tc>
      </w:tr>
      <w:tr w:rsidR="00C752C8" w14:paraId="5F10DC93" w14:textId="77777777" w:rsidTr="000A6B19">
        <w:trPr>
          <w:cantSplit/>
          <w:trHeight w:val="827"/>
        </w:trPr>
        <w:tc>
          <w:tcPr>
            <w:tcW w:w="1800" w:type="dxa"/>
          </w:tcPr>
          <w:p w14:paraId="14C80130" w14:textId="7079A158" w:rsidR="00C752C8" w:rsidRDefault="00C752C8" w:rsidP="00CF718E">
            <w:pPr>
              <w:ind w:left="0"/>
              <w:rPr>
                <w:szCs w:val="24"/>
              </w:rPr>
            </w:pPr>
            <w:r>
              <w:rPr>
                <w:szCs w:val="24"/>
              </w:rPr>
              <w:t>Loại chi</w:t>
            </w:r>
          </w:p>
        </w:tc>
        <w:tc>
          <w:tcPr>
            <w:tcW w:w="1980" w:type="dxa"/>
            <w:vAlign w:val="bottom"/>
          </w:tcPr>
          <w:p w14:paraId="57E2449C" w14:textId="5D3DEF92" w:rsidR="00C752C8" w:rsidRPr="00311EE8" w:rsidRDefault="00623856" w:rsidP="00CF718E">
            <w:pPr>
              <w:ind w:left="0"/>
              <w:rPr>
                <w:szCs w:val="24"/>
              </w:rPr>
            </w:pPr>
            <w:r w:rsidRPr="00623856">
              <w:rPr>
                <w:szCs w:val="24"/>
              </w:rPr>
              <w:t>PAYMENT_TYPE</w:t>
            </w:r>
          </w:p>
        </w:tc>
        <w:tc>
          <w:tcPr>
            <w:tcW w:w="1417" w:type="dxa"/>
          </w:tcPr>
          <w:p w14:paraId="557573E4" w14:textId="77777777" w:rsidR="00C752C8" w:rsidRDefault="00C752C8" w:rsidP="00CF718E">
            <w:pPr>
              <w:ind w:left="0"/>
            </w:pPr>
            <w:r>
              <w:t>String</w:t>
            </w:r>
          </w:p>
          <w:p w14:paraId="1E6EFB07" w14:textId="4D8F202A" w:rsidR="00C752C8" w:rsidRDefault="00C752C8" w:rsidP="00CF718E">
            <w:pPr>
              <w:ind w:left="0"/>
            </w:pPr>
            <w:r>
              <w:t>SL</w:t>
            </w:r>
          </w:p>
        </w:tc>
        <w:tc>
          <w:tcPr>
            <w:tcW w:w="630" w:type="dxa"/>
          </w:tcPr>
          <w:p w14:paraId="22A0F3AB" w14:textId="1FA4CCA9" w:rsidR="00C752C8" w:rsidRDefault="00C752C8" w:rsidP="00CF718E">
            <w:pPr>
              <w:pStyle w:val="Sothutu-1so"/>
              <w:spacing w:before="120" w:after="120" w:line="276" w:lineRule="auto"/>
              <w:jc w:val="left"/>
              <w:rPr>
                <w:szCs w:val="24"/>
              </w:rPr>
            </w:pPr>
            <w:r>
              <w:rPr>
                <w:szCs w:val="24"/>
              </w:rPr>
              <w:t>150</w:t>
            </w:r>
          </w:p>
        </w:tc>
        <w:tc>
          <w:tcPr>
            <w:tcW w:w="540" w:type="dxa"/>
          </w:tcPr>
          <w:p w14:paraId="13B09C79" w14:textId="104C42B8" w:rsidR="00C752C8" w:rsidRDefault="00C752C8" w:rsidP="00CF718E">
            <w:pPr>
              <w:pStyle w:val="Sothutu-1so"/>
              <w:spacing w:before="120" w:after="120" w:line="276" w:lineRule="auto"/>
              <w:jc w:val="left"/>
              <w:rPr>
                <w:szCs w:val="24"/>
              </w:rPr>
            </w:pPr>
            <w:r>
              <w:rPr>
                <w:szCs w:val="24"/>
              </w:rPr>
              <w:t>N</w:t>
            </w:r>
          </w:p>
        </w:tc>
        <w:tc>
          <w:tcPr>
            <w:tcW w:w="450" w:type="dxa"/>
          </w:tcPr>
          <w:p w14:paraId="796F8E04" w14:textId="58A83FB8" w:rsidR="00C752C8" w:rsidRDefault="00C752C8" w:rsidP="00CF718E">
            <w:pPr>
              <w:pStyle w:val="Sothutu-1so"/>
              <w:spacing w:before="120" w:after="120" w:line="276" w:lineRule="auto"/>
              <w:jc w:val="left"/>
              <w:rPr>
                <w:szCs w:val="24"/>
              </w:rPr>
            </w:pPr>
            <w:r>
              <w:rPr>
                <w:szCs w:val="24"/>
              </w:rPr>
              <w:t>N</w:t>
            </w:r>
          </w:p>
        </w:tc>
        <w:tc>
          <w:tcPr>
            <w:tcW w:w="540" w:type="dxa"/>
          </w:tcPr>
          <w:p w14:paraId="47A83B45" w14:textId="49A15C7F" w:rsidR="00C752C8" w:rsidRDefault="00C752C8" w:rsidP="00CF718E">
            <w:pPr>
              <w:pStyle w:val="Sothutu-1so"/>
              <w:spacing w:before="120" w:after="120" w:line="276" w:lineRule="auto"/>
              <w:jc w:val="center"/>
              <w:rPr>
                <w:szCs w:val="24"/>
              </w:rPr>
            </w:pPr>
            <w:r>
              <w:rPr>
                <w:szCs w:val="24"/>
              </w:rPr>
              <w:t>Y</w:t>
            </w:r>
          </w:p>
        </w:tc>
        <w:tc>
          <w:tcPr>
            <w:tcW w:w="7380" w:type="dxa"/>
          </w:tcPr>
          <w:p w14:paraId="519E03DF" w14:textId="1CBF59B1" w:rsidR="004B2A16" w:rsidRDefault="004B2A16" w:rsidP="00CF718E">
            <w:pPr>
              <w:pStyle w:val="Sothutu-1so"/>
              <w:spacing w:before="120" w:after="120" w:line="276" w:lineRule="auto"/>
              <w:rPr>
                <w:szCs w:val="24"/>
              </w:rPr>
            </w:pPr>
            <w:r>
              <w:rPr>
                <w:szCs w:val="24"/>
              </w:rPr>
              <w:t>Danh mục loại chi</w:t>
            </w:r>
          </w:p>
          <w:p w14:paraId="020919A4" w14:textId="5D5CF132" w:rsidR="00C752C8" w:rsidRDefault="00C752C8" w:rsidP="00CF718E">
            <w:pPr>
              <w:pStyle w:val="Sothutu-1so"/>
              <w:spacing w:before="120" w:after="120" w:line="276" w:lineRule="auto"/>
              <w:rPr>
                <w:szCs w:val="24"/>
              </w:rPr>
            </w:pPr>
            <w:r w:rsidRPr="00CD77F9">
              <w:rPr>
                <w:szCs w:val="24"/>
              </w:rPr>
              <w:t>Chỉ user kế toán cấp mới được sửa sau CO</w:t>
            </w:r>
          </w:p>
          <w:p w14:paraId="1BF69DCF" w14:textId="13FD9350" w:rsidR="00C752C8" w:rsidRPr="00CD77F9" w:rsidRDefault="00C752C8" w:rsidP="00CF718E">
            <w:pPr>
              <w:pStyle w:val="Sothutu-1so"/>
              <w:spacing w:before="120" w:after="120" w:line="276" w:lineRule="auto"/>
              <w:rPr>
                <w:szCs w:val="24"/>
              </w:rPr>
            </w:pPr>
            <w:r w:rsidRPr="00CD77F9">
              <w:rPr>
                <w:szCs w:val="24"/>
              </w:rPr>
              <w:t>Bắt buộc nhập khi chuyển trạng thái duyệt = ‘Đã duyệt’</w:t>
            </w:r>
          </w:p>
        </w:tc>
      </w:tr>
      <w:tr w:rsidR="00C752C8" w14:paraId="550ECEAC" w14:textId="77777777" w:rsidTr="00F81DC1">
        <w:trPr>
          <w:cantSplit/>
          <w:trHeight w:val="827"/>
        </w:trPr>
        <w:tc>
          <w:tcPr>
            <w:tcW w:w="1800" w:type="dxa"/>
          </w:tcPr>
          <w:p w14:paraId="065F9269" w14:textId="5EE02427" w:rsidR="00C752C8" w:rsidRDefault="00C752C8" w:rsidP="00CF718E">
            <w:pPr>
              <w:ind w:left="0"/>
              <w:rPr>
                <w:szCs w:val="24"/>
              </w:rPr>
            </w:pPr>
            <w:r>
              <w:rPr>
                <w:szCs w:val="24"/>
              </w:rPr>
              <w:lastRenderedPageBreak/>
              <w:t>Đơn vị nhận nợ</w:t>
            </w:r>
          </w:p>
        </w:tc>
        <w:tc>
          <w:tcPr>
            <w:tcW w:w="1980" w:type="dxa"/>
          </w:tcPr>
          <w:p w14:paraId="1B8067F1" w14:textId="467A606C" w:rsidR="00C752C8" w:rsidRPr="00311EE8" w:rsidRDefault="00C752C8" w:rsidP="00CF718E">
            <w:pPr>
              <w:ind w:left="0"/>
              <w:rPr>
                <w:szCs w:val="24"/>
              </w:rPr>
            </w:pPr>
            <w:r w:rsidRPr="003569B1">
              <w:t>Ad_Org_Indebt_ID</w:t>
            </w:r>
          </w:p>
        </w:tc>
        <w:tc>
          <w:tcPr>
            <w:tcW w:w="1417" w:type="dxa"/>
          </w:tcPr>
          <w:p w14:paraId="17E1B887" w14:textId="77777777" w:rsidR="00C752C8" w:rsidRDefault="00C752C8" w:rsidP="00CF718E">
            <w:pPr>
              <w:ind w:left="0"/>
            </w:pPr>
            <w:r>
              <w:t>String</w:t>
            </w:r>
          </w:p>
          <w:p w14:paraId="282038F5" w14:textId="042ECEFB" w:rsidR="00C752C8" w:rsidRDefault="00C752C8" w:rsidP="00CF718E">
            <w:pPr>
              <w:ind w:left="0"/>
            </w:pPr>
            <w:r>
              <w:t>SL</w:t>
            </w:r>
          </w:p>
        </w:tc>
        <w:tc>
          <w:tcPr>
            <w:tcW w:w="630" w:type="dxa"/>
          </w:tcPr>
          <w:p w14:paraId="7735CF84" w14:textId="4E2DCEFB" w:rsidR="00C752C8" w:rsidRDefault="00C752C8" w:rsidP="00CF718E">
            <w:pPr>
              <w:pStyle w:val="Sothutu-1so"/>
              <w:spacing w:before="120" w:after="120" w:line="276" w:lineRule="auto"/>
              <w:jc w:val="left"/>
              <w:rPr>
                <w:szCs w:val="24"/>
              </w:rPr>
            </w:pPr>
            <w:r>
              <w:rPr>
                <w:szCs w:val="24"/>
              </w:rPr>
              <w:t>150</w:t>
            </w:r>
          </w:p>
        </w:tc>
        <w:tc>
          <w:tcPr>
            <w:tcW w:w="540" w:type="dxa"/>
          </w:tcPr>
          <w:p w14:paraId="6666E3DA" w14:textId="4E6A5078" w:rsidR="00C752C8" w:rsidRDefault="00C752C8" w:rsidP="00CF718E">
            <w:pPr>
              <w:pStyle w:val="Sothutu-1so"/>
              <w:spacing w:before="120" w:after="120" w:line="276" w:lineRule="auto"/>
              <w:jc w:val="left"/>
              <w:rPr>
                <w:szCs w:val="24"/>
              </w:rPr>
            </w:pPr>
            <w:r>
              <w:rPr>
                <w:szCs w:val="24"/>
              </w:rPr>
              <w:t>N</w:t>
            </w:r>
          </w:p>
        </w:tc>
        <w:tc>
          <w:tcPr>
            <w:tcW w:w="450" w:type="dxa"/>
          </w:tcPr>
          <w:p w14:paraId="1440076D" w14:textId="5F9DEAE7" w:rsidR="00C752C8" w:rsidRDefault="00C752C8" w:rsidP="00CF718E">
            <w:pPr>
              <w:pStyle w:val="Sothutu-1so"/>
              <w:spacing w:before="120" w:after="120" w:line="276" w:lineRule="auto"/>
              <w:jc w:val="left"/>
              <w:rPr>
                <w:szCs w:val="24"/>
              </w:rPr>
            </w:pPr>
            <w:r>
              <w:rPr>
                <w:szCs w:val="24"/>
              </w:rPr>
              <w:t>N</w:t>
            </w:r>
          </w:p>
        </w:tc>
        <w:tc>
          <w:tcPr>
            <w:tcW w:w="540" w:type="dxa"/>
          </w:tcPr>
          <w:p w14:paraId="7769A348" w14:textId="48497B8E" w:rsidR="00C752C8" w:rsidRDefault="00C752C8" w:rsidP="00CF718E">
            <w:pPr>
              <w:pStyle w:val="Sothutu-1so"/>
              <w:spacing w:before="120" w:after="120" w:line="276" w:lineRule="auto"/>
              <w:jc w:val="center"/>
              <w:rPr>
                <w:szCs w:val="24"/>
              </w:rPr>
            </w:pPr>
            <w:r>
              <w:rPr>
                <w:szCs w:val="24"/>
              </w:rPr>
              <w:t>Y</w:t>
            </w:r>
          </w:p>
        </w:tc>
        <w:tc>
          <w:tcPr>
            <w:tcW w:w="7380" w:type="dxa"/>
          </w:tcPr>
          <w:p w14:paraId="3927A951" w14:textId="77777777" w:rsidR="00C752C8" w:rsidRPr="003569B1" w:rsidRDefault="00C752C8" w:rsidP="00CF718E">
            <w:pPr>
              <w:pStyle w:val="Sothutu-1so"/>
              <w:spacing w:before="120" w:after="120" w:line="276" w:lineRule="auto"/>
              <w:jc w:val="left"/>
              <w:rPr>
                <w:szCs w:val="24"/>
              </w:rPr>
            </w:pPr>
            <w:r w:rsidRPr="003569B1">
              <w:rPr>
                <w:szCs w:val="24"/>
              </w:rPr>
              <w:t>Chỉ user kế toán cấp mới được sửa sau CO.</w:t>
            </w:r>
          </w:p>
          <w:p w14:paraId="419762A4" w14:textId="1D9B74D5" w:rsidR="00C752C8" w:rsidRPr="003569B1" w:rsidRDefault="00C752C8" w:rsidP="00CF718E">
            <w:pPr>
              <w:pStyle w:val="Sothutu-1so"/>
              <w:spacing w:before="120" w:after="120" w:line="276" w:lineRule="auto"/>
              <w:jc w:val="left"/>
              <w:rPr>
                <w:szCs w:val="24"/>
              </w:rPr>
            </w:pPr>
            <w:r>
              <w:rPr>
                <w:szCs w:val="24"/>
              </w:rPr>
              <w:t xml:space="preserve">Hiển thị </w:t>
            </w:r>
            <w:r w:rsidRPr="003569B1">
              <w:rPr>
                <w:szCs w:val="24"/>
              </w:rPr>
              <w:t xml:space="preserve">và bắt buộc nhập trong trường hợp chứng từ đã CO (docstatus = CO) với các loại chi: </w:t>
            </w:r>
          </w:p>
          <w:p w14:paraId="67AFFBBA" w14:textId="77777777" w:rsidR="00C752C8" w:rsidRPr="003569B1" w:rsidRDefault="00C752C8" w:rsidP="004E37AB">
            <w:pPr>
              <w:pStyle w:val="Sothutu-1so"/>
              <w:numPr>
                <w:ilvl w:val="0"/>
                <w:numId w:val="20"/>
              </w:numPr>
              <w:spacing w:before="120" w:after="120" w:line="276" w:lineRule="auto"/>
              <w:jc w:val="left"/>
              <w:rPr>
                <w:szCs w:val="24"/>
              </w:rPr>
            </w:pPr>
            <w:r w:rsidRPr="003569B1">
              <w:rPr>
                <w:szCs w:val="24"/>
              </w:rPr>
              <w:t>Chi tiền cho đối tác cấp dưới, báo nợ qua công ty (C_IN_OUTCOME_TYPE .value = CTDT_CD_BNCTY)</w:t>
            </w:r>
          </w:p>
          <w:p w14:paraId="6558F9B7" w14:textId="77777777" w:rsidR="00C752C8" w:rsidRPr="003569B1" w:rsidRDefault="00C752C8" w:rsidP="004E37AB">
            <w:pPr>
              <w:pStyle w:val="Sothutu-1so"/>
              <w:numPr>
                <w:ilvl w:val="0"/>
                <w:numId w:val="20"/>
              </w:numPr>
              <w:spacing w:before="120" w:after="120" w:line="276" w:lineRule="auto"/>
              <w:jc w:val="left"/>
              <w:rPr>
                <w:szCs w:val="24"/>
              </w:rPr>
            </w:pPr>
            <w:r w:rsidRPr="003569B1">
              <w:rPr>
                <w:szCs w:val="24"/>
              </w:rPr>
              <w:t>Chuyển tiền cho đối tác cấp dưới (value = CTDT_CD)</w:t>
            </w:r>
          </w:p>
          <w:p w14:paraId="2170D7F2" w14:textId="77777777" w:rsidR="00C752C8" w:rsidRPr="003569B1" w:rsidRDefault="00C752C8" w:rsidP="004E37AB">
            <w:pPr>
              <w:pStyle w:val="Sothutu-1so"/>
              <w:numPr>
                <w:ilvl w:val="0"/>
                <w:numId w:val="20"/>
              </w:numPr>
              <w:spacing w:before="120" w:after="120" w:line="276" w:lineRule="auto"/>
              <w:jc w:val="left"/>
              <w:rPr>
                <w:szCs w:val="24"/>
              </w:rPr>
            </w:pPr>
            <w:r w:rsidRPr="003569B1">
              <w:rPr>
                <w:szCs w:val="24"/>
              </w:rPr>
              <w:t>Chuyển tiền nội bộ (khác đơn vị, báo nợ qua công ty) (value = CTNB_BNCTY)</w:t>
            </w:r>
          </w:p>
          <w:p w14:paraId="01191910" w14:textId="77777777" w:rsidR="00C752C8" w:rsidRPr="003569B1" w:rsidRDefault="00C752C8" w:rsidP="00CF718E">
            <w:pPr>
              <w:pStyle w:val="Sothutu-1so"/>
              <w:spacing w:before="120" w:after="120" w:line="276" w:lineRule="auto"/>
              <w:jc w:val="left"/>
              <w:rPr>
                <w:szCs w:val="24"/>
              </w:rPr>
            </w:pPr>
            <w:r w:rsidRPr="003569B1">
              <w:rPr>
                <w:szCs w:val="24"/>
              </w:rPr>
              <w:t xml:space="preserve">Loại chi Payment_type </w:t>
            </w:r>
            <w:r w:rsidRPr="003569B1">
              <w:rPr>
                <w:szCs w:val="24"/>
              </w:rPr>
              <w:sym w:font="Wingdings" w:char="F0E0"/>
            </w:r>
            <w:r w:rsidRPr="003569B1">
              <w:rPr>
                <w:szCs w:val="24"/>
              </w:rPr>
              <w:t xml:space="preserve"> C_IN_OUTCOME_TYPE.</w:t>
            </w:r>
            <w:r w:rsidRPr="003569B1">
              <w:t xml:space="preserve"> </w:t>
            </w:r>
            <w:r w:rsidRPr="003569B1">
              <w:rPr>
                <w:szCs w:val="24"/>
              </w:rPr>
              <w:t xml:space="preserve">C_IN_OUTCOME_TYPE_ID = payment_Type </w:t>
            </w:r>
            <w:r w:rsidRPr="003569B1">
              <w:rPr>
                <w:szCs w:val="24"/>
              </w:rPr>
              <w:sym w:font="Wingdings" w:char="F0E0"/>
            </w:r>
            <w:r w:rsidRPr="003569B1">
              <w:rPr>
                <w:szCs w:val="24"/>
              </w:rPr>
              <w:t xml:space="preserve"> C_IN_OUTCOME_TYPE.Value</w:t>
            </w:r>
          </w:p>
          <w:p w14:paraId="3AE32C7E" w14:textId="77777777" w:rsidR="00C752C8" w:rsidRPr="003569B1" w:rsidRDefault="00C752C8" w:rsidP="00CF718E">
            <w:pPr>
              <w:pStyle w:val="Sothutu-1so"/>
              <w:spacing w:before="120" w:after="120" w:line="276" w:lineRule="auto"/>
              <w:jc w:val="left"/>
              <w:rPr>
                <w:szCs w:val="24"/>
              </w:rPr>
            </w:pPr>
            <w:r w:rsidRPr="003569B1">
              <w:rPr>
                <w:szCs w:val="24"/>
              </w:rPr>
              <w:t>Với loại chuyển tiền cho đối tác cấp dưới thì mặc định bằng AD_ORG_ID của đề nghị chuyển tiền</w:t>
            </w:r>
          </w:p>
          <w:p w14:paraId="2AA9F453" w14:textId="010B67A0" w:rsidR="00C752C8" w:rsidRDefault="00C752C8" w:rsidP="00CF718E">
            <w:pPr>
              <w:pStyle w:val="Sothutu-1so"/>
              <w:spacing w:before="120" w:after="120" w:line="276" w:lineRule="auto"/>
              <w:jc w:val="left"/>
              <w:rPr>
                <w:szCs w:val="24"/>
              </w:rPr>
            </w:pPr>
            <w:r w:rsidRPr="003569B1">
              <w:rPr>
                <w:szCs w:val="24"/>
              </w:rPr>
              <w:t>Thực hiện kiểm tra tại phần Lưu chi tiết và chuyển trạng thái thành ‘Đã duyệt’ tại tab ‘Thông tin duyệt’</w:t>
            </w:r>
          </w:p>
        </w:tc>
      </w:tr>
      <w:tr w:rsidR="00C752C8" w:rsidRPr="00311EE8" w14:paraId="5ECAD574" w14:textId="77777777" w:rsidTr="00FC4EF3">
        <w:trPr>
          <w:cantSplit/>
          <w:trHeight w:val="827"/>
        </w:trPr>
        <w:tc>
          <w:tcPr>
            <w:tcW w:w="14737" w:type="dxa"/>
            <w:gridSpan w:val="8"/>
          </w:tcPr>
          <w:p w14:paraId="24EACD18" w14:textId="327EFF45" w:rsidR="00C752C8" w:rsidRPr="00311EE8" w:rsidRDefault="00C752C8" w:rsidP="00CF718E">
            <w:pPr>
              <w:pStyle w:val="Sothutu-1so"/>
              <w:spacing w:before="120" w:after="120" w:line="276" w:lineRule="auto"/>
              <w:jc w:val="left"/>
              <w:rPr>
                <w:szCs w:val="24"/>
              </w:rPr>
            </w:pPr>
            <w:r w:rsidRPr="001E5A81">
              <w:rPr>
                <w:b/>
                <w:szCs w:val="24"/>
              </w:rPr>
              <w:t xml:space="preserve">Group: Thông tin </w:t>
            </w:r>
            <w:r>
              <w:rPr>
                <w:b/>
                <w:szCs w:val="24"/>
              </w:rPr>
              <w:t>khác</w:t>
            </w:r>
          </w:p>
        </w:tc>
      </w:tr>
      <w:tr w:rsidR="00C752C8" w:rsidRPr="00311EE8" w14:paraId="53AD176C" w14:textId="77777777" w:rsidTr="00FC4EF3">
        <w:trPr>
          <w:cantSplit/>
          <w:trHeight w:val="827"/>
        </w:trPr>
        <w:tc>
          <w:tcPr>
            <w:tcW w:w="1800" w:type="dxa"/>
          </w:tcPr>
          <w:p w14:paraId="0A9D0D69" w14:textId="6BA352C1" w:rsidR="00C752C8" w:rsidRPr="00555E4D" w:rsidRDefault="00C752C8" w:rsidP="00CF718E">
            <w:pPr>
              <w:pStyle w:val="Sothutu-1so"/>
              <w:spacing w:before="120" w:after="120" w:line="276" w:lineRule="auto"/>
              <w:jc w:val="left"/>
              <w:rPr>
                <w:szCs w:val="24"/>
              </w:rPr>
            </w:pPr>
            <w:r>
              <w:rPr>
                <w:szCs w:val="24"/>
              </w:rPr>
              <w:t>Thời hạn quyết toán</w:t>
            </w:r>
          </w:p>
        </w:tc>
        <w:tc>
          <w:tcPr>
            <w:tcW w:w="1980" w:type="dxa"/>
          </w:tcPr>
          <w:p w14:paraId="46182194" w14:textId="01CA2CDC" w:rsidR="00C752C8" w:rsidRPr="00555E4D" w:rsidRDefault="00623856" w:rsidP="00CF718E">
            <w:pPr>
              <w:ind w:left="0"/>
              <w:rPr>
                <w:szCs w:val="24"/>
              </w:rPr>
            </w:pPr>
            <w:r w:rsidRPr="00623856">
              <w:rPr>
                <w:szCs w:val="24"/>
              </w:rPr>
              <w:t>CLEARING_DUE_DATE</w:t>
            </w:r>
          </w:p>
        </w:tc>
        <w:tc>
          <w:tcPr>
            <w:tcW w:w="1417" w:type="dxa"/>
          </w:tcPr>
          <w:p w14:paraId="208FF2FE" w14:textId="4542F671" w:rsidR="00C752C8" w:rsidRDefault="00C752C8" w:rsidP="00CF718E">
            <w:pPr>
              <w:ind w:left="0"/>
            </w:pPr>
            <w:r>
              <w:t>Date</w:t>
            </w:r>
          </w:p>
        </w:tc>
        <w:tc>
          <w:tcPr>
            <w:tcW w:w="630" w:type="dxa"/>
          </w:tcPr>
          <w:p w14:paraId="4D69CBA5" w14:textId="1F67E8F6" w:rsidR="00C752C8" w:rsidRDefault="00C752C8" w:rsidP="00CF718E">
            <w:pPr>
              <w:pStyle w:val="Sothutu-1so"/>
              <w:spacing w:before="120" w:after="120" w:line="276" w:lineRule="auto"/>
              <w:jc w:val="left"/>
              <w:rPr>
                <w:szCs w:val="24"/>
              </w:rPr>
            </w:pPr>
            <w:r>
              <w:rPr>
                <w:szCs w:val="24"/>
              </w:rPr>
              <w:t>10</w:t>
            </w:r>
          </w:p>
        </w:tc>
        <w:tc>
          <w:tcPr>
            <w:tcW w:w="540" w:type="dxa"/>
          </w:tcPr>
          <w:p w14:paraId="6EB65CD1" w14:textId="474F0D86" w:rsidR="00C752C8" w:rsidRDefault="00C752C8" w:rsidP="00CF718E">
            <w:pPr>
              <w:pStyle w:val="Sothutu-1so"/>
              <w:spacing w:before="120" w:after="120" w:line="276" w:lineRule="auto"/>
              <w:jc w:val="left"/>
              <w:rPr>
                <w:szCs w:val="24"/>
              </w:rPr>
            </w:pPr>
            <w:r>
              <w:rPr>
                <w:szCs w:val="24"/>
              </w:rPr>
              <w:t>N</w:t>
            </w:r>
          </w:p>
        </w:tc>
        <w:tc>
          <w:tcPr>
            <w:tcW w:w="450" w:type="dxa"/>
          </w:tcPr>
          <w:p w14:paraId="6513C2FF" w14:textId="12ED9E08" w:rsidR="00C752C8" w:rsidRDefault="00C752C8" w:rsidP="00CF718E">
            <w:pPr>
              <w:pStyle w:val="Sothutu-1so"/>
              <w:spacing w:before="120" w:after="120" w:line="276" w:lineRule="auto"/>
              <w:jc w:val="left"/>
              <w:rPr>
                <w:szCs w:val="24"/>
              </w:rPr>
            </w:pPr>
            <w:r>
              <w:rPr>
                <w:szCs w:val="24"/>
              </w:rPr>
              <w:t>Y</w:t>
            </w:r>
          </w:p>
        </w:tc>
        <w:tc>
          <w:tcPr>
            <w:tcW w:w="540" w:type="dxa"/>
          </w:tcPr>
          <w:p w14:paraId="422CA141" w14:textId="2D6150F8" w:rsidR="00C752C8" w:rsidRDefault="00C752C8" w:rsidP="00CF718E">
            <w:pPr>
              <w:pStyle w:val="Sothutu-1so"/>
              <w:spacing w:before="120" w:after="120" w:line="276" w:lineRule="auto"/>
              <w:jc w:val="center"/>
              <w:rPr>
                <w:szCs w:val="24"/>
              </w:rPr>
            </w:pPr>
            <w:r>
              <w:rPr>
                <w:szCs w:val="24"/>
              </w:rPr>
              <w:t>Y</w:t>
            </w:r>
          </w:p>
        </w:tc>
        <w:tc>
          <w:tcPr>
            <w:tcW w:w="7380" w:type="dxa"/>
          </w:tcPr>
          <w:p w14:paraId="453314AD" w14:textId="3B554F91" w:rsidR="00C752C8" w:rsidRPr="00311EE8" w:rsidRDefault="00C752C8" w:rsidP="00CF718E">
            <w:pPr>
              <w:pStyle w:val="Sothutu-1so"/>
              <w:spacing w:before="120" w:after="120" w:line="276" w:lineRule="auto"/>
              <w:rPr>
                <w:szCs w:val="24"/>
              </w:rPr>
            </w:pPr>
            <w:r>
              <w:rPr>
                <w:szCs w:val="24"/>
              </w:rPr>
              <w:t>Thời hạn thực hiện lập bảng THTT liên quan tới đề nghị</w:t>
            </w:r>
          </w:p>
        </w:tc>
      </w:tr>
      <w:tr w:rsidR="00C752C8" w:rsidRPr="00311EE8" w14:paraId="39AF351B" w14:textId="77777777" w:rsidTr="00FC4EF3">
        <w:trPr>
          <w:cantSplit/>
          <w:trHeight w:val="827"/>
        </w:trPr>
        <w:tc>
          <w:tcPr>
            <w:tcW w:w="1800" w:type="dxa"/>
          </w:tcPr>
          <w:p w14:paraId="32687DA0" w14:textId="115445C0" w:rsidR="00C752C8" w:rsidRPr="00555E4D" w:rsidRDefault="00C752C8" w:rsidP="00CF718E">
            <w:pPr>
              <w:pStyle w:val="Sothutu-1so"/>
              <w:spacing w:before="120" w:after="120" w:line="276" w:lineRule="auto"/>
              <w:jc w:val="left"/>
              <w:rPr>
                <w:szCs w:val="24"/>
              </w:rPr>
            </w:pPr>
            <w:r>
              <w:rPr>
                <w:szCs w:val="24"/>
              </w:rPr>
              <w:lastRenderedPageBreak/>
              <w:t>Ghi chú</w:t>
            </w:r>
          </w:p>
        </w:tc>
        <w:tc>
          <w:tcPr>
            <w:tcW w:w="1980" w:type="dxa"/>
          </w:tcPr>
          <w:p w14:paraId="6DA83279" w14:textId="00A18DC3" w:rsidR="00C752C8" w:rsidRPr="00555E4D" w:rsidRDefault="00623856" w:rsidP="00CF718E">
            <w:pPr>
              <w:ind w:left="0"/>
              <w:rPr>
                <w:szCs w:val="24"/>
              </w:rPr>
            </w:pPr>
            <w:r w:rsidRPr="00623856">
              <w:rPr>
                <w:szCs w:val="24"/>
              </w:rPr>
              <w:t>NOTE</w:t>
            </w:r>
          </w:p>
        </w:tc>
        <w:tc>
          <w:tcPr>
            <w:tcW w:w="1417" w:type="dxa"/>
          </w:tcPr>
          <w:p w14:paraId="54289CEE" w14:textId="77777777" w:rsidR="00C752C8" w:rsidRDefault="00C752C8" w:rsidP="00CF718E">
            <w:pPr>
              <w:ind w:left="0"/>
            </w:pPr>
            <w:r>
              <w:t>String</w:t>
            </w:r>
          </w:p>
          <w:p w14:paraId="24B5DD44" w14:textId="348ED500" w:rsidR="00C752C8" w:rsidRDefault="00C752C8" w:rsidP="00CF718E">
            <w:pPr>
              <w:ind w:left="0"/>
            </w:pPr>
            <w:r>
              <w:t>Text box</w:t>
            </w:r>
          </w:p>
        </w:tc>
        <w:tc>
          <w:tcPr>
            <w:tcW w:w="630" w:type="dxa"/>
          </w:tcPr>
          <w:p w14:paraId="6FF647C7" w14:textId="022101A0" w:rsidR="00C752C8" w:rsidRDefault="00C752C8" w:rsidP="00CF718E">
            <w:pPr>
              <w:pStyle w:val="Sothutu-1so"/>
              <w:spacing w:before="120" w:after="120" w:line="276" w:lineRule="auto"/>
              <w:jc w:val="left"/>
              <w:rPr>
                <w:szCs w:val="24"/>
              </w:rPr>
            </w:pPr>
            <w:r>
              <w:rPr>
                <w:szCs w:val="24"/>
              </w:rPr>
              <w:t>250</w:t>
            </w:r>
          </w:p>
        </w:tc>
        <w:tc>
          <w:tcPr>
            <w:tcW w:w="540" w:type="dxa"/>
          </w:tcPr>
          <w:p w14:paraId="562C8179" w14:textId="01C96A15" w:rsidR="00C752C8" w:rsidRDefault="00C752C8" w:rsidP="00CF718E">
            <w:pPr>
              <w:pStyle w:val="Sothutu-1so"/>
              <w:spacing w:before="120" w:after="120" w:line="276" w:lineRule="auto"/>
              <w:jc w:val="left"/>
              <w:rPr>
                <w:szCs w:val="24"/>
              </w:rPr>
            </w:pPr>
            <w:r>
              <w:rPr>
                <w:szCs w:val="24"/>
              </w:rPr>
              <w:t>Y</w:t>
            </w:r>
          </w:p>
        </w:tc>
        <w:tc>
          <w:tcPr>
            <w:tcW w:w="450" w:type="dxa"/>
          </w:tcPr>
          <w:p w14:paraId="046FD341" w14:textId="54C18194" w:rsidR="00C752C8" w:rsidRDefault="00C752C8" w:rsidP="00CF718E">
            <w:pPr>
              <w:pStyle w:val="Sothutu-1so"/>
              <w:spacing w:before="120" w:after="120" w:line="276" w:lineRule="auto"/>
              <w:jc w:val="left"/>
              <w:rPr>
                <w:szCs w:val="24"/>
              </w:rPr>
            </w:pPr>
            <w:r>
              <w:rPr>
                <w:szCs w:val="24"/>
              </w:rPr>
              <w:t>N</w:t>
            </w:r>
          </w:p>
        </w:tc>
        <w:tc>
          <w:tcPr>
            <w:tcW w:w="540" w:type="dxa"/>
          </w:tcPr>
          <w:p w14:paraId="5108255A" w14:textId="281F7455" w:rsidR="00C752C8" w:rsidRDefault="00C752C8" w:rsidP="00CF718E">
            <w:pPr>
              <w:pStyle w:val="Sothutu-1so"/>
              <w:spacing w:before="120" w:after="120" w:line="276" w:lineRule="auto"/>
              <w:jc w:val="center"/>
              <w:rPr>
                <w:szCs w:val="24"/>
              </w:rPr>
            </w:pPr>
            <w:r>
              <w:rPr>
                <w:szCs w:val="24"/>
              </w:rPr>
              <w:t>Y</w:t>
            </w:r>
          </w:p>
        </w:tc>
        <w:tc>
          <w:tcPr>
            <w:tcW w:w="7380" w:type="dxa"/>
          </w:tcPr>
          <w:p w14:paraId="1F5FCFAF" w14:textId="294F3D36" w:rsidR="00C752C8" w:rsidRPr="00311EE8" w:rsidRDefault="00C752C8" w:rsidP="00CF718E">
            <w:pPr>
              <w:pStyle w:val="Sothutu-1so"/>
              <w:spacing w:before="120" w:after="120" w:line="276" w:lineRule="auto"/>
              <w:rPr>
                <w:szCs w:val="24"/>
              </w:rPr>
            </w:pPr>
            <w:r>
              <w:rPr>
                <w:szCs w:val="24"/>
              </w:rPr>
              <w:t xml:space="preserve">Hiển thị với User Phòng tài chính cùng đơn vị hạch toán với phòng ban làm đề nghị khi bản ghi đã hoàn thành và trạng thái = </w:t>
            </w:r>
            <w:r w:rsidR="00EF4BBA">
              <w:rPr>
                <w:szCs w:val="24"/>
              </w:rPr>
              <w:t>“</w:t>
            </w:r>
            <w:r>
              <w:rPr>
                <w:szCs w:val="24"/>
              </w:rPr>
              <w:t>Chưa duyệt</w:t>
            </w:r>
            <w:r w:rsidR="00EF4BBA">
              <w:rPr>
                <w:szCs w:val="24"/>
              </w:rPr>
              <w:t>”</w:t>
            </w:r>
            <w:r>
              <w:rPr>
                <w:szCs w:val="24"/>
              </w:rPr>
              <w:t>. Ngược lại Readonly.</w:t>
            </w:r>
          </w:p>
        </w:tc>
      </w:tr>
      <w:tr w:rsidR="00C752C8" w:rsidRPr="00311EE8" w14:paraId="5BC7F865" w14:textId="77777777" w:rsidTr="00FC4EF3">
        <w:trPr>
          <w:cantSplit/>
          <w:trHeight w:val="827"/>
        </w:trPr>
        <w:tc>
          <w:tcPr>
            <w:tcW w:w="1800" w:type="dxa"/>
          </w:tcPr>
          <w:p w14:paraId="1195200F" w14:textId="45C971D6" w:rsidR="00C752C8" w:rsidRPr="00555E4D" w:rsidRDefault="00C752C8" w:rsidP="00CF718E">
            <w:pPr>
              <w:pStyle w:val="Sothutu-1so"/>
              <w:spacing w:before="120" w:after="120" w:line="276" w:lineRule="auto"/>
              <w:jc w:val="left"/>
              <w:rPr>
                <w:szCs w:val="24"/>
              </w:rPr>
            </w:pPr>
            <w:r>
              <w:rPr>
                <w:szCs w:val="24"/>
              </w:rPr>
              <w:t>Số tiền chưa chi</w:t>
            </w:r>
          </w:p>
        </w:tc>
        <w:tc>
          <w:tcPr>
            <w:tcW w:w="1980" w:type="dxa"/>
          </w:tcPr>
          <w:p w14:paraId="20FB8B5C" w14:textId="0114B995" w:rsidR="00C752C8" w:rsidRPr="00555E4D" w:rsidRDefault="00623856" w:rsidP="00CF718E">
            <w:pPr>
              <w:ind w:left="0"/>
              <w:rPr>
                <w:szCs w:val="24"/>
              </w:rPr>
            </w:pPr>
            <w:r w:rsidRPr="00623856">
              <w:rPr>
                <w:szCs w:val="24"/>
              </w:rPr>
              <w:t>NOT_PAYMENT_AMOUNT</w:t>
            </w:r>
          </w:p>
        </w:tc>
        <w:tc>
          <w:tcPr>
            <w:tcW w:w="1417" w:type="dxa"/>
          </w:tcPr>
          <w:p w14:paraId="5DFC00BD" w14:textId="77777777" w:rsidR="00C752C8" w:rsidRDefault="00C752C8" w:rsidP="00CF718E">
            <w:pPr>
              <w:ind w:left="0"/>
            </w:pPr>
            <w:r>
              <w:t>Number</w:t>
            </w:r>
          </w:p>
          <w:p w14:paraId="6D1E0CD4" w14:textId="3E765DDF" w:rsidR="00C752C8" w:rsidRDefault="00C752C8" w:rsidP="00CF718E">
            <w:pPr>
              <w:ind w:left="0"/>
            </w:pPr>
          </w:p>
        </w:tc>
        <w:tc>
          <w:tcPr>
            <w:tcW w:w="630" w:type="dxa"/>
          </w:tcPr>
          <w:p w14:paraId="34DF1B00" w14:textId="0AECAB5C" w:rsidR="00C752C8" w:rsidRDefault="00C752C8" w:rsidP="00CF718E">
            <w:pPr>
              <w:pStyle w:val="Sothutu-1so"/>
              <w:spacing w:before="120" w:after="120" w:line="276" w:lineRule="auto"/>
              <w:jc w:val="left"/>
              <w:rPr>
                <w:szCs w:val="24"/>
              </w:rPr>
            </w:pPr>
            <w:r>
              <w:rPr>
                <w:szCs w:val="24"/>
              </w:rPr>
              <w:t>20</w:t>
            </w:r>
          </w:p>
        </w:tc>
        <w:tc>
          <w:tcPr>
            <w:tcW w:w="540" w:type="dxa"/>
          </w:tcPr>
          <w:p w14:paraId="6E1B9DBF" w14:textId="3B4C55BB" w:rsidR="00C752C8" w:rsidRDefault="00C752C8" w:rsidP="00CF718E">
            <w:pPr>
              <w:pStyle w:val="Sothutu-1so"/>
              <w:spacing w:before="120" w:after="120" w:line="276" w:lineRule="auto"/>
              <w:jc w:val="left"/>
              <w:rPr>
                <w:szCs w:val="24"/>
              </w:rPr>
            </w:pPr>
            <w:r>
              <w:rPr>
                <w:szCs w:val="24"/>
              </w:rPr>
              <w:t>Y</w:t>
            </w:r>
          </w:p>
        </w:tc>
        <w:tc>
          <w:tcPr>
            <w:tcW w:w="450" w:type="dxa"/>
          </w:tcPr>
          <w:p w14:paraId="347FA4EB" w14:textId="2D2569C6" w:rsidR="00C752C8" w:rsidRDefault="00C752C8" w:rsidP="00CF718E">
            <w:pPr>
              <w:pStyle w:val="Sothutu-1so"/>
              <w:spacing w:before="120" w:after="120" w:line="276" w:lineRule="auto"/>
              <w:jc w:val="left"/>
              <w:rPr>
                <w:szCs w:val="24"/>
              </w:rPr>
            </w:pPr>
            <w:r>
              <w:rPr>
                <w:szCs w:val="24"/>
              </w:rPr>
              <w:t>N</w:t>
            </w:r>
          </w:p>
        </w:tc>
        <w:tc>
          <w:tcPr>
            <w:tcW w:w="540" w:type="dxa"/>
          </w:tcPr>
          <w:p w14:paraId="1FE6A104" w14:textId="361DC7D7" w:rsidR="00C752C8" w:rsidRDefault="00C752C8" w:rsidP="00CF718E">
            <w:pPr>
              <w:pStyle w:val="Sothutu-1so"/>
              <w:spacing w:before="120" w:after="120" w:line="276" w:lineRule="auto"/>
              <w:jc w:val="center"/>
              <w:rPr>
                <w:szCs w:val="24"/>
              </w:rPr>
            </w:pPr>
            <w:r>
              <w:rPr>
                <w:szCs w:val="24"/>
              </w:rPr>
              <w:t>Y</w:t>
            </w:r>
          </w:p>
        </w:tc>
        <w:tc>
          <w:tcPr>
            <w:tcW w:w="7380" w:type="dxa"/>
          </w:tcPr>
          <w:p w14:paraId="6DBBE187" w14:textId="6FB2738F" w:rsidR="00C752C8" w:rsidRPr="00311EE8" w:rsidRDefault="00C752C8" w:rsidP="00CF718E">
            <w:pPr>
              <w:pStyle w:val="Sothutu-1so"/>
              <w:spacing w:before="120" w:after="120" w:line="276" w:lineRule="auto"/>
              <w:rPr>
                <w:szCs w:val="24"/>
              </w:rPr>
            </w:pPr>
            <w:r>
              <w:rPr>
                <w:szCs w:val="24"/>
              </w:rPr>
              <w:t>Bằng Số tiền được duyệt trừ đi tổng các Số tiền nguyên tệ của các bản ghi ở thông tin chi có Loại chứng từ = Phiếu chi; gắn với RequestLine_ID = bản ghi này.</w:t>
            </w:r>
          </w:p>
        </w:tc>
      </w:tr>
      <w:tr w:rsidR="00C752C8" w:rsidRPr="00311EE8" w14:paraId="522D7672" w14:textId="77777777" w:rsidTr="00FC4EF3">
        <w:trPr>
          <w:cantSplit/>
          <w:trHeight w:val="827"/>
        </w:trPr>
        <w:tc>
          <w:tcPr>
            <w:tcW w:w="1800" w:type="dxa"/>
          </w:tcPr>
          <w:p w14:paraId="21911A61" w14:textId="02F99D96" w:rsidR="00C752C8" w:rsidRPr="00555E4D" w:rsidRDefault="00C752C8" w:rsidP="00CF718E">
            <w:pPr>
              <w:pStyle w:val="Sothutu-1so"/>
              <w:spacing w:before="120" w:after="120" w:line="276" w:lineRule="auto"/>
              <w:jc w:val="left"/>
              <w:rPr>
                <w:szCs w:val="24"/>
              </w:rPr>
            </w:pPr>
            <w:r>
              <w:rPr>
                <w:szCs w:val="24"/>
              </w:rPr>
              <w:t>Số tiền đã quyết toán</w:t>
            </w:r>
          </w:p>
        </w:tc>
        <w:tc>
          <w:tcPr>
            <w:tcW w:w="1980" w:type="dxa"/>
          </w:tcPr>
          <w:p w14:paraId="56ADACFD" w14:textId="4225B6FA" w:rsidR="00C752C8" w:rsidRPr="00555E4D" w:rsidRDefault="00623856" w:rsidP="00CF718E">
            <w:pPr>
              <w:ind w:left="0"/>
              <w:rPr>
                <w:szCs w:val="24"/>
              </w:rPr>
            </w:pPr>
            <w:r w:rsidRPr="00623856">
              <w:rPr>
                <w:szCs w:val="24"/>
              </w:rPr>
              <w:t>CLEARING_AMOUNT</w:t>
            </w:r>
          </w:p>
        </w:tc>
        <w:tc>
          <w:tcPr>
            <w:tcW w:w="1417" w:type="dxa"/>
          </w:tcPr>
          <w:p w14:paraId="23655213" w14:textId="4370C1AB" w:rsidR="00C752C8" w:rsidRDefault="00C752C8" w:rsidP="00CF718E">
            <w:pPr>
              <w:ind w:left="0"/>
            </w:pPr>
            <w:r>
              <w:t>Number</w:t>
            </w:r>
          </w:p>
        </w:tc>
        <w:tc>
          <w:tcPr>
            <w:tcW w:w="630" w:type="dxa"/>
          </w:tcPr>
          <w:p w14:paraId="010A6884" w14:textId="2C0404B8" w:rsidR="00C752C8" w:rsidRDefault="00C752C8" w:rsidP="00CF718E">
            <w:pPr>
              <w:pStyle w:val="Sothutu-1so"/>
              <w:spacing w:before="120" w:after="120" w:line="276" w:lineRule="auto"/>
              <w:jc w:val="left"/>
              <w:rPr>
                <w:szCs w:val="24"/>
              </w:rPr>
            </w:pPr>
            <w:r>
              <w:rPr>
                <w:szCs w:val="24"/>
              </w:rPr>
              <w:t>20</w:t>
            </w:r>
          </w:p>
        </w:tc>
        <w:tc>
          <w:tcPr>
            <w:tcW w:w="540" w:type="dxa"/>
          </w:tcPr>
          <w:p w14:paraId="0758399E" w14:textId="20ABB174" w:rsidR="00C752C8" w:rsidRDefault="00C752C8" w:rsidP="00CF718E">
            <w:pPr>
              <w:pStyle w:val="Sothutu-1so"/>
              <w:spacing w:before="120" w:after="120" w:line="276" w:lineRule="auto"/>
              <w:jc w:val="left"/>
              <w:rPr>
                <w:szCs w:val="24"/>
              </w:rPr>
            </w:pPr>
            <w:r>
              <w:rPr>
                <w:szCs w:val="24"/>
              </w:rPr>
              <w:t>Y</w:t>
            </w:r>
          </w:p>
        </w:tc>
        <w:tc>
          <w:tcPr>
            <w:tcW w:w="450" w:type="dxa"/>
          </w:tcPr>
          <w:p w14:paraId="5EA71593" w14:textId="0572E29C" w:rsidR="00C752C8" w:rsidRDefault="00C752C8" w:rsidP="00CF718E">
            <w:pPr>
              <w:pStyle w:val="Sothutu-1so"/>
              <w:spacing w:before="120" w:after="120" w:line="276" w:lineRule="auto"/>
              <w:jc w:val="left"/>
              <w:rPr>
                <w:szCs w:val="24"/>
              </w:rPr>
            </w:pPr>
            <w:r>
              <w:rPr>
                <w:szCs w:val="24"/>
              </w:rPr>
              <w:t>N</w:t>
            </w:r>
          </w:p>
        </w:tc>
        <w:tc>
          <w:tcPr>
            <w:tcW w:w="540" w:type="dxa"/>
          </w:tcPr>
          <w:p w14:paraId="4AF39011" w14:textId="53294815" w:rsidR="00C752C8" w:rsidRDefault="00C752C8" w:rsidP="00CF718E">
            <w:pPr>
              <w:pStyle w:val="Sothutu-1so"/>
              <w:spacing w:before="120" w:after="120" w:line="276" w:lineRule="auto"/>
              <w:jc w:val="center"/>
              <w:rPr>
                <w:szCs w:val="24"/>
              </w:rPr>
            </w:pPr>
            <w:r>
              <w:rPr>
                <w:szCs w:val="24"/>
              </w:rPr>
              <w:t>Y</w:t>
            </w:r>
          </w:p>
        </w:tc>
        <w:tc>
          <w:tcPr>
            <w:tcW w:w="7380" w:type="dxa"/>
          </w:tcPr>
          <w:p w14:paraId="7CEAAE4B" w14:textId="7647628E" w:rsidR="00C752C8" w:rsidRPr="00311EE8" w:rsidRDefault="00C752C8" w:rsidP="00CF718E">
            <w:pPr>
              <w:pStyle w:val="Sothutu-1so"/>
              <w:spacing w:before="120" w:after="120" w:line="276" w:lineRule="auto"/>
              <w:rPr>
                <w:szCs w:val="24"/>
              </w:rPr>
            </w:pPr>
          </w:p>
        </w:tc>
      </w:tr>
    </w:tbl>
    <w:p w14:paraId="4C1D1FC5" w14:textId="77777777" w:rsidR="00A6129B" w:rsidRPr="00FF37CC" w:rsidRDefault="00A6129B" w:rsidP="00CF718E">
      <w:pPr>
        <w:ind w:left="0"/>
        <w:rPr>
          <w:i/>
        </w:rPr>
      </w:pPr>
    </w:p>
    <w:p w14:paraId="14589A64" w14:textId="77777777" w:rsidR="00A6129B" w:rsidRDefault="00A6129B" w:rsidP="00CF718E">
      <w:pPr>
        <w:pStyle w:val="Heading6"/>
      </w:pPr>
      <w:r w:rsidRPr="00FF37CC">
        <w:t>Danh sách thao tác</w:t>
      </w:r>
    </w:p>
    <w:p w14:paraId="2627AF4B" w14:textId="77777777" w:rsidR="00A6129B" w:rsidRPr="008932CE" w:rsidRDefault="00A6129B" w:rsidP="00CF718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6129B" w:rsidRPr="00FF37CC" w14:paraId="52A0B84C" w14:textId="77777777" w:rsidTr="00FC4EF3">
        <w:trPr>
          <w:trHeight w:val="530"/>
          <w:tblHeader/>
        </w:trPr>
        <w:tc>
          <w:tcPr>
            <w:tcW w:w="2424" w:type="dxa"/>
            <w:shd w:val="clear" w:color="auto" w:fill="D9D9D9"/>
          </w:tcPr>
          <w:p w14:paraId="5B7C963A" w14:textId="77777777" w:rsidR="00A6129B" w:rsidRPr="00FF37CC" w:rsidRDefault="00A6129B" w:rsidP="00CF718E">
            <w:pPr>
              <w:ind w:left="0"/>
              <w:rPr>
                <w:b/>
              </w:rPr>
            </w:pPr>
            <w:r w:rsidRPr="00FF37CC">
              <w:rPr>
                <w:b/>
              </w:rPr>
              <w:t>Thao tác</w:t>
            </w:r>
          </w:p>
        </w:tc>
        <w:tc>
          <w:tcPr>
            <w:tcW w:w="1176" w:type="dxa"/>
            <w:shd w:val="clear" w:color="auto" w:fill="D9D9D9"/>
          </w:tcPr>
          <w:p w14:paraId="559C21EF" w14:textId="77777777" w:rsidR="00A6129B" w:rsidRPr="00FF37CC" w:rsidRDefault="00A6129B" w:rsidP="00CF718E">
            <w:pPr>
              <w:ind w:left="0"/>
              <w:rPr>
                <w:b/>
                <w:color w:val="000000"/>
              </w:rPr>
            </w:pPr>
            <w:r w:rsidRPr="00FF37CC">
              <w:rPr>
                <w:b/>
                <w:color w:val="000000"/>
              </w:rPr>
              <w:t>Hiển thị</w:t>
            </w:r>
          </w:p>
        </w:tc>
        <w:tc>
          <w:tcPr>
            <w:tcW w:w="10710" w:type="dxa"/>
            <w:shd w:val="clear" w:color="auto" w:fill="D9D9D9"/>
          </w:tcPr>
          <w:p w14:paraId="61CEB91F" w14:textId="77777777" w:rsidR="00A6129B" w:rsidRPr="00FF37CC" w:rsidRDefault="00A6129B" w:rsidP="00CF718E">
            <w:pPr>
              <w:ind w:left="0"/>
              <w:rPr>
                <w:b/>
              </w:rPr>
            </w:pPr>
            <w:r w:rsidRPr="00FF37CC">
              <w:rPr>
                <w:b/>
              </w:rPr>
              <w:t>Mô tả</w:t>
            </w:r>
          </w:p>
        </w:tc>
      </w:tr>
      <w:tr w:rsidR="00A6129B" w:rsidRPr="00FF37CC" w14:paraId="28B6D5BA" w14:textId="77777777" w:rsidTr="00FC4EF3">
        <w:tc>
          <w:tcPr>
            <w:tcW w:w="2424" w:type="dxa"/>
          </w:tcPr>
          <w:p w14:paraId="7ACB13DF" w14:textId="77777777" w:rsidR="00A6129B" w:rsidRPr="00FF37CC" w:rsidRDefault="00A6129B" w:rsidP="00CF718E">
            <w:pPr>
              <w:pStyle w:val="Sothutu-1so"/>
              <w:spacing w:before="120" w:line="276" w:lineRule="auto"/>
              <w:jc w:val="left"/>
              <w:rPr>
                <w:szCs w:val="24"/>
              </w:rPr>
            </w:pPr>
            <w:r>
              <w:rPr>
                <w:szCs w:val="24"/>
              </w:rPr>
              <w:t>Lưu</w:t>
            </w:r>
          </w:p>
        </w:tc>
        <w:tc>
          <w:tcPr>
            <w:tcW w:w="1176" w:type="dxa"/>
          </w:tcPr>
          <w:p w14:paraId="5BC6512A" w14:textId="77777777" w:rsidR="00A6129B" w:rsidRPr="00FF37CC" w:rsidRDefault="00A6129B" w:rsidP="00CF718E">
            <w:pPr>
              <w:pStyle w:val="Sothutu-1so"/>
              <w:spacing w:before="120" w:line="276" w:lineRule="auto"/>
              <w:jc w:val="left"/>
              <w:rPr>
                <w:szCs w:val="24"/>
              </w:rPr>
            </w:pPr>
            <w:r w:rsidRPr="00FF37CC">
              <w:rPr>
                <w:szCs w:val="24"/>
              </w:rPr>
              <w:t>Có</w:t>
            </w:r>
          </w:p>
        </w:tc>
        <w:tc>
          <w:tcPr>
            <w:tcW w:w="10710" w:type="dxa"/>
          </w:tcPr>
          <w:p w14:paraId="37BB3072" w14:textId="77777777" w:rsidR="001C3414" w:rsidRDefault="001C3414" w:rsidP="00CF718E">
            <w:pPr>
              <w:pStyle w:val="Sothutu-1so"/>
              <w:spacing w:before="120" w:line="360" w:lineRule="auto"/>
              <w:rPr>
                <w:szCs w:val="24"/>
              </w:rPr>
            </w:pPr>
            <w:r>
              <w:rPr>
                <w:szCs w:val="24"/>
              </w:rPr>
              <w:t>Kiểm tra điều kiện như mô tả tại phần danh sách các trường chi tiết dữ.</w:t>
            </w:r>
          </w:p>
          <w:p w14:paraId="233E622D" w14:textId="77777777" w:rsidR="001C3414" w:rsidRDefault="001C3414" w:rsidP="00CF718E">
            <w:pPr>
              <w:pStyle w:val="Sothutu-1so"/>
              <w:spacing w:before="120" w:line="360" w:lineRule="auto"/>
              <w:rPr>
                <w:szCs w:val="24"/>
              </w:rPr>
            </w:pPr>
            <w:r>
              <w:rPr>
                <w:szCs w:val="24"/>
              </w:rPr>
              <w:t>Ghi vào CSDL nếu các điều kiện kiểm tra đảm bảo.</w:t>
            </w:r>
          </w:p>
          <w:p w14:paraId="315975A5" w14:textId="1A8BD557" w:rsidR="001C3414" w:rsidRPr="004221FC" w:rsidRDefault="001C3414" w:rsidP="00CF718E">
            <w:pPr>
              <w:pStyle w:val="Sothutu-1so"/>
              <w:spacing w:before="120" w:line="360" w:lineRule="auto"/>
              <w:rPr>
                <w:b/>
                <w:szCs w:val="24"/>
              </w:rPr>
            </w:pPr>
            <w:r w:rsidRPr="004221FC">
              <w:rPr>
                <w:b/>
                <w:szCs w:val="24"/>
              </w:rPr>
              <w:t>CẬP NHẬT BẢNG C_PAYMENT_PLAN</w:t>
            </w:r>
          </w:p>
          <w:p w14:paraId="500317C7" w14:textId="77777777" w:rsidR="001C3414" w:rsidRDefault="001C3414" w:rsidP="00CF718E">
            <w:pPr>
              <w:pStyle w:val="Sothutu-1so"/>
              <w:spacing w:before="120" w:line="360" w:lineRule="auto"/>
              <w:rPr>
                <w:szCs w:val="24"/>
              </w:rPr>
            </w:pPr>
            <w:r>
              <w:rPr>
                <w:szCs w:val="24"/>
              </w:rPr>
              <w:t xml:space="preserve">Cập nhật </w:t>
            </w:r>
            <w:r w:rsidRPr="006B7CD5">
              <w:rPr>
                <w:szCs w:val="24"/>
              </w:rPr>
              <w:t>C_PAYMENT_PLAN</w:t>
            </w:r>
            <w:r>
              <w:rPr>
                <w:szCs w:val="24"/>
              </w:rPr>
              <w:t xml:space="preserve">. C_advance_request_line_id của kế hoạch thanh toán được chọn tại dòng chi tiết đề nghị. </w:t>
            </w:r>
          </w:p>
          <w:p w14:paraId="21B40928" w14:textId="77777777" w:rsidR="001C3414" w:rsidRDefault="001C3414" w:rsidP="00CF718E">
            <w:pPr>
              <w:pStyle w:val="Sothutu-1so"/>
              <w:spacing w:before="120" w:line="360" w:lineRule="auto"/>
              <w:jc w:val="left"/>
              <w:rPr>
                <w:szCs w:val="24"/>
              </w:rPr>
            </w:pPr>
            <w:r>
              <w:rPr>
                <w:szCs w:val="24"/>
              </w:rPr>
              <w:t xml:space="preserve">Cập nhật trường C_Payment_Plan.Process_Status = đã xử lý (2) nếu C_Payment_Plan. C_advance_request_line_id is not NULL </w:t>
            </w:r>
            <w:r w:rsidRPr="004B4D1B">
              <w:rPr>
                <w:b/>
                <w:szCs w:val="24"/>
              </w:rPr>
              <w:t>hoặc</w:t>
            </w:r>
            <w:r>
              <w:rPr>
                <w:szCs w:val="24"/>
              </w:rPr>
              <w:t xml:space="preserve"> c_payment_plan.AP_Invoice_ID is not NULL.</w:t>
            </w:r>
          </w:p>
          <w:p w14:paraId="12D01189" w14:textId="77777777" w:rsidR="001C3414" w:rsidRDefault="001C3414" w:rsidP="00CF718E">
            <w:pPr>
              <w:pStyle w:val="Sothutu-1so"/>
              <w:spacing w:before="120" w:line="360" w:lineRule="auto"/>
              <w:jc w:val="left"/>
              <w:rPr>
                <w:szCs w:val="24"/>
              </w:rPr>
            </w:pPr>
            <w:r>
              <w:rPr>
                <w:szCs w:val="24"/>
              </w:rPr>
              <w:lastRenderedPageBreak/>
              <w:t xml:space="preserve">Cập nhật trường C_Payment_Plan.Process_Status = Chưa xử lý (1) nếu C_Payment_Plan. C_advance_request_line_id is NULL </w:t>
            </w:r>
            <w:r>
              <w:rPr>
                <w:b/>
                <w:szCs w:val="24"/>
              </w:rPr>
              <w:t>và</w:t>
            </w:r>
            <w:r>
              <w:rPr>
                <w:szCs w:val="24"/>
              </w:rPr>
              <w:t xml:space="preserve"> c_payment_plan.AP_Invoice_ID is NULL.</w:t>
            </w:r>
          </w:p>
          <w:p w14:paraId="765664BC" w14:textId="09F0FAD8" w:rsidR="001C3414" w:rsidRPr="004221FC" w:rsidRDefault="001C3414" w:rsidP="00CF718E">
            <w:pPr>
              <w:pStyle w:val="Sothutu-1so"/>
              <w:spacing w:before="120" w:line="360" w:lineRule="auto"/>
              <w:jc w:val="left"/>
              <w:rPr>
                <w:szCs w:val="24"/>
              </w:rPr>
            </w:pPr>
            <w:r>
              <w:rPr>
                <w:szCs w:val="24"/>
              </w:rPr>
              <w:t xml:space="preserve">Lưu ý trường hợp thay đổi giá trị trường c_payment_plan_id của chi tiết để nghị, khi đó có thể phải cập nhật </w:t>
            </w:r>
            <w:r w:rsidRPr="004221FC">
              <w:rPr>
                <w:szCs w:val="24"/>
              </w:rPr>
              <w:t>giá trị C_advance_request_line_id/Process_Status của bản ghi c_payment_plan_id trước và sau khi sửa (2 bản ghi).</w:t>
            </w:r>
          </w:p>
          <w:p w14:paraId="6B63866B" w14:textId="21503BB3" w:rsidR="001C3414" w:rsidRDefault="00A25C8E" w:rsidP="00CF718E">
            <w:pPr>
              <w:pStyle w:val="Sothutu-1so"/>
              <w:spacing w:before="120" w:line="360" w:lineRule="auto"/>
              <w:jc w:val="left"/>
              <w:rPr>
                <w:szCs w:val="24"/>
              </w:rPr>
            </w:pPr>
            <w:r w:rsidRPr="004221FC">
              <w:rPr>
                <w:szCs w:val="24"/>
              </w:rPr>
              <w:t xml:space="preserve">- </w:t>
            </w:r>
            <w:r w:rsidR="001C3414" w:rsidRPr="004221FC">
              <w:rPr>
                <w:szCs w:val="24"/>
              </w:rPr>
              <w:t>Trường hợp tài khoản ngân hàng thụ hưởng = NULL và ở trạng thái hiển thị, c_bank_id &lt;&gt; NULL, số tài khoản ngân hàng &lt;&gt; NULL, tên chủ tài khoản = tên đối tượng công nợ thì thực hiện insert/update vào bảng tài khoản ngân hàng của đối tượng (c_bpartner_bank):</w:t>
            </w:r>
            <w:r w:rsidR="001C3414" w:rsidRPr="004221FC">
              <w:rPr>
                <w:szCs w:val="24"/>
              </w:rPr>
              <w:br/>
              <w:t>+ tìm trong bảng tài khoản ngân hàng của đối tượng bản ghi có id của đối tượng = id đối tượng công nợ ĐNTT và số tài khoản (account_no) = số tài khoản ngân hàng tại chi tiết ĐNCT</w:t>
            </w:r>
            <w:r w:rsidR="001C3414" w:rsidRPr="004221FC">
              <w:rPr>
                <w:szCs w:val="24"/>
              </w:rPr>
              <w:br/>
              <w:t>+ Nếu tìm thấy thì thực hiện cập nhật thông tin c_bank_ID, tên chủ tài khoản (name)</w:t>
            </w:r>
            <w:r w:rsidR="001C3414" w:rsidRPr="004221FC">
              <w:rPr>
                <w:szCs w:val="24"/>
              </w:rPr>
              <w:br/>
              <w:t>+ Nếu không tìm thấy thì thực hiện tạo mới bản ghi với các thông tin: ID đối tượng, số tài khoản (account_no, value) , ID ngân hàng, tên chủ tài khoản theo thông tin tại chi tiết ĐNTT</w:t>
            </w:r>
          </w:p>
          <w:p w14:paraId="1E0F14D3" w14:textId="77777777" w:rsidR="001D6C2D" w:rsidRDefault="001D6C2D" w:rsidP="00CF718E">
            <w:pPr>
              <w:pStyle w:val="Sothutu-1so"/>
              <w:spacing w:before="120" w:line="360" w:lineRule="auto"/>
              <w:jc w:val="left"/>
              <w:rPr>
                <w:szCs w:val="24"/>
              </w:rPr>
            </w:pPr>
          </w:p>
          <w:p w14:paraId="6428961A" w14:textId="04A2F02C" w:rsidR="001C3414" w:rsidRDefault="001C3414" w:rsidP="00CF718E">
            <w:pPr>
              <w:pStyle w:val="Sothutu-1so"/>
              <w:spacing w:before="120" w:line="276" w:lineRule="auto"/>
              <w:rPr>
                <w:b/>
                <w:szCs w:val="24"/>
              </w:rPr>
            </w:pPr>
            <w:r w:rsidRPr="00F1218D">
              <w:rPr>
                <w:b/>
                <w:szCs w:val="24"/>
              </w:rPr>
              <w:t>Kiểm tra điều kiện số tiền vượt của hợp đồng</w:t>
            </w:r>
            <w:r>
              <w:rPr>
                <w:b/>
                <w:szCs w:val="24"/>
              </w:rPr>
              <w:t xml:space="preserve"> (chỉ thực hiện với đề nghị chuyển tiền cho đối tác</w:t>
            </w:r>
            <w:r w:rsidR="00A25C8E">
              <w:rPr>
                <w:b/>
                <w:szCs w:val="24"/>
              </w:rPr>
              <w:t>)</w:t>
            </w:r>
          </w:p>
          <w:p w14:paraId="04135E8E" w14:textId="1EA87E40" w:rsidR="001C3414" w:rsidRDefault="001C3414" w:rsidP="00CF718E">
            <w:pPr>
              <w:pStyle w:val="Sothutu-1so"/>
              <w:spacing w:before="120" w:line="360" w:lineRule="auto"/>
              <w:rPr>
                <w:szCs w:val="24"/>
              </w:rPr>
            </w:pPr>
            <w:r>
              <w:rPr>
                <w:szCs w:val="24"/>
              </w:rPr>
              <w:t xml:space="preserve">Tính tổng số tiền đã chi (hoặc đang đề nghị chi </w:t>
            </w:r>
            <w:r w:rsidR="003E55E2">
              <w:rPr>
                <w:szCs w:val="24"/>
              </w:rPr>
              <w:t>cho hợp</w:t>
            </w:r>
            <w:r>
              <w:rPr>
                <w:szCs w:val="24"/>
              </w:rPr>
              <w:t xml:space="preserve"> đồng như sau:</w:t>
            </w:r>
          </w:p>
          <w:p w14:paraId="761F31C5" w14:textId="77777777" w:rsidR="001C3414" w:rsidRDefault="001C3414" w:rsidP="00CF718E">
            <w:pPr>
              <w:pStyle w:val="Sothutu-1so"/>
              <w:spacing w:before="120" w:line="360" w:lineRule="auto"/>
              <w:rPr>
                <w:szCs w:val="24"/>
              </w:rPr>
            </w:pPr>
            <w:r>
              <w:rPr>
                <w:szCs w:val="24"/>
              </w:rPr>
              <w:t xml:space="preserve"> (1) Tổng số tiền trên chi tiết Phiếu chi theo hợp đồng</w:t>
            </w:r>
          </w:p>
          <w:p w14:paraId="25C537A6" w14:textId="77777777" w:rsidR="001C3414" w:rsidRDefault="001C3414" w:rsidP="00CF718E">
            <w:pPr>
              <w:pStyle w:val="Sothutu-1so"/>
              <w:spacing w:before="120" w:line="360" w:lineRule="auto"/>
              <w:rPr>
                <w:szCs w:val="24"/>
              </w:rPr>
            </w:pPr>
            <w:r>
              <w:rPr>
                <w:szCs w:val="24"/>
              </w:rPr>
              <w:t xml:space="preserve"> (2) Tổng số tiền nhận lại trên chi tiết Phiếu thu theo hợp đồng</w:t>
            </w:r>
          </w:p>
          <w:p w14:paraId="19F49022" w14:textId="3B7A80B5" w:rsidR="001C3414" w:rsidRDefault="007E4B44" w:rsidP="00CF718E">
            <w:pPr>
              <w:pStyle w:val="Sothutu-1so"/>
              <w:spacing w:before="120" w:line="360" w:lineRule="auto"/>
              <w:rPr>
                <w:szCs w:val="24"/>
              </w:rPr>
            </w:pPr>
            <w:r>
              <w:rPr>
                <w:szCs w:val="24"/>
              </w:rPr>
              <w:lastRenderedPageBreak/>
              <w:t xml:space="preserve"> </w:t>
            </w:r>
            <w:r w:rsidR="001C3414">
              <w:rPr>
                <w:szCs w:val="24"/>
              </w:rPr>
              <w:t>(3) Tổng số tiền đã đề nghị cho hợp đồng trên các dòng chi tiết khác đề nghị chuyển tiền mà chưa thực hiện chi (tính theo số tiền chưa chi tại chi tiết đề nghị theo hợp đồng)</w:t>
            </w:r>
          </w:p>
          <w:p w14:paraId="564A1E00" w14:textId="37BA6AA7" w:rsidR="001C3414" w:rsidRDefault="007E4B44" w:rsidP="00CF718E">
            <w:pPr>
              <w:pStyle w:val="Sothutu-1so"/>
              <w:spacing w:before="120" w:line="360" w:lineRule="auto"/>
              <w:rPr>
                <w:szCs w:val="24"/>
              </w:rPr>
            </w:pPr>
            <w:r>
              <w:rPr>
                <w:szCs w:val="24"/>
              </w:rPr>
              <w:t xml:space="preserve"> </w:t>
            </w:r>
            <w:r w:rsidR="001C3414">
              <w:rPr>
                <w:szCs w:val="24"/>
              </w:rPr>
              <w:t xml:space="preserve">(4) Số tiền đã chi đầu kỳ theo hợp đồng, </w:t>
            </w:r>
            <w:r>
              <w:rPr>
                <w:szCs w:val="24"/>
              </w:rPr>
              <w:t>được quy định tại mỗi hợp đồng</w:t>
            </w:r>
          </w:p>
          <w:p w14:paraId="746DC1EF" w14:textId="77777777" w:rsidR="001C3414" w:rsidRDefault="001C3414" w:rsidP="00CF718E">
            <w:pPr>
              <w:pStyle w:val="Sothutu-1so"/>
              <w:spacing w:before="120" w:line="360" w:lineRule="auto"/>
              <w:rPr>
                <w:szCs w:val="24"/>
              </w:rPr>
            </w:pPr>
            <w:r>
              <w:rPr>
                <w:szCs w:val="24"/>
              </w:rPr>
              <w:t>Khi đó kiểm tra thông tin sau: (1)– (2) + (3) + (4) phải nhỏ hơn hoặc bằng giá trị hợp đồng (nguyên tệ) quy định tại hợp đồng</w:t>
            </w:r>
          </w:p>
          <w:p w14:paraId="31B5E928" w14:textId="5466B5CD" w:rsidR="001C3414" w:rsidRDefault="001C3414" w:rsidP="00CF718E">
            <w:pPr>
              <w:pStyle w:val="Sothutu-1so"/>
              <w:spacing w:before="120" w:line="360" w:lineRule="auto"/>
              <w:rPr>
                <w:szCs w:val="24"/>
              </w:rPr>
            </w:pPr>
            <w:r>
              <w:rPr>
                <w:szCs w:val="24"/>
              </w:rPr>
              <w:t>Mục (1), (2), (3): tính từ một ngày đầu kỳ cho hợp đồng. Ngày đầu ký được cấu</w:t>
            </w:r>
            <w:r w:rsidR="002F4CDE">
              <w:rPr>
                <w:szCs w:val="24"/>
              </w:rPr>
              <w:t xml:space="preserve"> hình tại bảng hệ thống, khi đó </w:t>
            </w:r>
            <w:r>
              <w:rPr>
                <w:szCs w:val="24"/>
              </w:rPr>
              <w:t>các giao dịch để tính giá trị mục (1), (2) sử dụng so sánh ngày hạch toán &gt;= ngày đầu kỳ; giao dịch tính cho mục (3) sử dụng so sánh ngày chứng từ &gt;= ngày đầu kỳ.</w:t>
            </w:r>
          </w:p>
          <w:p w14:paraId="316FCA76" w14:textId="122D16C4" w:rsidR="007E4B44" w:rsidRPr="00FF37CC" w:rsidRDefault="001C3414" w:rsidP="001D6C2D">
            <w:pPr>
              <w:pStyle w:val="Sothutu-1so"/>
              <w:spacing w:before="120" w:line="360" w:lineRule="auto"/>
              <w:rPr>
                <w:szCs w:val="24"/>
              </w:rPr>
            </w:pPr>
            <w:r>
              <w:rPr>
                <w:szCs w:val="24"/>
              </w:rPr>
              <w:t>Ví dụ Hợp đồng được cập nhật số số tiền đã chi đầu kỳ là 100đ, tính đến ngày 31.05, ngày đầu kỳ được cấu hình là 01.06, thì Số tiền phiếu chi, phiếu thu tính bắt đầu từ ngày 01.06. Số tiền chưa chi trên các dòng chi tiết đề nghị khác tính bắt đầu từ ngày 01.06. Vì các số tiền trước ngày 01.06 đã tính vào số đã chi đầu kỳ cập nhật cho các hợp đồng.</w:t>
            </w:r>
          </w:p>
        </w:tc>
      </w:tr>
      <w:tr w:rsidR="00A6129B" w:rsidRPr="00FF37CC" w14:paraId="4FB62EC8" w14:textId="77777777" w:rsidTr="00FC4EF3">
        <w:tc>
          <w:tcPr>
            <w:tcW w:w="2424" w:type="dxa"/>
          </w:tcPr>
          <w:p w14:paraId="093217A4" w14:textId="77777777" w:rsidR="00A6129B" w:rsidRPr="00FF37CC" w:rsidRDefault="00A6129B" w:rsidP="00CF718E">
            <w:pPr>
              <w:pStyle w:val="BodyText"/>
              <w:ind w:left="0"/>
              <w:jc w:val="left"/>
              <w:rPr>
                <w:lang w:eastAsia="ar-SA"/>
              </w:rPr>
            </w:pPr>
            <w:r w:rsidRPr="00FF37CC">
              <w:rPr>
                <w:lang w:eastAsia="ar-SA"/>
              </w:rPr>
              <w:lastRenderedPageBreak/>
              <w:t>Hoàn thành</w:t>
            </w:r>
          </w:p>
          <w:p w14:paraId="61C1A49A" w14:textId="77777777" w:rsidR="00A6129B" w:rsidRPr="00FF37CC" w:rsidRDefault="00A6129B" w:rsidP="00CF718E">
            <w:pPr>
              <w:pStyle w:val="Sothutu-1so"/>
              <w:spacing w:before="120" w:line="276" w:lineRule="auto"/>
              <w:jc w:val="left"/>
              <w:rPr>
                <w:szCs w:val="24"/>
              </w:rPr>
            </w:pPr>
            <w:r w:rsidRPr="00FF37CC">
              <w:rPr>
                <w:lang w:eastAsia="ar-SA"/>
              </w:rPr>
              <w:t>(CO)</w:t>
            </w:r>
          </w:p>
        </w:tc>
        <w:tc>
          <w:tcPr>
            <w:tcW w:w="1176" w:type="dxa"/>
          </w:tcPr>
          <w:p w14:paraId="5CD4805C" w14:textId="77777777" w:rsidR="00A6129B" w:rsidRPr="00FF37CC" w:rsidRDefault="00A6129B" w:rsidP="00CF718E">
            <w:pPr>
              <w:pStyle w:val="Sothutu-1so"/>
              <w:spacing w:before="120" w:line="276" w:lineRule="auto"/>
              <w:jc w:val="left"/>
              <w:rPr>
                <w:szCs w:val="24"/>
              </w:rPr>
            </w:pPr>
            <w:r w:rsidRPr="00FF37CC">
              <w:rPr>
                <w:lang w:eastAsia="ar-SA"/>
              </w:rPr>
              <w:t>Có</w:t>
            </w:r>
          </w:p>
        </w:tc>
        <w:tc>
          <w:tcPr>
            <w:tcW w:w="10710" w:type="dxa"/>
          </w:tcPr>
          <w:p w14:paraId="595291F4" w14:textId="499580D7" w:rsidR="00270DF9" w:rsidRPr="00E53D7D" w:rsidRDefault="00270DF9" w:rsidP="00CF718E">
            <w:pPr>
              <w:pStyle w:val="Sothutu-1so"/>
              <w:spacing w:before="120" w:line="276" w:lineRule="auto"/>
              <w:rPr>
                <w:szCs w:val="24"/>
              </w:rPr>
            </w:pPr>
            <w:r>
              <w:rPr>
                <w:szCs w:val="24"/>
              </w:rPr>
              <w:t>Giống Tab Thông tin chung</w:t>
            </w:r>
          </w:p>
        </w:tc>
      </w:tr>
      <w:tr w:rsidR="00A6129B" w:rsidRPr="00FF37CC" w14:paraId="5AFD7BE7" w14:textId="77777777" w:rsidTr="00FC4EF3">
        <w:tc>
          <w:tcPr>
            <w:tcW w:w="2424" w:type="dxa"/>
          </w:tcPr>
          <w:p w14:paraId="1B2D9323" w14:textId="77777777" w:rsidR="00A6129B" w:rsidRPr="00FF37CC" w:rsidRDefault="00A6129B" w:rsidP="00CF718E">
            <w:pPr>
              <w:pStyle w:val="BodyText"/>
              <w:ind w:left="0"/>
              <w:jc w:val="left"/>
              <w:rPr>
                <w:lang w:eastAsia="ar-SA"/>
              </w:rPr>
            </w:pPr>
            <w:r w:rsidRPr="00FF37CC">
              <w:rPr>
                <w:lang w:eastAsia="ar-SA"/>
              </w:rPr>
              <w:t>Hủy hoàn thành (RA)</w:t>
            </w:r>
          </w:p>
        </w:tc>
        <w:tc>
          <w:tcPr>
            <w:tcW w:w="1176" w:type="dxa"/>
          </w:tcPr>
          <w:p w14:paraId="3E726F72" w14:textId="77777777" w:rsidR="00A6129B" w:rsidRPr="00FF37CC" w:rsidRDefault="00A6129B" w:rsidP="00CF718E">
            <w:pPr>
              <w:pStyle w:val="Sothutu-1so"/>
              <w:spacing w:before="120" w:line="276" w:lineRule="auto"/>
              <w:jc w:val="left"/>
              <w:rPr>
                <w:lang w:eastAsia="ar-SA"/>
              </w:rPr>
            </w:pPr>
            <w:r w:rsidRPr="00FF37CC">
              <w:rPr>
                <w:lang w:eastAsia="ar-SA"/>
              </w:rPr>
              <w:t>Có</w:t>
            </w:r>
          </w:p>
        </w:tc>
        <w:tc>
          <w:tcPr>
            <w:tcW w:w="10710" w:type="dxa"/>
          </w:tcPr>
          <w:p w14:paraId="35AA2295" w14:textId="1B6CEC4D" w:rsidR="00A6129B" w:rsidRDefault="00270DF9" w:rsidP="00CF718E">
            <w:pPr>
              <w:pStyle w:val="Sothutu-1so"/>
              <w:spacing w:before="120" w:line="276" w:lineRule="auto"/>
              <w:rPr>
                <w:szCs w:val="24"/>
              </w:rPr>
            </w:pPr>
            <w:r>
              <w:rPr>
                <w:szCs w:val="24"/>
              </w:rPr>
              <w:t>Giống Tab Thông tin chung</w:t>
            </w:r>
          </w:p>
        </w:tc>
      </w:tr>
      <w:tr w:rsidR="00A6129B" w:rsidRPr="00FF37CC" w14:paraId="7ADDA5C1" w14:textId="77777777" w:rsidTr="00FC4EF3">
        <w:tc>
          <w:tcPr>
            <w:tcW w:w="2424" w:type="dxa"/>
          </w:tcPr>
          <w:p w14:paraId="49873B96" w14:textId="77777777" w:rsidR="00A6129B" w:rsidRPr="00FF37CC" w:rsidRDefault="00A6129B" w:rsidP="00CF718E">
            <w:pPr>
              <w:pStyle w:val="Sothutu-1so"/>
              <w:spacing w:before="120" w:line="276" w:lineRule="auto"/>
              <w:jc w:val="left"/>
              <w:rPr>
                <w:szCs w:val="24"/>
              </w:rPr>
            </w:pPr>
            <w:r>
              <w:rPr>
                <w:szCs w:val="24"/>
              </w:rPr>
              <w:t>Hiển thị</w:t>
            </w:r>
          </w:p>
        </w:tc>
        <w:tc>
          <w:tcPr>
            <w:tcW w:w="1176" w:type="dxa"/>
          </w:tcPr>
          <w:p w14:paraId="6405CE32" w14:textId="77777777" w:rsidR="00A6129B" w:rsidRPr="00FF37CC" w:rsidRDefault="00A6129B" w:rsidP="00CF718E">
            <w:pPr>
              <w:pStyle w:val="Sothutu-1so"/>
              <w:spacing w:before="120" w:line="276" w:lineRule="auto"/>
              <w:jc w:val="left"/>
              <w:rPr>
                <w:szCs w:val="24"/>
              </w:rPr>
            </w:pPr>
            <w:r>
              <w:rPr>
                <w:szCs w:val="24"/>
              </w:rPr>
              <w:t>Có</w:t>
            </w:r>
          </w:p>
        </w:tc>
        <w:tc>
          <w:tcPr>
            <w:tcW w:w="10710" w:type="dxa"/>
          </w:tcPr>
          <w:p w14:paraId="4DC432CC" w14:textId="42DD6B2B" w:rsidR="00A6129B" w:rsidRPr="00FF37CC" w:rsidRDefault="00270DF9" w:rsidP="00CF718E">
            <w:pPr>
              <w:pStyle w:val="Sothutu-1so"/>
              <w:spacing w:before="120" w:line="276" w:lineRule="auto"/>
              <w:rPr>
                <w:szCs w:val="24"/>
              </w:rPr>
            </w:pPr>
            <w:r>
              <w:rPr>
                <w:szCs w:val="24"/>
              </w:rPr>
              <w:t>Giống Tab Thông tin chung</w:t>
            </w:r>
          </w:p>
        </w:tc>
      </w:tr>
      <w:tr w:rsidR="00A6129B" w:rsidRPr="00FF37CC" w14:paraId="24991587" w14:textId="77777777" w:rsidTr="00FC4EF3">
        <w:tc>
          <w:tcPr>
            <w:tcW w:w="2424" w:type="dxa"/>
          </w:tcPr>
          <w:p w14:paraId="242CE1AA" w14:textId="77777777" w:rsidR="00A6129B" w:rsidRPr="00FF37CC" w:rsidRDefault="00A6129B" w:rsidP="00CF718E">
            <w:pPr>
              <w:pStyle w:val="Sothutu-1so"/>
              <w:spacing w:before="120" w:line="276" w:lineRule="auto"/>
              <w:jc w:val="left"/>
              <w:rPr>
                <w:lang w:eastAsia="ar-SA"/>
              </w:rPr>
            </w:pPr>
            <w:r w:rsidRPr="00FF37CC">
              <w:rPr>
                <w:lang w:eastAsia="ar-SA"/>
              </w:rPr>
              <w:t>Đính kèm</w:t>
            </w:r>
          </w:p>
        </w:tc>
        <w:tc>
          <w:tcPr>
            <w:tcW w:w="1176" w:type="dxa"/>
          </w:tcPr>
          <w:p w14:paraId="68D9F6AB" w14:textId="77777777" w:rsidR="00A6129B" w:rsidRPr="00FF37CC" w:rsidRDefault="00A6129B" w:rsidP="00CF718E">
            <w:pPr>
              <w:pStyle w:val="Sothutu-1so"/>
              <w:spacing w:before="120" w:line="276" w:lineRule="auto"/>
              <w:jc w:val="left"/>
              <w:rPr>
                <w:lang w:eastAsia="ar-SA"/>
              </w:rPr>
            </w:pPr>
            <w:r>
              <w:rPr>
                <w:lang w:eastAsia="ar-SA"/>
              </w:rPr>
              <w:t>Có</w:t>
            </w:r>
          </w:p>
        </w:tc>
        <w:tc>
          <w:tcPr>
            <w:tcW w:w="10710" w:type="dxa"/>
          </w:tcPr>
          <w:p w14:paraId="5A3B00C3" w14:textId="473D1C28" w:rsidR="00A6129B" w:rsidRPr="00EE735F" w:rsidRDefault="00270DF9" w:rsidP="00CF718E">
            <w:pPr>
              <w:pStyle w:val="Sothutu-1so"/>
              <w:spacing w:before="120" w:line="276" w:lineRule="auto"/>
              <w:rPr>
                <w:szCs w:val="24"/>
              </w:rPr>
            </w:pPr>
            <w:r>
              <w:rPr>
                <w:szCs w:val="24"/>
              </w:rPr>
              <w:t>Giống Tab Thông tin chung</w:t>
            </w:r>
          </w:p>
        </w:tc>
      </w:tr>
      <w:tr w:rsidR="00A6129B" w:rsidRPr="00FF37CC" w14:paraId="483BF689" w14:textId="77777777" w:rsidTr="00FC4EF3">
        <w:tc>
          <w:tcPr>
            <w:tcW w:w="2424" w:type="dxa"/>
          </w:tcPr>
          <w:p w14:paraId="1FDBA9F8" w14:textId="77777777" w:rsidR="00A6129B" w:rsidRPr="00FF37CC" w:rsidRDefault="00A6129B" w:rsidP="00CF718E">
            <w:pPr>
              <w:pStyle w:val="Sothutu-1so"/>
              <w:spacing w:before="120" w:line="276" w:lineRule="auto"/>
              <w:jc w:val="left"/>
              <w:rPr>
                <w:lang w:eastAsia="ar-SA"/>
              </w:rPr>
            </w:pPr>
            <w:r>
              <w:rPr>
                <w:lang w:eastAsia="ar-SA"/>
              </w:rPr>
              <w:t>Trình ký</w:t>
            </w:r>
          </w:p>
        </w:tc>
        <w:tc>
          <w:tcPr>
            <w:tcW w:w="1176" w:type="dxa"/>
          </w:tcPr>
          <w:p w14:paraId="49146556" w14:textId="77777777" w:rsidR="00A6129B" w:rsidRPr="00FF37CC" w:rsidRDefault="00A6129B" w:rsidP="00CF718E">
            <w:pPr>
              <w:pStyle w:val="Sothutu-1so"/>
              <w:spacing w:before="120" w:line="276" w:lineRule="auto"/>
              <w:jc w:val="left"/>
              <w:rPr>
                <w:lang w:eastAsia="ar-SA"/>
              </w:rPr>
            </w:pPr>
            <w:r>
              <w:rPr>
                <w:lang w:eastAsia="ar-SA"/>
              </w:rPr>
              <w:t>Có</w:t>
            </w:r>
          </w:p>
        </w:tc>
        <w:tc>
          <w:tcPr>
            <w:tcW w:w="10710" w:type="dxa"/>
          </w:tcPr>
          <w:p w14:paraId="107088C7" w14:textId="5E59B6E6" w:rsidR="00A6129B" w:rsidRPr="00A5214B" w:rsidRDefault="00270DF9" w:rsidP="00CF718E">
            <w:pPr>
              <w:pStyle w:val="Sothutu-1so"/>
              <w:spacing w:before="120" w:line="276" w:lineRule="auto"/>
              <w:rPr>
                <w:szCs w:val="24"/>
              </w:rPr>
            </w:pPr>
            <w:r>
              <w:rPr>
                <w:szCs w:val="24"/>
              </w:rPr>
              <w:t>Giống Tab Thông tin chung</w:t>
            </w:r>
          </w:p>
        </w:tc>
      </w:tr>
      <w:tr w:rsidR="00A6129B" w:rsidRPr="00FF37CC" w14:paraId="508E1DC7" w14:textId="77777777" w:rsidTr="00FC4EF3">
        <w:tc>
          <w:tcPr>
            <w:tcW w:w="2424" w:type="dxa"/>
          </w:tcPr>
          <w:p w14:paraId="3F6DC11C" w14:textId="77777777" w:rsidR="00A6129B" w:rsidRDefault="00A6129B" w:rsidP="00CF718E">
            <w:pPr>
              <w:pStyle w:val="Sothutu-1so"/>
              <w:spacing w:before="120" w:line="276" w:lineRule="auto"/>
              <w:jc w:val="left"/>
              <w:rPr>
                <w:lang w:eastAsia="ar-SA"/>
              </w:rPr>
            </w:pPr>
            <w:r>
              <w:rPr>
                <w:lang w:eastAsia="ar-SA"/>
              </w:rPr>
              <w:t>In</w:t>
            </w:r>
          </w:p>
        </w:tc>
        <w:tc>
          <w:tcPr>
            <w:tcW w:w="1176" w:type="dxa"/>
          </w:tcPr>
          <w:p w14:paraId="709612C1" w14:textId="77777777" w:rsidR="00A6129B" w:rsidRPr="00FF37CC" w:rsidRDefault="00A6129B" w:rsidP="00CF718E">
            <w:pPr>
              <w:pStyle w:val="Sothutu-1so"/>
              <w:spacing w:before="120" w:line="276" w:lineRule="auto"/>
              <w:jc w:val="left"/>
              <w:rPr>
                <w:lang w:eastAsia="ar-SA"/>
              </w:rPr>
            </w:pPr>
            <w:r>
              <w:rPr>
                <w:lang w:eastAsia="ar-SA"/>
              </w:rPr>
              <w:t>Có</w:t>
            </w:r>
          </w:p>
        </w:tc>
        <w:tc>
          <w:tcPr>
            <w:tcW w:w="10710" w:type="dxa"/>
          </w:tcPr>
          <w:p w14:paraId="485A702C" w14:textId="448A4D0F" w:rsidR="00A6129B" w:rsidRPr="00A5214B" w:rsidRDefault="00270DF9" w:rsidP="00CF718E">
            <w:pPr>
              <w:pStyle w:val="Sothutu-1so"/>
              <w:spacing w:before="120" w:line="276" w:lineRule="auto"/>
              <w:rPr>
                <w:szCs w:val="24"/>
              </w:rPr>
            </w:pPr>
            <w:r>
              <w:rPr>
                <w:szCs w:val="24"/>
              </w:rPr>
              <w:t>Giống Tab Thông tin chung</w:t>
            </w:r>
          </w:p>
        </w:tc>
      </w:tr>
    </w:tbl>
    <w:p w14:paraId="027FB2A9" w14:textId="77777777" w:rsidR="00A6129B" w:rsidRDefault="00A6129B" w:rsidP="00CF718E">
      <w:pPr>
        <w:ind w:left="0"/>
      </w:pPr>
    </w:p>
    <w:p w14:paraId="237A5D06" w14:textId="5188090B" w:rsidR="00A24279" w:rsidRDefault="00E94B78" w:rsidP="00A97673">
      <w:pPr>
        <w:pStyle w:val="Heading5"/>
      </w:pPr>
      <w:r>
        <w:lastRenderedPageBreak/>
        <w:t>D</w:t>
      </w:r>
      <w:r w:rsidR="00A24279">
        <w:t>anh sách Thông tin duyệt</w:t>
      </w:r>
    </w:p>
    <w:p w14:paraId="6FA40DBE" w14:textId="77777777" w:rsidR="00A24279" w:rsidRDefault="00A24279" w:rsidP="00CF718E">
      <w:pPr>
        <w:pStyle w:val="Heading6"/>
      </w:pPr>
      <w:r w:rsidRPr="00FF37CC">
        <w:t>Prototype màn hình nhập liệu</w:t>
      </w:r>
    </w:p>
    <w:p w14:paraId="03B02A23" w14:textId="68F8B5CE" w:rsidR="00A24279" w:rsidRDefault="007B7797" w:rsidP="00CF718E">
      <w:pPr>
        <w:ind w:left="0"/>
      </w:pPr>
      <w:r>
        <w:rPr>
          <w:noProof/>
          <w:snapToGrid/>
        </w:rPr>
        <w:drawing>
          <wp:inline distT="0" distB="0" distL="0" distR="0" wp14:anchorId="1E273C15" wp14:editId="4E56D4A9">
            <wp:extent cx="2511188" cy="523164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0612" cy="5251274"/>
                    </a:xfrm>
                    <a:prstGeom prst="rect">
                      <a:avLst/>
                    </a:prstGeom>
                  </pic:spPr>
                </pic:pic>
              </a:graphicData>
            </a:graphic>
          </wp:inline>
        </w:drawing>
      </w:r>
    </w:p>
    <w:p w14:paraId="409A8F4F" w14:textId="4AAC7DF9" w:rsidR="009751E3" w:rsidRPr="009751E3" w:rsidRDefault="00A24279" w:rsidP="00CF718E">
      <w:pPr>
        <w:pStyle w:val="Heading6"/>
      </w:pPr>
      <w:r w:rsidRPr="00FF37CC">
        <w:lastRenderedPageBreak/>
        <w:t>Danh sách trường dữ liệu</w:t>
      </w:r>
    </w:p>
    <w:p w14:paraId="65D50217" w14:textId="388316DD" w:rsidR="00A24279" w:rsidRDefault="00A24279" w:rsidP="004E37AB">
      <w:pPr>
        <w:numPr>
          <w:ilvl w:val="0"/>
          <w:numId w:val="11"/>
        </w:numPr>
      </w:pPr>
      <w:r w:rsidRPr="00FF37CC">
        <w:t>Bảng</w:t>
      </w:r>
      <w:r>
        <w:t xml:space="preserve"> </w:t>
      </w:r>
      <w:r w:rsidR="002B1260" w:rsidRPr="002B1260">
        <w:t>C_APPROVAL_ADVANCE_REQUEST</w:t>
      </w:r>
    </w:p>
    <w:p w14:paraId="5B43CE7B" w14:textId="77777777" w:rsidR="002B1260" w:rsidRDefault="00A24279" w:rsidP="004E37AB">
      <w:pPr>
        <w:numPr>
          <w:ilvl w:val="0"/>
          <w:numId w:val="11"/>
        </w:numPr>
      </w:pPr>
      <w:r>
        <w:t>Hiển thị</w:t>
      </w:r>
      <w:r w:rsidR="002B1260">
        <w:t xml:space="preserve"> ở dạng List, sắp xếp theo STT</w:t>
      </w:r>
      <w:r>
        <w:t xml:space="preserve"> từ </w:t>
      </w:r>
      <w:r w:rsidR="002B1260">
        <w:t>bé</w:t>
      </w:r>
      <w:r>
        <w:t xml:space="preserve"> </w:t>
      </w:r>
      <w:r w:rsidR="002B1260">
        <w:t>đến lớn</w:t>
      </w:r>
    </w:p>
    <w:p w14:paraId="13141A67" w14:textId="1B13A23D" w:rsidR="00A24279" w:rsidRPr="00FF37CC" w:rsidRDefault="00A24279" w:rsidP="004E37AB">
      <w:pPr>
        <w:numPr>
          <w:ilvl w:val="0"/>
          <w:numId w:val="11"/>
        </w:numPr>
      </w:pPr>
      <w:r>
        <w:rPr>
          <w:lang w:eastAsia="ar-SA"/>
        </w:rPr>
        <w:t>S: Hiển thị trên màn hình nhập liệu</w:t>
      </w:r>
    </w:p>
    <w:p w14:paraId="0545AA2D" w14:textId="77777777" w:rsidR="00A24279" w:rsidRPr="00FF37CC" w:rsidRDefault="00A2427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A24279" w:rsidRPr="00FF37CC" w14:paraId="6B604FCE" w14:textId="77777777" w:rsidTr="00146097">
        <w:trPr>
          <w:cantSplit/>
          <w:trHeight w:val="422"/>
          <w:tblHeader/>
        </w:trPr>
        <w:tc>
          <w:tcPr>
            <w:tcW w:w="1800" w:type="dxa"/>
            <w:shd w:val="clear" w:color="auto" w:fill="D9D9D9"/>
            <w:vAlign w:val="center"/>
          </w:tcPr>
          <w:p w14:paraId="5C9E4222" w14:textId="77777777" w:rsidR="00A24279" w:rsidRPr="00FF37CC" w:rsidRDefault="00A24279" w:rsidP="00CF718E">
            <w:pPr>
              <w:spacing w:after="120"/>
              <w:ind w:left="0"/>
              <w:jc w:val="center"/>
              <w:rPr>
                <w:b/>
              </w:rPr>
            </w:pPr>
            <w:r w:rsidRPr="00FF37CC">
              <w:rPr>
                <w:b/>
              </w:rPr>
              <w:t>Tên trường</w:t>
            </w:r>
          </w:p>
        </w:tc>
        <w:tc>
          <w:tcPr>
            <w:tcW w:w="1980" w:type="dxa"/>
            <w:shd w:val="clear" w:color="auto" w:fill="D9D9D9"/>
            <w:vAlign w:val="center"/>
          </w:tcPr>
          <w:p w14:paraId="3E5BFEA0" w14:textId="77777777" w:rsidR="00A24279" w:rsidRPr="00FF37CC" w:rsidRDefault="00A24279" w:rsidP="00CF718E">
            <w:pPr>
              <w:spacing w:after="120"/>
              <w:ind w:left="0"/>
              <w:jc w:val="center"/>
              <w:rPr>
                <w:b/>
              </w:rPr>
            </w:pPr>
            <w:r w:rsidRPr="00FF37CC">
              <w:rPr>
                <w:b/>
              </w:rPr>
              <w:t>Tên dữ liệu</w:t>
            </w:r>
          </w:p>
        </w:tc>
        <w:tc>
          <w:tcPr>
            <w:tcW w:w="1417" w:type="dxa"/>
            <w:shd w:val="clear" w:color="auto" w:fill="D9D9D9"/>
            <w:vAlign w:val="center"/>
          </w:tcPr>
          <w:p w14:paraId="6A4405A8" w14:textId="77777777" w:rsidR="00A24279" w:rsidRPr="00FF37CC" w:rsidRDefault="00A24279" w:rsidP="00CF718E">
            <w:pPr>
              <w:spacing w:after="120"/>
              <w:ind w:left="0"/>
              <w:jc w:val="center"/>
              <w:rPr>
                <w:b/>
              </w:rPr>
            </w:pPr>
            <w:r w:rsidRPr="00FF37CC">
              <w:rPr>
                <w:b/>
              </w:rPr>
              <w:t>Loại DL</w:t>
            </w:r>
          </w:p>
        </w:tc>
        <w:tc>
          <w:tcPr>
            <w:tcW w:w="630" w:type="dxa"/>
            <w:shd w:val="clear" w:color="auto" w:fill="D9D9D9"/>
            <w:vAlign w:val="center"/>
          </w:tcPr>
          <w:p w14:paraId="4E99ED73" w14:textId="77777777" w:rsidR="00A24279" w:rsidRPr="00FF37CC" w:rsidRDefault="00A24279" w:rsidP="00CF718E">
            <w:pPr>
              <w:spacing w:after="120"/>
              <w:ind w:left="0"/>
              <w:jc w:val="center"/>
              <w:rPr>
                <w:b/>
              </w:rPr>
            </w:pPr>
            <w:r w:rsidRPr="00FF37CC">
              <w:rPr>
                <w:b/>
              </w:rPr>
              <w:t>L</w:t>
            </w:r>
          </w:p>
        </w:tc>
        <w:tc>
          <w:tcPr>
            <w:tcW w:w="540" w:type="dxa"/>
            <w:shd w:val="clear" w:color="auto" w:fill="D9D9D9"/>
            <w:vAlign w:val="center"/>
          </w:tcPr>
          <w:p w14:paraId="02373271" w14:textId="77777777" w:rsidR="00A24279" w:rsidRPr="00FF37CC" w:rsidRDefault="00A24279" w:rsidP="00CF718E">
            <w:pPr>
              <w:spacing w:after="120"/>
              <w:ind w:left="0"/>
              <w:jc w:val="center"/>
              <w:rPr>
                <w:b/>
              </w:rPr>
            </w:pPr>
            <w:r w:rsidRPr="00FF37CC">
              <w:rPr>
                <w:b/>
              </w:rPr>
              <w:t>R</w:t>
            </w:r>
          </w:p>
        </w:tc>
        <w:tc>
          <w:tcPr>
            <w:tcW w:w="450" w:type="dxa"/>
            <w:shd w:val="clear" w:color="auto" w:fill="D9D9D9"/>
            <w:vAlign w:val="center"/>
          </w:tcPr>
          <w:p w14:paraId="1A96CE7A" w14:textId="77777777" w:rsidR="00A24279" w:rsidRPr="00FF37CC" w:rsidRDefault="00A24279" w:rsidP="00CF718E">
            <w:pPr>
              <w:spacing w:after="120"/>
              <w:ind w:left="0"/>
              <w:jc w:val="center"/>
              <w:rPr>
                <w:b/>
              </w:rPr>
            </w:pPr>
            <w:r w:rsidRPr="00FF37CC">
              <w:rPr>
                <w:b/>
              </w:rPr>
              <w:t>M</w:t>
            </w:r>
          </w:p>
        </w:tc>
        <w:tc>
          <w:tcPr>
            <w:tcW w:w="540" w:type="dxa"/>
            <w:shd w:val="clear" w:color="auto" w:fill="D9D9D9"/>
          </w:tcPr>
          <w:p w14:paraId="267BE55B" w14:textId="77777777" w:rsidR="00A24279" w:rsidRPr="00926A39" w:rsidRDefault="00A24279" w:rsidP="00CF718E">
            <w:pPr>
              <w:spacing w:after="120"/>
              <w:ind w:left="0"/>
              <w:jc w:val="center"/>
              <w:rPr>
                <w:b/>
                <w:sz w:val="22"/>
              </w:rPr>
            </w:pPr>
            <w:r>
              <w:rPr>
                <w:b/>
              </w:rPr>
              <w:t>S</w:t>
            </w:r>
          </w:p>
        </w:tc>
        <w:tc>
          <w:tcPr>
            <w:tcW w:w="7380" w:type="dxa"/>
            <w:shd w:val="clear" w:color="auto" w:fill="D9D9D9"/>
            <w:vAlign w:val="center"/>
          </w:tcPr>
          <w:p w14:paraId="7A1AA607" w14:textId="77777777" w:rsidR="00A24279" w:rsidRPr="00FF37CC" w:rsidRDefault="00A24279" w:rsidP="00CF718E">
            <w:pPr>
              <w:spacing w:after="120"/>
              <w:ind w:left="0"/>
              <w:jc w:val="center"/>
              <w:rPr>
                <w:b/>
              </w:rPr>
            </w:pPr>
            <w:r w:rsidRPr="00FF37CC">
              <w:rPr>
                <w:b/>
              </w:rPr>
              <w:t>Mô tả</w:t>
            </w:r>
          </w:p>
        </w:tc>
      </w:tr>
      <w:tr w:rsidR="00A24279" w:rsidRPr="00FF37CC" w14:paraId="1B8605D6" w14:textId="77777777" w:rsidTr="00146097">
        <w:trPr>
          <w:cantSplit/>
          <w:trHeight w:val="827"/>
        </w:trPr>
        <w:tc>
          <w:tcPr>
            <w:tcW w:w="1800" w:type="dxa"/>
          </w:tcPr>
          <w:p w14:paraId="68E27603" w14:textId="77777777" w:rsidR="00A24279" w:rsidRPr="00FF37CC" w:rsidRDefault="00A24279" w:rsidP="00CF718E">
            <w:pPr>
              <w:ind w:left="0"/>
            </w:pPr>
            <w:r>
              <w:t>ID</w:t>
            </w:r>
          </w:p>
        </w:tc>
        <w:tc>
          <w:tcPr>
            <w:tcW w:w="1980" w:type="dxa"/>
          </w:tcPr>
          <w:p w14:paraId="52D64BBF" w14:textId="333B71BC" w:rsidR="00A24279" w:rsidRPr="00FF37CC" w:rsidRDefault="00A24279" w:rsidP="00CF718E">
            <w:pPr>
              <w:ind w:left="0"/>
            </w:pPr>
            <w:r>
              <w:rPr>
                <w:szCs w:val="24"/>
              </w:rPr>
              <w:t>C_</w:t>
            </w:r>
            <w:r w:rsidR="002B1260">
              <w:rPr>
                <w:szCs w:val="24"/>
              </w:rPr>
              <w:t>Approval_</w:t>
            </w:r>
            <w:r>
              <w:rPr>
                <w:szCs w:val="24"/>
              </w:rPr>
              <w:t>Advance_Request_</w:t>
            </w:r>
            <w:r w:rsidRPr="00AB2F64">
              <w:rPr>
                <w:szCs w:val="24"/>
              </w:rPr>
              <w:t>ID</w:t>
            </w:r>
          </w:p>
        </w:tc>
        <w:tc>
          <w:tcPr>
            <w:tcW w:w="1417" w:type="dxa"/>
          </w:tcPr>
          <w:p w14:paraId="0224C57E" w14:textId="77777777" w:rsidR="00A24279" w:rsidRPr="00FF37CC" w:rsidRDefault="00A24279" w:rsidP="00CF718E">
            <w:pPr>
              <w:ind w:left="0"/>
            </w:pPr>
            <w:r>
              <w:t>Number</w:t>
            </w:r>
          </w:p>
          <w:p w14:paraId="57B923DA" w14:textId="77777777" w:rsidR="00A24279" w:rsidRPr="00FF37CC" w:rsidRDefault="00A24279" w:rsidP="00CF718E">
            <w:pPr>
              <w:ind w:left="0"/>
            </w:pPr>
          </w:p>
        </w:tc>
        <w:tc>
          <w:tcPr>
            <w:tcW w:w="630" w:type="dxa"/>
          </w:tcPr>
          <w:p w14:paraId="74A13B0F" w14:textId="77777777" w:rsidR="00A24279" w:rsidRPr="00FF37CC" w:rsidRDefault="00A24279" w:rsidP="00CF718E">
            <w:pPr>
              <w:pStyle w:val="Sothutu-1so"/>
              <w:spacing w:before="120" w:after="120" w:line="276" w:lineRule="auto"/>
              <w:jc w:val="left"/>
              <w:rPr>
                <w:szCs w:val="24"/>
              </w:rPr>
            </w:pPr>
            <w:r w:rsidRPr="00FF37CC">
              <w:rPr>
                <w:szCs w:val="24"/>
              </w:rPr>
              <w:t>50</w:t>
            </w:r>
          </w:p>
        </w:tc>
        <w:tc>
          <w:tcPr>
            <w:tcW w:w="540" w:type="dxa"/>
          </w:tcPr>
          <w:p w14:paraId="6863AFA0" w14:textId="77777777" w:rsidR="00A24279" w:rsidRPr="00FF37CC" w:rsidRDefault="00A24279" w:rsidP="00CF718E">
            <w:pPr>
              <w:pStyle w:val="Sothutu-1so"/>
              <w:spacing w:before="120" w:after="120" w:line="276" w:lineRule="auto"/>
              <w:jc w:val="left"/>
              <w:rPr>
                <w:szCs w:val="24"/>
              </w:rPr>
            </w:pPr>
            <w:r>
              <w:rPr>
                <w:szCs w:val="24"/>
              </w:rPr>
              <w:t>Y</w:t>
            </w:r>
          </w:p>
        </w:tc>
        <w:tc>
          <w:tcPr>
            <w:tcW w:w="450" w:type="dxa"/>
          </w:tcPr>
          <w:p w14:paraId="53556CA8" w14:textId="77777777" w:rsidR="00A24279" w:rsidRPr="00FF37CC" w:rsidRDefault="00A24279" w:rsidP="00CF718E">
            <w:pPr>
              <w:pStyle w:val="Sothutu-1so"/>
              <w:spacing w:before="120" w:after="120" w:line="276" w:lineRule="auto"/>
              <w:jc w:val="left"/>
              <w:rPr>
                <w:szCs w:val="24"/>
              </w:rPr>
            </w:pPr>
            <w:r>
              <w:rPr>
                <w:szCs w:val="24"/>
              </w:rPr>
              <w:t>N</w:t>
            </w:r>
          </w:p>
        </w:tc>
        <w:tc>
          <w:tcPr>
            <w:tcW w:w="540" w:type="dxa"/>
          </w:tcPr>
          <w:p w14:paraId="0F365994" w14:textId="77777777" w:rsidR="00A24279" w:rsidRDefault="00A24279" w:rsidP="00CF718E">
            <w:pPr>
              <w:pStyle w:val="Sothutu-1so"/>
              <w:spacing w:before="120" w:after="120" w:line="276" w:lineRule="auto"/>
              <w:ind w:left="360" w:hanging="360"/>
              <w:jc w:val="center"/>
              <w:rPr>
                <w:szCs w:val="24"/>
              </w:rPr>
            </w:pPr>
            <w:r>
              <w:rPr>
                <w:szCs w:val="24"/>
              </w:rPr>
              <w:t>N</w:t>
            </w:r>
          </w:p>
        </w:tc>
        <w:tc>
          <w:tcPr>
            <w:tcW w:w="7380" w:type="dxa"/>
          </w:tcPr>
          <w:p w14:paraId="33172F80" w14:textId="77777777" w:rsidR="00A24279" w:rsidRPr="00FF37CC" w:rsidRDefault="00A24279" w:rsidP="00CF718E">
            <w:pPr>
              <w:pStyle w:val="Sothutu-1so"/>
              <w:spacing w:before="120" w:after="120" w:line="276" w:lineRule="auto"/>
              <w:ind w:left="360" w:hanging="360"/>
              <w:jc w:val="left"/>
              <w:rPr>
                <w:szCs w:val="24"/>
              </w:rPr>
            </w:pPr>
            <w:r>
              <w:rPr>
                <w:szCs w:val="24"/>
              </w:rPr>
              <w:t>Key, tự sinh</w:t>
            </w:r>
          </w:p>
        </w:tc>
      </w:tr>
      <w:tr w:rsidR="00A24279" w:rsidRPr="00FF37CC" w14:paraId="1B82D2B0" w14:textId="77777777" w:rsidTr="00146097">
        <w:trPr>
          <w:cantSplit/>
          <w:trHeight w:val="827"/>
        </w:trPr>
        <w:tc>
          <w:tcPr>
            <w:tcW w:w="1800" w:type="dxa"/>
          </w:tcPr>
          <w:p w14:paraId="0F4ED242" w14:textId="750C5950" w:rsidR="00A24279" w:rsidRPr="00FF37CC" w:rsidRDefault="002B1260" w:rsidP="00CF718E">
            <w:pPr>
              <w:ind w:left="0"/>
            </w:pPr>
            <w:r>
              <w:rPr>
                <w:szCs w:val="24"/>
              </w:rPr>
              <w:t>STT</w:t>
            </w:r>
          </w:p>
        </w:tc>
        <w:tc>
          <w:tcPr>
            <w:tcW w:w="1980" w:type="dxa"/>
          </w:tcPr>
          <w:p w14:paraId="5DE4EEA3" w14:textId="47726AB7" w:rsidR="00A24279" w:rsidRPr="00FF37CC" w:rsidRDefault="00623856" w:rsidP="00CF718E">
            <w:pPr>
              <w:ind w:left="0"/>
            </w:pPr>
            <w:r>
              <w:t>No</w:t>
            </w:r>
          </w:p>
        </w:tc>
        <w:tc>
          <w:tcPr>
            <w:tcW w:w="1417" w:type="dxa"/>
          </w:tcPr>
          <w:p w14:paraId="32A3DA0D" w14:textId="4BAD3263" w:rsidR="00A24279" w:rsidRPr="00FF37CC" w:rsidRDefault="002B1260" w:rsidP="00CF718E">
            <w:pPr>
              <w:ind w:left="0"/>
            </w:pPr>
            <w:r>
              <w:t>Number</w:t>
            </w:r>
          </w:p>
        </w:tc>
        <w:tc>
          <w:tcPr>
            <w:tcW w:w="630" w:type="dxa"/>
          </w:tcPr>
          <w:p w14:paraId="52F101B5" w14:textId="7B12DF50" w:rsidR="00A24279" w:rsidRPr="00FF37CC" w:rsidRDefault="00DD4800" w:rsidP="00CF718E">
            <w:pPr>
              <w:pStyle w:val="Sothutu-1so"/>
              <w:spacing w:before="120" w:after="120" w:line="276" w:lineRule="auto"/>
              <w:jc w:val="left"/>
              <w:rPr>
                <w:szCs w:val="24"/>
              </w:rPr>
            </w:pPr>
            <w:r>
              <w:rPr>
                <w:szCs w:val="24"/>
              </w:rPr>
              <w:t>02</w:t>
            </w:r>
          </w:p>
        </w:tc>
        <w:tc>
          <w:tcPr>
            <w:tcW w:w="540" w:type="dxa"/>
          </w:tcPr>
          <w:p w14:paraId="02DB668F" w14:textId="77777777" w:rsidR="00A24279" w:rsidRPr="00FF37CC" w:rsidRDefault="00A24279" w:rsidP="00CF718E">
            <w:pPr>
              <w:pStyle w:val="Sothutu-1so"/>
              <w:spacing w:before="120" w:after="120" w:line="276" w:lineRule="auto"/>
              <w:jc w:val="left"/>
              <w:rPr>
                <w:szCs w:val="24"/>
              </w:rPr>
            </w:pPr>
            <w:r>
              <w:rPr>
                <w:szCs w:val="24"/>
              </w:rPr>
              <w:t>Y</w:t>
            </w:r>
          </w:p>
        </w:tc>
        <w:tc>
          <w:tcPr>
            <w:tcW w:w="450" w:type="dxa"/>
          </w:tcPr>
          <w:p w14:paraId="35FA1B58" w14:textId="77777777" w:rsidR="00A24279" w:rsidRPr="00FF37CC" w:rsidRDefault="00A24279" w:rsidP="00CF718E">
            <w:pPr>
              <w:pStyle w:val="Sothutu-1so"/>
              <w:spacing w:before="120" w:after="120" w:line="276" w:lineRule="auto"/>
              <w:jc w:val="left"/>
              <w:rPr>
                <w:szCs w:val="24"/>
              </w:rPr>
            </w:pPr>
            <w:r>
              <w:rPr>
                <w:szCs w:val="24"/>
              </w:rPr>
              <w:t>Y</w:t>
            </w:r>
          </w:p>
        </w:tc>
        <w:tc>
          <w:tcPr>
            <w:tcW w:w="540" w:type="dxa"/>
          </w:tcPr>
          <w:p w14:paraId="56F7DCEE" w14:textId="77777777" w:rsidR="00A24279" w:rsidRPr="00FF37CC" w:rsidRDefault="00A24279" w:rsidP="00CF718E">
            <w:pPr>
              <w:pStyle w:val="Sothutu-1so"/>
              <w:spacing w:before="120" w:after="120" w:line="276" w:lineRule="auto"/>
              <w:jc w:val="center"/>
              <w:rPr>
                <w:szCs w:val="24"/>
              </w:rPr>
            </w:pPr>
            <w:r>
              <w:rPr>
                <w:szCs w:val="24"/>
              </w:rPr>
              <w:t>Y</w:t>
            </w:r>
          </w:p>
        </w:tc>
        <w:tc>
          <w:tcPr>
            <w:tcW w:w="7380" w:type="dxa"/>
          </w:tcPr>
          <w:p w14:paraId="7DE37EC2" w14:textId="1354AA2E" w:rsidR="00A24279" w:rsidRPr="00FF37CC" w:rsidRDefault="00A24279" w:rsidP="00CF718E">
            <w:pPr>
              <w:pStyle w:val="Sothutu-1so"/>
              <w:spacing w:before="120" w:after="120" w:line="276" w:lineRule="auto"/>
              <w:jc w:val="left"/>
              <w:rPr>
                <w:szCs w:val="24"/>
              </w:rPr>
            </w:pPr>
            <w:r>
              <w:rPr>
                <w:szCs w:val="24"/>
              </w:rPr>
              <w:t xml:space="preserve">Lấy theo Tab </w:t>
            </w:r>
            <w:r w:rsidR="002D44A1">
              <w:rPr>
                <w:szCs w:val="24"/>
              </w:rPr>
              <w:t>Thông tin duyệt</w:t>
            </w:r>
          </w:p>
        </w:tc>
      </w:tr>
      <w:tr w:rsidR="00A24279" w:rsidRPr="00FF37CC" w14:paraId="41507167" w14:textId="77777777" w:rsidTr="00146097">
        <w:trPr>
          <w:cantSplit/>
          <w:trHeight w:val="827"/>
        </w:trPr>
        <w:tc>
          <w:tcPr>
            <w:tcW w:w="1800" w:type="dxa"/>
          </w:tcPr>
          <w:p w14:paraId="04D9674F" w14:textId="5A0A1635" w:rsidR="00A24279" w:rsidRDefault="002D44A1" w:rsidP="00CF718E">
            <w:pPr>
              <w:ind w:left="0"/>
              <w:rPr>
                <w:szCs w:val="24"/>
              </w:rPr>
            </w:pPr>
            <w:r>
              <w:rPr>
                <w:szCs w:val="24"/>
              </w:rPr>
              <w:t>Phòng ban phê duyệt</w:t>
            </w:r>
          </w:p>
        </w:tc>
        <w:tc>
          <w:tcPr>
            <w:tcW w:w="1980" w:type="dxa"/>
          </w:tcPr>
          <w:p w14:paraId="235CEC1C" w14:textId="39C4E54E" w:rsidR="00A24279" w:rsidRDefault="00623856" w:rsidP="00CF718E">
            <w:pPr>
              <w:ind w:left="0"/>
              <w:rPr>
                <w:szCs w:val="24"/>
              </w:rPr>
            </w:pPr>
            <w:r w:rsidRPr="00623856">
              <w:rPr>
                <w:szCs w:val="24"/>
              </w:rPr>
              <w:t>C_DEPARTMENT_ID</w:t>
            </w:r>
          </w:p>
        </w:tc>
        <w:tc>
          <w:tcPr>
            <w:tcW w:w="1417" w:type="dxa"/>
          </w:tcPr>
          <w:p w14:paraId="36CC9305" w14:textId="77777777" w:rsidR="00A24279" w:rsidRDefault="00A24279" w:rsidP="00CF718E">
            <w:pPr>
              <w:ind w:left="0"/>
            </w:pPr>
            <w:r>
              <w:t>String</w:t>
            </w:r>
          </w:p>
          <w:p w14:paraId="3EDAC0AB" w14:textId="1DC557F8" w:rsidR="002D44A1" w:rsidRDefault="002D44A1" w:rsidP="00CF718E">
            <w:pPr>
              <w:ind w:left="0"/>
            </w:pPr>
          </w:p>
        </w:tc>
        <w:tc>
          <w:tcPr>
            <w:tcW w:w="630" w:type="dxa"/>
          </w:tcPr>
          <w:p w14:paraId="691E396F" w14:textId="77777777" w:rsidR="00A24279" w:rsidRDefault="00A24279" w:rsidP="00CF718E">
            <w:pPr>
              <w:pStyle w:val="Sothutu-1so"/>
              <w:spacing w:before="120" w:after="120" w:line="276" w:lineRule="auto"/>
              <w:jc w:val="left"/>
              <w:rPr>
                <w:szCs w:val="24"/>
              </w:rPr>
            </w:pPr>
            <w:r>
              <w:rPr>
                <w:szCs w:val="24"/>
              </w:rPr>
              <w:t>250</w:t>
            </w:r>
          </w:p>
        </w:tc>
        <w:tc>
          <w:tcPr>
            <w:tcW w:w="540" w:type="dxa"/>
          </w:tcPr>
          <w:p w14:paraId="478E44F2" w14:textId="77777777" w:rsidR="00A24279" w:rsidRDefault="00A24279" w:rsidP="00CF718E">
            <w:pPr>
              <w:pStyle w:val="Sothutu-1so"/>
              <w:spacing w:before="120" w:after="120" w:line="276" w:lineRule="auto"/>
              <w:jc w:val="left"/>
              <w:rPr>
                <w:szCs w:val="24"/>
              </w:rPr>
            </w:pPr>
            <w:r>
              <w:rPr>
                <w:szCs w:val="24"/>
              </w:rPr>
              <w:t>Y</w:t>
            </w:r>
          </w:p>
        </w:tc>
        <w:tc>
          <w:tcPr>
            <w:tcW w:w="450" w:type="dxa"/>
          </w:tcPr>
          <w:p w14:paraId="37F7C7CA" w14:textId="77777777" w:rsidR="00A24279" w:rsidRDefault="00A24279" w:rsidP="00CF718E">
            <w:pPr>
              <w:pStyle w:val="Sothutu-1so"/>
              <w:spacing w:before="120" w:after="120" w:line="276" w:lineRule="auto"/>
              <w:jc w:val="left"/>
              <w:rPr>
                <w:szCs w:val="24"/>
              </w:rPr>
            </w:pPr>
            <w:r>
              <w:rPr>
                <w:szCs w:val="24"/>
              </w:rPr>
              <w:t>Y</w:t>
            </w:r>
          </w:p>
        </w:tc>
        <w:tc>
          <w:tcPr>
            <w:tcW w:w="540" w:type="dxa"/>
          </w:tcPr>
          <w:p w14:paraId="37B85BFC" w14:textId="77777777" w:rsidR="00A24279" w:rsidRDefault="00A24279" w:rsidP="00CF718E">
            <w:pPr>
              <w:pStyle w:val="Sothutu-1so"/>
              <w:spacing w:before="120" w:after="120" w:line="276" w:lineRule="auto"/>
              <w:jc w:val="center"/>
              <w:rPr>
                <w:szCs w:val="24"/>
              </w:rPr>
            </w:pPr>
            <w:r>
              <w:rPr>
                <w:szCs w:val="24"/>
              </w:rPr>
              <w:t>Y</w:t>
            </w:r>
          </w:p>
        </w:tc>
        <w:tc>
          <w:tcPr>
            <w:tcW w:w="7380" w:type="dxa"/>
          </w:tcPr>
          <w:p w14:paraId="36ADB6F4" w14:textId="1E6C333A" w:rsidR="00A24279" w:rsidRDefault="002D44A1" w:rsidP="00CF718E">
            <w:pPr>
              <w:pStyle w:val="Sothutu-1so"/>
              <w:spacing w:before="120" w:after="120" w:line="360" w:lineRule="auto"/>
              <w:jc w:val="left"/>
              <w:rPr>
                <w:szCs w:val="24"/>
              </w:rPr>
            </w:pPr>
            <w:r>
              <w:rPr>
                <w:szCs w:val="24"/>
              </w:rPr>
              <w:t>Lấy theo Tab Thông tin duyệt</w:t>
            </w:r>
          </w:p>
        </w:tc>
      </w:tr>
      <w:tr w:rsidR="00A24279" w:rsidRPr="00FF37CC" w14:paraId="0EB0E827" w14:textId="77777777" w:rsidTr="00146097">
        <w:trPr>
          <w:cantSplit/>
          <w:trHeight w:val="827"/>
        </w:trPr>
        <w:tc>
          <w:tcPr>
            <w:tcW w:w="1800" w:type="dxa"/>
          </w:tcPr>
          <w:p w14:paraId="461B5030" w14:textId="19D7440E" w:rsidR="00A24279" w:rsidRDefault="002D44A1" w:rsidP="00CF718E">
            <w:pPr>
              <w:ind w:left="0"/>
              <w:rPr>
                <w:szCs w:val="24"/>
              </w:rPr>
            </w:pPr>
            <w:r>
              <w:rPr>
                <w:szCs w:val="24"/>
              </w:rPr>
              <w:t>Email</w:t>
            </w:r>
            <w:r w:rsidR="00A24279">
              <w:rPr>
                <w:szCs w:val="24"/>
              </w:rPr>
              <w:t xml:space="preserve"> </w:t>
            </w:r>
          </w:p>
        </w:tc>
        <w:tc>
          <w:tcPr>
            <w:tcW w:w="1980" w:type="dxa"/>
          </w:tcPr>
          <w:p w14:paraId="20E01E20" w14:textId="17ACB826" w:rsidR="00A24279" w:rsidRDefault="00623856" w:rsidP="00CF718E">
            <w:pPr>
              <w:ind w:left="0"/>
              <w:rPr>
                <w:szCs w:val="24"/>
              </w:rPr>
            </w:pPr>
            <w:r w:rsidRPr="00623856">
              <w:rPr>
                <w:szCs w:val="24"/>
              </w:rPr>
              <w:t>EMAIL</w:t>
            </w:r>
          </w:p>
        </w:tc>
        <w:tc>
          <w:tcPr>
            <w:tcW w:w="1417" w:type="dxa"/>
          </w:tcPr>
          <w:p w14:paraId="50F07F8D" w14:textId="25B609DF" w:rsidR="00A24279" w:rsidRDefault="002D44A1" w:rsidP="00CF718E">
            <w:pPr>
              <w:ind w:left="0"/>
            </w:pPr>
            <w:r>
              <w:t>String</w:t>
            </w:r>
          </w:p>
        </w:tc>
        <w:tc>
          <w:tcPr>
            <w:tcW w:w="630" w:type="dxa"/>
          </w:tcPr>
          <w:p w14:paraId="355A1A77" w14:textId="77777777" w:rsidR="00A24279" w:rsidRDefault="00A24279" w:rsidP="00CF718E">
            <w:pPr>
              <w:pStyle w:val="Sothutu-1so"/>
              <w:spacing w:before="120" w:after="120" w:line="276" w:lineRule="auto"/>
              <w:jc w:val="left"/>
              <w:rPr>
                <w:szCs w:val="24"/>
              </w:rPr>
            </w:pPr>
            <w:r>
              <w:rPr>
                <w:szCs w:val="24"/>
              </w:rPr>
              <w:t>20</w:t>
            </w:r>
          </w:p>
        </w:tc>
        <w:tc>
          <w:tcPr>
            <w:tcW w:w="540" w:type="dxa"/>
          </w:tcPr>
          <w:p w14:paraId="5CB623B1" w14:textId="77777777" w:rsidR="00A24279" w:rsidRDefault="00A24279" w:rsidP="00CF718E">
            <w:pPr>
              <w:pStyle w:val="Sothutu-1so"/>
              <w:spacing w:before="120" w:after="120" w:line="276" w:lineRule="auto"/>
              <w:jc w:val="left"/>
              <w:rPr>
                <w:szCs w:val="24"/>
              </w:rPr>
            </w:pPr>
            <w:r>
              <w:rPr>
                <w:szCs w:val="24"/>
              </w:rPr>
              <w:t>Y</w:t>
            </w:r>
          </w:p>
        </w:tc>
        <w:tc>
          <w:tcPr>
            <w:tcW w:w="450" w:type="dxa"/>
          </w:tcPr>
          <w:p w14:paraId="52841CAF" w14:textId="77777777" w:rsidR="00A24279" w:rsidRDefault="00A24279" w:rsidP="00CF718E">
            <w:pPr>
              <w:pStyle w:val="Sothutu-1so"/>
              <w:spacing w:before="120" w:after="120" w:line="276" w:lineRule="auto"/>
              <w:jc w:val="left"/>
              <w:rPr>
                <w:szCs w:val="24"/>
              </w:rPr>
            </w:pPr>
            <w:r>
              <w:rPr>
                <w:szCs w:val="24"/>
              </w:rPr>
              <w:t>Y</w:t>
            </w:r>
          </w:p>
        </w:tc>
        <w:tc>
          <w:tcPr>
            <w:tcW w:w="540" w:type="dxa"/>
          </w:tcPr>
          <w:p w14:paraId="314D482E" w14:textId="77777777" w:rsidR="00A24279" w:rsidRDefault="00A24279" w:rsidP="00CF718E">
            <w:pPr>
              <w:pStyle w:val="Sothutu-1so"/>
              <w:spacing w:before="120" w:after="120" w:line="276" w:lineRule="auto"/>
              <w:jc w:val="center"/>
              <w:rPr>
                <w:szCs w:val="24"/>
              </w:rPr>
            </w:pPr>
            <w:r>
              <w:rPr>
                <w:szCs w:val="24"/>
              </w:rPr>
              <w:t>Y</w:t>
            </w:r>
          </w:p>
        </w:tc>
        <w:tc>
          <w:tcPr>
            <w:tcW w:w="7380" w:type="dxa"/>
          </w:tcPr>
          <w:p w14:paraId="6478F08B" w14:textId="6E51855C" w:rsidR="00A24279" w:rsidRDefault="00A24279" w:rsidP="00CF718E">
            <w:pPr>
              <w:pStyle w:val="Sothutu-1so"/>
              <w:spacing w:before="120" w:after="120" w:line="276" w:lineRule="auto"/>
              <w:rPr>
                <w:szCs w:val="24"/>
              </w:rPr>
            </w:pPr>
            <w:r w:rsidRPr="00311EE8">
              <w:rPr>
                <w:szCs w:val="24"/>
              </w:rPr>
              <w:t xml:space="preserve"> </w:t>
            </w:r>
            <w:r w:rsidR="002D44A1">
              <w:rPr>
                <w:szCs w:val="24"/>
              </w:rPr>
              <w:t>Lấy theo Tab Thông tin duyệt</w:t>
            </w:r>
          </w:p>
        </w:tc>
      </w:tr>
      <w:tr w:rsidR="002D44A1" w:rsidRPr="00FF37CC" w14:paraId="55A6069D" w14:textId="77777777" w:rsidTr="00146097">
        <w:trPr>
          <w:cantSplit/>
          <w:trHeight w:val="827"/>
        </w:trPr>
        <w:tc>
          <w:tcPr>
            <w:tcW w:w="1800" w:type="dxa"/>
          </w:tcPr>
          <w:p w14:paraId="45316B7A" w14:textId="3E0B3192" w:rsidR="002D44A1" w:rsidRDefault="002D44A1" w:rsidP="00CF718E">
            <w:pPr>
              <w:ind w:left="0"/>
              <w:rPr>
                <w:szCs w:val="24"/>
              </w:rPr>
            </w:pPr>
            <w:r>
              <w:rPr>
                <w:szCs w:val="24"/>
              </w:rPr>
              <w:t>Trạng thái duyệt+ Ngày duyệt</w:t>
            </w:r>
          </w:p>
        </w:tc>
        <w:tc>
          <w:tcPr>
            <w:tcW w:w="1980" w:type="dxa"/>
          </w:tcPr>
          <w:p w14:paraId="13F4F985" w14:textId="0706C88F" w:rsidR="002D44A1" w:rsidRDefault="0096743C" w:rsidP="00CF718E">
            <w:pPr>
              <w:ind w:left="0"/>
              <w:rPr>
                <w:szCs w:val="24"/>
              </w:rPr>
            </w:pPr>
            <w:r w:rsidRPr="0096743C">
              <w:rPr>
                <w:szCs w:val="24"/>
                <w:highlight w:val="yellow"/>
              </w:rPr>
              <w:t>APPROVE_STATUS+ APPROVE_date</w:t>
            </w:r>
          </w:p>
        </w:tc>
        <w:tc>
          <w:tcPr>
            <w:tcW w:w="1417" w:type="dxa"/>
          </w:tcPr>
          <w:p w14:paraId="381520C2" w14:textId="0A556E21" w:rsidR="002D44A1" w:rsidRDefault="002D44A1" w:rsidP="00CF718E">
            <w:pPr>
              <w:ind w:left="0"/>
            </w:pPr>
            <w:r>
              <w:t>String</w:t>
            </w:r>
          </w:p>
        </w:tc>
        <w:tc>
          <w:tcPr>
            <w:tcW w:w="630" w:type="dxa"/>
          </w:tcPr>
          <w:p w14:paraId="1D968A38" w14:textId="7755F6A4" w:rsidR="002D44A1" w:rsidRDefault="00DD4800" w:rsidP="00CF718E">
            <w:pPr>
              <w:pStyle w:val="Sothutu-1so"/>
              <w:spacing w:before="120" w:after="120" w:line="276" w:lineRule="auto"/>
              <w:jc w:val="left"/>
              <w:rPr>
                <w:szCs w:val="24"/>
              </w:rPr>
            </w:pPr>
            <w:r>
              <w:rPr>
                <w:szCs w:val="24"/>
              </w:rPr>
              <w:t>50</w:t>
            </w:r>
          </w:p>
        </w:tc>
        <w:tc>
          <w:tcPr>
            <w:tcW w:w="540" w:type="dxa"/>
          </w:tcPr>
          <w:p w14:paraId="334154B8" w14:textId="08D41B53" w:rsidR="002D44A1" w:rsidRDefault="00DD4800" w:rsidP="00CF718E">
            <w:pPr>
              <w:pStyle w:val="Sothutu-1so"/>
              <w:spacing w:before="120" w:after="120" w:line="276" w:lineRule="auto"/>
              <w:jc w:val="left"/>
              <w:rPr>
                <w:szCs w:val="24"/>
              </w:rPr>
            </w:pPr>
            <w:r>
              <w:rPr>
                <w:szCs w:val="24"/>
              </w:rPr>
              <w:t>Y</w:t>
            </w:r>
          </w:p>
        </w:tc>
        <w:tc>
          <w:tcPr>
            <w:tcW w:w="450" w:type="dxa"/>
          </w:tcPr>
          <w:p w14:paraId="6C5BF088" w14:textId="23448066" w:rsidR="002D44A1" w:rsidRDefault="00DD4800" w:rsidP="00CF718E">
            <w:pPr>
              <w:pStyle w:val="Sothutu-1so"/>
              <w:spacing w:before="120" w:after="120" w:line="276" w:lineRule="auto"/>
              <w:jc w:val="left"/>
              <w:rPr>
                <w:szCs w:val="24"/>
              </w:rPr>
            </w:pPr>
            <w:r>
              <w:rPr>
                <w:szCs w:val="24"/>
              </w:rPr>
              <w:t>Y</w:t>
            </w:r>
          </w:p>
        </w:tc>
        <w:tc>
          <w:tcPr>
            <w:tcW w:w="540" w:type="dxa"/>
          </w:tcPr>
          <w:p w14:paraId="1E277B82" w14:textId="1110F9F8" w:rsidR="002D44A1" w:rsidRDefault="00DD4800" w:rsidP="00CF718E">
            <w:pPr>
              <w:pStyle w:val="Sothutu-1so"/>
              <w:spacing w:before="120" w:after="120" w:line="276" w:lineRule="auto"/>
              <w:jc w:val="center"/>
              <w:rPr>
                <w:szCs w:val="24"/>
              </w:rPr>
            </w:pPr>
            <w:r>
              <w:rPr>
                <w:szCs w:val="24"/>
              </w:rPr>
              <w:t>Y</w:t>
            </w:r>
          </w:p>
        </w:tc>
        <w:tc>
          <w:tcPr>
            <w:tcW w:w="7380" w:type="dxa"/>
          </w:tcPr>
          <w:p w14:paraId="6BB9E57E" w14:textId="3932E2FB" w:rsidR="002D44A1" w:rsidRPr="00311EE8" w:rsidRDefault="00DD4800" w:rsidP="00CF718E">
            <w:pPr>
              <w:pStyle w:val="Sothutu-1so"/>
              <w:spacing w:before="120" w:after="120" w:line="276" w:lineRule="auto"/>
              <w:rPr>
                <w:szCs w:val="24"/>
              </w:rPr>
            </w:pPr>
            <w:r>
              <w:rPr>
                <w:szCs w:val="24"/>
              </w:rPr>
              <w:t>Lấy theo Tab Thông tin duyệt</w:t>
            </w:r>
          </w:p>
        </w:tc>
      </w:tr>
    </w:tbl>
    <w:p w14:paraId="33C6E9F9" w14:textId="77777777" w:rsidR="00A24279" w:rsidRDefault="00A24279" w:rsidP="00CF718E"/>
    <w:p w14:paraId="710ACC12" w14:textId="77777777" w:rsidR="00A24279" w:rsidRPr="0097273A" w:rsidRDefault="00A24279" w:rsidP="00CF718E">
      <w:pPr>
        <w:pStyle w:val="Heading6"/>
      </w:pPr>
      <w:r w:rsidRPr="0097273A">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24279" w:rsidRPr="00FF37CC" w14:paraId="44515CC5" w14:textId="77777777" w:rsidTr="00146097">
        <w:trPr>
          <w:trHeight w:val="530"/>
          <w:tblHeader/>
        </w:trPr>
        <w:tc>
          <w:tcPr>
            <w:tcW w:w="2424" w:type="dxa"/>
            <w:shd w:val="clear" w:color="auto" w:fill="D9D9D9"/>
          </w:tcPr>
          <w:p w14:paraId="4643CDD8" w14:textId="77777777" w:rsidR="00A24279" w:rsidRPr="00FF37CC" w:rsidRDefault="00A24279" w:rsidP="00CF718E">
            <w:pPr>
              <w:ind w:left="0"/>
              <w:rPr>
                <w:b/>
              </w:rPr>
            </w:pPr>
            <w:r w:rsidRPr="00FF37CC">
              <w:rPr>
                <w:b/>
              </w:rPr>
              <w:t>Thao tác</w:t>
            </w:r>
          </w:p>
        </w:tc>
        <w:tc>
          <w:tcPr>
            <w:tcW w:w="1176" w:type="dxa"/>
            <w:shd w:val="clear" w:color="auto" w:fill="D9D9D9"/>
          </w:tcPr>
          <w:p w14:paraId="323CA253" w14:textId="77777777" w:rsidR="00A24279" w:rsidRPr="00FF37CC" w:rsidRDefault="00A24279" w:rsidP="00CF718E">
            <w:pPr>
              <w:ind w:left="0"/>
              <w:rPr>
                <w:b/>
                <w:color w:val="000000"/>
              </w:rPr>
            </w:pPr>
            <w:r w:rsidRPr="00FF37CC">
              <w:rPr>
                <w:b/>
                <w:color w:val="000000"/>
              </w:rPr>
              <w:t>Hiển thị</w:t>
            </w:r>
          </w:p>
        </w:tc>
        <w:tc>
          <w:tcPr>
            <w:tcW w:w="10710" w:type="dxa"/>
            <w:shd w:val="clear" w:color="auto" w:fill="D9D9D9"/>
          </w:tcPr>
          <w:p w14:paraId="5B2C0F3C" w14:textId="77777777" w:rsidR="00A24279" w:rsidRPr="00FF37CC" w:rsidRDefault="00A24279" w:rsidP="00CF718E">
            <w:pPr>
              <w:ind w:left="0"/>
              <w:rPr>
                <w:b/>
              </w:rPr>
            </w:pPr>
            <w:r w:rsidRPr="00FF37CC">
              <w:rPr>
                <w:b/>
              </w:rPr>
              <w:t>Mô tả</w:t>
            </w:r>
          </w:p>
        </w:tc>
      </w:tr>
      <w:tr w:rsidR="00A24279" w:rsidRPr="00FF37CC" w14:paraId="4DA57874" w14:textId="77777777" w:rsidTr="00146097">
        <w:tc>
          <w:tcPr>
            <w:tcW w:w="2424" w:type="dxa"/>
          </w:tcPr>
          <w:p w14:paraId="0060C198" w14:textId="77777777" w:rsidR="00A24279" w:rsidRPr="00FF37CC" w:rsidRDefault="00A24279" w:rsidP="00CF718E">
            <w:pPr>
              <w:pStyle w:val="Sothutu-1so"/>
              <w:spacing w:before="120" w:line="276" w:lineRule="auto"/>
              <w:jc w:val="left"/>
              <w:rPr>
                <w:szCs w:val="24"/>
              </w:rPr>
            </w:pPr>
            <w:r>
              <w:rPr>
                <w:szCs w:val="24"/>
              </w:rPr>
              <w:t>Tìm kiếm</w:t>
            </w:r>
          </w:p>
        </w:tc>
        <w:tc>
          <w:tcPr>
            <w:tcW w:w="1176" w:type="dxa"/>
          </w:tcPr>
          <w:p w14:paraId="1AEF9766" w14:textId="77777777" w:rsidR="00A24279" w:rsidRPr="00FF37CC" w:rsidRDefault="00A24279" w:rsidP="00CF718E">
            <w:pPr>
              <w:pStyle w:val="Sothutu-1so"/>
              <w:spacing w:before="120" w:line="276" w:lineRule="auto"/>
              <w:jc w:val="left"/>
              <w:rPr>
                <w:szCs w:val="24"/>
              </w:rPr>
            </w:pPr>
            <w:r>
              <w:rPr>
                <w:szCs w:val="24"/>
              </w:rPr>
              <w:t>Có</w:t>
            </w:r>
          </w:p>
        </w:tc>
        <w:tc>
          <w:tcPr>
            <w:tcW w:w="10710" w:type="dxa"/>
          </w:tcPr>
          <w:p w14:paraId="748FD9DA" w14:textId="0FFE3310" w:rsidR="00A24279" w:rsidRPr="00FF37CC" w:rsidRDefault="00A24279" w:rsidP="00CF718E">
            <w:pPr>
              <w:pStyle w:val="Sothutu-1so"/>
              <w:spacing w:before="120" w:line="276" w:lineRule="auto"/>
              <w:rPr>
                <w:szCs w:val="24"/>
              </w:rPr>
            </w:pPr>
            <w:r>
              <w:rPr>
                <w:szCs w:val="24"/>
              </w:rPr>
              <w:t xml:space="preserve">Cho phép tìm kiếm nhanh theo </w:t>
            </w:r>
            <w:r w:rsidR="006A69E1">
              <w:rPr>
                <w:szCs w:val="24"/>
              </w:rPr>
              <w:t>email</w:t>
            </w:r>
          </w:p>
        </w:tc>
      </w:tr>
      <w:tr w:rsidR="00A24279" w:rsidRPr="00FF37CC" w14:paraId="2F8E4F10" w14:textId="77777777" w:rsidTr="00146097">
        <w:tc>
          <w:tcPr>
            <w:tcW w:w="2424" w:type="dxa"/>
          </w:tcPr>
          <w:p w14:paraId="600AE882" w14:textId="77777777" w:rsidR="00A24279" w:rsidRDefault="00A24279" w:rsidP="00CF718E">
            <w:pPr>
              <w:pStyle w:val="Sothutu-1so"/>
              <w:spacing w:before="120" w:line="276" w:lineRule="auto"/>
              <w:jc w:val="left"/>
              <w:rPr>
                <w:szCs w:val="24"/>
              </w:rPr>
            </w:pPr>
            <w:r>
              <w:rPr>
                <w:szCs w:val="24"/>
              </w:rPr>
              <w:lastRenderedPageBreak/>
              <w:t>Lọc</w:t>
            </w:r>
          </w:p>
        </w:tc>
        <w:tc>
          <w:tcPr>
            <w:tcW w:w="1176" w:type="dxa"/>
          </w:tcPr>
          <w:p w14:paraId="1D86B26C" w14:textId="2983284B" w:rsidR="00A24279" w:rsidRDefault="006A69E1" w:rsidP="00CF718E">
            <w:pPr>
              <w:pStyle w:val="Sothutu-1so"/>
              <w:spacing w:before="120" w:line="276" w:lineRule="auto"/>
              <w:jc w:val="left"/>
              <w:rPr>
                <w:szCs w:val="24"/>
              </w:rPr>
            </w:pPr>
            <w:r>
              <w:rPr>
                <w:szCs w:val="24"/>
              </w:rPr>
              <w:t>Có</w:t>
            </w:r>
          </w:p>
        </w:tc>
        <w:tc>
          <w:tcPr>
            <w:tcW w:w="10710" w:type="dxa"/>
          </w:tcPr>
          <w:p w14:paraId="5377A1FD" w14:textId="796BCFFB" w:rsidR="00A24279" w:rsidRDefault="006A69E1" w:rsidP="00CF718E">
            <w:pPr>
              <w:pStyle w:val="Sothutu-1so"/>
              <w:spacing w:before="120" w:line="276" w:lineRule="auto"/>
              <w:rPr>
                <w:szCs w:val="24"/>
              </w:rPr>
            </w:pPr>
            <w:r>
              <w:rPr>
                <w:szCs w:val="24"/>
              </w:rPr>
              <w:t>Cho phép lọc theo trạng thái duyệt</w:t>
            </w:r>
          </w:p>
        </w:tc>
      </w:tr>
      <w:tr w:rsidR="00A24279" w:rsidRPr="00FF37CC" w14:paraId="1985266E" w14:textId="77777777" w:rsidTr="00CF4198">
        <w:trPr>
          <w:trHeight w:val="260"/>
        </w:trPr>
        <w:tc>
          <w:tcPr>
            <w:tcW w:w="2424" w:type="dxa"/>
          </w:tcPr>
          <w:p w14:paraId="017BDEBA" w14:textId="77777777" w:rsidR="00A24279" w:rsidRPr="00FF37CC" w:rsidRDefault="00A24279" w:rsidP="00CF718E">
            <w:pPr>
              <w:pStyle w:val="Sothutu-1so"/>
              <w:spacing w:before="120" w:line="276" w:lineRule="auto"/>
              <w:jc w:val="left"/>
              <w:rPr>
                <w:szCs w:val="24"/>
              </w:rPr>
            </w:pPr>
            <w:r w:rsidRPr="00FF37CC">
              <w:rPr>
                <w:szCs w:val="24"/>
              </w:rPr>
              <w:t>Sao chép</w:t>
            </w:r>
          </w:p>
        </w:tc>
        <w:tc>
          <w:tcPr>
            <w:tcW w:w="1176" w:type="dxa"/>
          </w:tcPr>
          <w:p w14:paraId="081C24BF" w14:textId="77777777" w:rsidR="00A24279" w:rsidRPr="00FF37CC" w:rsidRDefault="00A24279" w:rsidP="00CF718E">
            <w:pPr>
              <w:pStyle w:val="Sothutu-1so"/>
              <w:spacing w:before="120" w:line="276" w:lineRule="auto"/>
              <w:jc w:val="left"/>
              <w:rPr>
                <w:szCs w:val="24"/>
              </w:rPr>
            </w:pPr>
            <w:r w:rsidRPr="00FF37CC">
              <w:rPr>
                <w:szCs w:val="24"/>
              </w:rPr>
              <w:t>Có</w:t>
            </w:r>
          </w:p>
        </w:tc>
        <w:tc>
          <w:tcPr>
            <w:tcW w:w="10710" w:type="dxa"/>
          </w:tcPr>
          <w:p w14:paraId="3ABA5615" w14:textId="2C6738A7" w:rsidR="00A24279" w:rsidRPr="00FF37CC" w:rsidRDefault="00A24279" w:rsidP="00CF718E">
            <w:pPr>
              <w:pStyle w:val="Sothutu-1so"/>
              <w:spacing w:before="120" w:line="276" w:lineRule="auto"/>
              <w:rPr>
                <w:szCs w:val="24"/>
              </w:rPr>
            </w:pPr>
            <w:r>
              <w:rPr>
                <w:szCs w:val="24"/>
              </w:rPr>
              <w:t xml:space="preserve">Tạo 1 bản ghi mới, </w:t>
            </w:r>
            <w:r>
              <w:rPr>
                <w:iCs/>
                <w:spacing w:val="-1"/>
              </w:rPr>
              <w:t xml:space="preserve">copy toàn bộ thông tin trừ các trường readonly </w:t>
            </w:r>
            <w:r w:rsidR="00DC1F5A">
              <w:rPr>
                <w:iCs/>
                <w:spacing w:val="-1"/>
              </w:rPr>
              <w:t xml:space="preserve">+ </w:t>
            </w:r>
            <w:r>
              <w:rPr>
                <w:iCs/>
                <w:spacing w:val="-1"/>
              </w:rPr>
              <w:t>Hệ thống tự sinh</w:t>
            </w:r>
          </w:p>
        </w:tc>
      </w:tr>
      <w:tr w:rsidR="00A24279" w:rsidRPr="00FF37CC" w14:paraId="04FDEBC1" w14:textId="77777777" w:rsidTr="00146097">
        <w:tc>
          <w:tcPr>
            <w:tcW w:w="2424" w:type="dxa"/>
          </w:tcPr>
          <w:p w14:paraId="24200DFF" w14:textId="77777777" w:rsidR="00A24279" w:rsidRPr="00FF37CC" w:rsidRDefault="00A24279" w:rsidP="00CF718E">
            <w:pPr>
              <w:pStyle w:val="Sothutu-1so"/>
              <w:spacing w:before="120" w:line="276" w:lineRule="auto"/>
              <w:jc w:val="left"/>
              <w:rPr>
                <w:szCs w:val="24"/>
              </w:rPr>
            </w:pPr>
            <w:r>
              <w:rPr>
                <w:szCs w:val="24"/>
              </w:rPr>
              <w:t>Chỉnh sửa</w:t>
            </w:r>
          </w:p>
        </w:tc>
        <w:tc>
          <w:tcPr>
            <w:tcW w:w="1176" w:type="dxa"/>
          </w:tcPr>
          <w:p w14:paraId="7CC5C6C6" w14:textId="77777777" w:rsidR="00A24279" w:rsidRPr="00FF37CC" w:rsidRDefault="00A24279" w:rsidP="00CF718E">
            <w:pPr>
              <w:pStyle w:val="Sothutu-1so"/>
              <w:spacing w:before="120" w:line="276" w:lineRule="auto"/>
              <w:jc w:val="left"/>
              <w:rPr>
                <w:szCs w:val="24"/>
              </w:rPr>
            </w:pPr>
            <w:r>
              <w:rPr>
                <w:szCs w:val="24"/>
              </w:rPr>
              <w:t>Có</w:t>
            </w:r>
          </w:p>
        </w:tc>
        <w:tc>
          <w:tcPr>
            <w:tcW w:w="10710" w:type="dxa"/>
          </w:tcPr>
          <w:p w14:paraId="048976A8" w14:textId="77777777" w:rsidR="00A24279" w:rsidRDefault="00A24279" w:rsidP="00CF718E">
            <w:pPr>
              <w:pStyle w:val="Sothutu-1so"/>
              <w:spacing w:before="120" w:line="276" w:lineRule="auto"/>
              <w:rPr>
                <w:szCs w:val="24"/>
              </w:rPr>
            </w:pPr>
            <w:r>
              <w:rPr>
                <w:szCs w:val="24"/>
              </w:rPr>
              <w:t xml:space="preserve">Chuyển sang màn hình </w:t>
            </w:r>
            <w:r w:rsidR="00352665">
              <w:rPr>
                <w:szCs w:val="24"/>
              </w:rPr>
              <w:t>Tab thông tin duyệt</w:t>
            </w:r>
            <w:r>
              <w:rPr>
                <w:szCs w:val="24"/>
              </w:rPr>
              <w:t xml:space="preserve"> để xem và chỉnh sửa thông tin</w:t>
            </w:r>
          </w:p>
          <w:p w14:paraId="4A67A3A6" w14:textId="104E1BB5" w:rsidR="00352665" w:rsidRPr="00352665" w:rsidRDefault="005306B0" w:rsidP="00CF718E">
            <w:pPr>
              <w:spacing w:after="200"/>
              <w:ind w:left="0"/>
            </w:pPr>
            <w:r>
              <w:t>Không cho sửa nếu đề nghị đã trình ký (IsSignerRecord = Y)</w:t>
            </w:r>
          </w:p>
        </w:tc>
      </w:tr>
      <w:tr w:rsidR="00A24279" w:rsidRPr="00FF37CC" w14:paraId="54A1CC56" w14:textId="77777777" w:rsidTr="00146097">
        <w:tc>
          <w:tcPr>
            <w:tcW w:w="2424" w:type="dxa"/>
          </w:tcPr>
          <w:p w14:paraId="1C49F36D" w14:textId="77777777" w:rsidR="00A24279" w:rsidRPr="00FF37CC" w:rsidRDefault="00A24279" w:rsidP="00CF718E">
            <w:pPr>
              <w:pStyle w:val="Sothutu-1so"/>
              <w:spacing w:before="120" w:line="276" w:lineRule="auto"/>
              <w:jc w:val="left"/>
              <w:rPr>
                <w:szCs w:val="24"/>
              </w:rPr>
            </w:pPr>
            <w:r>
              <w:rPr>
                <w:szCs w:val="24"/>
              </w:rPr>
              <w:t>Xóa</w:t>
            </w:r>
          </w:p>
        </w:tc>
        <w:tc>
          <w:tcPr>
            <w:tcW w:w="1176" w:type="dxa"/>
          </w:tcPr>
          <w:p w14:paraId="5C0C6BCC" w14:textId="77777777" w:rsidR="00A24279" w:rsidRPr="00FF37CC" w:rsidRDefault="00A24279" w:rsidP="00CF718E">
            <w:pPr>
              <w:pStyle w:val="Sothutu-1so"/>
              <w:spacing w:before="120" w:line="276" w:lineRule="auto"/>
              <w:jc w:val="left"/>
              <w:rPr>
                <w:szCs w:val="24"/>
              </w:rPr>
            </w:pPr>
            <w:r>
              <w:rPr>
                <w:szCs w:val="24"/>
              </w:rPr>
              <w:t>Có</w:t>
            </w:r>
          </w:p>
        </w:tc>
        <w:tc>
          <w:tcPr>
            <w:tcW w:w="10710" w:type="dxa"/>
          </w:tcPr>
          <w:p w14:paraId="00DDB628" w14:textId="5389E7EA" w:rsidR="00A24279" w:rsidRPr="00BF5E1F" w:rsidRDefault="00BF5E1F" w:rsidP="00CF718E">
            <w:pPr>
              <w:spacing w:after="200"/>
              <w:ind w:left="0"/>
            </w:pPr>
            <w:r>
              <w:t>Không c</w:t>
            </w:r>
            <w:r w:rsidR="005306B0">
              <w:t>ho</w:t>
            </w:r>
            <w:r>
              <w:t xml:space="preserve"> xóa</w:t>
            </w:r>
            <w:r w:rsidR="005306B0">
              <w:t xml:space="preserve"> nếu</w:t>
            </w:r>
            <w:r>
              <w:t xml:space="preserve"> đề nghị đã trình ký (IsSignerRecord = Y)</w:t>
            </w:r>
          </w:p>
        </w:tc>
      </w:tr>
      <w:tr w:rsidR="00A24279" w:rsidRPr="00FF37CC" w14:paraId="27ABFE86" w14:textId="77777777" w:rsidTr="00146097">
        <w:tc>
          <w:tcPr>
            <w:tcW w:w="2424" w:type="dxa"/>
          </w:tcPr>
          <w:p w14:paraId="5E28D4BC" w14:textId="77777777" w:rsidR="00A24279" w:rsidRPr="00FF37CC" w:rsidRDefault="00A24279" w:rsidP="00CF718E">
            <w:pPr>
              <w:pStyle w:val="Sothutu-1so"/>
              <w:spacing w:before="120" w:line="276" w:lineRule="auto"/>
              <w:jc w:val="left"/>
              <w:rPr>
                <w:szCs w:val="24"/>
              </w:rPr>
            </w:pPr>
            <w:r w:rsidRPr="00FF37CC">
              <w:rPr>
                <w:szCs w:val="24"/>
              </w:rPr>
              <w:t>Thêm mới</w:t>
            </w:r>
          </w:p>
        </w:tc>
        <w:tc>
          <w:tcPr>
            <w:tcW w:w="1176" w:type="dxa"/>
          </w:tcPr>
          <w:p w14:paraId="5F761F44" w14:textId="77777777" w:rsidR="00A24279" w:rsidRPr="00FF37CC" w:rsidRDefault="00A24279" w:rsidP="00CF718E">
            <w:pPr>
              <w:pStyle w:val="Sothutu-1so"/>
              <w:spacing w:before="120" w:line="276" w:lineRule="auto"/>
              <w:jc w:val="left"/>
              <w:rPr>
                <w:szCs w:val="24"/>
              </w:rPr>
            </w:pPr>
            <w:r w:rsidRPr="00FF37CC">
              <w:rPr>
                <w:szCs w:val="24"/>
              </w:rPr>
              <w:t>Có</w:t>
            </w:r>
          </w:p>
        </w:tc>
        <w:tc>
          <w:tcPr>
            <w:tcW w:w="10710" w:type="dxa"/>
          </w:tcPr>
          <w:p w14:paraId="2B141E30" w14:textId="77777777" w:rsidR="00A24279" w:rsidRDefault="00A24279" w:rsidP="00CF718E">
            <w:pPr>
              <w:pStyle w:val="Sothutu-1so"/>
              <w:spacing w:before="120" w:line="276" w:lineRule="auto"/>
              <w:rPr>
                <w:szCs w:val="24"/>
              </w:rPr>
            </w:pPr>
            <w:r w:rsidRPr="00FF37CC">
              <w:rPr>
                <w:szCs w:val="24"/>
              </w:rPr>
              <w:t xml:space="preserve">Hiển thị màn hình </w:t>
            </w:r>
            <w:r>
              <w:rPr>
                <w:szCs w:val="24"/>
              </w:rPr>
              <w:t>thêm mới tờ trình theo mô tả bên dưới</w:t>
            </w:r>
          </w:p>
          <w:p w14:paraId="519A4DEB" w14:textId="465AF209" w:rsidR="005306B0" w:rsidRDefault="005306B0" w:rsidP="00CF718E">
            <w:pPr>
              <w:pStyle w:val="Sothutu-1so"/>
              <w:spacing w:before="120" w:line="276" w:lineRule="auto"/>
              <w:rPr>
                <w:szCs w:val="24"/>
              </w:rPr>
            </w:pPr>
            <w:r>
              <w:t>Không cho thêm mới nếu đề nghị đã trình ký (IsSignerRecord = Y)</w:t>
            </w:r>
          </w:p>
        </w:tc>
      </w:tr>
    </w:tbl>
    <w:p w14:paraId="6F5330F3" w14:textId="77777777" w:rsidR="00A24279" w:rsidRPr="00A24279" w:rsidRDefault="00A24279" w:rsidP="00CF718E">
      <w:pPr>
        <w:rPr>
          <w:lang w:eastAsia="ar-SA"/>
        </w:rPr>
      </w:pPr>
    </w:p>
    <w:p w14:paraId="56DBFC49" w14:textId="4724A2AE" w:rsidR="006D71EE" w:rsidRPr="00FF37CC" w:rsidRDefault="006D71EE" w:rsidP="00A97673">
      <w:pPr>
        <w:pStyle w:val="Heading5"/>
      </w:pPr>
      <w:r w:rsidRPr="00FF37CC">
        <w:lastRenderedPageBreak/>
        <w:t xml:space="preserve">Tab </w:t>
      </w:r>
      <w:r w:rsidR="000F22C6">
        <w:rPr>
          <w:lang w:val="vi-VN"/>
        </w:rPr>
        <w:t>Thông tin duyệt</w:t>
      </w:r>
    </w:p>
    <w:p w14:paraId="506A5D5D" w14:textId="77777777" w:rsidR="006D71EE" w:rsidRPr="00FF37CC" w:rsidRDefault="006D71EE" w:rsidP="00CF718E">
      <w:pPr>
        <w:pStyle w:val="Heading6"/>
      </w:pPr>
      <w:r w:rsidRPr="00FF37CC">
        <w:t>Prototype màn hình nhập liệu</w:t>
      </w:r>
    </w:p>
    <w:p w14:paraId="1B8C9D0B" w14:textId="2F42C30D" w:rsidR="006D71EE" w:rsidRPr="00FF37CC" w:rsidRDefault="007B7797" w:rsidP="00CF718E">
      <w:pPr>
        <w:ind w:left="0"/>
        <w:rPr>
          <w:noProof/>
          <w:snapToGrid/>
        </w:rPr>
      </w:pPr>
      <w:r>
        <w:rPr>
          <w:noProof/>
          <w:snapToGrid/>
        </w:rPr>
        <w:drawing>
          <wp:inline distT="0" distB="0" distL="0" distR="0" wp14:anchorId="2F419208" wp14:editId="018BFB40">
            <wp:extent cx="2483893" cy="51087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4565" cy="5130742"/>
                    </a:xfrm>
                    <a:prstGeom prst="rect">
                      <a:avLst/>
                    </a:prstGeom>
                  </pic:spPr>
                </pic:pic>
              </a:graphicData>
            </a:graphic>
          </wp:inline>
        </w:drawing>
      </w:r>
    </w:p>
    <w:p w14:paraId="250F4B4E" w14:textId="77777777" w:rsidR="006D71EE" w:rsidRPr="00FF37CC" w:rsidRDefault="006D71EE" w:rsidP="00CF718E">
      <w:pPr>
        <w:pStyle w:val="Heading6"/>
      </w:pPr>
      <w:r w:rsidRPr="00FF37CC">
        <w:lastRenderedPageBreak/>
        <w:t>Danh sách trường dữ liệu</w:t>
      </w:r>
    </w:p>
    <w:p w14:paraId="56C8A4E9" w14:textId="2BE17B43" w:rsidR="006D71EE" w:rsidRDefault="006D71EE" w:rsidP="004E37AB">
      <w:pPr>
        <w:numPr>
          <w:ilvl w:val="0"/>
          <w:numId w:val="11"/>
        </w:numPr>
      </w:pPr>
      <w:r w:rsidRPr="00FF37CC">
        <w:t xml:space="preserve">Bảng </w:t>
      </w:r>
      <w:r w:rsidR="000F22C6" w:rsidRPr="000F22C6">
        <w:t>C_APPROVAL_ADVANCE_REQUEST</w:t>
      </w:r>
    </w:p>
    <w:p w14:paraId="1A4AEBAC" w14:textId="77777777" w:rsidR="000F22C6" w:rsidRPr="000A0F11" w:rsidRDefault="000F22C6" w:rsidP="004E37AB">
      <w:pPr>
        <w:numPr>
          <w:ilvl w:val="0"/>
          <w:numId w:val="11"/>
        </w:numPr>
        <w:rPr>
          <w:i/>
        </w:rPr>
      </w:pPr>
      <w:r w:rsidRPr="000A0F11">
        <w:rPr>
          <w:i/>
          <w:lang w:eastAsia="ar-SA"/>
        </w:rPr>
        <w:t>S: Hiển thị trên màn hình nhập liệu</w:t>
      </w:r>
    </w:p>
    <w:p w14:paraId="32738720" w14:textId="763FA69E" w:rsidR="006D71EE" w:rsidRDefault="006D71EE" w:rsidP="004E37AB">
      <w:pPr>
        <w:numPr>
          <w:ilvl w:val="0"/>
          <w:numId w:val="11"/>
        </w:numPr>
        <w:rPr>
          <w:i/>
        </w:rPr>
      </w:pPr>
      <w:r w:rsidRPr="00FF37CC">
        <w:rPr>
          <w:i/>
        </w:rPr>
        <w:t>L: Length; R: Readonly; M: Mandatory; SL: Search List; CL: Combo List</w:t>
      </w:r>
    </w:p>
    <w:p w14:paraId="02E804D2" w14:textId="77777777" w:rsidR="000B06A2" w:rsidRPr="00FF37CC" w:rsidRDefault="000B06A2" w:rsidP="00CF718E">
      <w:pPr>
        <w:ind w:left="720"/>
        <w:rPr>
          <w:i/>
        </w:rPr>
      </w:pP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40412E" w:rsidRPr="00FF37CC" w14:paraId="29407DA5" w14:textId="77777777" w:rsidTr="009A4951">
        <w:trPr>
          <w:cantSplit/>
          <w:trHeight w:val="422"/>
          <w:tblHeader/>
        </w:trPr>
        <w:tc>
          <w:tcPr>
            <w:tcW w:w="1800" w:type="dxa"/>
            <w:shd w:val="clear" w:color="auto" w:fill="D9D9D9"/>
            <w:vAlign w:val="center"/>
          </w:tcPr>
          <w:p w14:paraId="665D6665" w14:textId="77777777" w:rsidR="0040412E" w:rsidRPr="00FF37CC" w:rsidRDefault="0040412E" w:rsidP="00CF718E">
            <w:pPr>
              <w:spacing w:after="120"/>
              <w:ind w:left="0"/>
              <w:jc w:val="center"/>
              <w:rPr>
                <w:b/>
              </w:rPr>
            </w:pPr>
            <w:r w:rsidRPr="00FF37CC">
              <w:rPr>
                <w:b/>
              </w:rPr>
              <w:t>Tên trường</w:t>
            </w:r>
          </w:p>
        </w:tc>
        <w:tc>
          <w:tcPr>
            <w:tcW w:w="1980" w:type="dxa"/>
            <w:shd w:val="clear" w:color="auto" w:fill="D9D9D9"/>
            <w:vAlign w:val="center"/>
          </w:tcPr>
          <w:p w14:paraId="282E171F" w14:textId="77777777" w:rsidR="0040412E" w:rsidRPr="00FF37CC" w:rsidRDefault="0040412E" w:rsidP="00CF718E">
            <w:pPr>
              <w:spacing w:after="120"/>
              <w:ind w:left="0"/>
              <w:jc w:val="center"/>
              <w:rPr>
                <w:b/>
              </w:rPr>
            </w:pPr>
            <w:r w:rsidRPr="00FF37CC">
              <w:rPr>
                <w:b/>
              </w:rPr>
              <w:t>Tên dữ liệu</w:t>
            </w:r>
          </w:p>
        </w:tc>
        <w:tc>
          <w:tcPr>
            <w:tcW w:w="1417" w:type="dxa"/>
            <w:shd w:val="clear" w:color="auto" w:fill="D9D9D9"/>
            <w:vAlign w:val="center"/>
          </w:tcPr>
          <w:p w14:paraId="0B39BF5B" w14:textId="77777777" w:rsidR="0040412E" w:rsidRPr="00FF37CC" w:rsidRDefault="0040412E" w:rsidP="00CF718E">
            <w:pPr>
              <w:spacing w:after="120"/>
              <w:ind w:left="0"/>
              <w:jc w:val="center"/>
              <w:rPr>
                <w:b/>
              </w:rPr>
            </w:pPr>
            <w:r w:rsidRPr="00FF37CC">
              <w:rPr>
                <w:b/>
              </w:rPr>
              <w:t>Loại DL</w:t>
            </w:r>
          </w:p>
        </w:tc>
        <w:tc>
          <w:tcPr>
            <w:tcW w:w="630" w:type="dxa"/>
            <w:shd w:val="clear" w:color="auto" w:fill="D9D9D9"/>
            <w:vAlign w:val="center"/>
          </w:tcPr>
          <w:p w14:paraId="416EB749" w14:textId="77777777" w:rsidR="0040412E" w:rsidRPr="00FF37CC" w:rsidRDefault="0040412E" w:rsidP="00CF718E">
            <w:pPr>
              <w:spacing w:after="120"/>
              <w:ind w:left="0"/>
              <w:jc w:val="center"/>
              <w:rPr>
                <w:b/>
              </w:rPr>
            </w:pPr>
            <w:r w:rsidRPr="00FF37CC">
              <w:rPr>
                <w:b/>
              </w:rPr>
              <w:t>L</w:t>
            </w:r>
          </w:p>
        </w:tc>
        <w:tc>
          <w:tcPr>
            <w:tcW w:w="540" w:type="dxa"/>
            <w:shd w:val="clear" w:color="auto" w:fill="D9D9D9"/>
            <w:vAlign w:val="center"/>
          </w:tcPr>
          <w:p w14:paraId="4F7A5252" w14:textId="77777777" w:rsidR="0040412E" w:rsidRPr="00FF37CC" w:rsidRDefault="0040412E" w:rsidP="00CF718E">
            <w:pPr>
              <w:spacing w:after="120"/>
              <w:ind w:left="0"/>
              <w:jc w:val="center"/>
              <w:rPr>
                <w:b/>
              </w:rPr>
            </w:pPr>
            <w:r w:rsidRPr="00FF37CC">
              <w:rPr>
                <w:b/>
              </w:rPr>
              <w:t>R</w:t>
            </w:r>
          </w:p>
        </w:tc>
        <w:tc>
          <w:tcPr>
            <w:tcW w:w="450" w:type="dxa"/>
            <w:shd w:val="clear" w:color="auto" w:fill="D9D9D9"/>
            <w:vAlign w:val="center"/>
          </w:tcPr>
          <w:p w14:paraId="22B4F5B9" w14:textId="77777777" w:rsidR="0040412E" w:rsidRPr="00FF37CC" w:rsidRDefault="0040412E" w:rsidP="00CF718E">
            <w:pPr>
              <w:spacing w:after="120"/>
              <w:ind w:left="0"/>
              <w:jc w:val="center"/>
              <w:rPr>
                <w:b/>
              </w:rPr>
            </w:pPr>
            <w:r w:rsidRPr="00FF37CC">
              <w:rPr>
                <w:b/>
              </w:rPr>
              <w:t>M</w:t>
            </w:r>
          </w:p>
        </w:tc>
        <w:tc>
          <w:tcPr>
            <w:tcW w:w="540" w:type="dxa"/>
            <w:shd w:val="clear" w:color="auto" w:fill="D9D9D9"/>
          </w:tcPr>
          <w:p w14:paraId="13437D32" w14:textId="77777777" w:rsidR="0040412E" w:rsidRPr="00926A39" w:rsidRDefault="0040412E" w:rsidP="00CF718E">
            <w:pPr>
              <w:spacing w:after="120"/>
              <w:ind w:left="0"/>
              <w:jc w:val="center"/>
              <w:rPr>
                <w:b/>
                <w:sz w:val="22"/>
              </w:rPr>
            </w:pPr>
            <w:r>
              <w:rPr>
                <w:b/>
              </w:rPr>
              <w:t>S</w:t>
            </w:r>
          </w:p>
        </w:tc>
        <w:tc>
          <w:tcPr>
            <w:tcW w:w="7380" w:type="dxa"/>
            <w:shd w:val="clear" w:color="auto" w:fill="D9D9D9"/>
            <w:vAlign w:val="center"/>
          </w:tcPr>
          <w:p w14:paraId="1F26A97A" w14:textId="77777777" w:rsidR="0040412E" w:rsidRPr="00FF37CC" w:rsidRDefault="0040412E" w:rsidP="00CF718E">
            <w:pPr>
              <w:spacing w:after="120"/>
              <w:ind w:left="0"/>
              <w:jc w:val="center"/>
              <w:rPr>
                <w:b/>
              </w:rPr>
            </w:pPr>
            <w:r w:rsidRPr="00FF37CC">
              <w:rPr>
                <w:b/>
              </w:rPr>
              <w:t>Mô tả</w:t>
            </w:r>
          </w:p>
        </w:tc>
      </w:tr>
      <w:tr w:rsidR="00A95511" w:rsidRPr="00FF37CC" w14:paraId="138BE7C4" w14:textId="77777777" w:rsidTr="009A4951">
        <w:trPr>
          <w:cantSplit/>
          <w:trHeight w:val="827"/>
        </w:trPr>
        <w:tc>
          <w:tcPr>
            <w:tcW w:w="1800" w:type="dxa"/>
          </w:tcPr>
          <w:p w14:paraId="2A20F1FE" w14:textId="0CCBCE2A" w:rsidR="00A95511" w:rsidRPr="00FF37CC" w:rsidRDefault="00A95511" w:rsidP="00CF718E">
            <w:pPr>
              <w:ind w:left="0"/>
            </w:pPr>
            <w:r w:rsidRPr="00AB2F64">
              <w:rPr>
                <w:szCs w:val="24"/>
              </w:rPr>
              <w:t>ID</w:t>
            </w:r>
            <w:r>
              <w:rPr>
                <w:szCs w:val="24"/>
              </w:rPr>
              <w:t xml:space="preserve"> </w:t>
            </w:r>
          </w:p>
        </w:tc>
        <w:tc>
          <w:tcPr>
            <w:tcW w:w="1980" w:type="dxa"/>
          </w:tcPr>
          <w:p w14:paraId="4CF068F3" w14:textId="4717048A" w:rsidR="00A95511" w:rsidRPr="00FF37CC" w:rsidRDefault="00A95511" w:rsidP="00CF718E">
            <w:pPr>
              <w:ind w:left="0"/>
            </w:pPr>
            <w:r>
              <w:rPr>
                <w:szCs w:val="24"/>
              </w:rPr>
              <w:t>C_APPROVAL_ADVANCE_REQUEST_</w:t>
            </w:r>
            <w:r w:rsidRPr="00AB2F64">
              <w:rPr>
                <w:szCs w:val="24"/>
              </w:rPr>
              <w:t>ID</w:t>
            </w:r>
          </w:p>
        </w:tc>
        <w:tc>
          <w:tcPr>
            <w:tcW w:w="1417" w:type="dxa"/>
          </w:tcPr>
          <w:p w14:paraId="4C394E4F" w14:textId="6481BBB1" w:rsidR="00A95511" w:rsidRPr="00A95511" w:rsidRDefault="00A95511" w:rsidP="00CF718E">
            <w:pPr>
              <w:ind w:left="0"/>
              <w:rPr>
                <w:lang w:val="vi-VN"/>
              </w:rPr>
            </w:pPr>
            <w:r>
              <w:rPr>
                <w:lang w:val="vi-VN"/>
              </w:rPr>
              <w:t>Number</w:t>
            </w:r>
          </w:p>
        </w:tc>
        <w:tc>
          <w:tcPr>
            <w:tcW w:w="630" w:type="dxa"/>
          </w:tcPr>
          <w:p w14:paraId="4D7E00D8" w14:textId="4753C536" w:rsidR="00A95511" w:rsidRPr="00FF37CC" w:rsidRDefault="00A95511" w:rsidP="00CF718E">
            <w:pPr>
              <w:pStyle w:val="Sothutu-1so"/>
              <w:spacing w:before="120" w:after="120" w:line="276" w:lineRule="auto"/>
              <w:jc w:val="left"/>
              <w:rPr>
                <w:szCs w:val="24"/>
              </w:rPr>
            </w:pPr>
          </w:p>
        </w:tc>
        <w:tc>
          <w:tcPr>
            <w:tcW w:w="540" w:type="dxa"/>
          </w:tcPr>
          <w:p w14:paraId="75F337A1" w14:textId="52A96350" w:rsidR="00A95511" w:rsidRPr="00FF37CC" w:rsidRDefault="00A95511" w:rsidP="00CF718E">
            <w:pPr>
              <w:pStyle w:val="Sothutu-1so"/>
              <w:spacing w:before="120" w:after="120" w:line="276" w:lineRule="auto"/>
              <w:jc w:val="left"/>
              <w:rPr>
                <w:szCs w:val="24"/>
              </w:rPr>
            </w:pPr>
          </w:p>
        </w:tc>
        <w:tc>
          <w:tcPr>
            <w:tcW w:w="450" w:type="dxa"/>
          </w:tcPr>
          <w:p w14:paraId="0EAA218A" w14:textId="73B06F43" w:rsidR="00A95511" w:rsidRPr="00FF37CC" w:rsidRDefault="00A95511" w:rsidP="00CF718E">
            <w:pPr>
              <w:pStyle w:val="Sothutu-1so"/>
              <w:spacing w:before="120" w:after="120" w:line="276" w:lineRule="auto"/>
              <w:jc w:val="left"/>
              <w:rPr>
                <w:szCs w:val="24"/>
              </w:rPr>
            </w:pPr>
          </w:p>
        </w:tc>
        <w:tc>
          <w:tcPr>
            <w:tcW w:w="540" w:type="dxa"/>
          </w:tcPr>
          <w:p w14:paraId="2FD55CF6" w14:textId="44D327F3" w:rsidR="00A95511" w:rsidRPr="00FF37CC" w:rsidRDefault="00A95511" w:rsidP="00CF718E">
            <w:pPr>
              <w:pStyle w:val="Sothutu-1so"/>
              <w:spacing w:before="120" w:after="120" w:line="276" w:lineRule="auto"/>
              <w:jc w:val="center"/>
              <w:rPr>
                <w:szCs w:val="24"/>
              </w:rPr>
            </w:pPr>
          </w:p>
        </w:tc>
        <w:tc>
          <w:tcPr>
            <w:tcW w:w="7380" w:type="dxa"/>
          </w:tcPr>
          <w:p w14:paraId="275C1B31" w14:textId="0600B872" w:rsidR="00A95511" w:rsidRPr="00FF37CC" w:rsidRDefault="00A95511" w:rsidP="00CF718E">
            <w:pPr>
              <w:pStyle w:val="Sothutu-1so"/>
              <w:spacing w:before="120" w:after="120" w:line="276" w:lineRule="auto"/>
              <w:jc w:val="left"/>
              <w:rPr>
                <w:szCs w:val="24"/>
              </w:rPr>
            </w:pPr>
            <w:r w:rsidRPr="00AB2F64">
              <w:rPr>
                <w:szCs w:val="24"/>
              </w:rPr>
              <w:t>Key, tự sinh, không hiển thị</w:t>
            </w:r>
          </w:p>
        </w:tc>
      </w:tr>
      <w:tr w:rsidR="00A95511" w:rsidRPr="00FF37CC" w14:paraId="63DA7C30" w14:textId="77777777" w:rsidTr="009A4951">
        <w:trPr>
          <w:cantSplit/>
          <w:trHeight w:val="827"/>
        </w:trPr>
        <w:tc>
          <w:tcPr>
            <w:tcW w:w="1800" w:type="dxa"/>
          </w:tcPr>
          <w:p w14:paraId="73D128CF" w14:textId="55551412" w:rsidR="00A95511" w:rsidRDefault="00A95511" w:rsidP="00CF718E">
            <w:pPr>
              <w:ind w:left="0"/>
              <w:rPr>
                <w:szCs w:val="24"/>
                <w:lang w:val="vi-VN"/>
              </w:rPr>
            </w:pPr>
            <w:r>
              <w:rPr>
                <w:szCs w:val="24"/>
                <w:lang w:val="vi-VN"/>
              </w:rPr>
              <w:t>STT</w:t>
            </w:r>
          </w:p>
        </w:tc>
        <w:tc>
          <w:tcPr>
            <w:tcW w:w="1980" w:type="dxa"/>
          </w:tcPr>
          <w:p w14:paraId="3A178D1A" w14:textId="64DE1B58" w:rsidR="00A95511" w:rsidRPr="00A95511" w:rsidRDefault="00A95511" w:rsidP="00CF718E">
            <w:pPr>
              <w:ind w:left="0"/>
              <w:rPr>
                <w:lang w:val="vi-VN"/>
              </w:rPr>
            </w:pPr>
            <w:r>
              <w:rPr>
                <w:lang w:val="vi-VN"/>
              </w:rPr>
              <w:t>NO</w:t>
            </w:r>
          </w:p>
        </w:tc>
        <w:tc>
          <w:tcPr>
            <w:tcW w:w="1417" w:type="dxa"/>
          </w:tcPr>
          <w:p w14:paraId="348CFAAF" w14:textId="42E4F39F" w:rsidR="00A95511" w:rsidRPr="00A95511" w:rsidRDefault="00A95511" w:rsidP="00CF718E">
            <w:pPr>
              <w:ind w:left="0"/>
              <w:rPr>
                <w:lang w:val="vi-VN"/>
              </w:rPr>
            </w:pPr>
            <w:r>
              <w:rPr>
                <w:lang w:val="vi-VN"/>
              </w:rPr>
              <w:t>Number</w:t>
            </w:r>
          </w:p>
        </w:tc>
        <w:tc>
          <w:tcPr>
            <w:tcW w:w="630" w:type="dxa"/>
          </w:tcPr>
          <w:p w14:paraId="1F79D60E" w14:textId="03DF7596" w:rsidR="00A95511" w:rsidRPr="00FF37CC" w:rsidRDefault="00E9420C" w:rsidP="00CF718E">
            <w:pPr>
              <w:pStyle w:val="Sothutu-1so"/>
              <w:spacing w:before="120" w:after="120" w:line="276" w:lineRule="auto"/>
              <w:jc w:val="left"/>
              <w:rPr>
                <w:szCs w:val="24"/>
              </w:rPr>
            </w:pPr>
            <w:r>
              <w:rPr>
                <w:szCs w:val="24"/>
              </w:rPr>
              <w:t>2</w:t>
            </w:r>
          </w:p>
        </w:tc>
        <w:tc>
          <w:tcPr>
            <w:tcW w:w="540" w:type="dxa"/>
          </w:tcPr>
          <w:p w14:paraId="20159FB2" w14:textId="08AAB694" w:rsidR="00A95511" w:rsidRPr="00FF37CC" w:rsidRDefault="00E9420C" w:rsidP="00CF718E">
            <w:pPr>
              <w:pStyle w:val="Sothutu-1so"/>
              <w:spacing w:before="120" w:after="120" w:line="276" w:lineRule="auto"/>
              <w:jc w:val="left"/>
              <w:rPr>
                <w:szCs w:val="24"/>
              </w:rPr>
            </w:pPr>
            <w:r>
              <w:rPr>
                <w:szCs w:val="24"/>
              </w:rPr>
              <w:t>Y</w:t>
            </w:r>
          </w:p>
        </w:tc>
        <w:tc>
          <w:tcPr>
            <w:tcW w:w="450" w:type="dxa"/>
          </w:tcPr>
          <w:p w14:paraId="789C2383" w14:textId="4776617B" w:rsidR="00A95511" w:rsidRPr="000E3F56" w:rsidRDefault="000E3F56" w:rsidP="00CF718E">
            <w:pPr>
              <w:pStyle w:val="Sothutu-1so"/>
              <w:spacing w:before="120" w:after="120" w:line="276" w:lineRule="auto"/>
              <w:jc w:val="left"/>
              <w:rPr>
                <w:szCs w:val="24"/>
                <w:lang w:val="vi-VN"/>
              </w:rPr>
            </w:pPr>
            <w:r>
              <w:rPr>
                <w:szCs w:val="24"/>
                <w:lang w:val="vi-VN"/>
              </w:rPr>
              <w:t>Y</w:t>
            </w:r>
          </w:p>
        </w:tc>
        <w:tc>
          <w:tcPr>
            <w:tcW w:w="540" w:type="dxa"/>
          </w:tcPr>
          <w:p w14:paraId="190B4D1B" w14:textId="71A32E0A" w:rsidR="00A95511" w:rsidRPr="00FF37CC" w:rsidRDefault="00E9420C" w:rsidP="00CF718E">
            <w:pPr>
              <w:pStyle w:val="Sothutu-1so"/>
              <w:spacing w:before="120" w:after="120" w:line="276" w:lineRule="auto"/>
              <w:jc w:val="center"/>
              <w:rPr>
                <w:szCs w:val="24"/>
              </w:rPr>
            </w:pPr>
            <w:r>
              <w:rPr>
                <w:szCs w:val="24"/>
              </w:rPr>
              <w:t>N</w:t>
            </w:r>
          </w:p>
        </w:tc>
        <w:tc>
          <w:tcPr>
            <w:tcW w:w="7380" w:type="dxa"/>
          </w:tcPr>
          <w:p w14:paraId="08CB89B5" w14:textId="728FCA72" w:rsidR="00E9420C" w:rsidRPr="00FF37CC" w:rsidRDefault="00E9420C" w:rsidP="00CF718E">
            <w:pPr>
              <w:pStyle w:val="Sothutu-1so"/>
              <w:spacing w:before="120" w:after="120" w:line="276" w:lineRule="auto"/>
              <w:rPr>
                <w:szCs w:val="24"/>
              </w:rPr>
            </w:pPr>
            <w:r>
              <w:rPr>
                <w:szCs w:val="24"/>
              </w:rPr>
              <w:t>Tự động sinh theo thứ tự tạo bản ghi</w:t>
            </w:r>
          </w:p>
          <w:p w14:paraId="6199C9AA" w14:textId="57A2A905" w:rsidR="00A95511" w:rsidRPr="00FF37CC" w:rsidRDefault="00A95511" w:rsidP="00CF718E">
            <w:pPr>
              <w:pStyle w:val="Sothutu-1so"/>
              <w:spacing w:before="120" w:after="120" w:line="276" w:lineRule="auto"/>
              <w:jc w:val="left"/>
              <w:rPr>
                <w:szCs w:val="24"/>
              </w:rPr>
            </w:pPr>
          </w:p>
        </w:tc>
      </w:tr>
      <w:tr w:rsidR="00A95511" w:rsidRPr="00FF37CC" w14:paraId="578378FC" w14:textId="77777777" w:rsidTr="009A4951">
        <w:trPr>
          <w:cantSplit/>
          <w:trHeight w:val="827"/>
        </w:trPr>
        <w:tc>
          <w:tcPr>
            <w:tcW w:w="1800" w:type="dxa"/>
          </w:tcPr>
          <w:p w14:paraId="7947102F" w14:textId="5EE0F343" w:rsidR="00A95511" w:rsidRPr="0040412E" w:rsidRDefault="00A95511" w:rsidP="00CF718E">
            <w:pPr>
              <w:ind w:left="0"/>
              <w:rPr>
                <w:lang w:val="vi-VN"/>
              </w:rPr>
            </w:pPr>
            <w:r>
              <w:rPr>
                <w:lang w:val="vi-VN"/>
              </w:rPr>
              <w:t>Phòng Ban phê duyệt</w:t>
            </w:r>
          </w:p>
        </w:tc>
        <w:tc>
          <w:tcPr>
            <w:tcW w:w="1980" w:type="dxa"/>
          </w:tcPr>
          <w:p w14:paraId="3644CDF1" w14:textId="0BDABA0A" w:rsidR="00A95511" w:rsidRPr="00FF37CC" w:rsidRDefault="000E3F56" w:rsidP="00CF718E">
            <w:pPr>
              <w:ind w:left="0"/>
            </w:pPr>
            <w:r>
              <w:rPr>
                <w:szCs w:val="24"/>
              </w:rPr>
              <w:t>C_DEPARTMENT_ID</w:t>
            </w:r>
          </w:p>
        </w:tc>
        <w:tc>
          <w:tcPr>
            <w:tcW w:w="1417" w:type="dxa"/>
          </w:tcPr>
          <w:p w14:paraId="7318FDB0" w14:textId="77777777" w:rsidR="00A95511" w:rsidRDefault="000664F8" w:rsidP="00CF718E">
            <w:pPr>
              <w:ind w:left="0"/>
            </w:pPr>
            <w:r>
              <w:t>String</w:t>
            </w:r>
          </w:p>
          <w:p w14:paraId="17CE61F5" w14:textId="17039897" w:rsidR="000664F8" w:rsidRPr="002714DC" w:rsidRDefault="000664F8" w:rsidP="00CF718E">
            <w:pPr>
              <w:ind w:left="0"/>
            </w:pPr>
            <w:r>
              <w:t>SL</w:t>
            </w:r>
          </w:p>
        </w:tc>
        <w:tc>
          <w:tcPr>
            <w:tcW w:w="630" w:type="dxa"/>
          </w:tcPr>
          <w:p w14:paraId="6390A1C9" w14:textId="1382D7B4" w:rsidR="00A95511" w:rsidRPr="00FF37CC" w:rsidRDefault="000664F8" w:rsidP="00CF718E">
            <w:pPr>
              <w:pStyle w:val="Sothutu-1so"/>
              <w:spacing w:before="120" w:after="120" w:line="276" w:lineRule="auto"/>
              <w:jc w:val="left"/>
              <w:rPr>
                <w:szCs w:val="24"/>
              </w:rPr>
            </w:pPr>
            <w:r>
              <w:rPr>
                <w:szCs w:val="24"/>
              </w:rPr>
              <w:t>50</w:t>
            </w:r>
          </w:p>
        </w:tc>
        <w:tc>
          <w:tcPr>
            <w:tcW w:w="540" w:type="dxa"/>
          </w:tcPr>
          <w:p w14:paraId="3E9B752F" w14:textId="05D7B02F" w:rsidR="00A95511" w:rsidRPr="00FF37CC" w:rsidRDefault="000664F8" w:rsidP="00CF718E">
            <w:pPr>
              <w:pStyle w:val="Sothutu-1so"/>
              <w:spacing w:before="120" w:after="120" w:line="276" w:lineRule="auto"/>
              <w:jc w:val="left"/>
              <w:rPr>
                <w:szCs w:val="24"/>
              </w:rPr>
            </w:pPr>
            <w:r>
              <w:rPr>
                <w:szCs w:val="24"/>
              </w:rPr>
              <w:t>N</w:t>
            </w:r>
          </w:p>
        </w:tc>
        <w:tc>
          <w:tcPr>
            <w:tcW w:w="450" w:type="dxa"/>
          </w:tcPr>
          <w:p w14:paraId="6CEB6BC1" w14:textId="0F057AD6" w:rsidR="00A95511" w:rsidRPr="000E3F56" w:rsidRDefault="000E3F56" w:rsidP="00CF718E">
            <w:pPr>
              <w:pStyle w:val="Sothutu-1so"/>
              <w:spacing w:before="120" w:after="120" w:line="276" w:lineRule="auto"/>
              <w:jc w:val="left"/>
              <w:rPr>
                <w:szCs w:val="24"/>
                <w:lang w:val="vi-VN"/>
              </w:rPr>
            </w:pPr>
            <w:r>
              <w:rPr>
                <w:szCs w:val="24"/>
                <w:lang w:val="vi-VN"/>
              </w:rPr>
              <w:t>Y</w:t>
            </w:r>
          </w:p>
        </w:tc>
        <w:tc>
          <w:tcPr>
            <w:tcW w:w="540" w:type="dxa"/>
          </w:tcPr>
          <w:p w14:paraId="1E91C998" w14:textId="4D6C5028" w:rsidR="00A95511" w:rsidRDefault="000664F8" w:rsidP="00CF718E">
            <w:pPr>
              <w:pStyle w:val="Sothutu-1so"/>
              <w:spacing w:before="120" w:after="120" w:line="276" w:lineRule="auto"/>
              <w:jc w:val="center"/>
              <w:rPr>
                <w:szCs w:val="24"/>
              </w:rPr>
            </w:pPr>
            <w:r>
              <w:rPr>
                <w:szCs w:val="24"/>
              </w:rPr>
              <w:t>Y</w:t>
            </w:r>
          </w:p>
        </w:tc>
        <w:tc>
          <w:tcPr>
            <w:tcW w:w="7380" w:type="dxa"/>
          </w:tcPr>
          <w:p w14:paraId="062E2643" w14:textId="77777777" w:rsidR="000E3F56" w:rsidRDefault="000E3F56" w:rsidP="00CF718E">
            <w:pPr>
              <w:pStyle w:val="Sothutu-1so"/>
              <w:spacing w:before="120" w:after="120" w:line="276" w:lineRule="auto"/>
              <w:rPr>
                <w:szCs w:val="24"/>
              </w:rPr>
            </w:pPr>
            <w:r>
              <w:rPr>
                <w:szCs w:val="24"/>
              </w:rPr>
              <w:t>Link danh mục đơn vị có đơn vị hạch toán = N.</w:t>
            </w:r>
          </w:p>
          <w:p w14:paraId="337E81B4" w14:textId="77777777" w:rsidR="000E3F56" w:rsidRDefault="000E3F56" w:rsidP="00CF718E">
            <w:pPr>
              <w:pStyle w:val="Sothutu-1so"/>
              <w:spacing w:before="120" w:after="120" w:line="276" w:lineRule="auto"/>
              <w:rPr>
                <w:szCs w:val="24"/>
              </w:rPr>
            </w:pPr>
            <w:r>
              <w:rPr>
                <w:szCs w:val="24"/>
              </w:rPr>
              <w:t xml:space="preserve">Với bản ghi STT = 1: Tự sinh phòng ban = Phòng tài chính cùng đơn vị hạch toán với phòng ban làm đề nghị và readonly. </w:t>
            </w:r>
          </w:p>
          <w:p w14:paraId="59EF9712" w14:textId="1742940F" w:rsidR="00A95511" w:rsidRPr="000039A0" w:rsidRDefault="000E3F56" w:rsidP="00CF718E">
            <w:pPr>
              <w:pStyle w:val="Sothutu-1so"/>
              <w:spacing w:before="120" w:after="120" w:line="276" w:lineRule="auto"/>
              <w:jc w:val="left"/>
              <w:rPr>
                <w:szCs w:val="24"/>
              </w:rPr>
            </w:pPr>
            <w:r>
              <w:rPr>
                <w:szCs w:val="24"/>
              </w:rPr>
              <w:t>Readonly sau khi Trạng thái duyệt khác Chưa duyệt.</w:t>
            </w:r>
          </w:p>
        </w:tc>
      </w:tr>
      <w:tr w:rsidR="00A95511" w:rsidRPr="00FF37CC" w14:paraId="307768C5" w14:textId="77777777" w:rsidTr="009A4951">
        <w:trPr>
          <w:cantSplit/>
          <w:trHeight w:val="827"/>
        </w:trPr>
        <w:tc>
          <w:tcPr>
            <w:tcW w:w="1800" w:type="dxa"/>
          </w:tcPr>
          <w:p w14:paraId="69C54784" w14:textId="6E196E8F" w:rsidR="00A95511" w:rsidRPr="0040412E" w:rsidRDefault="00A95511" w:rsidP="00CF718E">
            <w:pPr>
              <w:ind w:left="0"/>
              <w:rPr>
                <w:lang w:val="vi-VN"/>
              </w:rPr>
            </w:pPr>
            <w:r>
              <w:rPr>
                <w:szCs w:val="24"/>
                <w:lang w:val="vi-VN"/>
              </w:rPr>
              <w:t>Trạng thái duyệt</w:t>
            </w:r>
          </w:p>
        </w:tc>
        <w:tc>
          <w:tcPr>
            <w:tcW w:w="1980" w:type="dxa"/>
          </w:tcPr>
          <w:p w14:paraId="50558957" w14:textId="509CA46F" w:rsidR="00A95511" w:rsidRDefault="000B06A2" w:rsidP="00CF718E">
            <w:pPr>
              <w:ind w:left="0"/>
            </w:pPr>
            <w:r>
              <w:rPr>
                <w:szCs w:val="24"/>
              </w:rPr>
              <w:t>APPROVE_STATUS</w:t>
            </w:r>
          </w:p>
        </w:tc>
        <w:tc>
          <w:tcPr>
            <w:tcW w:w="1417" w:type="dxa"/>
          </w:tcPr>
          <w:p w14:paraId="50EC7637" w14:textId="77777777" w:rsidR="00A95511" w:rsidRDefault="00A156B9" w:rsidP="00CF718E">
            <w:pPr>
              <w:ind w:left="0"/>
            </w:pPr>
            <w:r>
              <w:t>String</w:t>
            </w:r>
          </w:p>
          <w:p w14:paraId="3B796F9B" w14:textId="5D3402A0" w:rsidR="00A156B9" w:rsidRDefault="00E30CA0" w:rsidP="00CF718E">
            <w:pPr>
              <w:ind w:left="0"/>
            </w:pPr>
            <w:r>
              <w:t>CL</w:t>
            </w:r>
          </w:p>
        </w:tc>
        <w:tc>
          <w:tcPr>
            <w:tcW w:w="630" w:type="dxa"/>
          </w:tcPr>
          <w:p w14:paraId="3CBB50F8" w14:textId="0D21A98A" w:rsidR="00A95511" w:rsidRDefault="00A156B9" w:rsidP="00CF718E">
            <w:pPr>
              <w:pStyle w:val="Sothutu-1so"/>
              <w:spacing w:before="120" w:after="120" w:line="276" w:lineRule="auto"/>
              <w:jc w:val="left"/>
              <w:rPr>
                <w:szCs w:val="24"/>
              </w:rPr>
            </w:pPr>
            <w:r>
              <w:rPr>
                <w:szCs w:val="24"/>
              </w:rPr>
              <w:t>20</w:t>
            </w:r>
          </w:p>
        </w:tc>
        <w:tc>
          <w:tcPr>
            <w:tcW w:w="540" w:type="dxa"/>
          </w:tcPr>
          <w:p w14:paraId="791E14C1" w14:textId="0C0E6A78" w:rsidR="00A95511" w:rsidRDefault="00A156B9" w:rsidP="00CF718E">
            <w:pPr>
              <w:pStyle w:val="Sothutu-1so"/>
              <w:spacing w:before="120" w:after="120" w:line="276" w:lineRule="auto"/>
              <w:jc w:val="left"/>
              <w:rPr>
                <w:szCs w:val="24"/>
              </w:rPr>
            </w:pPr>
            <w:r>
              <w:rPr>
                <w:szCs w:val="24"/>
              </w:rPr>
              <w:t>Y</w:t>
            </w:r>
          </w:p>
        </w:tc>
        <w:tc>
          <w:tcPr>
            <w:tcW w:w="450" w:type="dxa"/>
          </w:tcPr>
          <w:p w14:paraId="120F2814" w14:textId="0748E7C1" w:rsidR="00A95511" w:rsidRDefault="00537684" w:rsidP="00CF718E">
            <w:pPr>
              <w:pStyle w:val="Sothutu-1so"/>
              <w:spacing w:before="120" w:after="120" w:line="276" w:lineRule="auto"/>
              <w:jc w:val="left"/>
              <w:rPr>
                <w:szCs w:val="24"/>
              </w:rPr>
            </w:pPr>
            <w:r>
              <w:rPr>
                <w:szCs w:val="24"/>
              </w:rPr>
              <w:t>N</w:t>
            </w:r>
          </w:p>
        </w:tc>
        <w:tc>
          <w:tcPr>
            <w:tcW w:w="540" w:type="dxa"/>
          </w:tcPr>
          <w:p w14:paraId="6A813365" w14:textId="3697EDEC" w:rsidR="00A95511" w:rsidRDefault="00A156B9" w:rsidP="00CF718E">
            <w:pPr>
              <w:pStyle w:val="Sothutu-1so"/>
              <w:spacing w:before="120" w:after="120" w:line="276" w:lineRule="auto"/>
              <w:jc w:val="center"/>
              <w:rPr>
                <w:szCs w:val="24"/>
              </w:rPr>
            </w:pPr>
            <w:r>
              <w:rPr>
                <w:szCs w:val="24"/>
              </w:rPr>
              <w:t>Y</w:t>
            </w:r>
          </w:p>
        </w:tc>
        <w:tc>
          <w:tcPr>
            <w:tcW w:w="7380" w:type="dxa"/>
          </w:tcPr>
          <w:p w14:paraId="4644C1AE" w14:textId="2C64094F" w:rsidR="00017E9C" w:rsidRPr="00017E9C" w:rsidRDefault="00017E9C" w:rsidP="00CF718E">
            <w:pPr>
              <w:pStyle w:val="Sothutu-1so"/>
              <w:spacing w:before="120" w:after="120" w:line="276" w:lineRule="auto"/>
              <w:rPr>
                <w:szCs w:val="24"/>
                <w:lang w:val="vi-VN"/>
              </w:rPr>
            </w:pPr>
            <w:r>
              <w:rPr>
                <w:szCs w:val="24"/>
                <w:lang w:val="vi-VN"/>
              </w:rPr>
              <w:t>Đồng bộ trạng thái duyệt từ web về mobile</w:t>
            </w:r>
          </w:p>
          <w:p w14:paraId="0B699849" w14:textId="6CC46ADE" w:rsidR="000B06A2" w:rsidRDefault="000B06A2" w:rsidP="00CF718E">
            <w:pPr>
              <w:pStyle w:val="Sothutu-1so"/>
              <w:spacing w:before="120" w:after="120" w:line="276" w:lineRule="auto"/>
              <w:rPr>
                <w:szCs w:val="24"/>
              </w:rPr>
            </w:pPr>
            <w:r>
              <w:rPr>
                <w:szCs w:val="24"/>
              </w:rPr>
              <w:t>Gồm 3 giá trị:</w:t>
            </w:r>
          </w:p>
          <w:p w14:paraId="6D03DE2A" w14:textId="20C5AE7E" w:rsidR="000B06A2" w:rsidRDefault="000B06A2" w:rsidP="004E37AB">
            <w:pPr>
              <w:pStyle w:val="Sothutu-1so"/>
              <w:numPr>
                <w:ilvl w:val="0"/>
                <w:numId w:val="11"/>
              </w:numPr>
              <w:spacing w:before="120" w:after="120" w:line="276" w:lineRule="auto"/>
              <w:rPr>
                <w:szCs w:val="24"/>
              </w:rPr>
            </w:pPr>
            <w:r>
              <w:rPr>
                <w:szCs w:val="24"/>
              </w:rPr>
              <w:t>Chưa duyệt (</w:t>
            </w:r>
            <w:r w:rsidR="00024B7A">
              <w:rPr>
                <w:szCs w:val="24"/>
              </w:rPr>
              <w:t>‘0’</w:t>
            </w:r>
            <w:r>
              <w:rPr>
                <w:szCs w:val="24"/>
              </w:rPr>
              <w:t>)</w:t>
            </w:r>
            <w:r w:rsidR="00FE2CEE">
              <w:rPr>
                <w:szCs w:val="24"/>
              </w:rPr>
              <w:t xml:space="preserve"> </w:t>
            </w:r>
            <w:r w:rsidR="00024B7A">
              <w:rPr>
                <w:szCs w:val="24"/>
              </w:rPr>
              <w:t>mặc định khi tạo mới</w:t>
            </w:r>
          </w:p>
          <w:p w14:paraId="486EF38F" w14:textId="7E657639" w:rsidR="000B06A2" w:rsidRDefault="000B06A2" w:rsidP="004E37AB">
            <w:pPr>
              <w:pStyle w:val="Sothutu-1so"/>
              <w:numPr>
                <w:ilvl w:val="0"/>
                <w:numId w:val="11"/>
              </w:numPr>
              <w:spacing w:before="120" w:after="120" w:line="276" w:lineRule="auto"/>
              <w:rPr>
                <w:szCs w:val="24"/>
              </w:rPr>
            </w:pPr>
            <w:r>
              <w:rPr>
                <w:szCs w:val="24"/>
              </w:rPr>
              <w:t>Đã duyệt</w:t>
            </w:r>
            <w:r w:rsidR="00FE2CEE">
              <w:rPr>
                <w:szCs w:val="24"/>
              </w:rPr>
              <w:t xml:space="preserve"> </w:t>
            </w:r>
            <w:r w:rsidR="00024B7A">
              <w:rPr>
                <w:szCs w:val="24"/>
              </w:rPr>
              <w:t>(‘1’)</w:t>
            </w:r>
          </w:p>
          <w:p w14:paraId="799DA95E" w14:textId="681FC2CD" w:rsidR="00A95511" w:rsidRPr="00A156B9" w:rsidRDefault="000B06A2" w:rsidP="004E37AB">
            <w:pPr>
              <w:pStyle w:val="Sothutu-1so"/>
              <w:numPr>
                <w:ilvl w:val="0"/>
                <w:numId w:val="11"/>
              </w:numPr>
              <w:spacing w:before="120" w:after="120" w:line="276" w:lineRule="auto"/>
              <w:rPr>
                <w:szCs w:val="24"/>
              </w:rPr>
            </w:pPr>
            <w:r>
              <w:rPr>
                <w:szCs w:val="24"/>
              </w:rPr>
              <w:t>Từ chối</w:t>
            </w:r>
            <w:r w:rsidR="00FE2CEE">
              <w:rPr>
                <w:szCs w:val="24"/>
              </w:rPr>
              <w:t xml:space="preserve"> </w:t>
            </w:r>
            <w:r w:rsidR="00024B7A">
              <w:rPr>
                <w:szCs w:val="24"/>
              </w:rPr>
              <w:t>(‘2’)</w:t>
            </w:r>
          </w:p>
        </w:tc>
      </w:tr>
      <w:tr w:rsidR="001B1C4C" w:rsidRPr="00FF37CC" w14:paraId="43531871" w14:textId="77777777" w:rsidTr="001B1C4C">
        <w:trPr>
          <w:cantSplit/>
          <w:trHeight w:val="827"/>
        </w:trPr>
        <w:tc>
          <w:tcPr>
            <w:tcW w:w="1800" w:type="dxa"/>
          </w:tcPr>
          <w:p w14:paraId="5CD06E24" w14:textId="7DD4923E" w:rsidR="001B1C4C" w:rsidRPr="001B1C4C" w:rsidRDefault="001B1C4C" w:rsidP="00CF718E">
            <w:pPr>
              <w:ind w:left="0"/>
              <w:rPr>
                <w:szCs w:val="24"/>
              </w:rPr>
            </w:pPr>
            <w:r>
              <w:rPr>
                <w:szCs w:val="24"/>
              </w:rPr>
              <w:lastRenderedPageBreak/>
              <w:t>Lý do</w:t>
            </w:r>
          </w:p>
        </w:tc>
        <w:tc>
          <w:tcPr>
            <w:tcW w:w="1980" w:type="dxa"/>
          </w:tcPr>
          <w:p w14:paraId="431E3F42" w14:textId="2DB9D2EA" w:rsidR="001B1C4C" w:rsidRDefault="001B1C4C" w:rsidP="00CF718E">
            <w:pPr>
              <w:ind w:left="0"/>
              <w:rPr>
                <w:szCs w:val="24"/>
              </w:rPr>
            </w:pPr>
            <w:r>
              <w:rPr>
                <w:szCs w:val="24"/>
              </w:rPr>
              <w:t>REASON</w:t>
            </w:r>
          </w:p>
        </w:tc>
        <w:tc>
          <w:tcPr>
            <w:tcW w:w="1417" w:type="dxa"/>
          </w:tcPr>
          <w:p w14:paraId="6CDAC7A6" w14:textId="77777777" w:rsidR="001B1C4C" w:rsidRDefault="001B1C4C" w:rsidP="00CF718E">
            <w:pPr>
              <w:ind w:left="0"/>
            </w:pPr>
            <w:r>
              <w:t>String</w:t>
            </w:r>
          </w:p>
          <w:p w14:paraId="7A6D9B31" w14:textId="0EEEE4B9" w:rsidR="001B1C4C" w:rsidRDefault="001B1C4C" w:rsidP="00CF718E">
            <w:pPr>
              <w:ind w:left="0"/>
            </w:pPr>
            <w:r>
              <w:t>Text box</w:t>
            </w:r>
          </w:p>
        </w:tc>
        <w:tc>
          <w:tcPr>
            <w:tcW w:w="630" w:type="dxa"/>
          </w:tcPr>
          <w:p w14:paraId="59E7AD4C" w14:textId="3573C25C" w:rsidR="001B1C4C" w:rsidRDefault="001B1C4C" w:rsidP="00CF718E">
            <w:pPr>
              <w:pStyle w:val="Sothutu-1so"/>
              <w:spacing w:before="120" w:after="120" w:line="276" w:lineRule="auto"/>
              <w:jc w:val="left"/>
              <w:rPr>
                <w:szCs w:val="24"/>
              </w:rPr>
            </w:pPr>
            <w:r>
              <w:rPr>
                <w:szCs w:val="24"/>
              </w:rPr>
              <w:t>250</w:t>
            </w:r>
          </w:p>
        </w:tc>
        <w:tc>
          <w:tcPr>
            <w:tcW w:w="540" w:type="dxa"/>
          </w:tcPr>
          <w:p w14:paraId="27F01840" w14:textId="70E5C241" w:rsidR="001B1C4C" w:rsidRDefault="001B1C4C" w:rsidP="00CF718E">
            <w:pPr>
              <w:pStyle w:val="Sothutu-1so"/>
              <w:spacing w:before="120" w:after="120" w:line="276" w:lineRule="auto"/>
              <w:jc w:val="left"/>
              <w:rPr>
                <w:szCs w:val="24"/>
              </w:rPr>
            </w:pPr>
            <w:r>
              <w:rPr>
                <w:szCs w:val="24"/>
              </w:rPr>
              <w:t>Y</w:t>
            </w:r>
          </w:p>
        </w:tc>
        <w:tc>
          <w:tcPr>
            <w:tcW w:w="450" w:type="dxa"/>
          </w:tcPr>
          <w:p w14:paraId="40DF0858" w14:textId="4FFDA036" w:rsidR="001B1C4C" w:rsidRDefault="001B1C4C" w:rsidP="00CF718E">
            <w:pPr>
              <w:pStyle w:val="Sothutu-1so"/>
              <w:spacing w:before="120" w:after="120" w:line="276" w:lineRule="auto"/>
              <w:jc w:val="left"/>
              <w:rPr>
                <w:szCs w:val="24"/>
              </w:rPr>
            </w:pPr>
            <w:r>
              <w:rPr>
                <w:szCs w:val="24"/>
              </w:rPr>
              <w:t>N</w:t>
            </w:r>
          </w:p>
        </w:tc>
        <w:tc>
          <w:tcPr>
            <w:tcW w:w="540" w:type="dxa"/>
          </w:tcPr>
          <w:p w14:paraId="4750018B" w14:textId="3852955F" w:rsidR="001B1C4C" w:rsidRDefault="001B1C4C" w:rsidP="00CF718E">
            <w:pPr>
              <w:pStyle w:val="Sothutu-1so"/>
              <w:spacing w:before="120" w:after="120" w:line="276" w:lineRule="auto"/>
              <w:jc w:val="center"/>
              <w:rPr>
                <w:szCs w:val="24"/>
              </w:rPr>
            </w:pPr>
            <w:r>
              <w:rPr>
                <w:szCs w:val="24"/>
              </w:rPr>
              <w:t>Y</w:t>
            </w:r>
          </w:p>
        </w:tc>
        <w:tc>
          <w:tcPr>
            <w:tcW w:w="7380" w:type="dxa"/>
          </w:tcPr>
          <w:p w14:paraId="635808B6" w14:textId="5EE3A109" w:rsidR="001B1C4C" w:rsidRDefault="001B1C4C" w:rsidP="00CF718E">
            <w:pPr>
              <w:pStyle w:val="Sothutu-1so"/>
              <w:spacing w:before="120" w:after="120" w:line="276" w:lineRule="auto"/>
              <w:rPr>
                <w:szCs w:val="24"/>
                <w:lang w:val="vi-VN"/>
              </w:rPr>
            </w:pPr>
            <w:r>
              <w:rPr>
                <w:szCs w:val="24"/>
              </w:rPr>
              <w:t>Bắt buộc khi Trạng thái duyệt = Từ chối</w:t>
            </w:r>
          </w:p>
        </w:tc>
      </w:tr>
      <w:tr w:rsidR="001B1C4C" w:rsidRPr="00FF37CC" w14:paraId="510E3512" w14:textId="77777777" w:rsidTr="009A4951">
        <w:trPr>
          <w:cantSplit/>
          <w:trHeight w:val="827"/>
        </w:trPr>
        <w:tc>
          <w:tcPr>
            <w:tcW w:w="1800" w:type="dxa"/>
          </w:tcPr>
          <w:p w14:paraId="33432252" w14:textId="4588BB5E" w:rsidR="001B1C4C" w:rsidRDefault="001B1C4C" w:rsidP="00CF718E">
            <w:pPr>
              <w:ind w:left="0"/>
              <w:rPr>
                <w:szCs w:val="24"/>
              </w:rPr>
            </w:pPr>
            <w:r>
              <w:rPr>
                <w:szCs w:val="24"/>
              </w:rPr>
              <w:t>Người duyệt</w:t>
            </w:r>
          </w:p>
        </w:tc>
        <w:tc>
          <w:tcPr>
            <w:tcW w:w="1980" w:type="dxa"/>
          </w:tcPr>
          <w:p w14:paraId="3188784F" w14:textId="0224FADF" w:rsidR="001B1C4C" w:rsidRDefault="001B1C4C" w:rsidP="00CF718E">
            <w:pPr>
              <w:ind w:left="0"/>
              <w:rPr>
                <w:szCs w:val="24"/>
              </w:rPr>
            </w:pPr>
            <w:r>
              <w:rPr>
                <w:szCs w:val="24"/>
              </w:rPr>
              <w:t>APPROVE_ID</w:t>
            </w:r>
          </w:p>
        </w:tc>
        <w:tc>
          <w:tcPr>
            <w:tcW w:w="1417" w:type="dxa"/>
          </w:tcPr>
          <w:p w14:paraId="5B7C4457" w14:textId="77777777" w:rsidR="001B1C4C" w:rsidRDefault="001B1C4C" w:rsidP="00CF718E">
            <w:pPr>
              <w:ind w:left="0"/>
            </w:pPr>
          </w:p>
        </w:tc>
        <w:tc>
          <w:tcPr>
            <w:tcW w:w="630" w:type="dxa"/>
          </w:tcPr>
          <w:p w14:paraId="4956AF0C" w14:textId="18B16926" w:rsidR="001B1C4C" w:rsidRDefault="00CC6259" w:rsidP="00CF718E">
            <w:pPr>
              <w:pStyle w:val="Sothutu-1so"/>
              <w:spacing w:before="120" w:after="120" w:line="276" w:lineRule="auto"/>
              <w:jc w:val="left"/>
              <w:rPr>
                <w:szCs w:val="24"/>
              </w:rPr>
            </w:pPr>
            <w:r>
              <w:rPr>
                <w:szCs w:val="24"/>
              </w:rPr>
              <w:t>50</w:t>
            </w:r>
          </w:p>
        </w:tc>
        <w:tc>
          <w:tcPr>
            <w:tcW w:w="540" w:type="dxa"/>
          </w:tcPr>
          <w:p w14:paraId="1D86395A" w14:textId="25FEB7E8" w:rsidR="001B1C4C" w:rsidRDefault="00CC6259" w:rsidP="00CF718E">
            <w:pPr>
              <w:pStyle w:val="Sothutu-1so"/>
              <w:spacing w:before="120" w:after="120" w:line="276" w:lineRule="auto"/>
              <w:jc w:val="left"/>
              <w:rPr>
                <w:szCs w:val="24"/>
              </w:rPr>
            </w:pPr>
            <w:r>
              <w:rPr>
                <w:szCs w:val="24"/>
              </w:rPr>
              <w:t>N</w:t>
            </w:r>
          </w:p>
        </w:tc>
        <w:tc>
          <w:tcPr>
            <w:tcW w:w="450" w:type="dxa"/>
          </w:tcPr>
          <w:p w14:paraId="4152EAF1" w14:textId="26AA4E57" w:rsidR="001B1C4C" w:rsidRDefault="00757DC5" w:rsidP="00CF718E">
            <w:pPr>
              <w:pStyle w:val="Sothutu-1so"/>
              <w:spacing w:before="120" w:after="120" w:line="276" w:lineRule="auto"/>
              <w:jc w:val="left"/>
              <w:rPr>
                <w:szCs w:val="24"/>
              </w:rPr>
            </w:pPr>
            <w:r>
              <w:rPr>
                <w:szCs w:val="24"/>
              </w:rPr>
              <w:t>N</w:t>
            </w:r>
          </w:p>
        </w:tc>
        <w:tc>
          <w:tcPr>
            <w:tcW w:w="540" w:type="dxa"/>
          </w:tcPr>
          <w:p w14:paraId="250BF0B3" w14:textId="70672D1B" w:rsidR="001B1C4C" w:rsidRDefault="00CC6259" w:rsidP="00CF718E">
            <w:pPr>
              <w:pStyle w:val="Sothutu-1so"/>
              <w:spacing w:before="120" w:after="120" w:line="276" w:lineRule="auto"/>
              <w:jc w:val="center"/>
              <w:rPr>
                <w:szCs w:val="24"/>
              </w:rPr>
            </w:pPr>
            <w:r>
              <w:rPr>
                <w:szCs w:val="24"/>
              </w:rPr>
              <w:t>Y</w:t>
            </w:r>
          </w:p>
        </w:tc>
        <w:tc>
          <w:tcPr>
            <w:tcW w:w="7380" w:type="dxa"/>
          </w:tcPr>
          <w:p w14:paraId="084A35CA" w14:textId="77777777" w:rsidR="00757DC5" w:rsidRDefault="00757DC5" w:rsidP="00CF718E">
            <w:pPr>
              <w:pStyle w:val="Sothutu-1so"/>
              <w:spacing w:before="120" w:after="120" w:line="276" w:lineRule="auto"/>
              <w:rPr>
                <w:szCs w:val="24"/>
              </w:rPr>
            </w:pPr>
            <w:r>
              <w:rPr>
                <w:szCs w:val="24"/>
              </w:rPr>
              <w:t>Cập nhật User duyệt</w:t>
            </w:r>
          </w:p>
          <w:p w14:paraId="561DD200" w14:textId="21FE4DF1" w:rsidR="001B1C4C" w:rsidRDefault="00757DC5" w:rsidP="00CF718E">
            <w:pPr>
              <w:pStyle w:val="Sothutu-1so"/>
              <w:spacing w:before="120" w:after="120" w:line="276" w:lineRule="auto"/>
              <w:rPr>
                <w:szCs w:val="24"/>
                <w:lang w:val="vi-VN"/>
              </w:rPr>
            </w:pPr>
            <w:r>
              <w:rPr>
                <w:szCs w:val="24"/>
              </w:rPr>
              <w:t>Cập nhật về Null khi Trạng thái duyệt = Chưa duyệt</w:t>
            </w:r>
          </w:p>
        </w:tc>
      </w:tr>
      <w:tr w:rsidR="001B1C4C" w:rsidRPr="00FF37CC" w14:paraId="0D1436FA" w14:textId="77777777" w:rsidTr="009A4951">
        <w:trPr>
          <w:cantSplit/>
          <w:trHeight w:val="827"/>
        </w:trPr>
        <w:tc>
          <w:tcPr>
            <w:tcW w:w="1800" w:type="dxa"/>
          </w:tcPr>
          <w:p w14:paraId="3B0A096D" w14:textId="41688DCD" w:rsidR="001B1C4C" w:rsidRDefault="001B1C4C" w:rsidP="00CF718E">
            <w:pPr>
              <w:ind w:left="0"/>
              <w:rPr>
                <w:szCs w:val="24"/>
              </w:rPr>
            </w:pPr>
            <w:r>
              <w:rPr>
                <w:szCs w:val="24"/>
              </w:rPr>
              <w:t>Ngày duyệt</w:t>
            </w:r>
          </w:p>
        </w:tc>
        <w:tc>
          <w:tcPr>
            <w:tcW w:w="1980" w:type="dxa"/>
          </w:tcPr>
          <w:p w14:paraId="0B186874" w14:textId="7DF2EC1D" w:rsidR="001B1C4C" w:rsidRDefault="00CC6259" w:rsidP="00CF718E">
            <w:pPr>
              <w:ind w:left="0"/>
              <w:rPr>
                <w:szCs w:val="24"/>
              </w:rPr>
            </w:pPr>
            <w:r>
              <w:rPr>
                <w:szCs w:val="24"/>
              </w:rPr>
              <w:t>APPROVE_DATE</w:t>
            </w:r>
          </w:p>
        </w:tc>
        <w:tc>
          <w:tcPr>
            <w:tcW w:w="1417" w:type="dxa"/>
          </w:tcPr>
          <w:p w14:paraId="426BD30D" w14:textId="2748F920" w:rsidR="001B1C4C" w:rsidRDefault="00CC6259" w:rsidP="00CF718E">
            <w:pPr>
              <w:ind w:left="0"/>
            </w:pPr>
            <w:r>
              <w:t>Date</w:t>
            </w:r>
          </w:p>
        </w:tc>
        <w:tc>
          <w:tcPr>
            <w:tcW w:w="630" w:type="dxa"/>
          </w:tcPr>
          <w:p w14:paraId="3D8C7A4E" w14:textId="374E7A9C" w:rsidR="001B1C4C" w:rsidRDefault="00CC6259" w:rsidP="00CF718E">
            <w:pPr>
              <w:pStyle w:val="Sothutu-1so"/>
              <w:spacing w:before="120" w:after="120" w:line="276" w:lineRule="auto"/>
              <w:jc w:val="left"/>
              <w:rPr>
                <w:szCs w:val="24"/>
              </w:rPr>
            </w:pPr>
            <w:r>
              <w:rPr>
                <w:szCs w:val="24"/>
              </w:rPr>
              <w:t>20</w:t>
            </w:r>
          </w:p>
        </w:tc>
        <w:tc>
          <w:tcPr>
            <w:tcW w:w="540" w:type="dxa"/>
          </w:tcPr>
          <w:p w14:paraId="513CE158" w14:textId="76AF62CF" w:rsidR="001B1C4C" w:rsidRDefault="00CC6259" w:rsidP="00CF718E">
            <w:pPr>
              <w:pStyle w:val="Sothutu-1so"/>
              <w:spacing w:before="120" w:after="120" w:line="276" w:lineRule="auto"/>
              <w:jc w:val="left"/>
              <w:rPr>
                <w:szCs w:val="24"/>
              </w:rPr>
            </w:pPr>
            <w:r>
              <w:rPr>
                <w:szCs w:val="24"/>
              </w:rPr>
              <w:t>Y</w:t>
            </w:r>
          </w:p>
        </w:tc>
        <w:tc>
          <w:tcPr>
            <w:tcW w:w="450" w:type="dxa"/>
          </w:tcPr>
          <w:p w14:paraId="279DD319" w14:textId="3D43C981" w:rsidR="001B1C4C" w:rsidRDefault="00757DC5" w:rsidP="00CF718E">
            <w:pPr>
              <w:pStyle w:val="Sothutu-1so"/>
              <w:spacing w:before="120" w:after="120" w:line="276" w:lineRule="auto"/>
              <w:jc w:val="left"/>
              <w:rPr>
                <w:szCs w:val="24"/>
              </w:rPr>
            </w:pPr>
            <w:r>
              <w:rPr>
                <w:szCs w:val="24"/>
              </w:rPr>
              <w:t>N</w:t>
            </w:r>
          </w:p>
        </w:tc>
        <w:tc>
          <w:tcPr>
            <w:tcW w:w="540" w:type="dxa"/>
          </w:tcPr>
          <w:p w14:paraId="6CB82FA9" w14:textId="45C1F7FA" w:rsidR="001B1C4C" w:rsidRDefault="00CC6259" w:rsidP="00CF718E">
            <w:pPr>
              <w:pStyle w:val="Sothutu-1so"/>
              <w:spacing w:before="120" w:after="120" w:line="276" w:lineRule="auto"/>
              <w:jc w:val="center"/>
              <w:rPr>
                <w:szCs w:val="24"/>
              </w:rPr>
            </w:pPr>
            <w:r>
              <w:rPr>
                <w:szCs w:val="24"/>
              </w:rPr>
              <w:t>Y</w:t>
            </w:r>
          </w:p>
        </w:tc>
        <w:tc>
          <w:tcPr>
            <w:tcW w:w="7380" w:type="dxa"/>
          </w:tcPr>
          <w:p w14:paraId="31BFDBB4" w14:textId="77777777" w:rsidR="00757DC5" w:rsidRDefault="00757DC5" w:rsidP="00CF718E">
            <w:pPr>
              <w:pStyle w:val="Sothutu-1so"/>
              <w:spacing w:before="120" w:after="120" w:line="276" w:lineRule="auto"/>
              <w:rPr>
                <w:szCs w:val="24"/>
              </w:rPr>
            </w:pPr>
            <w:r>
              <w:rPr>
                <w:szCs w:val="24"/>
              </w:rPr>
              <w:t xml:space="preserve">Cập nhật ngày duyệt theo ngày tác động; được sửa. </w:t>
            </w:r>
          </w:p>
          <w:p w14:paraId="285C44EF" w14:textId="77777777" w:rsidR="00757DC5" w:rsidRDefault="00757DC5" w:rsidP="00CF718E">
            <w:pPr>
              <w:pStyle w:val="Sothutu-1so"/>
              <w:spacing w:before="120" w:after="120" w:line="276" w:lineRule="auto"/>
              <w:rPr>
                <w:szCs w:val="24"/>
              </w:rPr>
            </w:pPr>
            <w:r>
              <w:rPr>
                <w:szCs w:val="24"/>
              </w:rPr>
              <w:t>Cập nhật về Null khi Trạng thái duyệt = Chưa duyệt</w:t>
            </w:r>
          </w:p>
          <w:p w14:paraId="71094E78" w14:textId="76CD55AB" w:rsidR="001B1C4C" w:rsidRDefault="00757DC5" w:rsidP="00CF718E">
            <w:pPr>
              <w:pStyle w:val="Sothutu-1so"/>
              <w:spacing w:before="120" w:after="120" w:line="276" w:lineRule="auto"/>
              <w:rPr>
                <w:szCs w:val="24"/>
                <w:lang w:val="vi-VN"/>
              </w:rPr>
            </w:pPr>
            <w:r>
              <w:rPr>
                <w:szCs w:val="24"/>
              </w:rPr>
              <w:t>Readonly sau khi bản ghi có STT lớn hơn gần kề có Trạng thái duyệt khác Chưa duyệt.</w:t>
            </w:r>
          </w:p>
        </w:tc>
      </w:tr>
      <w:tr w:rsidR="001B1C4C" w:rsidRPr="00FF37CC" w14:paraId="77A90A0C" w14:textId="77777777" w:rsidTr="009A4951">
        <w:trPr>
          <w:cantSplit/>
          <w:trHeight w:val="827"/>
        </w:trPr>
        <w:tc>
          <w:tcPr>
            <w:tcW w:w="1800" w:type="dxa"/>
          </w:tcPr>
          <w:p w14:paraId="555E42B1" w14:textId="015BB1D0" w:rsidR="001B1C4C" w:rsidRDefault="001B1C4C" w:rsidP="00CF718E">
            <w:pPr>
              <w:ind w:left="0"/>
              <w:rPr>
                <w:szCs w:val="24"/>
              </w:rPr>
            </w:pPr>
            <w:r>
              <w:rPr>
                <w:szCs w:val="24"/>
              </w:rPr>
              <w:t>Email</w:t>
            </w:r>
          </w:p>
        </w:tc>
        <w:tc>
          <w:tcPr>
            <w:tcW w:w="1980" w:type="dxa"/>
          </w:tcPr>
          <w:p w14:paraId="1C315785" w14:textId="03B4FAD6" w:rsidR="001B1C4C" w:rsidRDefault="00CC6259" w:rsidP="00CF718E">
            <w:pPr>
              <w:ind w:left="0"/>
              <w:rPr>
                <w:szCs w:val="24"/>
              </w:rPr>
            </w:pPr>
            <w:r>
              <w:rPr>
                <w:szCs w:val="24"/>
              </w:rPr>
              <w:t>Email</w:t>
            </w:r>
          </w:p>
        </w:tc>
        <w:tc>
          <w:tcPr>
            <w:tcW w:w="1417" w:type="dxa"/>
          </w:tcPr>
          <w:p w14:paraId="17F1BE6A" w14:textId="77777777" w:rsidR="00CC6259" w:rsidRDefault="00CC6259" w:rsidP="00CF718E">
            <w:pPr>
              <w:ind w:left="0"/>
            </w:pPr>
            <w:r>
              <w:t>String</w:t>
            </w:r>
          </w:p>
          <w:p w14:paraId="2BF74D47" w14:textId="30229697" w:rsidR="001B1C4C" w:rsidRDefault="00CC6259" w:rsidP="00CF718E">
            <w:pPr>
              <w:ind w:left="0"/>
            </w:pPr>
            <w:r>
              <w:t>Text box</w:t>
            </w:r>
          </w:p>
        </w:tc>
        <w:tc>
          <w:tcPr>
            <w:tcW w:w="630" w:type="dxa"/>
          </w:tcPr>
          <w:p w14:paraId="495C6CF7" w14:textId="05F73BB1" w:rsidR="001B1C4C" w:rsidRDefault="00CC6259" w:rsidP="00CF718E">
            <w:pPr>
              <w:pStyle w:val="Sothutu-1so"/>
              <w:spacing w:before="120" w:after="120" w:line="276" w:lineRule="auto"/>
              <w:jc w:val="left"/>
              <w:rPr>
                <w:szCs w:val="24"/>
              </w:rPr>
            </w:pPr>
            <w:r>
              <w:rPr>
                <w:szCs w:val="24"/>
              </w:rPr>
              <w:t>50</w:t>
            </w:r>
          </w:p>
        </w:tc>
        <w:tc>
          <w:tcPr>
            <w:tcW w:w="540" w:type="dxa"/>
          </w:tcPr>
          <w:p w14:paraId="79CD2734" w14:textId="180E8A44" w:rsidR="001B1C4C" w:rsidRDefault="00CC6259" w:rsidP="00CF718E">
            <w:pPr>
              <w:pStyle w:val="Sothutu-1so"/>
              <w:spacing w:before="120" w:after="120" w:line="276" w:lineRule="auto"/>
              <w:jc w:val="left"/>
              <w:rPr>
                <w:szCs w:val="24"/>
              </w:rPr>
            </w:pPr>
            <w:r>
              <w:rPr>
                <w:szCs w:val="24"/>
              </w:rPr>
              <w:t>N</w:t>
            </w:r>
          </w:p>
        </w:tc>
        <w:tc>
          <w:tcPr>
            <w:tcW w:w="450" w:type="dxa"/>
          </w:tcPr>
          <w:p w14:paraId="4E65F02C" w14:textId="01DE33DB" w:rsidR="001B1C4C" w:rsidRDefault="00CC6259" w:rsidP="00CF718E">
            <w:pPr>
              <w:pStyle w:val="Sothutu-1so"/>
              <w:spacing w:before="120" w:after="120" w:line="276" w:lineRule="auto"/>
              <w:jc w:val="left"/>
              <w:rPr>
                <w:szCs w:val="24"/>
              </w:rPr>
            </w:pPr>
            <w:r>
              <w:rPr>
                <w:szCs w:val="24"/>
              </w:rPr>
              <w:t>Y</w:t>
            </w:r>
          </w:p>
        </w:tc>
        <w:tc>
          <w:tcPr>
            <w:tcW w:w="540" w:type="dxa"/>
          </w:tcPr>
          <w:p w14:paraId="37BBB29C" w14:textId="073970CC" w:rsidR="001B1C4C" w:rsidRDefault="00CC6259" w:rsidP="00CF718E">
            <w:pPr>
              <w:pStyle w:val="Sothutu-1so"/>
              <w:spacing w:before="120" w:after="120" w:line="276" w:lineRule="auto"/>
              <w:jc w:val="center"/>
              <w:rPr>
                <w:szCs w:val="24"/>
              </w:rPr>
            </w:pPr>
            <w:r>
              <w:rPr>
                <w:szCs w:val="24"/>
              </w:rPr>
              <w:t>Y</w:t>
            </w:r>
          </w:p>
        </w:tc>
        <w:tc>
          <w:tcPr>
            <w:tcW w:w="7380" w:type="dxa"/>
          </w:tcPr>
          <w:p w14:paraId="633A9352" w14:textId="77777777" w:rsidR="00757DC5" w:rsidRPr="00757DC5" w:rsidRDefault="00757DC5" w:rsidP="00CF718E">
            <w:pPr>
              <w:pStyle w:val="Sothutu-1so"/>
              <w:spacing w:before="120" w:after="120" w:line="276" w:lineRule="auto"/>
              <w:rPr>
                <w:szCs w:val="24"/>
                <w:lang w:val="vi-VN"/>
              </w:rPr>
            </w:pPr>
            <w:r w:rsidRPr="00757DC5">
              <w:rPr>
                <w:szCs w:val="24"/>
                <w:lang w:val="vi-VN"/>
              </w:rPr>
              <w:t>Email người duyệt.</w:t>
            </w:r>
          </w:p>
          <w:p w14:paraId="36BFD05B" w14:textId="5932A9F2" w:rsidR="001B1C4C" w:rsidRDefault="00757DC5" w:rsidP="00CF718E">
            <w:pPr>
              <w:pStyle w:val="Sothutu-1so"/>
              <w:spacing w:before="120" w:after="120" w:line="276" w:lineRule="auto"/>
              <w:rPr>
                <w:szCs w:val="24"/>
                <w:lang w:val="vi-VN"/>
              </w:rPr>
            </w:pPr>
            <w:r w:rsidRPr="00757DC5">
              <w:rPr>
                <w:szCs w:val="24"/>
                <w:lang w:val="vi-VN"/>
              </w:rPr>
              <w:t>Kiểm tra định dạng email</w:t>
            </w:r>
          </w:p>
        </w:tc>
      </w:tr>
    </w:tbl>
    <w:p w14:paraId="067DC5C5" w14:textId="77777777" w:rsidR="00AE32FD" w:rsidRPr="00FF37CC" w:rsidRDefault="00AE32FD" w:rsidP="00CF718E">
      <w:pPr>
        <w:ind w:left="0"/>
      </w:pPr>
    </w:p>
    <w:p w14:paraId="2B34435E" w14:textId="6629FF64" w:rsidR="006D71EE" w:rsidRDefault="006D71EE" w:rsidP="00CF718E">
      <w:pPr>
        <w:pStyle w:val="Heading6"/>
      </w:pPr>
      <w:r w:rsidRPr="00FF37CC">
        <w:t>Danh sách thao tác</w:t>
      </w:r>
    </w:p>
    <w:p w14:paraId="743790D7" w14:textId="77777777" w:rsidR="0076010A" w:rsidRPr="0076010A" w:rsidRDefault="0076010A" w:rsidP="00CF718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76010A" w:rsidRPr="00FF37CC" w14:paraId="0BA2DBE4" w14:textId="77777777" w:rsidTr="009A4951">
        <w:trPr>
          <w:trHeight w:val="530"/>
          <w:tblHeader/>
        </w:trPr>
        <w:tc>
          <w:tcPr>
            <w:tcW w:w="2424" w:type="dxa"/>
            <w:shd w:val="clear" w:color="auto" w:fill="D9D9D9"/>
          </w:tcPr>
          <w:p w14:paraId="3F0AE842" w14:textId="77777777" w:rsidR="0076010A" w:rsidRPr="00FF37CC" w:rsidRDefault="0076010A" w:rsidP="00CF718E">
            <w:pPr>
              <w:ind w:left="0"/>
              <w:rPr>
                <w:b/>
              </w:rPr>
            </w:pPr>
            <w:r w:rsidRPr="00FF37CC">
              <w:rPr>
                <w:b/>
              </w:rPr>
              <w:t>Thao tác</w:t>
            </w:r>
          </w:p>
        </w:tc>
        <w:tc>
          <w:tcPr>
            <w:tcW w:w="1176" w:type="dxa"/>
            <w:shd w:val="clear" w:color="auto" w:fill="D9D9D9"/>
          </w:tcPr>
          <w:p w14:paraId="207CF8DB" w14:textId="77777777" w:rsidR="0076010A" w:rsidRPr="00FF37CC" w:rsidRDefault="0076010A" w:rsidP="00CF718E">
            <w:pPr>
              <w:ind w:left="0"/>
              <w:rPr>
                <w:b/>
                <w:color w:val="000000"/>
              </w:rPr>
            </w:pPr>
            <w:r w:rsidRPr="00FF37CC">
              <w:rPr>
                <w:b/>
                <w:color w:val="000000"/>
              </w:rPr>
              <w:t>Hiển thị</w:t>
            </w:r>
          </w:p>
        </w:tc>
        <w:tc>
          <w:tcPr>
            <w:tcW w:w="10710" w:type="dxa"/>
            <w:shd w:val="clear" w:color="auto" w:fill="D9D9D9"/>
          </w:tcPr>
          <w:p w14:paraId="7563AAF8" w14:textId="77777777" w:rsidR="0076010A" w:rsidRPr="00FF37CC" w:rsidRDefault="0076010A" w:rsidP="00CF718E">
            <w:pPr>
              <w:ind w:left="0"/>
              <w:rPr>
                <w:b/>
              </w:rPr>
            </w:pPr>
            <w:r w:rsidRPr="00FF37CC">
              <w:rPr>
                <w:b/>
              </w:rPr>
              <w:t>Mô tả</w:t>
            </w:r>
          </w:p>
        </w:tc>
      </w:tr>
      <w:tr w:rsidR="0076010A" w:rsidRPr="00FF37CC" w14:paraId="1008A697" w14:textId="77777777" w:rsidTr="009A4951">
        <w:tc>
          <w:tcPr>
            <w:tcW w:w="2424" w:type="dxa"/>
          </w:tcPr>
          <w:p w14:paraId="0B497720" w14:textId="77777777" w:rsidR="0076010A" w:rsidRPr="00FF37CC" w:rsidRDefault="0076010A" w:rsidP="00CF718E">
            <w:pPr>
              <w:pStyle w:val="Sothutu-1so"/>
              <w:spacing w:before="120" w:line="276" w:lineRule="auto"/>
              <w:jc w:val="left"/>
              <w:rPr>
                <w:szCs w:val="24"/>
              </w:rPr>
            </w:pPr>
            <w:r w:rsidRPr="00FF37CC">
              <w:rPr>
                <w:szCs w:val="24"/>
              </w:rPr>
              <w:t>Lưu</w:t>
            </w:r>
          </w:p>
        </w:tc>
        <w:tc>
          <w:tcPr>
            <w:tcW w:w="1176" w:type="dxa"/>
          </w:tcPr>
          <w:p w14:paraId="1C6BBD53" w14:textId="77777777" w:rsidR="0076010A" w:rsidRPr="00FF37CC" w:rsidRDefault="0076010A" w:rsidP="00CF718E">
            <w:pPr>
              <w:pStyle w:val="Sothutu-1so"/>
              <w:spacing w:before="120" w:line="276" w:lineRule="auto"/>
              <w:jc w:val="left"/>
              <w:rPr>
                <w:szCs w:val="24"/>
              </w:rPr>
            </w:pPr>
            <w:r w:rsidRPr="00FF37CC">
              <w:rPr>
                <w:szCs w:val="24"/>
              </w:rPr>
              <w:t>Có</w:t>
            </w:r>
          </w:p>
        </w:tc>
        <w:tc>
          <w:tcPr>
            <w:tcW w:w="10710" w:type="dxa"/>
          </w:tcPr>
          <w:p w14:paraId="6C4AE38E" w14:textId="3DC928F3" w:rsidR="0076010A" w:rsidRPr="00FF37CC" w:rsidRDefault="008903F4" w:rsidP="00CF718E">
            <w:pPr>
              <w:pStyle w:val="Sothutu-1so"/>
              <w:spacing w:before="120" w:line="276" w:lineRule="auto"/>
              <w:rPr>
                <w:szCs w:val="24"/>
              </w:rPr>
            </w:pPr>
            <w:r>
              <w:rPr>
                <w:szCs w:val="24"/>
              </w:rPr>
              <w:t>Lưu bản ghi vào CSDL</w:t>
            </w:r>
          </w:p>
        </w:tc>
      </w:tr>
    </w:tbl>
    <w:p w14:paraId="0F0948B7" w14:textId="77777777" w:rsidR="006D71EE" w:rsidRPr="00FF37CC" w:rsidRDefault="006D71EE" w:rsidP="00CF718E">
      <w:pPr>
        <w:ind w:left="0"/>
      </w:pPr>
    </w:p>
    <w:p w14:paraId="4AA4AD14" w14:textId="77777777" w:rsidR="00D66168" w:rsidRPr="00FF37CC" w:rsidRDefault="00D66168" w:rsidP="00CF718E"/>
    <w:p w14:paraId="4B8B63B0" w14:textId="77777777" w:rsidR="006D71EE" w:rsidRPr="00FF37CC" w:rsidRDefault="006D71EE" w:rsidP="00CF718E">
      <w:pPr>
        <w:pStyle w:val="Heading6"/>
      </w:pPr>
      <w:r w:rsidRPr="00FF37CC">
        <w:t>Hiệu năng</w:t>
      </w:r>
    </w:p>
    <w:p w14:paraId="3D7C3400" w14:textId="77777777" w:rsidR="006D71EE" w:rsidRPr="00FF37CC" w:rsidRDefault="006D71EE" w:rsidP="004E37AB">
      <w:pPr>
        <w:numPr>
          <w:ilvl w:val="0"/>
          <w:numId w:val="11"/>
        </w:numPr>
      </w:pPr>
      <w:r w:rsidRPr="00FF37CC">
        <w:t>Độ lớn dữ liệu: [Số lượng bản ghi]</w:t>
      </w:r>
    </w:p>
    <w:p w14:paraId="60E3AE67" w14:textId="77777777" w:rsidR="006D71EE" w:rsidRPr="00FF37CC" w:rsidRDefault="006D71EE" w:rsidP="004E37AB">
      <w:pPr>
        <w:numPr>
          <w:ilvl w:val="0"/>
          <w:numId w:val="11"/>
        </w:numPr>
      </w:pPr>
      <w:r w:rsidRPr="00FF37CC">
        <w:lastRenderedPageBreak/>
        <w:t xml:space="preserve">Thời gian tải dữ liệu: </w:t>
      </w:r>
    </w:p>
    <w:p w14:paraId="19A68D6C" w14:textId="0E3BBF7E" w:rsidR="006D71EE" w:rsidRDefault="006D71EE" w:rsidP="004E37AB">
      <w:pPr>
        <w:numPr>
          <w:ilvl w:val="0"/>
          <w:numId w:val="11"/>
        </w:numPr>
      </w:pPr>
      <w:r w:rsidRPr="00FF37CC">
        <w:t>…..</w:t>
      </w:r>
    </w:p>
    <w:p w14:paraId="252DFAF3" w14:textId="0FEF4048" w:rsidR="0039106B" w:rsidRDefault="0039106B" w:rsidP="00CF718E">
      <w:pPr>
        <w:ind w:left="0"/>
      </w:pPr>
    </w:p>
    <w:p w14:paraId="7923D3F9" w14:textId="77777777" w:rsidR="00936C2D" w:rsidRDefault="00936C2D" w:rsidP="00A97673">
      <w:pPr>
        <w:pStyle w:val="Heading5"/>
      </w:pPr>
      <w:r>
        <w:lastRenderedPageBreak/>
        <w:t>Danh sách thông tin chi</w:t>
      </w:r>
    </w:p>
    <w:p w14:paraId="6E87E380" w14:textId="77777777" w:rsidR="00936C2D" w:rsidRPr="00FF37CC" w:rsidRDefault="00936C2D" w:rsidP="00CF718E">
      <w:pPr>
        <w:pStyle w:val="Heading6"/>
      </w:pPr>
      <w:r w:rsidRPr="00FF37CC">
        <w:t>Prototype màn hình nhập liệu</w:t>
      </w:r>
    </w:p>
    <w:p w14:paraId="6E2FA301" w14:textId="765E1ECA" w:rsidR="00936C2D" w:rsidRDefault="003F0805" w:rsidP="00CF718E">
      <w:pPr>
        <w:ind w:left="0"/>
      </w:pPr>
      <w:r>
        <w:rPr>
          <w:noProof/>
          <w:snapToGrid/>
        </w:rPr>
        <w:drawing>
          <wp:inline distT="0" distB="0" distL="0" distR="0" wp14:anchorId="676F4370" wp14:editId="38DC54B3">
            <wp:extent cx="2492357" cy="515885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97973" cy="5170479"/>
                    </a:xfrm>
                    <a:prstGeom prst="rect">
                      <a:avLst/>
                    </a:prstGeom>
                  </pic:spPr>
                </pic:pic>
              </a:graphicData>
            </a:graphic>
          </wp:inline>
        </w:drawing>
      </w:r>
    </w:p>
    <w:p w14:paraId="348D40CB" w14:textId="77777777" w:rsidR="00936C2D" w:rsidRPr="00FF37CC" w:rsidRDefault="00936C2D" w:rsidP="00CF718E">
      <w:pPr>
        <w:pStyle w:val="Heading6"/>
      </w:pPr>
      <w:r w:rsidRPr="00FF37CC">
        <w:lastRenderedPageBreak/>
        <w:t>Danh sách trường dữ liệu</w:t>
      </w:r>
    </w:p>
    <w:p w14:paraId="29FB8716" w14:textId="77777777" w:rsidR="00936C2D" w:rsidRDefault="00936C2D" w:rsidP="004E37AB">
      <w:pPr>
        <w:numPr>
          <w:ilvl w:val="0"/>
          <w:numId w:val="11"/>
        </w:numPr>
      </w:pPr>
      <w:r>
        <w:t>Hiển thị ở dạng List, sắp xếp theo ngày tháng từ lớn xuống bé</w:t>
      </w:r>
    </w:p>
    <w:p w14:paraId="317A1A94" w14:textId="1E4EA985" w:rsidR="00936C2D" w:rsidRDefault="00936C2D" w:rsidP="004E37AB">
      <w:pPr>
        <w:numPr>
          <w:ilvl w:val="0"/>
          <w:numId w:val="11"/>
        </w:numPr>
      </w:pPr>
      <w:r>
        <w:rPr>
          <w:lang w:eastAsia="ar-SA"/>
        </w:rPr>
        <w:t>View các Phiếu thu/chi gắn với đề nghị thanh toán</w:t>
      </w:r>
    </w:p>
    <w:p w14:paraId="345A7376" w14:textId="77777777" w:rsidR="00936C2D" w:rsidRPr="00FF37CC" w:rsidRDefault="00936C2D" w:rsidP="004E37AB">
      <w:pPr>
        <w:numPr>
          <w:ilvl w:val="0"/>
          <w:numId w:val="11"/>
        </w:numPr>
      </w:pPr>
      <w:r>
        <w:rPr>
          <w:lang w:eastAsia="ar-SA"/>
        </w:rPr>
        <w:t>S: Hiển thị trên màn hình nhập liệu</w:t>
      </w:r>
    </w:p>
    <w:p w14:paraId="0D0C4B97" w14:textId="77777777" w:rsidR="00936C2D" w:rsidRPr="00FF37CC" w:rsidRDefault="00936C2D"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936C2D" w:rsidRPr="00FF37CC" w14:paraId="72290CE3" w14:textId="77777777" w:rsidTr="00146097">
        <w:trPr>
          <w:cantSplit/>
          <w:trHeight w:val="422"/>
          <w:tblHeader/>
        </w:trPr>
        <w:tc>
          <w:tcPr>
            <w:tcW w:w="1800" w:type="dxa"/>
            <w:shd w:val="clear" w:color="auto" w:fill="D9D9D9"/>
            <w:vAlign w:val="center"/>
          </w:tcPr>
          <w:p w14:paraId="2BBC8B8A" w14:textId="77777777" w:rsidR="00936C2D" w:rsidRPr="00FF37CC" w:rsidRDefault="00936C2D" w:rsidP="00CF718E">
            <w:pPr>
              <w:spacing w:after="120"/>
              <w:ind w:left="0"/>
              <w:jc w:val="center"/>
              <w:rPr>
                <w:b/>
              </w:rPr>
            </w:pPr>
            <w:r w:rsidRPr="00FF37CC">
              <w:rPr>
                <w:b/>
              </w:rPr>
              <w:t>Tên trường</w:t>
            </w:r>
          </w:p>
        </w:tc>
        <w:tc>
          <w:tcPr>
            <w:tcW w:w="1980" w:type="dxa"/>
            <w:shd w:val="clear" w:color="auto" w:fill="D9D9D9"/>
            <w:vAlign w:val="center"/>
          </w:tcPr>
          <w:p w14:paraId="7B4202FF" w14:textId="77777777" w:rsidR="00936C2D" w:rsidRPr="00FF37CC" w:rsidRDefault="00936C2D" w:rsidP="00CF718E">
            <w:pPr>
              <w:spacing w:after="120"/>
              <w:ind w:left="0"/>
              <w:jc w:val="center"/>
              <w:rPr>
                <w:b/>
              </w:rPr>
            </w:pPr>
            <w:r w:rsidRPr="00FF37CC">
              <w:rPr>
                <w:b/>
              </w:rPr>
              <w:t>Tên dữ liệu</w:t>
            </w:r>
          </w:p>
        </w:tc>
        <w:tc>
          <w:tcPr>
            <w:tcW w:w="1417" w:type="dxa"/>
            <w:shd w:val="clear" w:color="auto" w:fill="D9D9D9"/>
            <w:vAlign w:val="center"/>
          </w:tcPr>
          <w:p w14:paraId="2E79F6FC" w14:textId="77777777" w:rsidR="00936C2D" w:rsidRPr="00FF37CC" w:rsidRDefault="00936C2D" w:rsidP="00CF718E">
            <w:pPr>
              <w:spacing w:after="120"/>
              <w:ind w:left="0"/>
              <w:jc w:val="center"/>
              <w:rPr>
                <w:b/>
              </w:rPr>
            </w:pPr>
            <w:r w:rsidRPr="00FF37CC">
              <w:rPr>
                <w:b/>
              </w:rPr>
              <w:t>Loại DL</w:t>
            </w:r>
          </w:p>
        </w:tc>
        <w:tc>
          <w:tcPr>
            <w:tcW w:w="630" w:type="dxa"/>
            <w:shd w:val="clear" w:color="auto" w:fill="D9D9D9"/>
            <w:vAlign w:val="center"/>
          </w:tcPr>
          <w:p w14:paraId="1804EF40" w14:textId="77777777" w:rsidR="00936C2D" w:rsidRPr="00FF37CC" w:rsidRDefault="00936C2D" w:rsidP="00CF718E">
            <w:pPr>
              <w:spacing w:after="120"/>
              <w:ind w:left="0"/>
              <w:jc w:val="center"/>
              <w:rPr>
                <w:b/>
              </w:rPr>
            </w:pPr>
            <w:r w:rsidRPr="00FF37CC">
              <w:rPr>
                <w:b/>
              </w:rPr>
              <w:t>L</w:t>
            </w:r>
          </w:p>
        </w:tc>
        <w:tc>
          <w:tcPr>
            <w:tcW w:w="540" w:type="dxa"/>
            <w:shd w:val="clear" w:color="auto" w:fill="D9D9D9"/>
            <w:vAlign w:val="center"/>
          </w:tcPr>
          <w:p w14:paraId="105B2B97" w14:textId="77777777" w:rsidR="00936C2D" w:rsidRPr="00FF37CC" w:rsidRDefault="00936C2D" w:rsidP="00CF718E">
            <w:pPr>
              <w:spacing w:after="120"/>
              <w:ind w:left="0"/>
              <w:jc w:val="center"/>
              <w:rPr>
                <w:b/>
              </w:rPr>
            </w:pPr>
            <w:r w:rsidRPr="00FF37CC">
              <w:rPr>
                <w:b/>
              </w:rPr>
              <w:t>R</w:t>
            </w:r>
          </w:p>
        </w:tc>
        <w:tc>
          <w:tcPr>
            <w:tcW w:w="450" w:type="dxa"/>
            <w:shd w:val="clear" w:color="auto" w:fill="D9D9D9"/>
            <w:vAlign w:val="center"/>
          </w:tcPr>
          <w:p w14:paraId="14A40252" w14:textId="77777777" w:rsidR="00936C2D" w:rsidRPr="00FF37CC" w:rsidRDefault="00936C2D" w:rsidP="00CF718E">
            <w:pPr>
              <w:spacing w:after="120"/>
              <w:ind w:left="0"/>
              <w:jc w:val="center"/>
              <w:rPr>
                <w:b/>
              </w:rPr>
            </w:pPr>
            <w:r w:rsidRPr="00FF37CC">
              <w:rPr>
                <w:b/>
              </w:rPr>
              <w:t>M</w:t>
            </w:r>
          </w:p>
        </w:tc>
        <w:tc>
          <w:tcPr>
            <w:tcW w:w="540" w:type="dxa"/>
            <w:shd w:val="clear" w:color="auto" w:fill="D9D9D9"/>
          </w:tcPr>
          <w:p w14:paraId="72F9BBAF" w14:textId="77777777" w:rsidR="00936C2D" w:rsidRPr="00926A39" w:rsidRDefault="00936C2D" w:rsidP="00CF718E">
            <w:pPr>
              <w:spacing w:after="120"/>
              <w:ind w:left="0"/>
              <w:jc w:val="center"/>
              <w:rPr>
                <w:b/>
                <w:sz w:val="22"/>
              </w:rPr>
            </w:pPr>
            <w:r>
              <w:rPr>
                <w:b/>
              </w:rPr>
              <w:t>S</w:t>
            </w:r>
          </w:p>
        </w:tc>
        <w:tc>
          <w:tcPr>
            <w:tcW w:w="7380" w:type="dxa"/>
            <w:shd w:val="clear" w:color="auto" w:fill="D9D9D9"/>
            <w:vAlign w:val="center"/>
          </w:tcPr>
          <w:p w14:paraId="71A215BE" w14:textId="77777777" w:rsidR="00936C2D" w:rsidRPr="00FF37CC" w:rsidRDefault="00936C2D" w:rsidP="00CF718E">
            <w:pPr>
              <w:spacing w:after="120"/>
              <w:ind w:left="0"/>
              <w:jc w:val="center"/>
              <w:rPr>
                <w:b/>
              </w:rPr>
            </w:pPr>
            <w:r w:rsidRPr="00FF37CC">
              <w:rPr>
                <w:b/>
              </w:rPr>
              <w:t>Mô tả</w:t>
            </w:r>
          </w:p>
        </w:tc>
      </w:tr>
      <w:tr w:rsidR="008E5CFF" w:rsidRPr="00FF37CC" w14:paraId="6C9F62FB" w14:textId="77777777" w:rsidTr="00146097">
        <w:trPr>
          <w:cantSplit/>
          <w:trHeight w:val="827"/>
        </w:trPr>
        <w:tc>
          <w:tcPr>
            <w:tcW w:w="1800" w:type="dxa"/>
          </w:tcPr>
          <w:p w14:paraId="2BE04BD7" w14:textId="77777777" w:rsidR="008E5CFF" w:rsidRPr="00FF37CC" w:rsidRDefault="008E5CFF" w:rsidP="00CF718E">
            <w:pPr>
              <w:ind w:left="0"/>
            </w:pPr>
            <w:r>
              <w:t>Số chứng từ</w:t>
            </w:r>
          </w:p>
        </w:tc>
        <w:tc>
          <w:tcPr>
            <w:tcW w:w="1980" w:type="dxa"/>
          </w:tcPr>
          <w:p w14:paraId="56CA35D2" w14:textId="77777777" w:rsidR="008E5CFF" w:rsidRPr="00FF37CC" w:rsidRDefault="008E5CFF" w:rsidP="00CF718E">
            <w:pPr>
              <w:ind w:left="0"/>
            </w:pPr>
            <w:r>
              <w:rPr>
                <w:szCs w:val="24"/>
              </w:rPr>
              <w:t>Document_No</w:t>
            </w:r>
          </w:p>
        </w:tc>
        <w:tc>
          <w:tcPr>
            <w:tcW w:w="1417" w:type="dxa"/>
          </w:tcPr>
          <w:p w14:paraId="04B534FE" w14:textId="77777777" w:rsidR="008E5CFF" w:rsidRDefault="008E5CFF" w:rsidP="00CF718E">
            <w:pPr>
              <w:ind w:left="0"/>
            </w:pPr>
            <w:r>
              <w:t>String</w:t>
            </w:r>
          </w:p>
          <w:p w14:paraId="267F9467" w14:textId="7823586B" w:rsidR="008E5CFF" w:rsidRPr="00FF37CC" w:rsidRDefault="008E5CFF" w:rsidP="00CF718E">
            <w:pPr>
              <w:ind w:left="0"/>
            </w:pPr>
          </w:p>
        </w:tc>
        <w:tc>
          <w:tcPr>
            <w:tcW w:w="630" w:type="dxa"/>
          </w:tcPr>
          <w:p w14:paraId="076D0877" w14:textId="04DCEB6F" w:rsidR="008E5CFF" w:rsidRPr="00FF37CC" w:rsidRDefault="008E5CFF" w:rsidP="00CF718E">
            <w:pPr>
              <w:pStyle w:val="Sothutu-1so"/>
              <w:spacing w:before="120" w:after="120" w:line="276" w:lineRule="auto"/>
              <w:jc w:val="left"/>
              <w:rPr>
                <w:szCs w:val="24"/>
              </w:rPr>
            </w:pPr>
            <w:r>
              <w:rPr>
                <w:szCs w:val="24"/>
              </w:rPr>
              <w:t>20</w:t>
            </w:r>
          </w:p>
        </w:tc>
        <w:tc>
          <w:tcPr>
            <w:tcW w:w="540" w:type="dxa"/>
          </w:tcPr>
          <w:p w14:paraId="7CEA76EC" w14:textId="148E7A1D" w:rsidR="008E5CFF" w:rsidRPr="00FF37CC" w:rsidRDefault="008E5CFF" w:rsidP="00CF718E">
            <w:pPr>
              <w:pStyle w:val="Sothutu-1so"/>
              <w:spacing w:before="120" w:after="120" w:line="276" w:lineRule="auto"/>
              <w:jc w:val="left"/>
              <w:rPr>
                <w:szCs w:val="24"/>
              </w:rPr>
            </w:pPr>
            <w:r>
              <w:rPr>
                <w:szCs w:val="24"/>
              </w:rPr>
              <w:t>Y</w:t>
            </w:r>
          </w:p>
        </w:tc>
        <w:tc>
          <w:tcPr>
            <w:tcW w:w="450" w:type="dxa"/>
          </w:tcPr>
          <w:p w14:paraId="49E136B1" w14:textId="38EF5D0A" w:rsidR="008E5CFF" w:rsidRPr="00FF37CC" w:rsidRDefault="008E5CFF" w:rsidP="00CF718E">
            <w:pPr>
              <w:pStyle w:val="Sothutu-1so"/>
              <w:spacing w:before="120" w:after="120" w:line="276" w:lineRule="auto"/>
              <w:jc w:val="left"/>
              <w:rPr>
                <w:szCs w:val="24"/>
              </w:rPr>
            </w:pPr>
            <w:r>
              <w:rPr>
                <w:szCs w:val="24"/>
              </w:rPr>
              <w:t>Y</w:t>
            </w:r>
          </w:p>
        </w:tc>
        <w:tc>
          <w:tcPr>
            <w:tcW w:w="540" w:type="dxa"/>
          </w:tcPr>
          <w:p w14:paraId="5FFC00FC" w14:textId="51D10C71" w:rsidR="008E5CFF" w:rsidRPr="00FF37CC" w:rsidRDefault="008E5CFF" w:rsidP="00CF718E">
            <w:pPr>
              <w:pStyle w:val="Sothutu-1so"/>
              <w:spacing w:before="120" w:after="120" w:line="276" w:lineRule="auto"/>
              <w:jc w:val="center"/>
              <w:rPr>
                <w:szCs w:val="24"/>
              </w:rPr>
            </w:pPr>
            <w:r>
              <w:rPr>
                <w:szCs w:val="24"/>
              </w:rPr>
              <w:t>Y</w:t>
            </w:r>
          </w:p>
        </w:tc>
        <w:tc>
          <w:tcPr>
            <w:tcW w:w="7380" w:type="dxa"/>
          </w:tcPr>
          <w:p w14:paraId="61BEB7D5" w14:textId="38342F62" w:rsidR="008E5CFF" w:rsidRPr="00FF37CC" w:rsidRDefault="008E5CFF" w:rsidP="00CF718E">
            <w:pPr>
              <w:pStyle w:val="Sothutu-1so"/>
              <w:spacing w:before="120" w:after="120" w:line="276" w:lineRule="auto"/>
              <w:jc w:val="left"/>
              <w:rPr>
                <w:szCs w:val="24"/>
              </w:rPr>
            </w:pPr>
            <w:r w:rsidRPr="00931DEF">
              <w:rPr>
                <w:szCs w:val="24"/>
              </w:rPr>
              <w:t>Theo chi tiết Tab Thông tin chi</w:t>
            </w:r>
          </w:p>
        </w:tc>
      </w:tr>
      <w:tr w:rsidR="008E5CFF" w:rsidRPr="00FF37CC" w14:paraId="2D325059" w14:textId="77777777" w:rsidTr="00146097">
        <w:trPr>
          <w:cantSplit/>
          <w:trHeight w:val="827"/>
        </w:trPr>
        <w:tc>
          <w:tcPr>
            <w:tcW w:w="1800" w:type="dxa"/>
          </w:tcPr>
          <w:p w14:paraId="39A53A02" w14:textId="77777777" w:rsidR="008E5CFF" w:rsidRDefault="008E5CFF" w:rsidP="00CF718E">
            <w:pPr>
              <w:ind w:left="0"/>
            </w:pPr>
            <w:r>
              <w:t>Đơn vị</w:t>
            </w:r>
          </w:p>
        </w:tc>
        <w:tc>
          <w:tcPr>
            <w:tcW w:w="1980" w:type="dxa"/>
          </w:tcPr>
          <w:p w14:paraId="12AF3E43" w14:textId="77777777" w:rsidR="008E5CFF" w:rsidRDefault="008E5CFF" w:rsidP="00CF718E">
            <w:pPr>
              <w:ind w:left="0"/>
              <w:rPr>
                <w:szCs w:val="24"/>
              </w:rPr>
            </w:pPr>
            <w:r>
              <w:rPr>
                <w:szCs w:val="24"/>
              </w:rPr>
              <w:t>AD_ORG_ID</w:t>
            </w:r>
          </w:p>
        </w:tc>
        <w:tc>
          <w:tcPr>
            <w:tcW w:w="1417" w:type="dxa"/>
          </w:tcPr>
          <w:p w14:paraId="67F45A84" w14:textId="258CD367" w:rsidR="008E5CFF" w:rsidRPr="00FF37CC" w:rsidRDefault="008E5CFF" w:rsidP="00CF718E">
            <w:pPr>
              <w:ind w:left="0"/>
            </w:pPr>
            <w:r>
              <w:t>String</w:t>
            </w:r>
          </w:p>
        </w:tc>
        <w:tc>
          <w:tcPr>
            <w:tcW w:w="630" w:type="dxa"/>
          </w:tcPr>
          <w:p w14:paraId="2441736A" w14:textId="7FE3478B" w:rsidR="008E5CFF" w:rsidRPr="00FF37CC" w:rsidRDefault="008E5CFF" w:rsidP="00CF718E">
            <w:pPr>
              <w:pStyle w:val="Sothutu-1so"/>
              <w:spacing w:before="120" w:after="120" w:line="276" w:lineRule="auto"/>
              <w:jc w:val="left"/>
              <w:rPr>
                <w:szCs w:val="24"/>
              </w:rPr>
            </w:pPr>
            <w:r>
              <w:rPr>
                <w:szCs w:val="24"/>
              </w:rPr>
              <w:t>50</w:t>
            </w:r>
          </w:p>
        </w:tc>
        <w:tc>
          <w:tcPr>
            <w:tcW w:w="540" w:type="dxa"/>
          </w:tcPr>
          <w:p w14:paraId="7DF56DD7" w14:textId="2597ED49" w:rsidR="008E5CFF" w:rsidRPr="00FF37CC" w:rsidRDefault="008E5CFF" w:rsidP="00CF718E">
            <w:pPr>
              <w:pStyle w:val="Sothutu-1so"/>
              <w:spacing w:before="120" w:after="120" w:line="276" w:lineRule="auto"/>
              <w:jc w:val="left"/>
              <w:rPr>
                <w:szCs w:val="24"/>
              </w:rPr>
            </w:pPr>
            <w:r>
              <w:rPr>
                <w:szCs w:val="24"/>
              </w:rPr>
              <w:t>Y</w:t>
            </w:r>
          </w:p>
        </w:tc>
        <w:tc>
          <w:tcPr>
            <w:tcW w:w="450" w:type="dxa"/>
          </w:tcPr>
          <w:p w14:paraId="4B83C41F" w14:textId="5076D1C0" w:rsidR="008E5CFF" w:rsidRPr="00FF37CC" w:rsidRDefault="008E5CFF" w:rsidP="00CF718E">
            <w:pPr>
              <w:pStyle w:val="Sothutu-1so"/>
              <w:spacing w:before="120" w:after="120" w:line="276" w:lineRule="auto"/>
              <w:jc w:val="left"/>
              <w:rPr>
                <w:szCs w:val="24"/>
              </w:rPr>
            </w:pPr>
            <w:r>
              <w:rPr>
                <w:szCs w:val="24"/>
              </w:rPr>
              <w:t>Y</w:t>
            </w:r>
          </w:p>
        </w:tc>
        <w:tc>
          <w:tcPr>
            <w:tcW w:w="540" w:type="dxa"/>
          </w:tcPr>
          <w:p w14:paraId="1907AC36" w14:textId="7959907B" w:rsidR="008E5CFF" w:rsidRPr="00FF37CC" w:rsidRDefault="008E5CFF" w:rsidP="00CF718E">
            <w:pPr>
              <w:pStyle w:val="Sothutu-1so"/>
              <w:spacing w:before="120" w:after="120" w:line="276" w:lineRule="auto"/>
              <w:jc w:val="center"/>
              <w:rPr>
                <w:szCs w:val="24"/>
              </w:rPr>
            </w:pPr>
            <w:r>
              <w:rPr>
                <w:szCs w:val="24"/>
              </w:rPr>
              <w:t>Y</w:t>
            </w:r>
          </w:p>
        </w:tc>
        <w:tc>
          <w:tcPr>
            <w:tcW w:w="7380" w:type="dxa"/>
          </w:tcPr>
          <w:p w14:paraId="56664A04" w14:textId="424E962A" w:rsidR="008E5CFF" w:rsidRDefault="008E5CFF" w:rsidP="00CF718E">
            <w:pPr>
              <w:pStyle w:val="Sothutu-1so"/>
              <w:spacing w:before="120" w:after="120" w:line="276" w:lineRule="auto"/>
              <w:jc w:val="left"/>
              <w:rPr>
                <w:szCs w:val="24"/>
              </w:rPr>
            </w:pPr>
            <w:r w:rsidRPr="00931DEF">
              <w:rPr>
                <w:szCs w:val="24"/>
              </w:rPr>
              <w:t>Theo chi tiết Tab Thông tin chi</w:t>
            </w:r>
          </w:p>
        </w:tc>
      </w:tr>
      <w:tr w:rsidR="008E5CFF" w:rsidRPr="00FF37CC" w14:paraId="1704235E" w14:textId="77777777" w:rsidTr="00146097">
        <w:trPr>
          <w:cantSplit/>
          <w:trHeight w:val="827"/>
        </w:trPr>
        <w:tc>
          <w:tcPr>
            <w:tcW w:w="1800" w:type="dxa"/>
          </w:tcPr>
          <w:p w14:paraId="7E413873" w14:textId="77777777" w:rsidR="008E5CFF" w:rsidRDefault="008E5CFF" w:rsidP="00CF718E">
            <w:pPr>
              <w:ind w:left="0"/>
              <w:rPr>
                <w:szCs w:val="24"/>
              </w:rPr>
            </w:pPr>
            <w:r>
              <w:rPr>
                <w:szCs w:val="24"/>
              </w:rPr>
              <w:t>Ngày hạch toán</w:t>
            </w:r>
          </w:p>
        </w:tc>
        <w:tc>
          <w:tcPr>
            <w:tcW w:w="1980" w:type="dxa"/>
          </w:tcPr>
          <w:p w14:paraId="271F96FB" w14:textId="77777777" w:rsidR="008E5CFF" w:rsidRDefault="008E5CFF" w:rsidP="00CF718E">
            <w:pPr>
              <w:ind w:left="0"/>
              <w:rPr>
                <w:szCs w:val="24"/>
              </w:rPr>
            </w:pPr>
            <w:r>
              <w:rPr>
                <w:szCs w:val="24"/>
              </w:rPr>
              <w:t>Trans_Date</w:t>
            </w:r>
          </w:p>
        </w:tc>
        <w:tc>
          <w:tcPr>
            <w:tcW w:w="1417" w:type="dxa"/>
          </w:tcPr>
          <w:p w14:paraId="01EFD0C3" w14:textId="77777777" w:rsidR="008E5CFF" w:rsidRDefault="008E5CFF" w:rsidP="00CF718E">
            <w:pPr>
              <w:ind w:left="0"/>
            </w:pPr>
            <w:r>
              <w:t>Date</w:t>
            </w:r>
          </w:p>
        </w:tc>
        <w:tc>
          <w:tcPr>
            <w:tcW w:w="630" w:type="dxa"/>
          </w:tcPr>
          <w:p w14:paraId="68287771" w14:textId="4C326278" w:rsidR="008E5CFF" w:rsidRPr="00FF37CC" w:rsidRDefault="008E5CFF" w:rsidP="00CF718E">
            <w:pPr>
              <w:pStyle w:val="Sothutu-1so"/>
              <w:spacing w:before="120" w:after="120" w:line="276" w:lineRule="auto"/>
              <w:jc w:val="left"/>
              <w:rPr>
                <w:szCs w:val="24"/>
              </w:rPr>
            </w:pPr>
            <w:r>
              <w:rPr>
                <w:szCs w:val="24"/>
              </w:rPr>
              <w:t>10</w:t>
            </w:r>
          </w:p>
        </w:tc>
        <w:tc>
          <w:tcPr>
            <w:tcW w:w="540" w:type="dxa"/>
          </w:tcPr>
          <w:p w14:paraId="737B2981" w14:textId="60752DA6" w:rsidR="008E5CFF" w:rsidRDefault="008E5CFF" w:rsidP="00CF718E">
            <w:pPr>
              <w:pStyle w:val="Sothutu-1so"/>
              <w:spacing w:before="120" w:after="120" w:line="276" w:lineRule="auto"/>
              <w:jc w:val="left"/>
              <w:rPr>
                <w:szCs w:val="24"/>
              </w:rPr>
            </w:pPr>
            <w:r>
              <w:rPr>
                <w:szCs w:val="24"/>
              </w:rPr>
              <w:t>Y</w:t>
            </w:r>
          </w:p>
        </w:tc>
        <w:tc>
          <w:tcPr>
            <w:tcW w:w="450" w:type="dxa"/>
          </w:tcPr>
          <w:p w14:paraId="56F42995" w14:textId="0A6530F8" w:rsidR="008E5CFF" w:rsidRDefault="008E5CFF" w:rsidP="00CF718E">
            <w:pPr>
              <w:pStyle w:val="Sothutu-1so"/>
              <w:spacing w:before="120" w:after="120" w:line="276" w:lineRule="auto"/>
              <w:jc w:val="left"/>
              <w:rPr>
                <w:szCs w:val="24"/>
              </w:rPr>
            </w:pPr>
            <w:r>
              <w:rPr>
                <w:szCs w:val="24"/>
              </w:rPr>
              <w:t>Y</w:t>
            </w:r>
          </w:p>
        </w:tc>
        <w:tc>
          <w:tcPr>
            <w:tcW w:w="540" w:type="dxa"/>
          </w:tcPr>
          <w:p w14:paraId="6FEC0C5F" w14:textId="671450A4" w:rsidR="008E5CFF" w:rsidRDefault="008E5CFF" w:rsidP="00CF718E">
            <w:pPr>
              <w:pStyle w:val="Sothutu-1so"/>
              <w:spacing w:before="120" w:after="120" w:line="276" w:lineRule="auto"/>
              <w:jc w:val="center"/>
              <w:rPr>
                <w:szCs w:val="24"/>
              </w:rPr>
            </w:pPr>
            <w:r>
              <w:rPr>
                <w:szCs w:val="24"/>
              </w:rPr>
              <w:t>Y</w:t>
            </w:r>
          </w:p>
        </w:tc>
        <w:tc>
          <w:tcPr>
            <w:tcW w:w="7380" w:type="dxa"/>
          </w:tcPr>
          <w:p w14:paraId="4DA39125" w14:textId="45FAB301" w:rsidR="008E5CFF" w:rsidRDefault="008E5CFF" w:rsidP="00CF718E">
            <w:pPr>
              <w:pStyle w:val="Sothutu-1so"/>
              <w:spacing w:before="120" w:after="120" w:line="276" w:lineRule="auto"/>
              <w:jc w:val="left"/>
              <w:rPr>
                <w:szCs w:val="24"/>
              </w:rPr>
            </w:pPr>
            <w:r w:rsidRPr="00931DEF">
              <w:rPr>
                <w:szCs w:val="24"/>
              </w:rPr>
              <w:t>Theo chi tiết Tab Thông tin chi</w:t>
            </w:r>
          </w:p>
        </w:tc>
      </w:tr>
      <w:tr w:rsidR="008E5CFF" w:rsidRPr="00FF37CC" w14:paraId="4CD01E3A" w14:textId="77777777" w:rsidTr="00146097">
        <w:trPr>
          <w:cantSplit/>
          <w:trHeight w:val="827"/>
        </w:trPr>
        <w:tc>
          <w:tcPr>
            <w:tcW w:w="1800" w:type="dxa"/>
          </w:tcPr>
          <w:p w14:paraId="14CD8858" w14:textId="77777777" w:rsidR="008E5CFF" w:rsidRDefault="008E5CFF" w:rsidP="00CF718E">
            <w:pPr>
              <w:ind w:left="0"/>
              <w:rPr>
                <w:szCs w:val="24"/>
              </w:rPr>
            </w:pPr>
            <w:r>
              <w:rPr>
                <w:szCs w:val="24"/>
              </w:rPr>
              <w:t>Nội dung</w:t>
            </w:r>
          </w:p>
        </w:tc>
        <w:tc>
          <w:tcPr>
            <w:tcW w:w="1980" w:type="dxa"/>
          </w:tcPr>
          <w:p w14:paraId="2BF45E7A" w14:textId="77777777" w:rsidR="008E5CFF" w:rsidRDefault="008E5CFF" w:rsidP="00CF718E">
            <w:pPr>
              <w:ind w:left="0"/>
              <w:rPr>
                <w:szCs w:val="24"/>
              </w:rPr>
            </w:pPr>
            <w:r>
              <w:rPr>
                <w:szCs w:val="24"/>
              </w:rPr>
              <w:t>Description</w:t>
            </w:r>
          </w:p>
        </w:tc>
        <w:tc>
          <w:tcPr>
            <w:tcW w:w="1417" w:type="dxa"/>
          </w:tcPr>
          <w:p w14:paraId="58D9453C" w14:textId="77777777" w:rsidR="008E5CFF" w:rsidRDefault="008E5CFF" w:rsidP="00CF718E">
            <w:pPr>
              <w:ind w:left="0"/>
            </w:pPr>
            <w:r>
              <w:t>String</w:t>
            </w:r>
          </w:p>
        </w:tc>
        <w:tc>
          <w:tcPr>
            <w:tcW w:w="630" w:type="dxa"/>
          </w:tcPr>
          <w:p w14:paraId="2242039D" w14:textId="31FEDE6D" w:rsidR="008E5CFF" w:rsidRDefault="008E5CFF" w:rsidP="00CF718E">
            <w:pPr>
              <w:pStyle w:val="Sothutu-1so"/>
              <w:spacing w:before="120" w:after="120" w:line="276" w:lineRule="auto"/>
              <w:jc w:val="left"/>
              <w:rPr>
                <w:szCs w:val="24"/>
              </w:rPr>
            </w:pPr>
            <w:r>
              <w:rPr>
                <w:szCs w:val="24"/>
              </w:rPr>
              <w:t>50</w:t>
            </w:r>
          </w:p>
        </w:tc>
        <w:tc>
          <w:tcPr>
            <w:tcW w:w="540" w:type="dxa"/>
          </w:tcPr>
          <w:p w14:paraId="59915854" w14:textId="09BBE3C1" w:rsidR="008E5CFF" w:rsidRDefault="008E5CFF" w:rsidP="00CF718E">
            <w:pPr>
              <w:pStyle w:val="Sothutu-1so"/>
              <w:spacing w:before="120" w:after="120" w:line="276" w:lineRule="auto"/>
              <w:jc w:val="left"/>
              <w:rPr>
                <w:szCs w:val="24"/>
              </w:rPr>
            </w:pPr>
            <w:r>
              <w:rPr>
                <w:szCs w:val="24"/>
              </w:rPr>
              <w:t>Y</w:t>
            </w:r>
          </w:p>
        </w:tc>
        <w:tc>
          <w:tcPr>
            <w:tcW w:w="450" w:type="dxa"/>
          </w:tcPr>
          <w:p w14:paraId="37F6747E" w14:textId="081D062F" w:rsidR="008E5CFF" w:rsidRDefault="008E5CFF" w:rsidP="00CF718E">
            <w:pPr>
              <w:pStyle w:val="Sothutu-1so"/>
              <w:spacing w:before="120" w:after="120" w:line="276" w:lineRule="auto"/>
              <w:jc w:val="left"/>
              <w:rPr>
                <w:szCs w:val="24"/>
              </w:rPr>
            </w:pPr>
            <w:r>
              <w:rPr>
                <w:szCs w:val="24"/>
              </w:rPr>
              <w:t>Y</w:t>
            </w:r>
          </w:p>
        </w:tc>
        <w:tc>
          <w:tcPr>
            <w:tcW w:w="540" w:type="dxa"/>
          </w:tcPr>
          <w:p w14:paraId="04DFE7C9" w14:textId="5C82ECD9" w:rsidR="008E5CFF" w:rsidRDefault="008E5CFF" w:rsidP="00CF718E">
            <w:pPr>
              <w:pStyle w:val="Sothutu-1so"/>
              <w:spacing w:before="120" w:after="120" w:line="276" w:lineRule="auto"/>
              <w:jc w:val="center"/>
              <w:rPr>
                <w:szCs w:val="24"/>
              </w:rPr>
            </w:pPr>
            <w:r>
              <w:rPr>
                <w:szCs w:val="24"/>
              </w:rPr>
              <w:t>Y</w:t>
            </w:r>
          </w:p>
        </w:tc>
        <w:tc>
          <w:tcPr>
            <w:tcW w:w="7380" w:type="dxa"/>
          </w:tcPr>
          <w:p w14:paraId="1CCBAD9D" w14:textId="73B6B172" w:rsidR="008E5CFF" w:rsidRDefault="008E5CFF" w:rsidP="00CF718E">
            <w:pPr>
              <w:pStyle w:val="Sothutu-1so"/>
              <w:spacing w:before="120" w:after="120" w:line="360" w:lineRule="auto"/>
              <w:jc w:val="left"/>
              <w:rPr>
                <w:szCs w:val="24"/>
              </w:rPr>
            </w:pPr>
            <w:r w:rsidRPr="00931DEF">
              <w:rPr>
                <w:szCs w:val="24"/>
              </w:rPr>
              <w:t>Theo chi tiết Tab Thông tin chi</w:t>
            </w:r>
          </w:p>
        </w:tc>
      </w:tr>
      <w:tr w:rsidR="008E5CFF" w:rsidRPr="00FF37CC" w14:paraId="35FFD5D9" w14:textId="77777777" w:rsidTr="00146097">
        <w:trPr>
          <w:cantSplit/>
          <w:trHeight w:val="827"/>
        </w:trPr>
        <w:tc>
          <w:tcPr>
            <w:tcW w:w="1800" w:type="dxa"/>
          </w:tcPr>
          <w:p w14:paraId="672467C4" w14:textId="77777777" w:rsidR="008E5CFF" w:rsidRDefault="008E5CFF" w:rsidP="00CF718E">
            <w:pPr>
              <w:ind w:left="0"/>
              <w:rPr>
                <w:szCs w:val="24"/>
              </w:rPr>
            </w:pPr>
            <w:r>
              <w:rPr>
                <w:szCs w:val="24"/>
              </w:rPr>
              <w:t xml:space="preserve">Số tiền </w:t>
            </w:r>
          </w:p>
        </w:tc>
        <w:tc>
          <w:tcPr>
            <w:tcW w:w="1980" w:type="dxa"/>
          </w:tcPr>
          <w:p w14:paraId="7AADBC17" w14:textId="77777777" w:rsidR="008E5CFF" w:rsidRDefault="008E5CFF" w:rsidP="00CF718E">
            <w:pPr>
              <w:ind w:left="0"/>
              <w:rPr>
                <w:szCs w:val="24"/>
              </w:rPr>
            </w:pPr>
          </w:p>
        </w:tc>
        <w:tc>
          <w:tcPr>
            <w:tcW w:w="1417" w:type="dxa"/>
          </w:tcPr>
          <w:p w14:paraId="7615C227" w14:textId="77777777" w:rsidR="008E5CFF" w:rsidRDefault="008E5CFF" w:rsidP="00CF718E">
            <w:pPr>
              <w:ind w:left="0"/>
            </w:pPr>
            <w:r>
              <w:t>Number</w:t>
            </w:r>
          </w:p>
        </w:tc>
        <w:tc>
          <w:tcPr>
            <w:tcW w:w="630" w:type="dxa"/>
          </w:tcPr>
          <w:p w14:paraId="3BC63F7D" w14:textId="77777777" w:rsidR="008E5CFF" w:rsidRDefault="008E5CFF" w:rsidP="00CF718E">
            <w:pPr>
              <w:pStyle w:val="Sothutu-1so"/>
              <w:spacing w:before="120" w:after="120" w:line="276" w:lineRule="auto"/>
              <w:jc w:val="left"/>
              <w:rPr>
                <w:szCs w:val="24"/>
              </w:rPr>
            </w:pPr>
            <w:r>
              <w:rPr>
                <w:szCs w:val="24"/>
              </w:rPr>
              <w:t>20</w:t>
            </w:r>
          </w:p>
        </w:tc>
        <w:tc>
          <w:tcPr>
            <w:tcW w:w="540" w:type="dxa"/>
          </w:tcPr>
          <w:p w14:paraId="3F7E78D9" w14:textId="77777777" w:rsidR="008E5CFF" w:rsidRDefault="008E5CFF" w:rsidP="00CF718E">
            <w:pPr>
              <w:pStyle w:val="Sothutu-1so"/>
              <w:spacing w:before="120" w:after="120" w:line="276" w:lineRule="auto"/>
              <w:jc w:val="left"/>
              <w:rPr>
                <w:szCs w:val="24"/>
              </w:rPr>
            </w:pPr>
            <w:r>
              <w:rPr>
                <w:szCs w:val="24"/>
              </w:rPr>
              <w:t>Y</w:t>
            </w:r>
          </w:p>
        </w:tc>
        <w:tc>
          <w:tcPr>
            <w:tcW w:w="450" w:type="dxa"/>
          </w:tcPr>
          <w:p w14:paraId="71EEFFE2" w14:textId="77777777" w:rsidR="008E5CFF" w:rsidRDefault="008E5CFF" w:rsidP="00CF718E">
            <w:pPr>
              <w:pStyle w:val="Sothutu-1so"/>
              <w:spacing w:before="120" w:after="120" w:line="276" w:lineRule="auto"/>
              <w:jc w:val="left"/>
              <w:rPr>
                <w:szCs w:val="24"/>
              </w:rPr>
            </w:pPr>
            <w:r>
              <w:rPr>
                <w:szCs w:val="24"/>
              </w:rPr>
              <w:t>Y</w:t>
            </w:r>
          </w:p>
        </w:tc>
        <w:tc>
          <w:tcPr>
            <w:tcW w:w="540" w:type="dxa"/>
          </w:tcPr>
          <w:p w14:paraId="78DB863F" w14:textId="77777777" w:rsidR="008E5CFF" w:rsidRDefault="008E5CFF" w:rsidP="00CF718E">
            <w:pPr>
              <w:pStyle w:val="Sothutu-1so"/>
              <w:spacing w:before="120" w:after="120" w:line="276" w:lineRule="auto"/>
              <w:jc w:val="center"/>
              <w:rPr>
                <w:szCs w:val="24"/>
              </w:rPr>
            </w:pPr>
            <w:r>
              <w:rPr>
                <w:szCs w:val="24"/>
              </w:rPr>
              <w:t>Y</w:t>
            </w:r>
          </w:p>
        </w:tc>
        <w:tc>
          <w:tcPr>
            <w:tcW w:w="7380" w:type="dxa"/>
          </w:tcPr>
          <w:p w14:paraId="18BA168D" w14:textId="341D924A" w:rsidR="008E5CFF" w:rsidRDefault="008E5CFF" w:rsidP="00CF718E">
            <w:pPr>
              <w:pStyle w:val="Sothutu-1so"/>
              <w:spacing w:before="120" w:after="120" w:line="276" w:lineRule="auto"/>
              <w:rPr>
                <w:szCs w:val="24"/>
              </w:rPr>
            </w:pPr>
            <w:r w:rsidRPr="00931DEF">
              <w:rPr>
                <w:szCs w:val="24"/>
              </w:rPr>
              <w:t>Theo chi tiết Tab Thông tin chi</w:t>
            </w:r>
          </w:p>
        </w:tc>
      </w:tr>
      <w:tr w:rsidR="008E5CFF" w:rsidRPr="00FF37CC" w14:paraId="42230A0C" w14:textId="77777777" w:rsidTr="00146097">
        <w:trPr>
          <w:cantSplit/>
          <w:trHeight w:val="827"/>
        </w:trPr>
        <w:tc>
          <w:tcPr>
            <w:tcW w:w="1800" w:type="dxa"/>
          </w:tcPr>
          <w:p w14:paraId="32BBA945" w14:textId="2486A740" w:rsidR="008E5CFF" w:rsidRDefault="008E5CFF" w:rsidP="00CF718E">
            <w:pPr>
              <w:ind w:left="0"/>
              <w:rPr>
                <w:szCs w:val="24"/>
              </w:rPr>
            </w:pPr>
            <w:r>
              <w:rPr>
                <w:szCs w:val="24"/>
              </w:rPr>
              <w:t>Trạng thái hạch toán+ Ngày hạch toán</w:t>
            </w:r>
          </w:p>
        </w:tc>
        <w:tc>
          <w:tcPr>
            <w:tcW w:w="1980" w:type="dxa"/>
          </w:tcPr>
          <w:p w14:paraId="645981D3" w14:textId="77777777" w:rsidR="008E5CFF" w:rsidRDefault="008E5CFF" w:rsidP="00CF718E">
            <w:pPr>
              <w:ind w:left="0"/>
              <w:rPr>
                <w:szCs w:val="24"/>
              </w:rPr>
            </w:pPr>
          </w:p>
        </w:tc>
        <w:tc>
          <w:tcPr>
            <w:tcW w:w="1417" w:type="dxa"/>
          </w:tcPr>
          <w:p w14:paraId="58D6599C" w14:textId="2D91F3F4" w:rsidR="008E5CFF" w:rsidRDefault="008E5CFF" w:rsidP="00CF718E">
            <w:pPr>
              <w:ind w:left="0"/>
            </w:pPr>
            <w:r>
              <w:t>String</w:t>
            </w:r>
          </w:p>
        </w:tc>
        <w:tc>
          <w:tcPr>
            <w:tcW w:w="630" w:type="dxa"/>
          </w:tcPr>
          <w:p w14:paraId="3238AD55" w14:textId="0006243F" w:rsidR="008E5CFF" w:rsidRDefault="008E5CFF" w:rsidP="00CF718E">
            <w:pPr>
              <w:pStyle w:val="Sothutu-1so"/>
              <w:spacing w:before="120" w:after="120" w:line="276" w:lineRule="auto"/>
              <w:jc w:val="left"/>
              <w:rPr>
                <w:szCs w:val="24"/>
              </w:rPr>
            </w:pPr>
            <w:r>
              <w:rPr>
                <w:szCs w:val="24"/>
              </w:rPr>
              <w:t>20</w:t>
            </w:r>
          </w:p>
        </w:tc>
        <w:tc>
          <w:tcPr>
            <w:tcW w:w="540" w:type="dxa"/>
          </w:tcPr>
          <w:p w14:paraId="435E72CA" w14:textId="5051D66E" w:rsidR="008E5CFF" w:rsidRDefault="008E5CFF" w:rsidP="00CF718E">
            <w:pPr>
              <w:pStyle w:val="Sothutu-1so"/>
              <w:spacing w:before="120" w:after="120" w:line="276" w:lineRule="auto"/>
              <w:jc w:val="left"/>
              <w:rPr>
                <w:szCs w:val="24"/>
              </w:rPr>
            </w:pPr>
            <w:r>
              <w:rPr>
                <w:szCs w:val="24"/>
              </w:rPr>
              <w:t>Y</w:t>
            </w:r>
          </w:p>
        </w:tc>
        <w:tc>
          <w:tcPr>
            <w:tcW w:w="450" w:type="dxa"/>
          </w:tcPr>
          <w:p w14:paraId="19669237" w14:textId="6E9C2B7A" w:rsidR="008E5CFF" w:rsidRDefault="008E5CFF" w:rsidP="00CF718E">
            <w:pPr>
              <w:pStyle w:val="Sothutu-1so"/>
              <w:spacing w:before="120" w:after="120" w:line="276" w:lineRule="auto"/>
              <w:jc w:val="left"/>
              <w:rPr>
                <w:szCs w:val="24"/>
              </w:rPr>
            </w:pPr>
            <w:r>
              <w:rPr>
                <w:szCs w:val="24"/>
              </w:rPr>
              <w:t>Y</w:t>
            </w:r>
          </w:p>
        </w:tc>
        <w:tc>
          <w:tcPr>
            <w:tcW w:w="540" w:type="dxa"/>
          </w:tcPr>
          <w:p w14:paraId="0F0411DD" w14:textId="783CC846" w:rsidR="008E5CFF" w:rsidRDefault="008E5CFF" w:rsidP="00CF718E">
            <w:pPr>
              <w:pStyle w:val="Sothutu-1so"/>
              <w:spacing w:before="120" w:after="120" w:line="276" w:lineRule="auto"/>
              <w:jc w:val="center"/>
              <w:rPr>
                <w:szCs w:val="24"/>
              </w:rPr>
            </w:pPr>
            <w:r>
              <w:rPr>
                <w:szCs w:val="24"/>
              </w:rPr>
              <w:t>Y</w:t>
            </w:r>
          </w:p>
        </w:tc>
        <w:tc>
          <w:tcPr>
            <w:tcW w:w="7380" w:type="dxa"/>
          </w:tcPr>
          <w:p w14:paraId="2A2E0282" w14:textId="2E1D8126" w:rsidR="008E5CFF" w:rsidRDefault="008E5CFF" w:rsidP="00CF718E">
            <w:pPr>
              <w:pStyle w:val="Sothutu-1so"/>
              <w:spacing w:before="120" w:after="120" w:line="276" w:lineRule="auto"/>
              <w:rPr>
                <w:szCs w:val="24"/>
              </w:rPr>
            </w:pPr>
            <w:r w:rsidRPr="00931DEF">
              <w:rPr>
                <w:szCs w:val="24"/>
              </w:rPr>
              <w:t>Theo chi tiết Tab Thông tin chi</w:t>
            </w:r>
          </w:p>
        </w:tc>
      </w:tr>
    </w:tbl>
    <w:p w14:paraId="55453983" w14:textId="77777777" w:rsidR="00936C2D" w:rsidRDefault="00936C2D" w:rsidP="00CF718E"/>
    <w:p w14:paraId="5BBC378C" w14:textId="77777777" w:rsidR="00936C2D" w:rsidRPr="0097273A" w:rsidRDefault="00936C2D" w:rsidP="00CF718E">
      <w:pPr>
        <w:pStyle w:val="Heading6"/>
      </w:pPr>
      <w:r w:rsidRPr="0097273A">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936C2D" w:rsidRPr="00FF37CC" w14:paraId="46E4068F" w14:textId="77777777" w:rsidTr="00146097">
        <w:trPr>
          <w:trHeight w:val="530"/>
          <w:tblHeader/>
        </w:trPr>
        <w:tc>
          <w:tcPr>
            <w:tcW w:w="2424" w:type="dxa"/>
            <w:shd w:val="clear" w:color="auto" w:fill="D9D9D9"/>
          </w:tcPr>
          <w:p w14:paraId="5EABD158" w14:textId="77777777" w:rsidR="00936C2D" w:rsidRPr="00FF37CC" w:rsidRDefault="00936C2D" w:rsidP="00CF718E">
            <w:pPr>
              <w:ind w:left="0"/>
              <w:rPr>
                <w:b/>
              </w:rPr>
            </w:pPr>
            <w:r w:rsidRPr="00FF37CC">
              <w:rPr>
                <w:b/>
              </w:rPr>
              <w:t>Thao tác</w:t>
            </w:r>
          </w:p>
        </w:tc>
        <w:tc>
          <w:tcPr>
            <w:tcW w:w="1176" w:type="dxa"/>
            <w:shd w:val="clear" w:color="auto" w:fill="D9D9D9"/>
          </w:tcPr>
          <w:p w14:paraId="008B14DC" w14:textId="77777777" w:rsidR="00936C2D" w:rsidRPr="00FF37CC" w:rsidRDefault="00936C2D" w:rsidP="00CF718E">
            <w:pPr>
              <w:ind w:left="0"/>
              <w:rPr>
                <w:b/>
                <w:color w:val="000000"/>
              </w:rPr>
            </w:pPr>
            <w:r w:rsidRPr="00FF37CC">
              <w:rPr>
                <w:b/>
                <w:color w:val="000000"/>
              </w:rPr>
              <w:t>Hiển thị</w:t>
            </w:r>
          </w:p>
        </w:tc>
        <w:tc>
          <w:tcPr>
            <w:tcW w:w="10710" w:type="dxa"/>
            <w:shd w:val="clear" w:color="auto" w:fill="D9D9D9"/>
          </w:tcPr>
          <w:p w14:paraId="72ABE102" w14:textId="77777777" w:rsidR="00936C2D" w:rsidRPr="00FF37CC" w:rsidRDefault="00936C2D" w:rsidP="00CF718E">
            <w:pPr>
              <w:ind w:left="0"/>
              <w:rPr>
                <w:b/>
              </w:rPr>
            </w:pPr>
            <w:r w:rsidRPr="00FF37CC">
              <w:rPr>
                <w:b/>
              </w:rPr>
              <w:t>Mô tả</w:t>
            </w:r>
          </w:p>
        </w:tc>
      </w:tr>
      <w:tr w:rsidR="00936C2D" w:rsidRPr="00FF37CC" w14:paraId="16E18FA0" w14:textId="77777777" w:rsidTr="00146097">
        <w:tc>
          <w:tcPr>
            <w:tcW w:w="2424" w:type="dxa"/>
          </w:tcPr>
          <w:p w14:paraId="34DC727E" w14:textId="77777777" w:rsidR="00936C2D" w:rsidRPr="00FF37CC" w:rsidRDefault="00936C2D" w:rsidP="00CF718E">
            <w:pPr>
              <w:pStyle w:val="Sothutu-1so"/>
              <w:spacing w:before="120" w:line="276" w:lineRule="auto"/>
              <w:jc w:val="left"/>
              <w:rPr>
                <w:szCs w:val="24"/>
              </w:rPr>
            </w:pPr>
            <w:r>
              <w:rPr>
                <w:szCs w:val="24"/>
              </w:rPr>
              <w:t>Tìm kiếm</w:t>
            </w:r>
          </w:p>
        </w:tc>
        <w:tc>
          <w:tcPr>
            <w:tcW w:w="1176" w:type="dxa"/>
          </w:tcPr>
          <w:p w14:paraId="08211DC0" w14:textId="77777777" w:rsidR="00936C2D" w:rsidRPr="00FF37CC" w:rsidRDefault="00936C2D" w:rsidP="00CF718E">
            <w:pPr>
              <w:pStyle w:val="Sothutu-1so"/>
              <w:spacing w:before="120" w:line="276" w:lineRule="auto"/>
              <w:jc w:val="left"/>
              <w:rPr>
                <w:szCs w:val="24"/>
              </w:rPr>
            </w:pPr>
            <w:r>
              <w:rPr>
                <w:szCs w:val="24"/>
              </w:rPr>
              <w:t>Có</w:t>
            </w:r>
          </w:p>
        </w:tc>
        <w:tc>
          <w:tcPr>
            <w:tcW w:w="10710" w:type="dxa"/>
          </w:tcPr>
          <w:p w14:paraId="797EF748" w14:textId="3D9F835A" w:rsidR="00936C2D" w:rsidRPr="00FF37CC" w:rsidRDefault="00936C2D" w:rsidP="00CF718E">
            <w:pPr>
              <w:pStyle w:val="Sothutu-1so"/>
              <w:spacing w:before="120" w:line="276" w:lineRule="auto"/>
              <w:rPr>
                <w:szCs w:val="24"/>
              </w:rPr>
            </w:pPr>
            <w:r>
              <w:rPr>
                <w:szCs w:val="24"/>
              </w:rPr>
              <w:t xml:space="preserve">Cho phép tìm kiếm nhanh theo </w:t>
            </w:r>
            <w:r w:rsidR="005604B3">
              <w:rPr>
                <w:szCs w:val="24"/>
              </w:rPr>
              <w:t>Số chứng từ, Nội dung, Số tiền</w:t>
            </w:r>
          </w:p>
        </w:tc>
      </w:tr>
      <w:tr w:rsidR="00936C2D" w:rsidRPr="00FF37CC" w14:paraId="10AD745D" w14:textId="77777777" w:rsidTr="00146097">
        <w:tc>
          <w:tcPr>
            <w:tcW w:w="2424" w:type="dxa"/>
          </w:tcPr>
          <w:p w14:paraId="664FBA60" w14:textId="77777777" w:rsidR="00936C2D" w:rsidRDefault="00936C2D" w:rsidP="00CF718E">
            <w:pPr>
              <w:pStyle w:val="Sothutu-1so"/>
              <w:spacing w:before="120" w:line="276" w:lineRule="auto"/>
              <w:jc w:val="left"/>
              <w:rPr>
                <w:szCs w:val="24"/>
              </w:rPr>
            </w:pPr>
            <w:r>
              <w:rPr>
                <w:szCs w:val="24"/>
              </w:rPr>
              <w:t>Lọc</w:t>
            </w:r>
          </w:p>
        </w:tc>
        <w:tc>
          <w:tcPr>
            <w:tcW w:w="1176" w:type="dxa"/>
          </w:tcPr>
          <w:p w14:paraId="1BADD922" w14:textId="77777777" w:rsidR="00936C2D" w:rsidRDefault="00936C2D" w:rsidP="00CF718E">
            <w:pPr>
              <w:pStyle w:val="Sothutu-1so"/>
              <w:spacing w:before="120" w:line="276" w:lineRule="auto"/>
              <w:jc w:val="left"/>
              <w:rPr>
                <w:szCs w:val="24"/>
              </w:rPr>
            </w:pPr>
            <w:r>
              <w:rPr>
                <w:szCs w:val="24"/>
              </w:rPr>
              <w:t>Có</w:t>
            </w:r>
          </w:p>
        </w:tc>
        <w:tc>
          <w:tcPr>
            <w:tcW w:w="10710" w:type="dxa"/>
          </w:tcPr>
          <w:p w14:paraId="776FA22C" w14:textId="58B5CEE7" w:rsidR="00936C2D" w:rsidRDefault="00936C2D" w:rsidP="00CF718E">
            <w:pPr>
              <w:pStyle w:val="Sothutu-1so"/>
              <w:spacing w:before="120" w:line="276" w:lineRule="auto"/>
              <w:rPr>
                <w:szCs w:val="24"/>
              </w:rPr>
            </w:pPr>
            <w:r>
              <w:rPr>
                <w:szCs w:val="24"/>
              </w:rPr>
              <w:t xml:space="preserve">Lọc theo trạng thái hạch toán : </w:t>
            </w:r>
            <w:r w:rsidR="002248E5">
              <w:rPr>
                <w:szCs w:val="24"/>
              </w:rPr>
              <w:t>Chưa hạch toán</w:t>
            </w:r>
            <w:r>
              <w:rPr>
                <w:szCs w:val="24"/>
              </w:rPr>
              <w:t xml:space="preserve">, Đã </w:t>
            </w:r>
            <w:r w:rsidR="00946E0E">
              <w:rPr>
                <w:szCs w:val="24"/>
              </w:rPr>
              <w:t>hạch toán</w:t>
            </w:r>
          </w:p>
        </w:tc>
      </w:tr>
      <w:tr w:rsidR="00936C2D" w:rsidRPr="00FF37CC" w14:paraId="25183D97" w14:textId="77777777" w:rsidTr="00146097">
        <w:tc>
          <w:tcPr>
            <w:tcW w:w="2424" w:type="dxa"/>
          </w:tcPr>
          <w:p w14:paraId="6955C95B" w14:textId="77777777" w:rsidR="00936C2D" w:rsidRPr="00FF37CC" w:rsidRDefault="00936C2D" w:rsidP="00CF718E">
            <w:pPr>
              <w:pStyle w:val="Sothutu-1so"/>
              <w:spacing w:before="120" w:line="276" w:lineRule="auto"/>
              <w:jc w:val="left"/>
              <w:rPr>
                <w:szCs w:val="24"/>
              </w:rPr>
            </w:pPr>
            <w:r w:rsidRPr="00FF37CC">
              <w:rPr>
                <w:szCs w:val="24"/>
              </w:rPr>
              <w:t>Sao chép</w:t>
            </w:r>
          </w:p>
        </w:tc>
        <w:tc>
          <w:tcPr>
            <w:tcW w:w="1176" w:type="dxa"/>
          </w:tcPr>
          <w:p w14:paraId="1B1AA365"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67FB0C6A" w14:textId="77777777" w:rsidR="00936C2D" w:rsidRPr="00FF37CC" w:rsidRDefault="00936C2D" w:rsidP="00CF718E">
            <w:pPr>
              <w:pStyle w:val="Sothutu-1so"/>
              <w:spacing w:before="120" w:line="276" w:lineRule="auto"/>
              <w:rPr>
                <w:szCs w:val="24"/>
              </w:rPr>
            </w:pPr>
          </w:p>
        </w:tc>
      </w:tr>
      <w:tr w:rsidR="00936C2D" w:rsidRPr="00FF37CC" w14:paraId="08AE1CC1" w14:textId="77777777" w:rsidTr="00146097">
        <w:tc>
          <w:tcPr>
            <w:tcW w:w="2424" w:type="dxa"/>
          </w:tcPr>
          <w:p w14:paraId="2DFF7FBB" w14:textId="77777777" w:rsidR="00936C2D" w:rsidRPr="00FF37CC" w:rsidRDefault="00936C2D" w:rsidP="00CF718E">
            <w:pPr>
              <w:pStyle w:val="Sothutu-1so"/>
              <w:spacing w:before="120" w:line="276" w:lineRule="auto"/>
              <w:jc w:val="left"/>
              <w:rPr>
                <w:szCs w:val="24"/>
              </w:rPr>
            </w:pPr>
            <w:r>
              <w:rPr>
                <w:szCs w:val="24"/>
              </w:rPr>
              <w:t>Chỉnh sửa</w:t>
            </w:r>
          </w:p>
        </w:tc>
        <w:tc>
          <w:tcPr>
            <w:tcW w:w="1176" w:type="dxa"/>
          </w:tcPr>
          <w:p w14:paraId="3DD3F36A"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072DF21E" w14:textId="77777777" w:rsidR="00936C2D" w:rsidRDefault="00936C2D" w:rsidP="00CF718E">
            <w:pPr>
              <w:pStyle w:val="Sothutu-1so"/>
              <w:spacing w:before="120" w:line="276" w:lineRule="auto"/>
              <w:rPr>
                <w:szCs w:val="24"/>
              </w:rPr>
            </w:pPr>
          </w:p>
        </w:tc>
      </w:tr>
      <w:tr w:rsidR="00936C2D" w:rsidRPr="00FF37CC" w14:paraId="21084DEC" w14:textId="77777777" w:rsidTr="00146097">
        <w:tc>
          <w:tcPr>
            <w:tcW w:w="2424" w:type="dxa"/>
          </w:tcPr>
          <w:p w14:paraId="1A91BFE7" w14:textId="77777777" w:rsidR="00936C2D" w:rsidRPr="00FF37CC" w:rsidRDefault="00936C2D" w:rsidP="00CF718E">
            <w:pPr>
              <w:pStyle w:val="Sothutu-1so"/>
              <w:spacing w:before="120" w:line="276" w:lineRule="auto"/>
              <w:jc w:val="left"/>
              <w:rPr>
                <w:szCs w:val="24"/>
              </w:rPr>
            </w:pPr>
            <w:r>
              <w:rPr>
                <w:szCs w:val="24"/>
              </w:rPr>
              <w:t>Xóa</w:t>
            </w:r>
          </w:p>
        </w:tc>
        <w:tc>
          <w:tcPr>
            <w:tcW w:w="1176" w:type="dxa"/>
          </w:tcPr>
          <w:p w14:paraId="647BC5B3"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7B5C5A7C" w14:textId="77777777" w:rsidR="00936C2D" w:rsidRDefault="00936C2D" w:rsidP="00CF718E">
            <w:pPr>
              <w:pStyle w:val="Sothutu-1so"/>
              <w:spacing w:before="120" w:line="276" w:lineRule="auto"/>
              <w:rPr>
                <w:szCs w:val="24"/>
              </w:rPr>
            </w:pPr>
          </w:p>
        </w:tc>
      </w:tr>
      <w:tr w:rsidR="00936C2D" w:rsidRPr="00FF37CC" w14:paraId="42AC19CA" w14:textId="77777777" w:rsidTr="00146097">
        <w:tc>
          <w:tcPr>
            <w:tcW w:w="2424" w:type="dxa"/>
          </w:tcPr>
          <w:p w14:paraId="56A20869" w14:textId="77777777" w:rsidR="00936C2D" w:rsidRPr="00FF37CC" w:rsidRDefault="00936C2D" w:rsidP="00CF718E">
            <w:pPr>
              <w:pStyle w:val="Sothutu-1so"/>
              <w:spacing w:before="120" w:line="276" w:lineRule="auto"/>
              <w:jc w:val="left"/>
              <w:rPr>
                <w:szCs w:val="24"/>
              </w:rPr>
            </w:pPr>
            <w:r w:rsidRPr="00FF37CC">
              <w:rPr>
                <w:szCs w:val="24"/>
              </w:rPr>
              <w:t>Thêm mới</w:t>
            </w:r>
          </w:p>
        </w:tc>
        <w:tc>
          <w:tcPr>
            <w:tcW w:w="1176" w:type="dxa"/>
          </w:tcPr>
          <w:p w14:paraId="21298E65"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524881E5" w14:textId="77777777" w:rsidR="00936C2D" w:rsidRDefault="00936C2D" w:rsidP="00CF718E">
            <w:pPr>
              <w:pStyle w:val="Sothutu-1so"/>
              <w:spacing w:before="120" w:line="276" w:lineRule="auto"/>
              <w:rPr>
                <w:szCs w:val="24"/>
              </w:rPr>
            </w:pPr>
          </w:p>
        </w:tc>
      </w:tr>
    </w:tbl>
    <w:p w14:paraId="6881D442" w14:textId="77777777" w:rsidR="00936C2D" w:rsidRDefault="00936C2D" w:rsidP="00CF718E">
      <w:pPr>
        <w:ind w:left="0"/>
      </w:pPr>
    </w:p>
    <w:p w14:paraId="56810ACF" w14:textId="77777777" w:rsidR="0039106B" w:rsidRPr="00FF37CC" w:rsidRDefault="0039106B" w:rsidP="00A97673">
      <w:pPr>
        <w:pStyle w:val="Heading5"/>
      </w:pPr>
      <w:r>
        <w:lastRenderedPageBreak/>
        <w:t>Tab Thông tin chi</w:t>
      </w:r>
    </w:p>
    <w:p w14:paraId="2F889D36" w14:textId="77777777" w:rsidR="0039106B" w:rsidRPr="00FF37CC" w:rsidRDefault="0039106B" w:rsidP="00CF718E">
      <w:pPr>
        <w:pStyle w:val="Heading6"/>
      </w:pPr>
      <w:r w:rsidRPr="00FF37CC">
        <w:t>Prototype màn hình nhập liệu</w:t>
      </w:r>
    </w:p>
    <w:p w14:paraId="2703FDAE" w14:textId="5FEBC2B5" w:rsidR="0039106B" w:rsidRDefault="00DC208A" w:rsidP="00CF718E">
      <w:pPr>
        <w:ind w:left="0"/>
        <w:rPr>
          <w:noProof/>
          <w:snapToGrid/>
        </w:rPr>
      </w:pPr>
      <w:r>
        <w:rPr>
          <w:noProof/>
          <w:snapToGrid/>
        </w:rPr>
        <w:drawing>
          <wp:inline distT="0" distB="0" distL="0" distR="0" wp14:anchorId="716895FB" wp14:editId="4DD12080">
            <wp:extent cx="2530612" cy="5295331"/>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6541" cy="5307738"/>
                    </a:xfrm>
                    <a:prstGeom prst="rect">
                      <a:avLst/>
                    </a:prstGeom>
                  </pic:spPr>
                </pic:pic>
              </a:graphicData>
            </a:graphic>
          </wp:inline>
        </w:drawing>
      </w:r>
    </w:p>
    <w:p w14:paraId="5F27C69D" w14:textId="77777777" w:rsidR="0039106B" w:rsidRPr="00FF37CC" w:rsidRDefault="0039106B" w:rsidP="00CF718E">
      <w:pPr>
        <w:pStyle w:val="Heading6"/>
      </w:pPr>
      <w:r w:rsidRPr="00FF37CC">
        <w:lastRenderedPageBreak/>
        <w:t>Danh sách trường dữ liệu</w:t>
      </w:r>
    </w:p>
    <w:p w14:paraId="13FB5D0A" w14:textId="60352616" w:rsidR="0039106B" w:rsidRDefault="0039106B" w:rsidP="004E37AB">
      <w:pPr>
        <w:numPr>
          <w:ilvl w:val="0"/>
          <w:numId w:val="11"/>
        </w:numPr>
      </w:pPr>
      <w:r>
        <w:rPr>
          <w:lang w:eastAsia="ar-SA"/>
        </w:rPr>
        <w:t>View các dòng chi tiết Phiếu thu/chi gắn với Đề nghị thanh toán</w:t>
      </w:r>
    </w:p>
    <w:p w14:paraId="2D2D009B" w14:textId="77777777" w:rsidR="0039106B" w:rsidRDefault="0039106B" w:rsidP="004E37AB">
      <w:pPr>
        <w:numPr>
          <w:ilvl w:val="0"/>
          <w:numId w:val="11"/>
        </w:numPr>
      </w:pPr>
      <w:r>
        <w:rPr>
          <w:lang w:eastAsia="ar-SA"/>
        </w:rPr>
        <w:t>Đồng bộ từ bản web về bản mobile sau khi kế toán chi tiền</w:t>
      </w:r>
    </w:p>
    <w:p w14:paraId="327D0816" w14:textId="77777777" w:rsidR="0039106B" w:rsidRPr="000A0F11" w:rsidRDefault="0039106B" w:rsidP="004E37AB">
      <w:pPr>
        <w:numPr>
          <w:ilvl w:val="0"/>
          <w:numId w:val="11"/>
        </w:numPr>
        <w:rPr>
          <w:i/>
        </w:rPr>
      </w:pPr>
      <w:r w:rsidRPr="000A0F11">
        <w:rPr>
          <w:i/>
          <w:lang w:eastAsia="ar-SA"/>
        </w:rPr>
        <w:t>S: Hiển thị trên màn hình nhập liệu</w:t>
      </w:r>
    </w:p>
    <w:p w14:paraId="01ABFC4D" w14:textId="77777777" w:rsidR="0039106B" w:rsidRPr="00FF37CC" w:rsidRDefault="0039106B"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39106B" w:rsidRPr="00FF37CC" w14:paraId="5F3823A3" w14:textId="77777777" w:rsidTr="00146097">
        <w:trPr>
          <w:cantSplit/>
          <w:trHeight w:val="422"/>
          <w:tblHeader/>
        </w:trPr>
        <w:tc>
          <w:tcPr>
            <w:tcW w:w="1800" w:type="dxa"/>
            <w:shd w:val="clear" w:color="auto" w:fill="D9D9D9"/>
            <w:vAlign w:val="center"/>
          </w:tcPr>
          <w:p w14:paraId="3DFAD450" w14:textId="77777777" w:rsidR="0039106B" w:rsidRPr="00FF37CC" w:rsidRDefault="0039106B" w:rsidP="00CF718E">
            <w:pPr>
              <w:spacing w:after="120"/>
              <w:ind w:left="0"/>
              <w:jc w:val="center"/>
              <w:rPr>
                <w:b/>
              </w:rPr>
            </w:pPr>
            <w:r w:rsidRPr="00FF37CC">
              <w:rPr>
                <w:b/>
              </w:rPr>
              <w:t>Tên trường</w:t>
            </w:r>
          </w:p>
        </w:tc>
        <w:tc>
          <w:tcPr>
            <w:tcW w:w="1980" w:type="dxa"/>
            <w:shd w:val="clear" w:color="auto" w:fill="D9D9D9"/>
            <w:vAlign w:val="center"/>
          </w:tcPr>
          <w:p w14:paraId="5AAFDFB3" w14:textId="77777777" w:rsidR="0039106B" w:rsidRPr="00FF37CC" w:rsidRDefault="0039106B" w:rsidP="00CF718E">
            <w:pPr>
              <w:spacing w:after="120"/>
              <w:ind w:left="0"/>
              <w:jc w:val="center"/>
              <w:rPr>
                <w:b/>
              </w:rPr>
            </w:pPr>
            <w:r w:rsidRPr="00FF37CC">
              <w:rPr>
                <w:b/>
              </w:rPr>
              <w:t>Tên dữ liệu</w:t>
            </w:r>
          </w:p>
        </w:tc>
        <w:tc>
          <w:tcPr>
            <w:tcW w:w="1417" w:type="dxa"/>
            <w:shd w:val="clear" w:color="auto" w:fill="D9D9D9"/>
            <w:vAlign w:val="center"/>
          </w:tcPr>
          <w:p w14:paraId="2825B051" w14:textId="77777777" w:rsidR="0039106B" w:rsidRPr="00FF37CC" w:rsidRDefault="0039106B" w:rsidP="00CF718E">
            <w:pPr>
              <w:spacing w:after="120"/>
              <w:ind w:left="0"/>
              <w:jc w:val="center"/>
              <w:rPr>
                <w:b/>
              </w:rPr>
            </w:pPr>
            <w:r w:rsidRPr="00FF37CC">
              <w:rPr>
                <w:b/>
              </w:rPr>
              <w:t>Loại DL</w:t>
            </w:r>
          </w:p>
        </w:tc>
        <w:tc>
          <w:tcPr>
            <w:tcW w:w="630" w:type="dxa"/>
            <w:shd w:val="clear" w:color="auto" w:fill="D9D9D9"/>
            <w:vAlign w:val="center"/>
          </w:tcPr>
          <w:p w14:paraId="48E9E88B" w14:textId="77777777" w:rsidR="0039106B" w:rsidRPr="00FF37CC" w:rsidRDefault="0039106B" w:rsidP="00CF718E">
            <w:pPr>
              <w:spacing w:after="120"/>
              <w:ind w:left="0"/>
              <w:jc w:val="center"/>
              <w:rPr>
                <w:b/>
              </w:rPr>
            </w:pPr>
            <w:r w:rsidRPr="00FF37CC">
              <w:rPr>
                <w:b/>
              </w:rPr>
              <w:t>L</w:t>
            </w:r>
          </w:p>
        </w:tc>
        <w:tc>
          <w:tcPr>
            <w:tcW w:w="540" w:type="dxa"/>
            <w:shd w:val="clear" w:color="auto" w:fill="D9D9D9"/>
            <w:vAlign w:val="center"/>
          </w:tcPr>
          <w:p w14:paraId="508B0386" w14:textId="77777777" w:rsidR="0039106B" w:rsidRPr="00FF37CC" w:rsidRDefault="0039106B" w:rsidP="00CF718E">
            <w:pPr>
              <w:spacing w:after="120"/>
              <w:ind w:left="0"/>
              <w:jc w:val="center"/>
              <w:rPr>
                <w:b/>
              </w:rPr>
            </w:pPr>
            <w:r w:rsidRPr="00FF37CC">
              <w:rPr>
                <w:b/>
              </w:rPr>
              <w:t>R</w:t>
            </w:r>
          </w:p>
        </w:tc>
        <w:tc>
          <w:tcPr>
            <w:tcW w:w="450" w:type="dxa"/>
            <w:shd w:val="clear" w:color="auto" w:fill="D9D9D9"/>
            <w:vAlign w:val="center"/>
          </w:tcPr>
          <w:p w14:paraId="0012FC28" w14:textId="77777777" w:rsidR="0039106B" w:rsidRPr="00FF37CC" w:rsidRDefault="0039106B" w:rsidP="00CF718E">
            <w:pPr>
              <w:spacing w:after="120"/>
              <w:ind w:left="0"/>
              <w:jc w:val="center"/>
              <w:rPr>
                <w:b/>
              </w:rPr>
            </w:pPr>
            <w:r w:rsidRPr="00FF37CC">
              <w:rPr>
                <w:b/>
              </w:rPr>
              <w:t>M</w:t>
            </w:r>
          </w:p>
        </w:tc>
        <w:tc>
          <w:tcPr>
            <w:tcW w:w="540" w:type="dxa"/>
            <w:shd w:val="clear" w:color="auto" w:fill="D9D9D9"/>
          </w:tcPr>
          <w:p w14:paraId="73604127" w14:textId="77777777" w:rsidR="0039106B" w:rsidRPr="00926A39" w:rsidRDefault="0039106B" w:rsidP="00CF718E">
            <w:pPr>
              <w:spacing w:after="120"/>
              <w:ind w:left="0"/>
              <w:jc w:val="center"/>
              <w:rPr>
                <w:b/>
                <w:sz w:val="22"/>
              </w:rPr>
            </w:pPr>
            <w:r>
              <w:rPr>
                <w:b/>
              </w:rPr>
              <w:t>S</w:t>
            </w:r>
          </w:p>
        </w:tc>
        <w:tc>
          <w:tcPr>
            <w:tcW w:w="7380" w:type="dxa"/>
            <w:shd w:val="clear" w:color="auto" w:fill="D9D9D9"/>
            <w:vAlign w:val="center"/>
          </w:tcPr>
          <w:p w14:paraId="4EB05EF8" w14:textId="77777777" w:rsidR="0039106B" w:rsidRPr="00FF37CC" w:rsidRDefault="0039106B" w:rsidP="00CF718E">
            <w:pPr>
              <w:spacing w:after="120"/>
              <w:ind w:left="0"/>
              <w:jc w:val="center"/>
              <w:rPr>
                <w:b/>
              </w:rPr>
            </w:pPr>
            <w:r w:rsidRPr="00FF37CC">
              <w:rPr>
                <w:b/>
              </w:rPr>
              <w:t>Mô tả</w:t>
            </w:r>
          </w:p>
        </w:tc>
      </w:tr>
      <w:tr w:rsidR="0039106B" w:rsidRPr="00FF37CC" w14:paraId="1C89265A" w14:textId="77777777" w:rsidTr="00146097">
        <w:trPr>
          <w:cantSplit/>
          <w:trHeight w:val="827"/>
        </w:trPr>
        <w:tc>
          <w:tcPr>
            <w:tcW w:w="1800" w:type="dxa"/>
          </w:tcPr>
          <w:p w14:paraId="07BC125D" w14:textId="77777777" w:rsidR="0039106B" w:rsidRPr="00FF37CC" w:rsidRDefault="0039106B" w:rsidP="00CF718E">
            <w:pPr>
              <w:ind w:left="0"/>
            </w:pPr>
            <w:r w:rsidRPr="00AB2F64">
              <w:rPr>
                <w:szCs w:val="24"/>
              </w:rPr>
              <w:t>Đơn vị</w:t>
            </w:r>
            <w:r>
              <w:rPr>
                <w:szCs w:val="24"/>
              </w:rPr>
              <w:t xml:space="preserve"> </w:t>
            </w:r>
          </w:p>
        </w:tc>
        <w:tc>
          <w:tcPr>
            <w:tcW w:w="1980" w:type="dxa"/>
          </w:tcPr>
          <w:p w14:paraId="55192DB6" w14:textId="77777777" w:rsidR="0039106B" w:rsidRPr="00FF37CC" w:rsidRDefault="0039106B" w:rsidP="00CF718E">
            <w:pPr>
              <w:ind w:left="0"/>
            </w:pPr>
            <w:r w:rsidRPr="00FF37CC">
              <w:t>AD_Org_ID</w:t>
            </w:r>
          </w:p>
        </w:tc>
        <w:tc>
          <w:tcPr>
            <w:tcW w:w="1417" w:type="dxa"/>
          </w:tcPr>
          <w:p w14:paraId="41FB743C" w14:textId="77777777" w:rsidR="0039106B" w:rsidRDefault="0039106B" w:rsidP="00CF718E">
            <w:pPr>
              <w:ind w:left="0"/>
            </w:pPr>
            <w:r w:rsidRPr="00FF37CC">
              <w:t>String</w:t>
            </w:r>
          </w:p>
          <w:p w14:paraId="66A708D2" w14:textId="77777777" w:rsidR="0039106B" w:rsidRPr="00FF37CC" w:rsidRDefault="0039106B" w:rsidP="00CF718E">
            <w:pPr>
              <w:ind w:left="0"/>
            </w:pPr>
            <w:r>
              <w:t>SL</w:t>
            </w:r>
          </w:p>
        </w:tc>
        <w:tc>
          <w:tcPr>
            <w:tcW w:w="630" w:type="dxa"/>
          </w:tcPr>
          <w:p w14:paraId="310A5720" w14:textId="77777777" w:rsidR="0039106B" w:rsidRPr="00FF37CC" w:rsidRDefault="0039106B" w:rsidP="00CF718E">
            <w:pPr>
              <w:pStyle w:val="Sothutu-1so"/>
              <w:spacing w:before="120" w:after="120" w:line="276" w:lineRule="auto"/>
              <w:jc w:val="left"/>
              <w:rPr>
                <w:szCs w:val="24"/>
              </w:rPr>
            </w:pPr>
            <w:r w:rsidRPr="00FF37CC">
              <w:rPr>
                <w:szCs w:val="24"/>
              </w:rPr>
              <w:t>50</w:t>
            </w:r>
          </w:p>
        </w:tc>
        <w:tc>
          <w:tcPr>
            <w:tcW w:w="540" w:type="dxa"/>
          </w:tcPr>
          <w:p w14:paraId="74BD439C" w14:textId="77777777" w:rsidR="0039106B" w:rsidRPr="00FF37CC" w:rsidRDefault="0039106B" w:rsidP="00CF718E">
            <w:pPr>
              <w:pStyle w:val="Sothutu-1so"/>
              <w:spacing w:before="120" w:after="120" w:line="276" w:lineRule="auto"/>
              <w:jc w:val="left"/>
              <w:rPr>
                <w:szCs w:val="24"/>
              </w:rPr>
            </w:pPr>
            <w:r>
              <w:rPr>
                <w:szCs w:val="24"/>
              </w:rPr>
              <w:t>Y</w:t>
            </w:r>
          </w:p>
        </w:tc>
        <w:tc>
          <w:tcPr>
            <w:tcW w:w="450" w:type="dxa"/>
          </w:tcPr>
          <w:p w14:paraId="1BD7A179" w14:textId="77777777" w:rsidR="0039106B" w:rsidRPr="00FF37CC" w:rsidRDefault="0039106B" w:rsidP="00CF718E">
            <w:pPr>
              <w:pStyle w:val="Sothutu-1so"/>
              <w:spacing w:before="120" w:after="120" w:line="276" w:lineRule="auto"/>
              <w:jc w:val="left"/>
              <w:rPr>
                <w:szCs w:val="24"/>
              </w:rPr>
            </w:pPr>
            <w:r>
              <w:rPr>
                <w:szCs w:val="24"/>
              </w:rPr>
              <w:t>N</w:t>
            </w:r>
          </w:p>
        </w:tc>
        <w:tc>
          <w:tcPr>
            <w:tcW w:w="540" w:type="dxa"/>
          </w:tcPr>
          <w:p w14:paraId="3A5A64B7" w14:textId="77777777" w:rsidR="0039106B" w:rsidRPr="00FF37CC" w:rsidRDefault="0039106B" w:rsidP="00CF718E">
            <w:pPr>
              <w:pStyle w:val="Sothutu-1so"/>
              <w:spacing w:before="120" w:after="120" w:line="276" w:lineRule="auto"/>
              <w:jc w:val="center"/>
              <w:rPr>
                <w:szCs w:val="24"/>
              </w:rPr>
            </w:pPr>
            <w:r>
              <w:rPr>
                <w:szCs w:val="24"/>
              </w:rPr>
              <w:t>N</w:t>
            </w:r>
          </w:p>
        </w:tc>
        <w:tc>
          <w:tcPr>
            <w:tcW w:w="7380" w:type="dxa"/>
          </w:tcPr>
          <w:p w14:paraId="38D69E71" w14:textId="77777777" w:rsidR="0039106B" w:rsidRPr="00FF37CC" w:rsidRDefault="0039106B" w:rsidP="00CF718E">
            <w:pPr>
              <w:pStyle w:val="Sothutu-1so"/>
              <w:spacing w:before="120" w:after="120" w:line="276" w:lineRule="auto"/>
              <w:jc w:val="left"/>
              <w:rPr>
                <w:szCs w:val="24"/>
              </w:rPr>
            </w:pPr>
            <w:r>
              <w:rPr>
                <w:szCs w:val="24"/>
              </w:rPr>
              <w:t>Đơn vị của phiếu thu/chi</w:t>
            </w:r>
          </w:p>
        </w:tc>
      </w:tr>
      <w:tr w:rsidR="0039106B" w:rsidRPr="00FF37CC" w14:paraId="6F58524C" w14:textId="77777777" w:rsidTr="00146097">
        <w:trPr>
          <w:cantSplit/>
          <w:trHeight w:val="827"/>
        </w:trPr>
        <w:tc>
          <w:tcPr>
            <w:tcW w:w="1800" w:type="dxa"/>
          </w:tcPr>
          <w:p w14:paraId="5491013E" w14:textId="77777777" w:rsidR="0039106B" w:rsidRPr="00FF37CC" w:rsidRDefault="0039106B" w:rsidP="00CF718E">
            <w:pPr>
              <w:ind w:left="0"/>
            </w:pPr>
            <w:r>
              <w:t>Loại chứng từ</w:t>
            </w:r>
          </w:p>
        </w:tc>
        <w:tc>
          <w:tcPr>
            <w:tcW w:w="1980" w:type="dxa"/>
          </w:tcPr>
          <w:p w14:paraId="59E98A5A" w14:textId="77777777" w:rsidR="0039106B" w:rsidRPr="00FF37CC" w:rsidRDefault="0039106B" w:rsidP="00CF718E">
            <w:pPr>
              <w:ind w:left="0"/>
            </w:pPr>
            <w:r>
              <w:rPr>
                <w:szCs w:val="24"/>
              </w:rPr>
              <w:t>C_Document_Type_ID</w:t>
            </w:r>
          </w:p>
        </w:tc>
        <w:tc>
          <w:tcPr>
            <w:tcW w:w="1417" w:type="dxa"/>
          </w:tcPr>
          <w:p w14:paraId="6F6D8EEF" w14:textId="77777777" w:rsidR="0039106B" w:rsidRDefault="0039106B" w:rsidP="00CF718E">
            <w:pPr>
              <w:ind w:left="0"/>
            </w:pPr>
            <w:r w:rsidRPr="00FF37CC">
              <w:t>String</w:t>
            </w:r>
          </w:p>
          <w:p w14:paraId="59116AC6" w14:textId="77777777" w:rsidR="0039106B" w:rsidRPr="002714DC" w:rsidRDefault="0039106B" w:rsidP="00CF718E">
            <w:pPr>
              <w:ind w:left="0"/>
            </w:pPr>
            <w:r>
              <w:t>CL</w:t>
            </w:r>
          </w:p>
        </w:tc>
        <w:tc>
          <w:tcPr>
            <w:tcW w:w="630" w:type="dxa"/>
          </w:tcPr>
          <w:p w14:paraId="0C3A02D4" w14:textId="77777777" w:rsidR="0039106B" w:rsidRPr="00FF37CC" w:rsidRDefault="0039106B" w:rsidP="00CF718E">
            <w:pPr>
              <w:pStyle w:val="Sothutu-1so"/>
              <w:spacing w:before="120" w:after="120" w:line="276" w:lineRule="auto"/>
              <w:jc w:val="left"/>
              <w:rPr>
                <w:szCs w:val="24"/>
              </w:rPr>
            </w:pPr>
            <w:r>
              <w:rPr>
                <w:szCs w:val="24"/>
              </w:rPr>
              <w:t>20</w:t>
            </w:r>
          </w:p>
        </w:tc>
        <w:tc>
          <w:tcPr>
            <w:tcW w:w="540" w:type="dxa"/>
          </w:tcPr>
          <w:p w14:paraId="288B2AC7" w14:textId="77777777" w:rsidR="0039106B" w:rsidRPr="00FF37CC" w:rsidRDefault="0039106B" w:rsidP="00CF718E">
            <w:pPr>
              <w:pStyle w:val="Sothutu-1so"/>
              <w:spacing w:before="120" w:after="120" w:line="276" w:lineRule="auto"/>
              <w:jc w:val="left"/>
              <w:rPr>
                <w:szCs w:val="24"/>
              </w:rPr>
            </w:pPr>
            <w:r>
              <w:rPr>
                <w:szCs w:val="24"/>
              </w:rPr>
              <w:t>Y</w:t>
            </w:r>
          </w:p>
        </w:tc>
        <w:tc>
          <w:tcPr>
            <w:tcW w:w="450" w:type="dxa"/>
          </w:tcPr>
          <w:p w14:paraId="7DF4CAC3" w14:textId="77777777" w:rsidR="0039106B" w:rsidRPr="00FF37CC" w:rsidRDefault="0039106B" w:rsidP="00CF718E">
            <w:pPr>
              <w:pStyle w:val="Sothutu-1so"/>
              <w:spacing w:before="120" w:after="120" w:line="276" w:lineRule="auto"/>
              <w:jc w:val="left"/>
              <w:rPr>
                <w:szCs w:val="24"/>
              </w:rPr>
            </w:pPr>
            <w:r w:rsidRPr="00B11106">
              <w:rPr>
                <w:szCs w:val="24"/>
              </w:rPr>
              <w:t>N</w:t>
            </w:r>
          </w:p>
        </w:tc>
        <w:tc>
          <w:tcPr>
            <w:tcW w:w="540" w:type="dxa"/>
          </w:tcPr>
          <w:p w14:paraId="33139D11" w14:textId="77777777" w:rsidR="0039106B" w:rsidRDefault="0039106B" w:rsidP="00CF718E">
            <w:pPr>
              <w:pStyle w:val="Sothutu-1so"/>
              <w:spacing w:before="120" w:after="120" w:line="276" w:lineRule="auto"/>
              <w:jc w:val="center"/>
              <w:rPr>
                <w:szCs w:val="24"/>
              </w:rPr>
            </w:pPr>
            <w:r>
              <w:rPr>
                <w:szCs w:val="24"/>
              </w:rPr>
              <w:t>N</w:t>
            </w:r>
          </w:p>
        </w:tc>
        <w:tc>
          <w:tcPr>
            <w:tcW w:w="7380" w:type="dxa"/>
          </w:tcPr>
          <w:p w14:paraId="127D6354" w14:textId="77777777" w:rsidR="0039106B" w:rsidRPr="000039A0" w:rsidRDefault="0039106B" w:rsidP="00CF718E">
            <w:pPr>
              <w:pStyle w:val="Sothutu-1so"/>
              <w:spacing w:before="120" w:after="120" w:line="276" w:lineRule="auto"/>
              <w:jc w:val="left"/>
              <w:rPr>
                <w:szCs w:val="24"/>
              </w:rPr>
            </w:pPr>
            <w:r>
              <w:rPr>
                <w:szCs w:val="24"/>
              </w:rPr>
              <w:t>Loại chứng từ của phiếu thu/chi</w:t>
            </w:r>
          </w:p>
        </w:tc>
      </w:tr>
      <w:tr w:rsidR="0039106B" w:rsidRPr="00FF37CC" w14:paraId="717BBB87" w14:textId="77777777" w:rsidTr="00146097">
        <w:trPr>
          <w:cantSplit/>
          <w:trHeight w:val="827"/>
        </w:trPr>
        <w:tc>
          <w:tcPr>
            <w:tcW w:w="1800" w:type="dxa"/>
          </w:tcPr>
          <w:p w14:paraId="2A5A2413" w14:textId="77777777" w:rsidR="0039106B" w:rsidRDefault="0039106B" w:rsidP="00CF718E">
            <w:pPr>
              <w:ind w:left="0"/>
            </w:pPr>
            <w:r>
              <w:rPr>
                <w:szCs w:val="24"/>
              </w:rPr>
              <w:t>Số chứng từ</w:t>
            </w:r>
          </w:p>
        </w:tc>
        <w:tc>
          <w:tcPr>
            <w:tcW w:w="1980" w:type="dxa"/>
          </w:tcPr>
          <w:p w14:paraId="5F26A71F" w14:textId="77777777" w:rsidR="0039106B" w:rsidRDefault="0039106B" w:rsidP="00CF718E">
            <w:pPr>
              <w:ind w:left="0"/>
            </w:pPr>
            <w:r>
              <w:rPr>
                <w:szCs w:val="24"/>
              </w:rPr>
              <w:t>Document_No</w:t>
            </w:r>
          </w:p>
        </w:tc>
        <w:tc>
          <w:tcPr>
            <w:tcW w:w="1417" w:type="dxa"/>
          </w:tcPr>
          <w:p w14:paraId="68E62F45" w14:textId="77777777" w:rsidR="0039106B" w:rsidRDefault="0039106B" w:rsidP="00CF718E">
            <w:pPr>
              <w:ind w:left="0"/>
            </w:pPr>
            <w:r>
              <w:t>String</w:t>
            </w:r>
          </w:p>
          <w:p w14:paraId="61B05031" w14:textId="77777777" w:rsidR="0039106B" w:rsidRDefault="0039106B" w:rsidP="00CF718E">
            <w:pPr>
              <w:ind w:left="0"/>
            </w:pPr>
            <w:r>
              <w:t>Text Box</w:t>
            </w:r>
          </w:p>
        </w:tc>
        <w:tc>
          <w:tcPr>
            <w:tcW w:w="630" w:type="dxa"/>
          </w:tcPr>
          <w:p w14:paraId="440157BE" w14:textId="77777777" w:rsidR="0039106B" w:rsidRDefault="0039106B" w:rsidP="00CF718E">
            <w:pPr>
              <w:pStyle w:val="Sothutu-1so"/>
              <w:spacing w:before="120" w:after="120" w:line="276" w:lineRule="auto"/>
              <w:jc w:val="left"/>
              <w:rPr>
                <w:szCs w:val="24"/>
              </w:rPr>
            </w:pPr>
            <w:r>
              <w:rPr>
                <w:szCs w:val="24"/>
              </w:rPr>
              <w:t>20</w:t>
            </w:r>
          </w:p>
        </w:tc>
        <w:tc>
          <w:tcPr>
            <w:tcW w:w="540" w:type="dxa"/>
          </w:tcPr>
          <w:p w14:paraId="028FFC1A"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68C73062"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3C980F9F"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309C2672" w14:textId="77777777" w:rsidR="0039106B" w:rsidRDefault="0039106B" w:rsidP="00CF718E">
            <w:pPr>
              <w:pStyle w:val="Sothutu-1so"/>
              <w:spacing w:before="120" w:after="120" w:line="276" w:lineRule="auto"/>
              <w:jc w:val="left"/>
              <w:rPr>
                <w:szCs w:val="24"/>
              </w:rPr>
            </w:pPr>
            <w:r>
              <w:rPr>
                <w:szCs w:val="24"/>
              </w:rPr>
              <w:t>Số chứng từ phiếu thu/chi</w:t>
            </w:r>
          </w:p>
        </w:tc>
      </w:tr>
      <w:tr w:rsidR="00280409" w:rsidRPr="00FF37CC" w14:paraId="32C49A63" w14:textId="77777777" w:rsidTr="00941FBD">
        <w:trPr>
          <w:cantSplit/>
          <w:trHeight w:val="827"/>
        </w:trPr>
        <w:tc>
          <w:tcPr>
            <w:tcW w:w="1800" w:type="dxa"/>
          </w:tcPr>
          <w:p w14:paraId="08E092C8" w14:textId="693A9A65" w:rsidR="00280409" w:rsidRDefault="00280409" w:rsidP="00CF718E">
            <w:pPr>
              <w:ind w:left="0"/>
              <w:rPr>
                <w:szCs w:val="24"/>
              </w:rPr>
            </w:pPr>
            <w:r>
              <w:rPr>
                <w:szCs w:val="24"/>
              </w:rPr>
              <w:t>Số UNT</w:t>
            </w:r>
          </w:p>
        </w:tc>
        <w:tc>
          <w:tcPr>
            <w:tcW w:w="1980" w:type="dxa"/>
          </w:tcPr>
          <w:p w14:paraId="2A6BB42F" w14:textId="77777777" w:rsidR="00280409" w:rsidRDefault="00280409" w:rsidP="00CF718E">
            <w:pPr>
              <w:ind w:left="0"/>
              <w:rPr>
                <w:szCs w:val="24"/>
              </w:rPr>
            </w:pPr>
          </w:p>
        </w:tc>
        <w:tc>
          <w:tcPr>
            <w:tcW w:w="1417" w:type="dxa"/>
          </w:tcPr>
          <w:p w14:paraId="7394E32A" w14:textId="77777777" w:rsidR="00280409" w:rsidRDefault="00941FBD" w:rsidP="00CF718E">
            <w:pPr>
              <w:ind w:left="0"/>
            </w:pPr>
            <w:r>
              <w:t>String</w:t>
            </w:r>
          </w:p>
          <w:p w14:paraId="00EC4B64" w14:textId="6B07C01F" w:rsidR="00941FBD" w:rsidRDefault="00941FBD" w:rsidP="00CF718E">
            <w:pPr>
              <w:ind w:left="0"/>
            </w:pPr>
            <w:r>
              <w:t>Text Box</w:t>
            </w:r>
          </w:p>
        </w:tc>
        <w:tc>
          <w:tcPr>
            <w:tcW w:w="630" w:type="dxa"/>
          </w:tcPr>
          <w:p w14:paraId="0414E66A" w14:textId="641FBC69" w:rsidR="00280409" w:rsidRDefault="00941FBD" w:rsidP="00CF718E">
            <w:pPr>
              <w:pStyle w:val="Sothutu-1so"/>
              <w:spacing w:before="120" w:after="120" w:line="276" w:lineRule="auto"/>
              <w:jc w:val="left"/>
              <w:rPr>
                <w:szCs w:val="24"/>
              </w:rPr>
            </w:pPr>
            <w:r>
              <w:rPr>
                <w:szCs w:val="24"/>
              </w:rPr>
              <w:t>20</w:t>
            </w:r>
          </w:p>
        </w:tc>
        <w:tc>
          <w:tcPr>
            <w:tcW w:w="540" w:type="dxa"/>
          </w:tcPr>
          <w:p w14:paraId="30D834FF" w14:textId="540DD7A7" w:rsidR="00280409" w:rsidRPr="009A50DD" w:rsidRDefault="00941FBD" w:rsidP="00CF718E">
            <w:pPr>
              <w:pStyle w:val="Sothutu-1so"/>
              <w:spacing w:before="120" w:after="120" w:line="276" w:lineRule="auto"/>
              <w:jc w:val="left"/>
              <w:rPr>
                <w:szCs w:val="24"/>
              </w:rPr>
            </w:pPr>
            <w:r>
              <w:rPr>
                <w:szCs w:val="24"/>
              </w:rPr>
              <w:t>Y</w:t>
            </w:r>
          </w:p>
        </w:tc>
        <w:tc>
          <w:tcPr>
            <w:tcW w:w="450" w:type="dxa"/>
          </w:tcPr>
          <w:p w14:paraId="7175DA5B" w14:textId="7E2E3921" w:rsidR="00280409" w:rsidRPr="00B11106" w:rsidRDefault="00941FBD" w:rsidP="00CF718E">
            <w:pPr>
              <w:pStyle w:val="Sothutu-1so"/>
              <w:spacing w:before="120" w:after="120" w:line="276" w:lineRule="auto"/>
              <w:jc w:val="left"/>
              <w:rPr>
                <w:szCs w:val="24"/>
              </w:rPr>
            </w:pPr>
            <w:r>
              <w:rPr>
                <w:szCs w:val="24"/>
              </w:rPr>
              <w:t>N</w:t>
            </w:r>
          </w:p>
        </w:tc>
        <w:tc>
          <w:tcPr>
            <w:tcW w:w="540" w:type="dxa"/>
          </w:tcPr>
          <w:p w14:paraId="5146CD0E" w14:textId="5E4D4150" w:rsidR="00280409" w:rsidRDefault="00941FBD" w:rsidP="00CF718E">
            <w:pPr>
              <w:pStyle w:val="Sothutu-1so"/>
              <w:spacing w:before="120" w:after="120" w:line="276" w:lineRule="auto"/>
              <w:jc w:val="center"/>
              <w:rPr>
                <w:szCs w:val="24"/>
              </w:rPr>
            </w:pPr>
            <w:r>
              <w:rPr>
                <w:szCs w:val="24"/>
              </w:rPr>
              <w:t>Y</w:t>
            </w:r>
          </w:p>
        </w:tc>
        <w:tc>
          <w:tcPr>
            <w:tcW w:w="7380" w:type="dxa"/>
            <w:shd w:val="clear" w:color="auto" w:fill="auto"/>
          </w:tcPr>
          <w:p w14:paraId="5BA8331F" w14:textId="53DC522D" w:rsidR="00941FBD" w:rsidRPr="00941FBD" w:rsidRDefault="00941FBD" w:rsidP="00CF718E">
            <w:pPr>
              <w:pStyle w:val="Sothutu-1so"/>
              <w:spacing w:before="120" w:after="120" w:line="276" w:lineRule="auto"/>
              <w:rPr>
                <w:szCs w:val="24"/>
              </w:rPr>
            </w:pPr>
            <w:r>
              <w:rPr>
                <w:szCs w:val="24"/>
              </w:rPr>
              <w:t>Số chứng từ UNT (AR_Cash.D</w:t>
            </w:r>
            <w:r w:rsidR="00280409" w:rsidRPr="00941FBD">
              <w:rPr>
                <w:szCs w:val="24"/>
              </w:rPr>
              <w:t>ocument_</w:t>
            </w:r>
            <w:r>
              <w:rPr>
                <w:szCs w:val="24"/>
              </w:rPr>
              <w:t>N</w:t>
            </w:r>
            <w:r w:rsidR="00280409" w:rsidRPr="00941FBD">
              <w:rPr>
                <w:szCs w:val="24"/>
              </w:rPr>
              <w:t xml:space="preserve">o) tương ứng với UNC; </w:t>
            </w:r>
          </w:p>
          <w:p w14:paraId="20BB75B2" w14:textId="5E0AB3FF" w:rsidR="00280409" w:rsidRPr="00941FBD" w:rsidRDefault="00280409" w:rsidP="00CF718E">
            <w:pPr>
              <w:pStyle w:val="Sothutu-1so"/>
              <w:spacing w:before="120" w:after="120" w:line="276" w:lineRule="auto"/>
              <w:rPr>
                <w:szCs w:val="24"/>
              </w:rPr>
            </w:pPr>
            <w:r w:rsidRPr="00941FBD">
              <w:rPr>
                <w:szCs w:val="24"/>
              </w:rPr>
              <w:t>Liên kết như sau:</w:t>
            </w:r>
          </w:p>
          <w:p w14:paraId="529EF6B8" w14:textId="77777777" w:rsidR="00280409" w:rsidRPr="00941FBD" w:rsidRDefault="00280409" w:rsidP="00CF718E">
            <w:pPr>
              <w:pStyle w:val="Sothutu-1so"/>
              <w:spacing w:before="120" w:after="120" w:line="276" w:lineRule="auto"/>
              <w:rPr>
                <w:szCs w:val="24"/>
              </w:rPr>
            </w:pPr>
            <w:r w:rsidRPr="00941FBD">
              <w:rPr>
                <w:szCs w:val="24"/>
              </w:rPr>
              <w:t>Ar_cash_line.ap_cash_line_id= ap_cash_line_ID</w:t>
            </w:r>
          </w:p>
          <w:p w14:paraId="24357B36" w14:textId="376BCE81" w:rsidR="00280409" w:rsidRDefault="00280409" w:rsidP="00CF718E">
            <w:pPr>
              <w:pStyle w:val="Sothutu-1so"/>
              <w:spacing w:before="120" w:after="120" w:line="276" w:lineRule="auto"/>
              <w:jc w:val="left"/>
              <w:rPr>
                <w:szCs w:val="24"/>
              </w:rPr>
            </w:pPr>
            <w:r w:rsidRPr="00941FBD">
              <w:rPr>
                <w:szCs w:val="24"/>
              </w:rPr>
              <w:t>Ar_cash.ar_cash_id = ar_Cash_line.ar_cash_id</w:t>
            </w:r>
          </w:p>
        </w:tc>
      </w:tr>
      <w:tr w:rsidR="0039106B" w:rsidRPr="00FF37CC" w14:paraId="34647AC6" w14:textId="77777777" w:rsidTr="00146097">
        <w:trPr>
          <w:cantSplit/>
          <w:trHeight w:val="827"/>
        </w:trPr>
        <w:tc>
          <w:tcPr>
            <w:tcW w:w="1800" w:type="dxa"/>
          </w:tcPr>
          <w:p w14:paraId="32D61B43" w14:textId="77777777" w:rsidR="0039106B" w:rsidRDefault="0039106B" w:rsidP="00CF718E">
            <w:pPr>
              <w:ind w:left="0"/>
              <w:rPr>
                <w:szCs w:val="24"/>
              </w:rPr>
            </w:pPr>
            <w:r>
              <w:rPr>
                <w:szCs w:val="24"/>
              </w:rPr>
              <w:t>Ngày hạch toán</w:t>
            </w:r>
          </w:p>
        </w:tc>
        <w:tc>
          <w:tcPr>
            <w:tcW w:w="1980" w:type="dxa"/>
          </w:tcPr>
          <w:p w14:paraId="5AE09E7F" w14:textId="2F9EF73C" w:rsidR="0039106B" w:rsidRDefault="0039106B" w:rsidP="00CF718E">
            <w:pPr>
              <w:ind w:left="0"/>
              <w:rPr>
                <w:szCs w:val="24"/>
              </w:rPr>
            </w:pPr>
          </w:p>
        </w:tc>
        <w:tc>
          <w:tcPr>
            <w:tcW w:w="1417" w:type="dxa"/>
          </w:tcPr>
          <w:p w14:paraId="762D6113" w14:textId="77777777" w:rsidR="0039106B" w:rsidRDefault="0039106B" w:rsidP="00CF718E">
            <w:pPr>
              <w:ind w:left="0"/>
            </w:pPr>
            <w:r>
              <w:t>Date</w:t>
            </w:r>
          </w:p>
        </w:tc>
        <w:tc>
          <w:tcPr>
            <w:tcW w:w="630" w:type="dxa"/>
          </w:tcPr>
          <w:p w14:paraId="45F2082B" w14:textId="77777777" w:rsidR="0039106B" w:rsidRDefault="0039106B" w:rsidP="00CF718E">
            <w:pPr>
              <w:pStyle w:val="Sothutu-1so"/>
              <w:spacing w:before="120" w:after="120" w:line="276" w:lineRule="auto"/>
              <w:jc w:val="left"/>
              <w:rPr>
                <w:szCs w:val="24"/>
              </w:rPr>
            </w:pPr>
            <w:r>
              <w:rPr>
                <w:szCs w:val="24"/>
              </w:rPr>
              <w:t>10</w:t>
            </w:r>
          </w:p>
        </w:tc>
        <w:tc>
          <w:tcPr>
            <w:tcW w:w="540" w:type="dxa"/>
          </w:tcPr>
          <w:p w14:paraId="7130339B"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6138C747"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5A41E64D"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2D2D0D50" w14:textId="77777777" w:rsidR="0039106B" w:rsidRDefault="0039106B" w:rsidP="00CF718E">
            <w:pPr>
              <w:pStyle w:val="Sothutu-1so"/>
              <w:spacing w:before="120" w:after="120" w:line="276" w:lineRule="auto"/>
              <w:rPr>
                <w:szCs w:val="24"/>
              </w:rPr>
            </w:pPr>
            <w:r>
              <w:rPr>
                <w:szCs w:val="24"/>
              </w:rPr>
              <w:t>Ngày hạch toán phiếu thu/chi</w:t>
            </w:r>
          </w:p>
        </w:tc>
      </w:tr>
      <w:tr w:rsidR="0039106B" w:rsidRPr="00FF37CC" w14:paraId="71FDEC71" w14:textId="77777777" w:rsidTr="00146097">
        <w:trPr>
          <w:cantSplit/>
          <w:trHeight w:val="827"/>
        </w:trPr>
        <w:tc>
          <w:tcPr>
            <w:tcW w:w="1800" w:type="dxa"/>
          </w:tcPr>
          <w:p w14:paraId="0DC6C710" w14:textId="77777777" w:rsidR="0039106B" w:rsidRDefault="0039106B" w:rsidP="00CF718E">
            <w:pPr>
              <w:ind w:left="0"/>
              <w:rPr>
                <w:szCs w:val="24"/>
              </w:rPr>
            </w:pPr>
            <w:r>
              <w:rPr>
                <w:szCs w:val="24"/>
              </w:rPr>
              <w:t>Số tiền</w:t>
            </w:r>
          </w:p>
        </w:tc>
        <w:tc>
          <w:tcPr>
            <w:tcW w:w="1980" w:type="dxa"/>
          </w:tcPr>
          <w:p w14:paraId="1DCF6F15" w14:textId="77777777" w:rsidR="0039106B" w:rsidRDefault="0039106B" w:rsidP="00CF718E">
            <w:pPr>
              <w:ind w:left="0"/>
              <w:rPr>
                <w:szCs w:val="24"/>
              </w:rPr>
            </w:pPr>
          </w:p>
        </w:tc>
        <w:tc>
          <w:tcPr>
            <w:tcW w:w="1417" w:type="dxa"/>
          </w:tcPr>
          <w:p w14:paraId="39E529EF" w14:textId="77777777" w:rsidR="0039106B" w:rsidRDefault="0039106B" w:rsidP="00CF718E">
            <w:pPr>
              <w:ind w:left="0"/>
            </w:pPr>
            <w:r>
              <w:t>Number</w:t>
            </w:r>
          </w:p>
        </w:tc>
        <w:tc>
          <w:tcPr>
            <w:tcW w:w="630" w:type="dxa"/>
          </w:tcPr>
          <w:p w14:paraId="27867D3C" w14:textId="77777777" w:rsidR="0039106B" w:rsidRDefault="0039106B" w:rsidP="00CF718E">
            <w:pPr>
              <w:pStyle w:val="Sothutu-1so"/>
              <w:spacing w:before="120" w:after="120" w:line="276" w:lineRule="auto"/>
              <w:jc w:val="left"/>
              <w:rPr>
                <w:szCs w:val="24"/>
              </w:rPr>
            </w:pPr>
            <w:r>
              <w:rPr>
                <w:szCs w:val="24"/>
              </w:rPr>
              <w:t>20</w:t>
            </w:r>
          </w:p>
        </w:tc>
        <w:tc>
          <w:tcPr>
            <w:tcW w:w="540" w:type="dxa"/>
          </w:tcPr>
          <w:p w14:paraId="6D7F1E3E"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40B81A3F"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71D3C81D"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64B0E995" w14:textId="77777777" w:rsidR="0039106B" w:rsidRDefault="0039106B" w:rsidP="00CF718E">
            <w:pPr>
              <w:pStyle w:val="Sothutu-1so"/>
              <w:spacing w:before="120" w:after="120" w:line="276" w:lineRule="auto"/>
              <w:rPr>
                <w:szCs w:val="24"/>
              </w:rPr>
            </w:pPr>
            <w:r>
              <w:rPr>
                <w:szCs w:val="24"/>
              </w:rPr>
              <w:t>Số tiền nguyên tệ dòng chi tiết</w:t>
            </w:r>
          </w:p>
        </w:tc>
      </w:tr>
      <w:tr w:rsidR="0039106B" w:rsidRPr="00FF37CC" w14:paraId="272F2BDD" w14:textId="77777777" w:rsidTr="00146097">
        <w:trPr>
          <w:cantSplit/>
          <w:trHeight w:val="827"/>
        </w:trPr>
        <w:tc>
          <w:tcPr>
            <w:tcW w:w="1800" w:type="dxa"/>
          </w:tcPr>
          <w:p w14:paraId="356499CC" w14:textId="77777777" w:rsidR="0039106B" w:rsidRDefault="0039106B" w:rsidP="00CF718E">
            <w:pPr>
              <w:ind w:left="0"/>
              <w:rPr>
                <w:szCs w:val="24"/>
              </w:rPr>
            </w:pPr>
            <w:r>
              <w:rPr>
                <w:szCs w:val="24"/>
              </w:rPr>
              <w:lastRenderedPageBreak/>
              <w:t>Tiền tệ</w:t>
            </w:r>
          </w:p>
        </w:tc>
        <w:tc>
          <w:tcPr>
            <w:tcW w:w="1980" w:type="dxa"/>
          </w:tcPr>
          <w:p w14:paraId="6F6CEC91" w14:textId="77777777" w:rsidR="0039106B" w:rsidRDefault="0039106B" w:rsidP="00CF718E">
            <w:pPr>
              <w:ind w:left="0"/>
              <w:rPr>
                <w:szCs w:val="24"/>
              </w:rPr>
            </w:pPr>
          </w:p>
        </w:tc>
        <w:tc>
          <w:tcPr>
            <w:tcW w:w="1417" w:type="dxa"/>
          </w:tcPr>
          <w:p w14:paraId="40BC5F20" w14:textId="77777777" w:rsidR="0039106B" w:rsidRDefault="0039106B" w:rsidP="00CF718E">
            <w:pPr>
              <w:ind w:left="0"/>
            </w:pPr>
            <w:r>
              <w:t>String</w:t>
            </w:r>
          </w:p>
          <w:p w14:paraId="159A308F" w14:textId="77777777" w:rsidR="0039106B" w:rsidRDefault="0039106B" w:rsidP="00CF718E">
            <w:pPr>
              <w:ind w:left="0"/>
            </w:pPr>
            <w:r>
              <w:t>CL</w:t>
            </w:r>
          </w:p>
        </w:tc>
        <w:tc>
          <w:tcPr>
            <w:tcW w:w="630" w:type="dxa"/>
          </w:tcPr>
          <w:p w14:paraId="5745A0EF" w14:textId="77777777" w:rsidR="0039106B" w:rsidRDefault="0039106B" w:rsidP="00CF718E">
            <w:pPr>
              <w:pStyle w:val="Sothutu-1so"/>
              <w:spacing w:before="120" w:after="120" w:line="276" w:lineRule="auto"/>
              <w:jc w:val="left"/>
              <w:rPr>
                <w:szCs w:val="24"/>
              </w:rPr>
            </w:pPr>
            <w:r>
              <w:rPr>
                <w:szCs w:val="24"/>
              </w:rPr>
              <w:t>10</w:t>
            </w:r>
          </w:p>
          <w:p w14:paraId="253BD980" w14:textId="77777777" w:rsidR="0039106B" w:rsidRDefault="0039106B" w:rsidP="00CF718E">
            <w:pPr>
              <w:pStyle w:val="Sothutu-1so"/>
              <w:spacing w:before="120" w:after="120" w:line="276" w:lineRule="auto"/>
              <w:jc w:val="left"/>
              <w:rPr>
                <w:szCs w:val="24"/>
              </w:rPr>
            </w:pPr>
          </w:p>
        </w:tc>
        <w:tc>
          <w:tcPr>
            <w:tcW w:w="540" w:type="dxa"/>
          </w:tcPr>
          <w:p w14:paraId="0413D3D4"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07B214B5"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55D10911"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4F55BC8C" w14:textId="77777777" w:rsidR="0039106B" w:rsidRDefault="0039106B" w:rsidP="00CF718E">
            <w:pPr>
              <w:pStyle w:val="Sothutu-1so"/>
              <w:spacing w:before="120" w:after="120" w:line="276" w:lineRule="auto"/>
              <w:rPr>
                <w:szCs w:val="24"/>
              </w:rPr>
            </w:pPr>
            <w:r>
              <w:rPr>
                <w:szCs w:val="24"/>
              </w:rPr>
              <w:t>Tiền tệ phiếu thu/chi</w:t>
            </w:r>
          </w:p>
        </w:tc>
      </w:tr>
      <w:tr w:rsidR="0039106B" w:rsidRPr="00FF37CC" w14:paraId="32CDFF1B" w14:textId="77777777" w:rsidTr="00146097">
        <w:trPr>
          <w:cantSplit/>
          <w:trHeight w:val="827"/>
        </w:trPr>
        <w:tc>
          <w:tcPr>
            <w:tcW w:w="1800" w:type="dxa"/>
          </w:tcPr>
          <w:p w14:paraId="57B2916E" w14:textId="77777777" w:rsidR="0039106B" w:rsidRDefault="0039106B" w:rsidP="00CF718E">
            <w:pPr>
              <w:ind w:left="0"/>
              <w:rPr>
                <w:szCs w:val="24"/>
              </w:rPr>
            </w:pPr>
            <w:r>
              <w:rPr>
                <w:szCs w:val="24"/>
              </w:rPr>
              <w:t>Số TK thanh toán</w:t>
            </w:r>
          </w:p>
        </w:tc>
        <w:tc>
          <w:tcPr>
            <w:tcW w:w="1980" w:type="dxa"/>
          </w:tcPr>
          <w:p w14:paraId="7882021F" w14:textId="77777777" w:rsidR="0039106B" w:rsidRDefault="0039106B" w:rsidP="00CF718E">
            <w:pPr>
              <w:ind w:left="0"/>
              <w:rPr>
                <w:szCs w:val="24"/>
              </w:rPr>
            </w:pPr>
          </w:p>
        </w:tc>
        <w:tc>
          <w:tcPr>
            <w:tcW w:w="1417" w:type="dxa"/>
          </w:tcPr>
          <w:p w14:paraId="2E98654F" w14:textId="77777777" w:rsidR="0039106B" w:rsidRDefault="0039106B" w:rsidP="00CF718E">
            <w:pPr>
              <w:ind w:left="0"/>
            </w:pPr>
            <w:r>
              <w:t>String</w:t>
            </w:r>
          </w:p>
          <w:p w14:paraId="27735FE4" w14:textId="77777777" w:rsidR="0039106B" w:rsidRDefault="0039106B" w:rsidP="00CF718E">
            <w:pPr>
              <w:ind w:left="0"/>
            </w:pPr>
            <w:r>
              <w:t>Text box</w:t>
            </w:r>
          </w:p>
        </w:tc>
        <w:tc>
          <w:tcPr>
            <w:tcW w:w="630" w:type="dxa"/>
          </w:tcPr>
          <w:p w14:paraId="10327FA7" w14:textId="77777777" w:rsidR="0039106B" w:rsidRDefault="0039106B" w:rsidP="00CF718E">
            <w:pPr>
              <w:pStyle w:val="Sothutu-1so"/>
              <w:spacing w:before="120" w:after="120" w:line="276" w:lineRule="auto"/>
              <w:jc w:val="left"/>
              <w:rPr>
                <w:szCs w:val="24"/>
              </w:rPr>
            </w:pPr>
          </w:p>
        </w:tc>
        <w:tc>
          <w:tcPr>
            <w:tcW w:w="540" w:type="dxa"/>
          </w:tcPr>
          <w:p w14:paraId="7C57EAA1"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53D10ED5"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1632F466"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3BD69990" w14:textId="77777777" w:rsidR="0039106B" w:rsidRPr="000146A2" w:rsidRDefault="0039106B" w:rsidP="00CF718E">
            <w:pPr>
              <w:pStyle w:val="Sothutu-1so"/>
              <w:spacing w:before="120" w:after="120" w:line="276" w:lineRule="auto"/>
              <w:rPr>
                <w:szCs w:val="24"/>
              </w:rPr>
            </w:pPr>
            <w:r>
              <w:rPr>
                <w:szCs w:val="24"/>
              </w:rPr>
              <w:t>Số Tk ngân hàng phiếu thu/chi</w:t>
            </w:r>
          </w:p>
        </w:tc>
      </w:tr>
      <w:tr w:rsidR="0039106B" w:rsidRPr="00FF37CC" w14:paraId="34EEBB30" w14:textId="77777777" w:rsidTr="00146097">
        <w:trPr>
          <w:cantSplit/>
          <w:trHeight w:val="827"/>
        </w:trPr>
        <w:tc>
          <w:tcPr>
            <w:tcW w:w="1800" w:type="dxa"/>
          </w:tcPr>
          <w:p w14:paraId="23C087D3" w14:textId="77777777" w:rsidR="0039106B" w:rsidRPr="003D315D" w:rsidRDefault="0039106B" w:rsidP="00CF718E">
            <w:pPr>
              <w:ind w:left="0"/>
              <w:rPr>
                <w:szCs w:val="24"/>
              </w:rPr>
            </w:pPr>
            <w:r>
              <w:rPr>
                <w:szCs w:val="24"/>
              </w:rPr>
              <w:t>Nội dung</w:t>
            </w:r>
          </w:p>
        </w:tc>
        <w:tc>
          <w:tcPr>
            <w:tcW w:w="1980" w:type="dxa"/>
          </w:tcPr>
          <w:p w14:paraId="2C277B67" w14:textId="77777777" w:rsidR="0039106B" w:rsidRDefault="0039106B" w:rsidP="00CF718E">
            <w:pPr>
              <w:ind w:left="0"/>
              <w:rPr>
                <w:szCs w:val="24"/>
              </w:rPr>
            </w:pPr>
            <w:r>
              <w:t>Description</w:t>
            </w:r>
          </w:p>
        </w:tc>
        <w:tc>
          <w:tcPr>
            <w:tcW w:w="1417" w:type="dxa"/>
          </w:tcPr>
          <w:p w14:paraId="01B5D86B" w14:textId="77777777" w:rsidR="0039106B" w:rsidRDefault="0039106B" w:rsidP="00CF718E">
            <w:pPr>
              <w:ind w:left="0"/>
            </w:pPr>
            <w:r>
              <w:t>String</w:t>
            </w:r>
          </w:p>
          <w:p w14:paraId="383C249D" w14:textId="77777777" w:rsidR="0039106B" w:rsidRDefault="0039106B" w:rsidP="00CF718E">
            <w:pPr>
              <w:ind w:left="0"/>
            </w:pPr>
            <w:r>
              <w:t>Text box</w:t>
            </w:r>
          </w:p>
        </w:tc>
        <w:tc>
          <w:tcPr>
            <w:tcW w:w="630" w:type="dxa"/>
          </w:tcPr>
          <w:p w14:paraId="76556729" w14:textId="77777777" w:rsidR="0039106B" w:rsidRDefault="0039106B" w:rsidP="00CF718E">
            <w:pPr>
              <w:pStyle w:val="Sothutu-1so"/>
              <w:spacing w:before="120" w:after="120" w:line="276" w:lineRule="auto"/>
              <w:jc w:val="left"/>
              <w:rPr>
                <w:szCs w:val="24"/>
              </w:rPr>
            </w:pPr>
            <w:r>
              <w:rPr>
                <w:szCs w:val="24"/>
              </w:rPr>
              <w:t>500</w:t>
            </w:r>
          </w:p>
        </w:tc>
        <w:tc>
          <w:tcPr>
            <w:tcW w:w="540" w:type="dxa"/>
          </w:tcPr>
          <w:p w14:paraId="456395B7"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18737735"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20B0EB0C"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3E35E714" w14:textId="77777777" w:rsidR="0039106B" w:rsidRPr="000146A2" w:rsidRDefault="0039106B" w:rsidP="00CF718E">
            <w:pPr>
              <w:pStyle w:val="Sothutu-1so"/>
              <w:spacing w:before="120" w:after="120" w:line="276" w:lineRule="auto"/>
              <w:rPr>
                <w:szCs w:val="24"/>
              </w:rPr>
            </w:pPr>
            <w:r w:rsidRPr="00A26DE3">
              <w:rPr>
                <w:szCs w:val="24"/>
              </w:rPr>
              <w:t>Nội dung Line chi tiết phiếu thu/chi</w:t>
            </w:r>
          </w:p>
        </w:tc>
      </w:tr>
      <w:tr w:rsidR="0039106B" w:rsidRPr="00FF37CC" w14:paraId="4181D28D" w14:textId="77777777" w:rsidTr="00146097">
        <w:trPr>
          <w:cantSplit/>
          <w:trHeight w:val="827"/>
        </w:trPr>
        <w:tc>
          <w:tcPr>
            <w:tcW w:w="1800" w:type="dxa"/>
          </w:tcPr>
          <w:p w14:paraId="459000DF" w14:textId="77777777" w:rsidR="0039106B" w:rsidRDefault="0039106B" w:rsidP="00CF718E">
            <w:pPr>
              <w:ind w:left="0"/>
              <w:rPr>
                <w:szCs w:val="24"/>
              </w:rPr>
            </w:pPr>
            <w:r>
              <w:rPr>
                <w:szCs w:val="24"/>
              </w:rPr>
              <w:t>Trạng thái hạch toán</w:t>
            </w:r>
          </w:p>
        </w:tc>
        <w:tc>
          <w:tcPr>
            <w:tcW w:w="1980" w:type="dxa"/>
          </w:tcPr>
          <w:p w14:paraId="407E3C16" w14:textId="77777777" w:rsidR="0039106B" w:rsidRDefault="0039106B" w:rsidP="00CF718E">
            <w:pPr>
              <w:ind w:left="0"/>
              <w:rPr>
                <w:szCs w:val="24"/>
              </w:rPr>
            </w:pPr>
          </w:p>
        </w:tc>
        <w:tc>
          <w:tcPr>
            <w:tcW w:w="1417" w:type="dxa"/>
          </w:tcPr>
          <w:p w14:paraId="45D3E000" w14:textId="77777777" w:rsidR="0039106B" w:rsidRDefault="0039106B" w:rsidP="00CF718E">
            <w:pPr>
              <w:ind w:left="0"/>
            </w:pPr>
            <w:r>
              <w:t>String</w:t>
            </w:r>
          </w:p>
          <w:p w14:paraId="6C4528D4" w14:textId="77777777" w:rsidR="0039106B" w:rsidRDefault="0039106B" w:rsidP="00CF718E">
            <w:pPr>
              <w:ind w:left="0"/>
            </w:pPr>
            <w:r>
              <w:t>CL</w:t>
            </w:r>
          </w:p>
        </w:tc>
        <w:tc>
          <w:tcPr>
            <w:tcW w:w="630" w:type="dxa"/>
          </w:tcPr>
          <w:p w14:paraId="343C3C23" w14:textId="77777777" w:rsidR="0039106B" w:rsidRDefault="0039106B" w:rsidP="00CF718E">
            <w:pPr>
              <w:pStyle w:val="Sothutu-1so"/>
              <w:spacing w:before="120" w:after="120" w:line="276" w:lineRule="auto"/>
              <w:jc w:val="left"/>
              <w:rPr>
                <w:szCs w:val="24"/>
              </w:rPr>
            </w:pPr>
          </w:p>
        </w:tc>
        <w:tc>
          <w:tcPr>
            <w:tcW w:w="540" w:type="dxa"/>
          </w:tcPr>
          <w:p w14:paraId="05DBCC95"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5C4416A4"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3B25795B"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27AD617D" w14:textId="77777777" w:rsidR="0039106B" w:rsidRPr="000146A2" w:rsidRDefault="0039106B" w:rsidP="00CF718E">
            <w:pPr>
              <w:pStyle w:val="Sothutu-1so"/>
              <w:spacing w:before="120" w:after="120" w:line="276" w:lineRule="auto"/>
              <w:rPr>
                <w:szCs w:val="24"/>
              </w:rPr>
            </w:pPr>
            <w:r w:rsidRPr="00A26DE3">
              <w:rPr>
                <w:szCs w:val="24"/>
              </w:rPr>
              <w:t>Trạng thái hạch toán chứng từ thu/chi</w:t>
            </w:r>
          </w:p>
        </w:tc>
      </w:tr>
    </w:tbl>
    <w:p w14:paraId="2C773268" w14:textId="77777777" w:rsidR="0039106B" w:rsidRDefault="0039106B" w:rsidP="00CF718E">
      <w:pPr>
        <w:ind w:left="0"/>
      </w:pPr>
    </w:p>
    <w:p w14:paraId="73D588AF" w14:textId="77777777" w:rsidR="0039106B" w:rsidRDefault="0039106B" w:rsidP="00A97673">
      <w:pPr>
        <w:pStyle w:val="Heading5"/>
      </w:pPr>
      <w:r>
        <w:t>Danh sách đính kèm</w:t>
      </w:r>
    </w:p>
    <w:p w14:paraId="369A6787" w14:textId="39B800D1" w:rsidR="0039106B" w:rsidRDefault="00EA6686" w:rsidP="00CF718E">
      <w:pPr>
        <w:ind w:left="0"/>
      </w:pPr>
      <w:r>
        <w:t>Giống với Tờ trình</w:t>
      </w:r>
    </w:p>
    <w:p w14:paraId="5665D4CD" w14:textId="77777777" w:rsidR="0039106B" w:rsidRPr="00FF37CC" w:rsidRDefault="0039106B" w:rsidP="00CF718E">
      <w:pPr>
        <w:ind w:left="360"/>
      </w:pPr>
    </w:p>
    <w:p w14:paraId="671C611D" w14:textId="31B15677" w:rsidR="00EA6686" w:rsidRDefault="00EA6686" w:rsidP="00A97673">
      <w:pPr>
        <w:pStyle w:val="Heading5"/>
      </w:pPr>
      <w:r>
        <w:t>Trình ký VOffice</w:t>
      </w:r>
    </w:p>
    <w:p w14:paraId="7B4EEFD7" w14:textId="77777777" w:rsidR="00A370F0" w:rsidRPr="00A370F0" w:rsidRDefault="00A370F0" w:rsidP="00CF718E"/>
    <w:p w14:paraId="7AB4B2F9" w14:textId="5091D904" w:rsidR="00A370F0" w:rsidRPr="00A370F0" w:rsidRDefault="00A370F0" w:rsidP="004E37AB">
      <w:pPr>
        <w:pStyle w:val="ListParagraph"/>
        <w:numPr>
          <w:ilvl w:val="0"/>
          <w:numId w:val="41"/>
        </w:numPr>
      </w:pPr>
      <w:r>
        <w:t>Chuyển sang màn hình trình ký VOffice</w:t>
      </w:r>
    </w:p>
    <w:p w14:paraId="65EAEBC9" w14:textId="77777777" w:rsidR="004D2D84" w:rsidRDefault="004D2D84" w:rsidP="004E37AB">
      <w:pPr>
        <w:pStyle w:val="Sothutu-1so"/>
        <w:numPr>
          <w:ilvl w:val="0"/>
          <w:numId w:val="20"/>
        </w:numPr>
        <w:spacing w:before="120" w:line="276" w:lineRule="auto"/>
        <w:rPr>
          <w:szCs w:val="24"/>
        </w:rPr>
      </w:pPr>
      <w:r>
        <w:rPr>
          <w:szCs w:val="24"/>
        </w:rPr>
        <w:t>Chỉ thực hiện trình ký khi trạng thái duyệt (Approve_Status) = ‘Đã duyệt’</w:t>
      </w:r>
    </w:p>
    <w:p w14:paraId="00645A1C" w14:textId="77777777" w:rsidR="004D2D84" w:rsidRDefault="004D2D84" w:rsidP="004E37AB">
      <w:pPr>
        <w:pStyle w:val="Sothutu-1so"/>
        <w:numPr>
          <w:ilvl w:val="0"/>
          <w:numId w:val="20"/>
        </w:numPr>
        <w:spacing w:before="120" w:line="276" w:lineRule="auto"/>
        <w:rPr>
          <w:szCs w:val="24"/>
        </w:rPr>
      </w:pPr>
      <w:r>
        <w:rPr>
          <w:szCs w:val="24"/>
        </w:rPr>
        <w:t>Khi đã trình ký VOffice không thực hiện chuyển trạng thái Approve_Status ở bất kỳ bản ghi thông tin duyệt nào.</w:t>
      </w:r>
    </w:p>
    <w:p w14:paraId="24E1A0B7" w14:textId="77777777" w:rsidR="004D2D84" w:rsidRDefault="004D2D84" w:rsidP="004E37AB">
      <w:pPr>
        <w:pStyle w:val="Sothutu-1so"/>
        <w:numPr>
          <w:ilvl w:val="0"/>
          <w:numId w:val="20"/>
        </w:numPr>
        <w:spacing w:before="120" w:line="276" w:lineRule="auto"/>
        <w:rPr>
          <w:szCs w:val="24"/>
        </w:rPr>
      </w:pPr>
      <w:r>
        <w:rPr>
          <w:szCs w:val="24"/>
        </w:rPr>
        <w:t>Khi thực hiện trình ký thành công, trường IsSignerRecord cập nhật bằng ‘Y’, SignerStatus = 0, c_documentSign_ID = ID của bản ghi trình ký</w:t>
      </w:r>
    </w:p>
    <w:p w14:paraId="61281042" w14:textId="77777777" w:rsidR="00EA6686" w:rsidRPr="00EA6686" w:rsidRDefault="00EA6686" w:rsidP="00CF718E"/>
    <w:p w14:paraId="5FC6513D" w14:textId="032E6E76" w:rsidR="00EA6686" w:rsidRDefault="00EA6686" w:rsidP="00A97673">
      <w:pPr>
        <w:pStyle w:val="Heading5"/>
      </w:pPr>
      <w:r>
        <w:t>Tab Thông tin Trình ký</w:t>
      </w:r>
    </w:p>
    <w:p w14:paraId="69A51484" w14:textId="4A17F454" w:rsidR="004D2D84" w:rsidRDefault="002C017C" w:rsidP="00CF718E">
      <w:pPr>
        <w:ind w:left="0"/>
      </w:pPr>
      <w:r>
        <w:t>Giống với Tờ trình</w:t>
      </w:r>
    </w:p>
    <w:p w14:paraId="140507EB" w14:textId="77777777" w:rsidR="00876801" w:rsidRDefault="00876801" w:rsidP="00CF718E">
      <w:pPr>
        <w:ind w:left="0"/>
      </w:pPr>
    </w:p>
    <w:p w14:paraId="5455FD08" w14:textId="77777777" w:rsidR="00C02E21" w:rsidRDefault="00C02E21" w:rsidP="00C02E21">
      <w:pPr>
        <w:pStyle w:val="Heading5"/>
      </w:pPr>
      <w:r>
        <w:t>Gửi Email khi hoàn thành đề nghị thanh toán</w:t>
      </w:r>
    </w:p>
    <w:p w14:paraId="01D9087B" w14:textId="77777777" w:rsidR="00C02E21" w:rsidRPr="005B085F" w:rsidRDefault="00C02E21" w:rsidP="00C02E21">
      <w:pPr>
        <w:rPr>
          <w:lang w:eastAsia="ar-SA"/>
        </w:rPr>
      </w:pPr>
    </w:p>
    <w:p w14:paraId="7E2711B9" w14:textId="77777777" w:rsidR="00C02E21" w:rsidRPr="008D4845" w:rsidRDefault="00C02E21" w:rsidP="00C02E21">
      <w:pPr>
        <w:ind w:left="0"/>
        <w:rPr>
          <w:color w:val="000000"/>
          <w:szCs w:val="24"/>
        </w:rPr>
      </w:pPr>
      <w:r w:rsidRPr="008D4845">
        <w:rPr>
          <w:color w:val="000000"/>
          <w:szCs w:val="24"/>
        </w:rPr>
        <w:t xml:space="preserve">Khi </w:t>
      </w:r>
      <w:r>
        <w:rPr>
          <w:color w:val="000000"/>
          <w:szCs w:val="24"/>
        </w:rPr>
        <w:t>‘Hoàn thành’ đề nghị chuyển tiền thì Email cho địa chỉ Email của bản ghi phê duyệt đầu tiên trong danh sách ‘Thông tin duyệt’</w:t>
      </w:r>
      <w:r w:rsidRPr="008D4845">
        <w:rPr>
          <w:color w:val="000000"/>
          <w:szCs w:val="24"/>
        </w:rPr>
        <w:t>:</w:t>
      </w:r>
    </w:p>
    <w:p w14:paraId="3BDFEB82" w14:textId="77777777" w:rsidR="00C02E21" w:rsidRPr="00781EF4" w:rsidRDefault="00C02E21" w:rsidP="00C02E21">
      <w:pPr>
        <w:numPr>
          <w:ilvl w:val="0"/>
          <w:numId w:val="25"/>
        </w:numPr>
        <w:spacing w:before="120"/>
      </w:pPr>
      <w:r w:rsidRPr="00781EF4">
        <w:t>Tiêu đề: VFS-Đề nghị thanh toán: duyệt đề nghị thanh toán [Số đề nghị thanh toán]</w:t>
      </w:r>
    </w:p>
    <w:p w14:paraId="185AAA07" w14:textId="77777777" w:rsidR="00C02E21" w:rsidRPr="00781EF4" w:rsidRDefault="00C02E21" w:rsidP="00C02E21">
      <w:pPr>
        <w:numPr>
          <w:ilvl w:val="0"/>
          <w:numId w:val="25"/>
        </w:numPr>
        <w:spacing w:before="120"/>
      </w:pPr>
      <w:r w:rsidRPr="00781EF4">
        <w:t>Nội dung email: [Người yêu cầu] - [Phòng ban đề nghị thanh toán] đề nghị duyệt đề nghị thanh toán [Số đề nghị thanh toán] - [Nội dung đề nghị thanh toán]. Số tiền đề nghị [</w:t>
      </w:r>
      <w:r>
        <w:t>Tổng tiền đề nghị] [Mã tiền tệ]</w:t>
      </w:r>
    </w:p>
    <w:p w14:paraId="6939932D" w14:textId="77777777" w:rsidR="00C02E21" w:rsidRDefault="00C02E21" w:rsidP="00C02E21">
      <w:pPr>
        <w:ind w:left="0"/>
        <w:rPr>
          <w:color w:val="000000"/>
          <w:szCs w:val="24"/>
        </w:rPr>
      </w:pPr>
      <w:r>
        <w:rPr>
          <w:color w:val="000000"/>
          <w:szCs w:val="24"/>
        </w:rPr>
        <w:t>Khi chuyển thông tin ‘Trạng thái duyệt’ tại tab ‘Thông tin duyệt’ thành ‘Đã duyệt’ thì thực hiện</w:t>
      </w:r>
    </w:p>
    <w:p w14:paraId="60D00DDF" w14:textId="77777777" w:rsidR="00C02E21" w:rsidRDefault="00C02E21" w:rsidP="00C02E21">
      <w:pPr>
        <w:numPr>
          <w:ilvl w:val="0"/>
          <w:numId w:val="25"/>
        </w:numPr>
        <w:spacing w:before="120"/>
        <w:rPr>
          <w:color w:val="000000"/>
          <w:szCs w:val="24"/>
        </w:rPr>
      </w:pPr>
      <w:r>
        <w:rPr>
          <w:color w:val="000000"/>
          <w:szCs w:val="24"/>
        </w:rPr>
        <w:t xml:space="preserve">Gửi email cho người yêu cầu </w:t>
      </w:r>
    </w:p>
    <w:p w14:paraId="28B10CC3" w14:textId="77777777" w:rsidR="00C02E21" w:rsidRPr="008D4845" w:rsidRDefault="00C02E21" w:rsidP="00C02E21">
      <w:pPr>
        <w:numPr>
          <w:ilvl w:val="1"/>
          <w:numId w:val="25"/>
        </w:numPr>
        <w:spacing w:before="120"/>
        <w:rPr>
          <w:color w:val="000000"/>
          <w:szCs w:val="24"/>
        </w:rPr>
      </w:pPr>
      <w:r w:rsidRPr="008D4845">
        <w:rPr>
          <w:color w:val="000000"/>
          <w:szCs w:val="24"/>
        </w:rPr>
        <w:t>Tiêu đề: VFS-</w:t>
      </w:r>
      <w:r>
        <w:rPr>
          <w:color w:val="000000"/>
          <w:szCs w:val="24"/>
        </w:rPr>
        <w:t>Đề nghị</w:t>
      </w:r>
      <w:r w:rsidRPr="008D4845">
        <w:rPr>
          <w:color w:val="000000"/>
          <w:szCs w:val="24"/>
        </w:rPr>
        <w:t xml:space="preserve"> thanh toán: duyệt </w:t>
      </w:r>
      <w:r>
        <w:rPr>
          <w:color w:val="000000"/>
          <w:szCs w:val="24"/>
        </w:rPr>
        <w:t>đề nghị thanh toán</w:t>
      </w:r>
      <w:r w:rsidRPr="008D4845">
        <w:rPr>
          <w:color w:val="000000"/>
          <w:szCs w:val="24"/>
        </w:rPr>
        <w:t xml:space="preserve"> [Số </w:t>
      </w:r>
      <w:r>
        <w:rPr>
          <w:color w:val="000000"/>
          <w:szCs w:val="24"/>
        </w:rPr>
        <w:t>đề nghị thanh toán</w:t>
      </w:r>
      <w:r w:rsidRPr="008D4845">
        <w:rPr>
          <w:color w:val="000000"/>
          <w:szCs w:val="24"/>
        </w:rPr>
        <w:t>]</w:t>
      </w:r>
    </w:p>
    <w:p w14:paraId="2B436C22" w14:textId="77777777" w:rsidR="00C02E21" w:rsidRDefault="00C02E21" w:rsidP="00C02E21">
      <w:pPr>
        <w:numPr>
          <w:ilvl w:val="1"/>
          <w:numId w:val="25"/>
        </w:numPr>
        <w:spacing w:before="120"/>
        <w:rPr>
          <w:color w:val="000000"/>
          <w:szCs w:val="24"/>
        </w:rPr>
      </w:pPr>
      <w:r>
        <w:rPr>
          <w:color w:val="000000"/>
          <w:szCs w:val="24"/>
        </w:rPr>
        <w:t xml:space="preserve">Nội dung: Đề nghị </w:t>
      </w:r>
      <w:r w:rsidRPr="008D4845">
        <w:rPr>
          <w:color w:val="000000"/>
          <w:szCs w:val="24"/>
        </w:rPr>
        <w:t xml:space="preserve">[Số </w:t>
      </w:r>
      <w:r>
        <w:rPr>
          <w:color w:val="000000"/>
          <w:szCs w:val="24"/>
        </w:rPr>
        <w:t>đề nghị</w:t>
      </w:r>
      <w:r w:rsidRPr="008D4845">
        <w:rPr>
          <w:color w:val="000000"/>
          <w:szCs w:val="24"/>
        </w:rPr>
        <w:t xml:space="preserve">] - [Nội dung </w:t>
      </w:r>
      <w:r>
        <w:rPr>
          <w:color w:val="000000"/>
          <w:szCs w:val="24"/>
        </w:rPr>
        <w:t>đề nghị thanh toán</w:t>
      </w:r>
      <w:r w:rsidRPr="008D4845">
        <w:rPr>
          <w:color w:val="000000"/>
          <w:szCs w:val="24"/>
        </w:rPr>
        <w:t>] đã được duyệt</w:t>
      </w:r>
    </w:p>
    <w:p w14:paraId="54981F47" w14:textId="77777777" w:rsidR="00C02E21" w:rsidRPr="008D4845" w:rsidRDefault="00C02E21" w:rsidP="00C02E21">
      <w:pPr>
        <w:ind w:left="1656"/>
        <w:rPr>
          <w:color w:val="000000"/>
          <w:szCs w:val="24"/>
        </w:rPr>
      </w:pPr>
      <w:r>
        <w:rPr>
          <w:color w:val="000000"/>
          <w:szCs w:val="24"/>
        </w:rPr>
        <w:t>[Nếu được phát sinh từ bản ghi thông tin duyệt cuối cùng trong danh sách thì ghi thêm nội dung</w:t>
      </w:r>
      <w:r w:rsidRPr="00D84651">
        <w:rPr>
          <w:color w:val="000000"/>
          <w:szCs w:val="24"/>
        </w:rPr>
        <w:t>: Đề nghị thực hiện trình ký VOffice]</w:t>
      </w:r>
    </w:p>
    <w:p w14:paraId="6AF4D935" w14:textId="77777777" w:rsidR="00C02E21" w:rsidRDefault="00C02E21" w:rsidP="00C02E21">
      <w:pPr>
        <w:numPr>
          <w:ilvl w:val="0"/>
          <w:numId w:val="25"/>
        </w:numPr>
        <w:spacing w:before="120"/>
        <w:rPr>
          <w:color w:val="000000"/>
          <w:szCs w:val="24"/>
        </w:rPr>
      </w:pPr>
      <w:r>
        <w:rPr>
          <w:color w:val="000000"/>
          <w:szCs w:val="24"/>
        </w:rPr>
        <w:t>Gửi email cho người cần duyệt tiếp theo (nếu có)</w:t>
      </w:r>
    </w:p>
    <w:p w14:paraId="4E3DAE1B" w14:textId="77777777" w:rsidR="00C02E21" w:rsidRPr="00781EF4" w:rsidRDefault="00C02E21" w:rsidP="00C02E21">
      <w:pPr>
        <w:numPr>
          <w:ilvl w:val="1"/>
          <w:numId w:val="25"/>
        </w:numPr>
        <w:spacing w:before="120"/>
      </w:pPr>
      <w:r w:rsidRPr="00781EF4">
        <w:t>Tiêu đề: VFS-Đề nghị thanh toán: duyệt đề nghị thanh toán [Số đề nghị thanh toán]</w:t>
      </w:r>
    </w:p>
    <w:p w14:paraId="2F4D125C" w14:textId="77777777" w:rsidR="00C02E21" w:rsidRDefault="00C02E21" w:rsidP="00C02E21">
      <w:pPr>
        <w:numPr>
          <w:ilvl w:val="1"/>
          <w:numId w:val="25"/>
        </w:numPr>
        <w:spacing w:before="120"/>
      </w:pPr>
      <w:r w:rsidRPr="00781EF4">
        <w:t>Nội dung email: [Người yêu cầu] - [Phòng ban đề nghị thanh toán] đề nghị duyệt đề nghị thanh toán [Số đề nghị thanh toán] - [Nội dung đề nghị thanh toán]. Số tiền đề nghị [Tổng tiền đề nghị] [Mã tiền tệ].</w:t>
      </w:r>
    </w:p>
    <w:p w14:paraId="3AC61103" w14:textId="77777777" w:rsidR="00C02E21" w:rsidRPr="00781EF4" w:rsidRDefault="00C02E21" w:rsidP="00C02E21">
      <w:pPr>
        <w:ind w:left="1656"/>
      </w:pPr>
      <w:r>
        <w:t>Đề nghị đã được [tên đầy đủ user thực hiện chuyển trạng thái duyệt] duyệt.</w:t>
      </w:r>
    </w:p>
    <w:p w14:paraId="5B8785C4" w14:textId="77777777" w:rsidR="00C02E21" w:rsidRDefault="00C02E21" w:rsidP="00C02E21">
      <w:pPr>
        <w:ind w:left="0"/>
        <w:rPr>
          <w:color w:val="000000"/>
          <w:szCs w:val="24"/>
        </w:rPr>
      </w:pPr>
      <w:r>
        <w:rPr>
          <w:color w:val="000000"/>
          <w:szCs w:val="24"/>
        </w:rPr>
        <w:t>Khi chuyển thông tin ‘Trạng thái duyệt’ tại tab ‘Thông tin duyệt’ thành ‘Từ chối’ thì thực hiện gửi email tới người yêu cầu:</w:t>
      </w:r>
    </w:p>
    <w:p w14:paraId="79239CB2" w14:textId="77777777" w:rsidR="00C02E21" w:rsidRPr="00D7507F" w:rsidRDefault="00C02E21" w:rsidP="00C02E21">
      <w:pPr>
        <w:numPr>
          <w:ilvl w:val="0"/>
          <w:numId w:val="25"/>
        </w:numPr>
        <w:spacing w:before="120"/>
      </w:pPr>
      <w:r w:rsidRPr="00D7507F">
        <w:t>Tiêu đề: VFS-</w:t>
      </w:r>
      <w:r>
        <w:t>Đề nghị thanh toán</w:t>
      </w:r>
      <w:r w:rsidRPr="00D7507F">
        <w:t xml:space="preserve"> thanh toán: từ chối duyệt </w:t>
      </w:r>
      <w:r>
        <w:t>đề nghị thanh toán</w:t>
      </w:r>
      <w:r w:rsidRPr="00D7507F">
        <w:t xml:space="preserve"> [Số </w:t>
      </w:r>
      <w:r>
        <w:t>đề nghị thanh toán</w:t>
      </w:r>
      <w:r w:rsidRPr="00D7507F">
        <w:t>]</w:t>
      </w:r>
    </w:p>
    <w:p w14:paraId="663F5977" w14:textId="77777777" w:rsidR="00C02E21" w:rsidRDefault="00C02E21" w:rsidP="00C02E21">
      <w:pPr>
        <w:numPr>
          <w:ilvl w:val="0"/>
          <w:numId w:val="25"/>
        </w:numPr>
        <w:spacing w:before="120"/>
        <w:sectPr w:rsidR="00C02E21" w:rsidSect="00876793">
          <w:pgSz w:w="16834" w:h="11909" w:orient="landscape" w:code="9"/>
          <w:pgMar w:top="1440" w:right="1152" w:bottom="1152" w:left="1238" w:header="432" w:footer="432" w:gutter="0"/>
          <w:cols w:space="709"/>
          <w:titlePg/>
          <w:docGrid w:linePitch="326"/>
        </w:sectPr>
      </w:pPr>
      <w:r w:rsidRPr="00D7507F">
        <w:lastRenderedPageBreak/>
        <w:t xml:space="preserve">Nội dung: </w:t>
      </w:r>
      <w:r>
        <w:t>[Tên đầy đủ user thực hiện chuyển trạng thái duyệt]</w:t>
      </w:r>
      <w:r w:rsidRPr="00D7507F">
        <w:t xml:space="preserve"> </w:t>
      </w:r>
      <w:r>
        <w:t xml:space="preserve">từ chối duyệt đề nghị thanh toán </w:t>
      </w:r>
      <w:r w:rsidRPr="00D7507F">
        <w:t xml:space="preserve">[Số </w:t>
      </w:r>
      <w:r>
        <w:t>đề nghị thanh toán</w:t>
      </w:r>
      <w:r w:rsidRPr="00D7507F">
        <w:t xml:space="preserve">] - [Nội dung </w:t>
      </w:r>
      <w:r>
        <w:t>đề nghị thanh toán</w:t>
      </w:r>
      <w:r w:rsidRPr="00D7507F">
        <w:t>]</w:t>
      </w:r>
      <w:r>
        <w:t>. Lý do [Lý do được ghi tại tab thông tin duyệt]</w:t>
      </w:r>
    </w:p>
    <w:p w14:paraId="54967E36" w14:textId="06F0C663" w:rsidR="004A3FB7" w:rsidRPr="00FF37CC" w:rsidRDefault="007151CB" w:rsidP="00DF0280">
      <w:pPr>
        <w:pStyle w:val="Heading5"/>
      </w:pPr>
      <w:r>
        <w:lastRenderedPageBreak/>
        <w:t>Bảng tổng hợp thanh toán</w:t>
      </w:r>
    </w:p>
    <w:p w14:paraId="2C74C253" w14:textId="77777777" w:rsidR="00E90C6C" w:rsidRPr="00FF37CC" w:rsidRDefault="00E90C6C" w:rsidP="00A97673">
      <w:pPr>
        <w:pStyle w:val="Heading5"/>
      </w:pPr>
      <w:r w:rsidRPr="00FF37CC">
        <w:t>Thông tin chung chức năng</w:t>
      </w:r>
    </w:p>
    <w:p w14:paraId="164FA26D" w14:textId="77777777" w:rsidR="00E90C6C" w:rsidRPr="00FF37CC" w:rsidRDefault="00E90C6C"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E90C6C" w:rsidRPr="00FF37CC" w14:paraId="43A824B9" w14:textId="77777777" w:rsidTr="00E90C6C">
        <w:trPr>
          <w:trHeight w:val="284"/>
          <w:jc w:val="center"/>
        </w:trPr>
        <w:tc>
          <w:tcPr>
            <w:tcW w:w="1590" w:type="pct"/>
            <w:tcBorders>
              <w:top w:val="single" w:sz="18" w:space="0" w:color="808080"/>
              <w:left w:val="single" w:sz="18" w:space="0" w:color="808080"/>
            </w:tcBorders>
            <w:shd w:val="clear" w:color="auto" w:fill="F3F3F3"/>
            <w:vAlign w:val="center"/>
          </w:tcPr>
          <w:p w14:paraId="0816F2E3" w14:textId="77777777" w:rsidR="00E90C6C" w:rsidRPr="00FF37CC" w:rsidRDefault="00E90C6C" w:rsidP="00E821F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7370A649" w14:textId="594367C5" w:rsidR="00E90C6C" w:rsidRPr="00FF37CC" w:rsidRDefault="007151CB" w:rsidP="00E821FE">
            <w:pPr>
              <w:pStyle w:val="BodyText"/>
              <w:spacing w:before="120" w:line="276" w:lineRule="auto"/>
              <w:ind w:left="0"/>
              <w:rPr>
                <w:lang w:eastAsia="ar-SA"/>
              </w:rPr>
            </w:pPr>
            <w:r>
              <w:rPr>
                <w:lang w:eastAsia="ar-SA"/>
              </w:rPr>
              <w:t>Bảng tổng hợp thanh toán</w:t>
            </w:r>
          </w:p>
        </w:tc>
      </w:tr>
      <w:tr w:rsidR="00E90C6C" w:rsidRPr="00FF37CC" w14:paraId="7F8146DA" w14:textId="77777777" w:rsidTr="00E90C6C">
        <w:trPr>
          <w:trHeight w:val="284"/>
          <w:jc w:val="center"/>
        </w:trPr>
        <w:tc>
          <w:tcPr>
            <w:tcW w:w="1590" w:type="pct"/>
            <w:tcBorders>
              <w:left w:val="single" w:sz="18" w:space="0" w:color="808080"/>
            </w:tcBorders>
            <w:shd w:val="clear" w:color="auto" w:fill="F3F3F3"/>
            <w:vAlign w:val="center"/>
          </w:tcPr>
          <w:p w14:paraId="24959DC2" w14:textId="77777777" w:rsidR="00E90C6C" w:rsidRPr="00FF37CC" w:rsidRDefault="00E90C6C"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1AD1D912" w14:textId="36F6D8C7" w:rsidR="00E90C6C" w:rsidRPr="00FF37CC" w:rsidRDefault="00C40412" w:rsidP="00E821FE">
            <w:pPr>
              <w:pStyle w:val="BodyText"/>
              <w:spacing w:before="120" w:line="276" w:lineRule="auto"/>
              <w:ind w:left="0"/>
              <w:rPr>
                <w:lang w:eastAsia="ar-SA"/>
              </w:rPr>
            </w:pPr>
            <w:r>
              <w:rPr>
                <w:lang w:eastAsia="ar-SA"/>
              </w:rPr>
              <w:t>Cho phép người sử dụng lập bảng tổng hợp thanh toán và các hóa đơn có trong bảng tổng hợp thanh toán.</w:t>
            </w:r>
          </w:p>
        </w:tc>
      </w:tr>
      <w:tr w:rsidR="00E90C6C" w:rsidRPr="00FF37CC" w14:paraId="273402B8" w14:textId="77777777" w:rsidTr="00E90C6C">
        <w:trPr>
          <w:trHeight w:val="395"/>
          <w:jc w:val="center"/>
        </w:trPr>
        <w:tc>
          <w:tcPr>
            <w:tcW w:w="1590" w:type="pct"/>
            <w:tcBorders>
              <w:left w:val="single" w:sz="18" w:space="0" w:color="808080"/>
            </w:tcBorders>
            <w:shd w:val="clear" w:color="auto" w:fill="F3F3F3"/>
            <w:vAlign w:val="center"/>
          </w:tcPr>
          <w:p w14:paraId="1D8805B2" w14:textId="77777777" w:rsidR="00E90C6C" w:rsidRPr="00FF37CC" w:rsidRDefault="00E90C6C"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064F31BE" w14:textId="5F25FE85" w:rsidR="00113BCF" w:rsidRPr="00FF37CC" w:rsidRDefault="00C40412" w:rsidP="00E821FE">
            <w:pPr>
              <w:pStyle w:val="BodyText"/>
              <w:spacing w:before="120" w:line="276" w:lineRule="auto"/>
              <w:ind w:left="0"/>
            </w:pPr>
            <w:r>
              <w:t>User phòng/ban thường</w:t>
            </w:r>
          </w:p>
        </w:tc>
      </w:tr>
      <w:tr w:rsidR="00E90C6C" w:rsidRPr="00FF37CC" w14:paraId="2A6CFA96" w14:textId="77777777" w:rsidTr="00E90C6C">
        <w:trPr>
          <w:trHeight w:val="378"/>
          <w:jc w:val="center"/>
        </w:trPr>
        <w:tc>
          <w:tcPr>
            <w:tcW w:w="1590" w:type="pct"/>
            <w:tcBorders>
              <w:left w:val="single" w:sz="18" w:space="0" w:color="808080"/>
            </w:tcBorders>
            <w:shd w:val="clear" w:color="auto" w:fill="F3F3F3"/>
            <w:vAlign w:val="center"/>
          </w:tcPr>
          <w:p w14:paraId="11590545" w14:textId="77777777" w:rsidR="00E90C6C" w:rsidRPr="00FF37CC" w:rsidRDefault="00E90C6C"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0437E1E0" w14:textId="4075C9BB" w:rsidR="00C40412" w:rsidRDefault="00E90C6C" w:rsidP="00E821FE">
            <w:pPr>
              <w:pStyle w:val="BodyText"/>
              <w:spacing w:before="120" w:line="276" w:lineRule="auto"/>
              <w:ind w:left="0"/>
              <w:rPr>
                <w:lang w:eastAsia="ar-SA"/>
              </w:rPr>
            </w:pPr>
            <w:r w:rsidRPr="00FF37CC">
              <w:rPr>
                <w:lang w:eastAsia="ar-SA"/>
              </w:rPr>
              <w:t xml:space="preserve">Người dùng đăng nhập </w:t>
            </w:r>
            <w:r w:rsidR="00C40412">
              <w:rPr>
                <w:lang w:eastAsia="ar-SA"/>
              </w:rPr>
              <w:t>thành công vào hệ thống</w:t>
            </w:r>
          </w:p>
          <w:p w14:paraId="6F47A40A" w14:textId="474D8374" w:rsidR="00E90C6C" w:rsidRPr="00FF37CC" w:rsidRDefault="00C40412" w:rsidP="00E821FE">
            <w:pPr>
              <w:pStyle w:val="BodyText"/>
              <w:spacing w:before="120" w:line="276" w:lineRule="auto"/>
              <w:ind w:left="0"/>
            </w:pPr>
            <w:r>
              <w:rPr>
                <w:lang w:eastAsia="ar-SA"/>
              </w:rPr>
              <w:t>Hóa đơn đã được tạo thành công trước khi lên bảng THTT</w:t>
            </w:r>
          </w:p>
        </w:tc>
      </w:tr>
      <w:tr w:rsidR="00E90C6C" w:rsidRPr="00FF37CC" w14:paraId="48470E3B" w14:textId="77777777" w:rsidTr="00E90C6C">
        <w:trPr>
          <w:trHeight w:val="530"/>
          <w:jc w:val="center"/>
        </w:trPr>
        <w:tc>
          <w:tcPr>
            <w:tcW w:w="1590" w:type="pct"/>
            <w:tcBorders>
              <w:left w:val="single" w:sz="18" w:space="0" w:color="808080"/>
              <w:bottom w:val="single" w:sz="8" w:space="0" w:color="808080"/>
            </w:tcBorders>
            <w:shd w:val="clear" w:color="auto" w:fill="F3F3F3"/>
            <w:vAlign w:val="center"/>
          </w:tcPr>
          <w:p w14:paraId="31D61626" w14:textId="77777777" w:rsidR="00E90C6C" w:rsidRPr="00FF37CC" w:rsidRDefault="00E90C6C"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7D1C787B" w14:textId="3D36AA9E" w:rsidR="00E90C6C" w:rsidRPr="00FF37CC" w:rsidRDefault="00C40412" w:rsidP="00E821FE">
            <w:pPr>
              <w:pStyle w:val="BodyText"/>
              <w:spacing w:before="120" w:line="276" w:lineRule="auto"/>
              <w:ind w:left="0"/>
              <w:rPr>
                <w:lang w:eastAsia="ar-SA"/>
              </w:rPr>
            </w:pPr>
            <w:r>
              <w:rPr>
                <w:lang w:eastAsia="ar-SA"/>
              </w:rPr>
              <w:t>Người dùng tạo BTHTT thành công</w:t>
            </w:r>
          </w:p>
        </w:tc>
      </w:tr>
      <w:tr w:rsidR="00E90C6C" w:rsidRPr="00FF37CC" w14:paraId="58D50563" w14:textId="77777777" w:rsidTr="00E90C6C">
        <w:trPr>
          <w:trHeight w:val="284"/>
          <w:jc w:val="center"/>
        </w:trPr>
        <w:tc>
          <w:tcPr>
            <w:tcW w:w="1590" w:type="pct"/>
            <w:tcBorders>
              <w:left w:val="single" w:sz="18" w:space="0" w:color="808080"/>
              <w:bottom w:val="single" w:sz="4" w:space="0" w:color="808080"/>
            </w:tcBorders>
            <w:shd w:val="clear" w:color="auto" w:fill="F3F3F3"/>
            <w:vAlign w:val="center"/>
          </w:tcPr>
          <w:p w14:paraId="68F9B789" w14:textId="77777777" w:rsidR="00E90C6C" w:rsidRPr="00FF37CC" w:rsidRDefault="00E90C6C"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3F87D3CC" w14:textId="4941D820" w:rsidR="002C6479" w:rsidRPr="00FF37CC" w:rsidRDefault="002419E3"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E90C6C" w:rsidRPr="00FF37CC" w14:paraId="3678BDA5" w14:textId="77777777" w:rsidTr="00E90C6C">
        <w:trPr>
          <w:trHeight w:val="284"/>
          <w:jc w:val="center"/>
        </w:trPr>
        <w:tc>
          <w:tcPr>
            <w:tcW w:w="1590" w:type="pct"/>
            <w:tcBorders>
              <w:left w:val="single" w:sz="18" w:space="0" w:color="808080"/>
              <w:bottom w:val="single" w:sz="18" w:space="0" w:color="808080"/>
            </w:tcBorders>
            <w:shd w:val="clear" w:color="auto" w:fill="F3F3F3"/>
            <w:vAlign w:val="center"/>
          </w:tcPr>
          <w:p w14:paraId="7F3C7D5B" w14:textId="77777777" w:rsidR="00E90C6C" w:rsidRPr="00FF37CC" w:rsidRDefault="00E90C6C"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EA1F675" w14:textId="77777777" w:rsidR="00E90C6C" w:rsidRPr="00FF37CC" w:rsidRDefault="00E90C6C" w:rsidP="00E821FE">
            <w:pPr>
              <w:pStyle w:val="BodyText"/>
              <w:spacing w:before="120" w:line="276" w:lineRule="auto"/>
              <w:ind w:left="0"/>
            </w:pPr>
          </w:p>
        </w:tc>
      </w:tr>
    </w:tbl>
    <w:p w14:paraId="5110464C" w14:textId="77777777" w:rsidR="00E90C6C" w:rsidRPr="00FF37CC" w:rsidRDefault="00E90C6C" w:rsidP="00E821FE">
      <w:pPr>
        <w:ind w:left="0"/>
      </w:pPr>
    </w:p>
    <w:p w14:paraId="7865A5E7" w14:textId="77777777" w:rsidR="00E90C6C" w:rsidRPr="00FF37CC" w:rsidRDefault="00E90C6C" w:rsidP="00A97673">
      <w:pPr>
        <w:pStyle w:val="Heading5"/>
      </w:pPr>
      <w:r w:rsidRPr="00FF37CC">
        <w:t>Biểu đồ luồng xử lý chức năng</w:t>
      </w:r>
    </w:p>
    <w:p w14:paraId="6E9A7604" w14:textId="77777777" w:rsidR="000963AD" w:rsidRPr="00FF37CC" w:rsidRDefault="000963AD" w:rsidP="00E821FE">
      <w:pPr>
        <w:ind w:left="0"/>
      </w:pPr>
    </w:p>
    <w:p w14:paraId="1674E5A4" w14:textId="77777777" w:rsidR="00CC01EE" w:rsidRDefault="00CC01EE" w:rsidP="00E821FE">
      <w:pPr>
        <w:ind w:left="0"/>
        <w:sectPr w:rsidR="00CC01EE" w:rsidSect="002C017C">
          <w:pgSz w:w="11909" w:h="16834" w:code="9"/>
          <w:pgMar w:top="1152" w:right="1152" w:bottom="1238" w:left="1440" w:header="432" w:footer="432" w:gutter="0"/>
          <w:cols w:space="709"/>
          <w:titlePg/>
          <w:docGrid w:linePitch="326"/>
        </w:sectPr>
      </w:pPr>
    </w:p>
    <w:p w14:paraId="6C534478" w14:textId="4BE4754D" w:rsidR="00F7036A" w:rsidRPr="00FF37CC" w:rsidRDefault="00F7036A" w:rsidP="00E821FE">
      <w:pPr>
        <w:ind w:left="0"/>
        <w:sectPr w:rsidR="00F7036A" w:rsidRPr="00FF37CC" w:rsidSect="00CC01EE">
          <w:type w:val="continuous"/>
          <w:pgSz w:w="11909" w:h="16834" w:code="9"/>
          <w:pgMar w:top="1152" w:right="1152" w:bottom="1238" w:left="1440" w:header="432" w:footer="432" w:gutter="0"/>
          <w:cols w:space="709"/>
          <w:titlePg/>
          <w:docGrid w:linePitch="326"/>
        </w:sectPr>
      </w:pPr>
    </w:p>
    <w:p w14:paraId="6D5819DB" w14:textId="60EE3E8E" w:rsidR="000A42BD" w:rsidRDefault="0058314B" w:rsidP="00E821FE">
      <w:pPr>
        <w:ind w:left="0"/>
      </w:pPr>
      <w:r>
        <w:object w:dxaOrig="11851" w:dyaOrig="6436" w14:anchorId="5C1D1B07">
          <v:shape id="_x0000_i1039" type="#_x0000_t75" style="width:700.55pt;height:381.4pt" o:ole="">
            <v:imagedata r:id="rId58" o:title=""/>
          </v:shape>
          <o:OLEObject Type="Embed" ProgID="Visio.Drawing.15" ShapeID="_x0000_i1039" DrawAspect="Content" ObjectID="_1646808642" r:id="rId59"/>
        </w:object>
      </w:r>
    </w:p>
    <w:p w14:paraId="14F1455F" w14:textId="77777777" w:rsidR="0058314B" w:rsidRDefault="0058314B" w:rsidP="00E821FE">
      <w:pPr>
        <w:ind w:left="0"/>
        <w:rPr>
          <w:lang w:eastAsia="ar-SA"/>
        </w:rPr>
      </w:pPr>
    </w:p>
    <w:p w14:paraId="36982C5F" w14:textId="77777777" w:rsidR="0058314B" w:rsidRDefault="0058314B" w:rsidP="00E821FE">
      <w:pPr>
        <w:ind w:left="0"/>
        <w:rPr>
          <w:lang w:eastAsia="ar-SA"/>
        </w:rPr>
      </w:pPr>
    </w:p>
    <w:p w14:paraId="00CA73CA" w14:textId="77777777" w:rsidR="0058314B" w:rsidRDefault="0058314B" w:rsidP="00E821FE">
      <w:pPr>
        <w:ind w:left="0"/>
        <w:rPr>
          <w:lang w:eastAsia="ar-SA"/>
        </w:rPr>
      </w:pPr>
    </w:p>
    <w:p w14:paraId="6FA77DBE" w14:textId="77777777" w:rsidR="0058314B" w:rsidRDefault="0058314B" w:rsidP="00E821FE">
      <w:pPr>
        <w:ind w:left="0"/>
        <w:rPr>
          <w:lang w:eastAsia="ar-SA"/>
        </w:rPr>
      </w:pPr>
    </w:p>
    <w:p w14:paraId="5DD53DEA" w14:textId="265A4220" w:rsidR="00E90C6C" w:rsidRPr="00FF37CC" w:rsidRDefault="00E90C6C" w:rsidP="00E821FE">
      <w:pPr>
        <w:ind w:left="0"/>
        <w:rPr>
          <w:lang w:eastAsia="ar-SA"/>
        </w:rPr>
      </w:pPr>
      <w:r w:rsidRPr="00FF37CC">
        <w:rPr>
          <w:lang w:eastAsia="ar-SA"/>
        </w:rPr>
        <w:lastRenderedPageBreak/>
        <w:t>Phân quyền vai trò</w:t>
      </w:r>
    </w:p>
    <w:p w14:paraId="58B52B26" w14:textId="77777777" w:rsidR="00E90C6C" w:rsidRPr="00FF37CC" w:rsidRDefault="00E90C6C"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E90C6C" w:rsidRPr="00FF37CC" w14:paraId="5F75D84B" w14:textId="77777777" w:rsidTr="00E90C6C">
        <w:trPr>
          <w:cantSplit/>
          <w:trHeight w:val="422"/>
          <w:tblHeader/>
        </w:trPr>
        <w:tc>
          <w:tcPr>
            <w:tcW w:w="3510" w:type="dxa"/>
            <w:shd w:val="clear" w:color="auto" w:fill="D9D9D9"/>
          </w:tcPr>
          <w:p w14:paraId="39453549" w14:textId="77777777" w:rsidR="00E90C6C" w:rsidRPr="00FF37CC" w:rsidRDefault="00E90C6C" w:rsidP="00E821FE">
            <w:pPr>
              <w:spacing w:after="120"/>
              <w:ind w:left="0"/>
              <w:jc w:val="center"/>
              <w:rPr>
                <w:b/>
              </w:rPr>
            </w:pPr>
            <w:r w:rsidRPr="00FF37CC">
              <w:rPr>
                <w:b/>
              </w:rPr>
              <w:t>Vai trò</w:t>
            </w:r>
          </w:p>
        </w:tc>
        <w:tc>
          <w:tcPr>
            <w:tcW w:w="540" w:type="dxa"/>
            <w:shd w:val="clear" w:color="auto" w:fill="D9D9D9"/>
          </w:tcPr>
          <w:p w14:paraId="2F19FB40" w14:textId="77777777" w:rsidR="00E90C6C" w:rsidRPr="00FF37CC" w:rsidRDefault="00E90C6C" w:rsidP="00E821FE">
            <w:pPr>
              <w:spacing w:after="120"/>
              <w:ind w:left="0"/>
              <w:jc w:val="center"/>
              <w:rPr>
                <w:b/>
              </w:rPr>
            </w:pPr>
            <w:r w:rsidRPr="00FF37CC">
              <w:rPr>
                <w:b/>
              </w:rPr>
              <w:t>C</w:t>
            </w:r>
          </w:p>
        </w:tc>
        <w:tc>
          <w:tcPr>
            <w:tcW w:w="540" w:type="dxa"/>
            <w:shd w:val="clear" w:color="auto" w:fill="D9D9D9"/>
          </w:tcPr>
          <w:p w14:paraId="12C895E7" w14:textId="77777777" w:rsidR="00E90C6C" w:rsidRPr="00FF37CC" w:rsidRDefault="00E90C6C" w:rsidP="00E821FE">
            <w:pPr>
              <w:spacing w:after="120"/>
              <w:ind w:left="0"/>
              <w:jc w:val="center"/>
              <w:rPr>
                <w:b/>
              </w:rPr>
            </w:pPr>
            <w:r w:rsidRPr="00FF37CC">
              <w:rPr>
                <w:b/>
              </w:rPr>
              <w:t>R</w:t>
            </w:r>
          </w:p>
        </w:tc>
        <w:tc>
          <w:tcPr>
            <w:tcW w:w="450" w:type="dxa"/>
            <w:shd w:val="clear" w:color="auto" w:fill="D9D9D9"/>
          </w:tcPr>
          <w:p w14:paraId="342B759E" w14:textId="77777777" w:rsidR="00E90C6C" w:rsidRPr="00FF37CC" w:rsidRDefault="00E90C6C" w:rsidP="00E821FE">
            <w:pPr>
              <w:spacing w:after="120"/>
              <w:ind w:left="0"/>
              <w:jc w:val="center"/>
              <w:rPr>
                <w:b/>
              </w:rPr>
            </w:pPr>
            <w:r w:rsidRPr="00FF37CC">
              <w:rPr>
                <w:b/>
              </w:rPr>
              <w:t>U</w:t>
            </w:r>
          </w:p>
        </w:tc>
        <w:tc>
          <w:tcPr>
            <w:tcW w:w="630" w:type="dxa"/>
            <w:shd w:val="clear" w:color="auto" w:fill="D9D9D9"/>
          </w:tcPr>
          <w:p w14:paraId="024BF8CE" w14:textId="77777777" w:rsidR="00E90C6C" w:rsidRPr="00FF37CC" w:rsidRDefault="00E90C6C" w:rsidP="00E821FE">
            <w:pPr>
              <w:spacing w:after="120"/>
              <w:ind w:left="0"/>
              <w:jc w:val="center"/>
              <w:rPr>
                <w:b/>
              </w:rPr>
            </w:pPr>
            <w:r w:rsidRPr="00FF37CC">
              <w:rPr>
                <w:b/>
              </w:rPr>
              <w:t>D</w:t>
            </w:r>
          </w:p>
        </w:tc>
        <w:tc>
          <w:tcPr>
            <w:tcW w:w="4950" w:type="dxa"/>
            <w:shd w:val="clear" w:color="auto" w:fill="D9D9D9"/>
          </w:tcPr>
          <w:p w14:paraId="3794B879" w14:textId="77777777" w:rsidR="00E90C6C" w:rsidRPr="00FF37CC" w:rsidRDefault="00E90C6C" w:rsidP="00E821FE">
            <w:pPr>
              <w:spacing w:after="120"/>
              <w:ind w:left="0"/>
              <w:jc w:val="center"/>
              <w:rPr>
                <w:b/>
              </w:rPr>
            </w:pPr>
            <w:r w:rsidRPr="00FF37CC">
              <w:rPr>
                <w:b/>
              </w:rPr>
              <w:t>Mô tả</w:t>
            </w:r>
          </w:p>
        </w:tc>
      </w:tr>
      <w:tr w:rsidR="00E90C6C" w:rsidRPr="00FF37CC" w14:paraId="4E8857E4" w14:textId="77777777" w:rsidTr="00E90C6C">
        <w:trPr>
          <w:cantSplit/>
          <w:trHeight w:val="377"/>
        </w:trPr>
        <w:tc>
          <w:tcPr>
            <w:tcW w:w="3510" w:type="dxa"/>
            <w:vAlign w:val="center"/>
          </w:tcPr>
          <w:p w14:paraId="46F79A06" w14:textId="77777777" w:rsidR="00E90C6C" w:rsidRPr="00FF37CC" w:rsidRDefault="00E90C6C" w:rsidP="00E821FE">
            <w:pPr>
              <w:pStyle w:val="Sothutu-1so"/>
              <w:spacing w:before="0" w:after="120" w:line="276" w:lineRule="auto"/>
              <w:jc w:val="left"/>
              <w:rPr>
                <w:szCs w:val="24"/>
              </w:rPr>
            </w:pPr>
            <w:r w:rsidRPr="00FF37CC">
              <w:rPr>
                <w:szCs w:val="24"/>
              </w:rPr>
              <w:t>Nhân viên phòng ban đơn vị</w:t>
            </w:r>
          </w:p>
        </w:tc>
        <w:tc>
          <w:tcPr>
            <w:tcW w:w="540" w:type="dxa"/>
          </w:tcPr>
          <w:p w14:paraId="23DCBDC9" w14:textId="11464EDB"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540" w:type="dxa"/>
          </w:tcPr>
          <w:p w14:paraId="6669872F" w14:textId="1FB2ABE1"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450" w:type="dxa"/>
          </w:tcPr>
          <w:p w14:paraId="7973F4A1" w14:textId="6485F066"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630" w:type="dxa"/>
          </w:tcPr>
          <w:p w14:paraId="707CCD88" w14:textId="780B5C5A"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4950" w:type="dxa"/>
          </w:tcPr>
          <w:p w14:paraId="7EE5BCC9" w14:textId="77777777" w:rsidR="00E90C6C" w:rsidRPr="00FF37CC" w:rsidRDefault="00E90C6C" w:rsidP="00E821FE">
            <w:pPr>
              <w:pStyle w:val="Sothutu-1so"/>
              <w:spacing w:before="120" w:after="120" w:line="276" w:lineRule="auto"/>
              <w:jc w:val="left"/>
              <w:rPr>
                <w:szCs w:val="24"/>
              </w:rPr>
            </w:pPr>
          </w:p>
        </w:tc>
      </w:tr>
    </w:tbl>
    <w:p w14:paraId="2FFA25D0" w14:textId="77777777" w:rsidR="00E90C6C" w:rsidRPr="00FF37CC" w:rsidRDefault="00E90C6C" w:rsidP="00A97673">
      <w:pPr>
        <w:pStyle w:val="Heading5"/>
      </w:pPr>
      <w:r w:rsidRPr="00FF37CC">
        <w:t>Menu</w:t>
      </w:r>
    </w:p>
    <w:p w14:paraId="2A896399" w14:textId="33A606DF" w:rsidR="0092564B" w:rsidRDefault="002F4279" w:rsidP="004E37AB">
      <w:pPr>
        <w:numPr>
          <w:ilvl w:val="0"/>
          <w:numId w:val="11"/>
        </w:numPr>
      </w:pPr>
      <w:r>
        <w:t>Trang chủ</w:t>
      </w:r>
      <w:r w:rsidR="00DF0D96" w:rsidRPr="00FF37CC">
        <w:t xml:space="preserve">\ </w:t>
      </w:r>
      <w:r>
        <w:t>Bảng THTT</w:t>
      </w:r>
    </w:p>
    <w:p w14:paraId="03625F60" w14:textId="77777777" w:rsidR="0058314B" w:rsidRDefault="0058314B" w:rsidP="0058314B">
      <w:pPr>
        <w:ind w:left="720"/>
      </w:pPr>
    </w:p>
    <w:p w14:paraId="21F6FBAD" w14:textId="30122B0E" w:rsidR="006E455E" w:rsidRDefault="0018713E" w:rsidP="00A97673">
      <w:pPr>
        <w:pStyle w:val="Heading5"/>
      </w:pPr>
      <w:r>
        <w:lastRenderedPageBreak/>
        <w:t>D</w:t>
      </w:r>
      <w:r w:rsidR="006E455E">
        <w:t xml:space="preserve">anh sách </w:t>
      </w:r>
      <w:r w:rsidR="005D20E0">
        <w:t>Bảng THTT</w:t>
      </w:r>
    </w:p>
    <w:p w14:paraId="1B21DE76" w14:textId="39BA8C56" w:rsidR="006E455E" w:rsidRDefault="006E455E" w:rsidP="00E821FE">
      <w:pPr>
        <w:pStyle w:val="Heading6"/>
      </w:pPr>
      <w:r w:rsidRPr="00FF37CC">
        <w:t>Prototype màn hình nhập liệu</w:t>
      </w:r>
    </w:p>
    <w:p w14:paraId="692087BB" w14:textId="3E5B65F3" w:rsidR="00BC4FA6" w:rsidRPr="00BC4FA6" w:rsidRDefault="00BC4FA6" w:rsidP="00BC4FA6">
      <w:r>
        <w:rPr>
          <w:noProof/>
          <w:snapToGrid/>
        </w:rPr>
        <w:lastRenderedPageBreak/>
        <w:drawing>
          <wp:inline distT="0" distB="0" distL="0" distR="0" wp14:anchorId="5362F20B" wp14:editId="15EC76E0">
            <wp:extent cx="2802890" cy="59162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2890" cy="5916295"/>
                    </a:xfrm>
                    <a:prstGeom prst="rect">
                      <a:avLst/>
                    </a:prstGeom>
                  </pic:spPr>
                </pic:pic>
              </a:graphicData>
            </a:graphic>
          </wp:inline>
        </w:drawing>
      </w:r>
    </w:p>
    <w:p w14:paraId="7D601AB2" w14:textId="33ACAD01" w:rsidR="006E455E" w:rsidRDefault="006E455E" w:rsidP="00E821FE">
      <w:pPr>
        <w:ind w:left="0"/>
        <w:rPr>
          <w:noProof/>
          <w:snapToGrid/>
        </w:rPr>
      </w:pPr>
    </w:p>
    <w:p w14:paraId="0275DDED" w14:textId="33809EA8" w:rsidR="009B220C" w:rsidRDefault="009B220C" w:rsidP="00E821FE">
      <w:pPr>
        <w:ind w:left="0"/>
        <w:rPr>
          <w:lang w:eastAsia="ar-SA"/>
        </w:rPr>
        <w:sectPr w:rsidR="009B220C" w:rsidSect="00CC01EE">
          <w:pgSz w:w="16834" w:h="11909" w:orient="landscape" w:code="9"/>
          <w:pgMar w:top="1440" w:right="1152" w:bottom="1152" w:left="1238" w:header="432" w:footer="432" w:gutter="0"/>
          <w:cols w:space="709"/>
          <w:titlePg/>
          <w:docGrid w:linePitch="326"/>
        </w:sectPr>
      </w:pPr>
    </w:p>
    <w:p w14:paraId="6AED29F4" w14:textId="77777777" w:rsidR="006E455E" w:rsidRPr="00FF37CC" w:rsidRDefault="006E455E" w:rsidP="00E821FE">
      <w:pPr>
        <w:pStyle w:val="Heading6"/>
      </w:pPr>
      <w:r w:rsidRPr="00FF37CC">
        <w:lastRenderedPageBreak/>
        <w:t>Danh sách trường dữ liệu</w:t>
      </w:r>
    </w:p>
    <w:p w14:paraId="276F6942" w14:textId="44801200" w:rsidR="006E455E" w:rsidRDefault="006E455E" w:rsidP="004E37AB">
      <w:pPr>
        <w:numPr>
          <w:ilvl w:val="0"/>
          <w:numId w:val="11"/>
        </w:numPr>
      </w:pPr>
      <w:r w:rsidRPr="00FF37CC">
        <w:t>Bảng</w:t>
      </w:r>
      <w:r>
        <w:t xml:space="preserve"> </w:t>
      </w:r>
      <w:r w:rsidR="005D20E0" w:rsidRPr="005D20E0">
        <w:t>AP_INVOICE_GROUP</w:t>
      </w:r>
    </w:p>
    <w:p w14:paraId="7825C6F0" w14:textId="77777777" w:rsidR="006E455E" w:rsidRDefault="006E455E" w:rsidP="004E37AB">
      <w:pPr>
        <w:numPr>
          <w:ilvl w:val="0"/>
          <w:numId w:val="11"/>
        </w:numPr>
      </w:pPr>
      <w:r>
        <w:t>Hiển thị ở dạng List, sắp xếp theo tháng từ lớn xuống bé</w:t>
      </w:r>
    </w:p>
    <w:p w14:paraId="5C4DEDB5" w14:textId="77777777" w:rsidR="006E455E" w:rsidRPr="00FF37CC" w:rsidRDefault="006E455E" w:rsidP="004E37AB">
      <w:pPr>
        <w:numPr>
          <w:ilvl w:val="0"/>
          <w:numId w:val="11"/>
        </w:numPr>
      </w:pPr>
      <w:r>
        <w:rPr>
          <w:lang w:eastAsia="ar-SA"/>
        </w:rPr>
        <w:t>S: Hiển thị trên màn hình nhập liệu</w:t>
      </w:r>
    </w:p>
    <w:p w14:paraId="34A510CC" w14:textId="77777777" w:rsidR="006E455E" w:rsidRDefault="006E455E" w:rsidP="004E37AB">
      <w:pPr>
        <w:numPr>
          <w:ilvl w:val="0"/>
          <w:numId w:val="11"/>
        </w:numPr>
        <w:rPr>
          <w:i/>
        </w:rPr>
      </w:pPr>
      <w:r w:rsidRPr="00FF37CC">
        <w:rPr>
          <w:i/>
        </w:rPr>
        <w:t>L: Length; R: Readonly; M: Mandatory; SL: Search List; CL: Combo List</w:t>
      </w:r>
      <w:r>
        <w:rPr>
          <w:i/>
        </w:rPr>
        <w:t>, AC: Auto-Complete</w:t>
      </w:r>
    </w:p>
    <w:p w14:paraId="5A757188" w14:textId="77777777" w:rsidR="00CA4FE9" w:rsidRPr="00FF37CC" w:rsidRDefault="00CA4FE9" w:rsidP="00BC4FA6">
      <w:pPr>
        <w:ind w:left="720"/>
        <w:rPr>
          <w:i/>
        </w:rPr>
      </w:pP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5D20E0" w:rsidRPr="00FF37CC" w14:paraId="39DFFE9B" w14:textId="77777777" w:rsidTr="00146097">
        <w:trPr>
          <w:cantSplit/>
          <w:trHeight w:val="422"/>
          <w:tblHeader/>
        </w:trPr>
        <w:tc>
          <w:tcPr>
            <w:tcW w:w="1800" w:type="dxa"/>
            <w:shd w:val="clear" w:color="auto" w:fill="D9D9D9"/>
            <w:vAlign w:val="center"/>
          </w:tcPr>
          <w:p w14:paraId="2BC27EA6" w14:textId="77777777" w:rsidR="005D20E0" w:rsidRPr="00FF37CC" w:rsidRDefault="005D20E0" w:rsidP="00E821FE">
            <w:pPr>
              <w:spacing w:after="120"/>
              <w:ind w:left="0"/>
              <w:jc w:val="center"/>
              <w:rPr>
                <w:b/>
              </w:rPr>
            </w:pPr>
            <w:r w:rsidRPr="00FF37CC">
              <w:rPr>
                <w:b/>
              </w:rPr>
              <w:t>Tên trường</w:t>
            </w:r>
          </w:p>
        </w:tc>
        <w:tc>
          <w:tcPr>
            <w:tcW w:w="1980" w:type="dxa"/>
            <w:shd w:val="clear" w:color="auto" w:fill="D9D9D9"/>
            <w:vAlign w:val="center"/>
          </w:tcPr>
          <w:p w14:paraId="5F8169D0" w14:textId="77777777" w:rsidR="005D20E0" w:rsidRPr="00FF37CC" w:rsidRDefault="005D20E0" w:rsidP="00E821FE">
            <w:pPr>
              <w:spacing w:after="120"/>
              <w:ind w:left="0"/>
              <w:jc w:val="center"/>
              <w:rPr>
                <w:b/>
              </w:rPr>
            </w:pPr>
            <w:r w:rsidRPr="00FF37CC">
              <w:rPr>
                <w:b/>
              </w:rPr>
              <w:t>Tên dữ liệu</w:t>
            </w:r>
          </w:p>
        </w:tc>
        <w:tc>
          <w:tcPr>
            <w:tcW w:w="1417" w:type="dxa"/>
            <w:shd w:val="clear" w:color="auto" w:fill="D9D9D9"/>
            <w:vAlign w:val="center"/>
          </w:tcPr>
          <w:p w14:paraId="02C543A8" w14:textId="77777777" w:rsidR="005D20E0" w:rsidRPr="00FF37CC" w:rsidRDefault="005D20E0" w:rsidP="00E821FE">
            <w:pPr>
              <w:spacing w:after="120"/>
              <w:ind w:left="0"/>
              <w:jc w:val="center"/>
              <w:rPr>
                <w:b/>
              </w:rPr>
            </w:pPr>
            <w:r w:rsidRPr="00FF37CC">
              <w:rPr>
                <w:b/>
              </w:rPr>
              <w:t>Loại DL</w:t>
            </w:r>
          </w:p>
        </w:tc>
        <w:tc>
          <w:tcPr>
            <w:tcW w:w="630" w:type="dxa"/>
            <w:shd w:val="clear" w:color="auto" w:fill="D9D9D9"/>
            <w:vAlign w:val="center"/>
          </w:tcPr>
          <w:p w14:paraId="64C13781" w14:textId="77777777" w:rsidR="005D20E0" w:rsidRPr="00FF37CC" w:rsidRDefault="005D20E0" w:rsidP="00E821FE">
            <w:pPr>
              <w:spacing w:after="120"/>
              <w:ind w:left="0"/>
              <w:jc w:val="center"/>
              <w:rPr>
                <w:b/>
              </w:rPr>
            </w:pPr>
            <w:r w:rsidRPr="00FF37CC">
              <w:rPr>
                <w:b/>
              </w:rPr>
              <w:t>L</w:t>
            </w:r>
          </w:p>
        </w:tc>
        <w:tc>
          <w:tcPr>
            <w:tcW w:w="540" w:type="dxa"/>
            <w:shd w:val="clear" w:color="auto" w:fill="D9D9D9"/>
            <w:vAlign w:val="center"/>
          </w:tcPr>
          <w:p w14:paraId="637B47E6" w14:textId="77777777" w:rsidR="005D20E0" w:rsidRPr="00FF37CC" w:rsidRDefault="005D20E0" w:rsidP="00E821FE">
            <w:pPr>
              <w:spacing w:after="120"/>
              <w:ind w:left="0"/>
              <w:jc w:val="center"/>
              <w:rPr>
                <w:b/>
              </w:rPr>
            </w:pPr>
            <w:r w:rsidRPr="00FF37CC">
              <w:rPr>
                <w:b/>
              </w:rPr>
              <w:t>R</w:t>
            </w:r>
          </w:p>
        </w:tc>
        <w:tc>
          <w:tcPr>
            <w:tcW w:w="450" w:type="dxa"/>
            <w:shd w:val="clear" w:color="auto" w:fill="D9D9D9"/>
            <w:vAlign w:val="center"/>
          </w:tcPr>
          <w:p w14:paraId="0B8232F3" w14:textId="77777777" w:rsidR="005D20E0" w:rsidRPr="00FF37CC" w:rsidRDefault="005D20E0" w:rsidP="00E821FE">
            <w:pPr>
              <w:spacing w:after="120"/>
              <w:ind w:left="0"/>
              <w:jc w:val="center"/>
              <w:rPr>
                <w:b/>
              </w:rPr>
            </w:pPr>
            <w:r w:rsidRPr="00FF37CC">
              <w:rPr>
                <w:b/>
              </w:rPr>
              <w:t>M</w:t>
            </w:r>
          </w:p>
        </w:tc>
        <w:tc>
          <w:tcPr>
            <w:tcW w:w="540" w:type="dxa"/>
            <w:shd w:val="clear" w:color="auto" w:fill="D9D9D9"/>
          </w:tcPr>
          <w:p w14:paraId="1CE95970" w14:textId="77777777" w:rsidR="005D20E0" w:rsidRPr="00926A39" w:rsidRDefault="005D20E0" w:rsidP="00E821FE">
            <w:pPr>
              <w:spacing w:after="120"/>
              <w:ind w:left="0"/>
              <w:jc w:val="center"/>
              <w:rPr>
                <w:b/>
                <w:sz w:val="22"/>
              </w:rPr>
            </w:pPr>
            <w:r>
              <w:rPr>
                <w:b/>
              </w:rPr>
              <w:t>S</w:t>
            </w:r>
          </w:p>
        </w:tc>
        <w:tc>
          <w:tcPr>
            <w:tcW w:w="7380" w:type="dxa"/>
            <w:shd w:val="clear" w:color="auto" w:fill="D9D9D9"/>
            <w:vAlign w:val="center"/>
          </w:tcPr>
          <w:p w14:paraId="3F18EA44" w14:textId="77777777" w:rsidR="005D20E0" w:rsidRPr="00FF37CC" w:rsidRDefault="005D20E0" w:rsidP="00E821FE">
            <w:pPr>
              <w:spacing w:after="120"/>
              <w:ind w:left="0"/>
              <w:jc w:val="center"/>
              <w:rPr>
                <w:b/>
              </w:rPr>
            </w:pPr>
            <w:r w:rsidRPr="00FF37CC">
              <w:rPr>
                <w:b/>
              </w:rPr>
              <w:t>Mô tả</w:t>
            </w:r>
          </w:p>
        </w:tc>
      </w:tr>
      <w:tr w:rsidR="005D20E0" w:rsidRPr="00FF37CC" w14:paraId="620FF89C" w14:textId="77777777" w:rsidTr="00146097">
        <w:trPr>
          <w:cantSplit/>
          <w:trHeight w:val="827"/>
        </w:trPr>
        <w:tc>
          <w:tcPr>
            <w:tcW w:w="1800" w:type="dxa"/>
          </w:tcPr>
          <w:p w14:paraId="61375A39" w14:textId="77777777" w:rsidR="005D20E0" w:rsidRPr="00FF37CC" w:rsidRDefault="005D20E0" w:rsidP="00E821FE">
            <w:pPr>
              <w:ind w:left="0"/>
            </w:pPr>
            <w:r>
              <w:t>ID</w:t>
            </w:r>
          </w:p>
        </w:tc>
        <w:tc>
          <w:tcPr>
            <w:tcW w:w="1980" w:type="dxa"/>
          </w:tcPr>
          <w:p w14:paraId="238D1559" w14:textId="77777777" w:rsidR="005D20E0" w:rsidRPr="00FF37CC" w:rsidRDefault="005D20E0" w:rsidP="00E821FE">
            <w:pPr>
              <w:ind w:left="0"/>
            </w:pPr>
            <w:r>
              <w:rPr>
                <w:szCs w:val="24"/>
              </w:rPr>
              <w:t>C_Advance_Request_</w:t>
            </w:r>
            <w:r w:rsidRPr="00AB2F64">
              <w:rPr>
                <w:szCs w:val="24"/>
              </w:rPr>
              <w:t>ID</w:t>
            </w:r>
          </w:p>
        </w:tc>
        <w:tc>
          <w:tcPr>
            <w:tcW w:w="1417" w:type="dxa"/>
          </w:tcPr>
          <w:p w14:paraId="7678CC99" w14:textId="77777777" w:rsidR="005D20E0" w:rsidRPr="00FF37CC" w:rsidRDefault="005D20E0" w:rsidP="00E821FE">
            <w:pPr>
              <w:ind w:left="0"/>
            </w:pPr>
            <w:r>
              <w:t>Number</w:t>
            </w:r>
          </w:p>
          <w:p w14:paraId="134DFE8C" w14:textId="77777777" w:rsidR="005D20E0" w:rsidRPr="00FF37CC" w:rsidRDefault="005D20E0" w:rsidP="00E821FE">
            <w:pPr>
              <w:ind w:left="0"/>
            </w:pPr>
          </w:p>
        </w:tc>
        <w:tc>
          <w:tcPr>
            <w:tcW w:w="630" w:type="dxa"/>
          </w:tcPr>
          <w:p w14:paraId="322B092B" w14:textId="77777777" w:rsidR="005D20E0" w:rsidRPr="00FF37CC" w:rsidRDefault="005D20E0" w:rsidP="00E821FE">
            <w:pPr>
              <w:pStyle w:val="Sothutu-1so"/>
              <w:spacing w:before="120" w:after="120" w:line="276" w:lineRule="auto"/>
              <w:jc w:val="left"/>
              <w:rPr>
                <w:szCs w:val="24"/>
              </w:rPr>
            </w:pPr>
            <w:r w:rsidRPr="00FF37CC">
              <w:rPr>
                <w:szCs w:val="24"/>
              </w:rPr>
              <w:t>50</w:t>
            </w:r>
          </w:p>
        </w:tc>
        <w:tc>
          <w:tcPr>
            <w:tcW w:w="540" w:type="dxa"/>
          </w:tcPr>
          <w:p w14:paraId="380B74F6" w14:textId="77777777" w:rsidR="005D20E0" w:rsidRPr="00FF37CC" w:rsidRDefault="005D20E0" w:rsidP="00E821FE">
            <w:pPr>
              <w:pStyle w:val="Sothutu-1so"/>
              <w:spacing w:before="120" w:after="120" w:line="276" w:lineRule="auto"/>
              <w:jc w:val="left"/>
              <w:rPr>
                <w:szCs w:val="24"/>
              </w:rPr>
            </w:pPr>
            <w:r>
              <w:rPr>
                <w:szCs w:val="24"/>
              </w:rPr>
              <w:t>Y</w:t>
            </w:r>
          </w:p>
        </w:tc>
        <w:tc>
          <w:tcPr>
            <w:tcW w:w="450" w:type="dxa"/>
          </w:tcPr>
          <w:p w14:paraId="2A92E001" w14:textId="77777777" w:rsidR="005D20E0" w:rsidRPr="00FF37CC" w:rsidRDefault="005D20E0" w:rsidP="00E821FE">
            <w:pPr>
              <w:pStyle w:val="Sothutu-1so"/>
              <w:spacing w:before="120" w:after="120" w:line="276" w:lineRule="auto"/>
              <w:jc w:val="left"/>
              <w:rPr>
                <w:szCs w:val="24"/>
              </w:rPr>
            </w:pPr>
            <w:r>
              <w:rPr>
                <w:szCs w:val="24"/>
              </w:rPr>
              <w:t>N</w:t>
            </w:r>
          </w:p>
        </w:tc>
        <w:tc>
          <w:tcPr>
            <w:tcW w:w="540" w:type="dxa"/>
          </w:tcPr>
          <w:p w14:paraId="5FA849A6" w14:textId="77777777" w:rsidR="005D20E0" w:rsidRDefault="005D20E0" w:rsidP="00E821FE">
            <w:pPr>
              <w:pStyle w:val="Sothutu-1so"/>
              <w:spacing w:before="120" w:after="120" w:line="276" w:lineRule="auto"/>
              <w:ind w:left="360" w:hanging="360"/>
              <w:jc w:val="center"/>
              <w:rPr>
                <w:szCs w:val="24"/>
              </w:rPr>
            </w:pPr>
            <w:r>
              <w:rPr>
                <w:szCs w:val="24"/>
              </w:rPr>
              <w:t>N</w:t>
            </w:r>
          </w:p>
        </w:tc>
        <w:tc>
          <w:tcPr>
            <w:tcW w:w="7380" w:type="dxa"/>
          </w:tcPr>
          <w:p w14:paraId="561E437D" w14:textId="77777777" w:rsidR="005D20E0" w:rsidRPr="00FF37CC" w:rsidRDefault="005D20E0" w:rsidP="00E821FE">
            <w:pPr>
              <w:pStyle w:val="Sothutu-1so"/>
              <w:spacing w:before="120" w:after="120" w:line="276" w:lineRule="auto"/>
              <w:ind w:left="360" w:hanging="360"/>
              <w:jc w:val="left"/>
              <w:rPr>
                <w:szCs w:val="24"/>
              </w:rPr>
            </w:pPr>
            <w:r>
              <w:rPr>
                <w:szCs w:val="24"/>
              </w:rPr>
              <w:t>Key, tự sinh</w:t>
            </w:r>
          </w:p>
        </w:tc>
      </w:tr>
      <w:tr w:rsidR="005D20E0" w:rsidRPr="00FF37CC" w14:paraId="2CE28B16" w14:textId="77777777" w:rsidTr="00146097">
        <w:trPr>
          <w:cantSplit/>
          <w:trHeight w:val="827"/>
        </w:trPr>
        <w:tc>
          <w:tcPr>
            <w:tcW w:w="14737" w:type="dxa"/>
            <w:gridSpan w:val="8"/>
          </w:tcPr>
          <w:p w14:paraId="19C16F96" w14:textId="77777777" w:rsidR="005D20E0" w:rsidRPr="001E5A81" w:rsidRDefault="005D20E0" w:rsidP="00E821F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5D20E0" w:rsidRPr="00FF37CC" w14:paraId="7ADB61F2" w14:textId="77777777" w:rsidTr="00146097">
        <w:trPr>
          <w:cantSplit/>
          <w:trHeight w:val="827"/>
        </w:trPr>
        <w:tc>
          <w:tcPr>
            <w:tcW w:w="1800" w:type="dxa"/>
          </w:tcPr>
          <w:p w14:paraId="09FE8A4F" w14:textId="77777777" w:rsidR="005D20E0" w:rsidRPr="00FF37CC" w:rsidRDefault="005D20E0" w:rsidP="00E821FE">
            <w:pPr>
              <w:ind w:left="0"/>
            </w:pPr>
            <w:r>
              <w:rPr>
                <w:szCs w:val="24"/>
              </w:rPr>
              <w:t>Ngày lập</w:t>
            </w:r>
          </w:p>
        </w:tc>
        <w:tc>
          <w:tcPr>
            <w:tcW w:w="1980" w:type="dxa"/>
          </w:tcPr>
          <w:p w14:paraId="050CBED6" w14:textId="77777777" w:rsidR="005D20E0" w:rsidRPr="00FF37CC" w:rsidRDefault="005D20E0" w:rsidP="00E821FE">
            <w:pPr>
              <w:ind w:left="0"/>
            </w:pPr>
            <w:r>
              <w:rPr>
                <w:szCs w:val="24"/>
              </w:rPr>
              <w:t>Trans_Date</w:t>
            </w:r>
          </w:p>
        </w:tc>
        <w:tc>
          <w:tcPr>
            <w:tcW w:w="1417" w:type="dxa"/>
          </w:tcPr>
          <w:p w14:paraId="5501CBD1" w14:textId="77777777" w:rsidR="005D20E0" w:rsidRPr="00FF37CC" w:rsidRDefault="005D20E0" w:rsidP="00E821FE">
            <w:pPr>
              <w:ind w:left="0"/>
            </w:pPr>
            <w:r>
              <w:t>Date</w:t>
            </w:r>
          </w:p>
        </w:tc>
        <w:tc>
          <w:tcPr>
            <w:tcW w:w="630" w:type="dxa"/>
          </w:tcPr>
          <w:p w14:paraId="40F4F3FB" w14:textId="77777777" w:rsidR="005D20E0" w:rsidRPr="00FF37CC" w:rsidRDefault="005D20E0" w:rsidP="00E821FE">
            <w:pPr>
              <w:pStyle w:val="Sothutu-1so"/>
              <w:spacing w:before="120" w:after="120" w:line="276" w:lineRule="auto"/>
              <w:jc w:val="left"/>
              <w:rPr>
                <w:szCs w:val="24"/>
              </w:rPr>
            </w:pPr>
          </w:p>
        </w:tc>
        <w:tc>
          <w:tcPr>
            <w:tcW w:w="540" w:type="dxa"/>
          </w:tcPr>
          <w:p w14:paraId="1040C2F9" w14:textId="77777777" w:rsidR="005D20E0" w:rsidRPr="00FF37CC" w:rsidRDefault="005D20E0" w:rsidP="00E821FE">
            <w:pPr>
              <w:pStyle w:val="Sothutu-1so"/>
              <w:spacing w:before="120" w:after="120" w:line="276" w:lineRule="auto"/>
              <w:jc w:val="left"/>
              <w:rPr>
                <w:szCs w:val="24"/>
              </w:rPr>
            </w:pPr>
            <w:r>
              <w:rPr>
                <w:szCs w:val="24"/>
              </w:rPr>
              <w:t>Y</w:t>
            </w:r>
          </w:p>
        </w:tc>
        <w:tc>
          <w:tcPr>
            <w:tcW w:w="450" w:type="dxa"/>
          </w:tcPr>
          <w:p w14:paraId="1F847551" w14:textId="77777777" w:rsidR="005D20E0" w:rsidRPr="00FF37CC" w:rsidRDefault="005D20E0" w:rsidP="00E821FE">
            <w:pPr>
              <w:pStyle w:val="Sothutu-1so"/>
              <w:spacing w:before="120" w:after="120" w:line="276" w:lineRule="auto"/>
              <w:jc w:val="left"/>
              <w:rPr>
                <w:szCs w:val="24"/>
              </w:rPr>
            </w:pPr>
            <w:r>
              <w:rPr>
                <w:szCs w:val="24"/>
              </w:rPr>
              <w:t>Y</w:t>
            </w:r>
          </w:p>
        </w:tc>
        <w:tc>
          <w:tcPr>
            <w:tcW w:w="540" w:type="dxa"/>
          </w:tcPr>
          <w:p w14:paraId="37957A5F" w14:textId="77777777" w:rsidR="005D20E0" w:rsidRPr="00FF37CC" w:rsidRDefault="005D20E0" w:rsidP="00E821FE">
            <w:pPr>
              <w:pStyle w:val="Sothutu-1so"/>
              <w:spacing w:before="120" w:after="120" w:line="276" w:lineRule="auto"/>
              <w:jc w:val="center"/>
              <w:rPr>
                <w:szCs w:val="24"/>
              </w:rPr>
            </w:pPr>
            <w:r>
              <w:rPr>
                <w:szCs w:val="24"/>
              </w:rPr>
              <w:t>Y</w:t>
            </w:r>
          </w:p>
        </w:tc>
        <w:tc>
          <w:tcPr>
            <w:tcW w:w="7380" w:type="dxa"/>
          </w:tcPr>
          <w:p w14:paraId="7C844F19" w14:textId="77777777" w:rsidR="005D20E0" w:rsidRPr="00FF37CC" w:rsidRDefault="005D20E0" w:rsidP="00E821FE">
            <w:pPr>
              <w:pStyle w:val="Sothutu-1so"/>
              <w:spacing w:before="120" w:after="120" w:line="276" w:lineRule="auto"/>
              <w:jc w:val="left"/>
              <w:rPr>
                <w:szCs w:val="24"/>
              </w:rPr>
            </w:pPr>
            <w:r>
              <w:rPr>
                <w:szCs w:val="24"/>
              </w:rPr>
              <w:t>Lấy theo Tab Thông tin chung</w:t>
            </w:r>
          </w:p>
        </w:tc>
      </w:tr>
      <w:tr w:rsidR="005D20E0" w:rsidRPr="00FF37CC" w14:paraId="38E4C4C6" w14:textId="77777777" w:rsidTr="00146097">
        <w:trPr>
          <w:cantSplit/>
          <w:trHeight w:val="827"/>
        </w:trPr>
        <w:tc>
          <w:tcPr>
            <w:tcW w:w="1800" w:type="dxa"/>
          </w:tcPr>
          <w:p w14:paraId="4D498875" w14:textId="77777777" w:rsidR="005D20E0" w:rsidRPr="00FF37CC" w:rsidRDefault="005D20E0" w:rsidP="00E821FE">
            <w:pPr>
              <w:ind w:left="0"/>
            </w:pPr>
            <w:r>
              <w:rPr>
                <w:szCs w:val="24"/>
              </w:rPr>
              <w:t>Số chứng từ</w:t>
            </w:r>
          </w:p>
        </w:tc>
        <w:tc>
          <w:tcPr>
            <w:tcW w:w="1980" w:type="dxa"/>
          </w:tcPr>
          <w:p w14:paraId="1904E0F9" w14:textId="77777777" w:rsidR="005D20E0" w:rsidRPr="00FF37CC" w:rsidRDefault="005D20E0" w:rsidP="00E821FE">
            <w:pPr>
              <w:ind w:left="0"/>
            </w:pPr>
            <w:r>
              <w:rPr>
                <w:szCs w:val="24"/>
              </w:rPr>
              <w:t>Document_No</w:t>
            </w:r>
          </w:p>
        </w:tc>
        <w:tc>
          <w:tcPr>
            <w:tcW w:w="1417" w:type="dxa"/>
          </w:tcPr>
          <w:p w14:paraId="6B377C95" w14:textId="77777777" w:rsidR="005D20E0" w:rsidRPr="00606D95" w:rsidRDefault="005D20E0" w:rsidP="00E821FE">
            <w:pPr>
              <w:ind w:left="0"/>
            </w:pPr>
            <w:r>
              <w:t>String</w:t>
            </w:r>
          </w:p>
        </w:tc>
        <w:tc>
          <w:tcPr>
            <w:tcW w:w="630" w:type="dxa"/>
          </w:tcPr>
          <w:p w14:paraId="4AB34EF3" w14:textId="77777777" w:rsidR="005D20E0" w:rsidRPr="00FF37CC" w:rsidRDefault="005D20E0" w:rsidP="00E821FE">
            <w:pPr>
              <w:pStyle w:val="Sothutu-1so"/>
              <w:spacing w:before="120" w:after="120" w:line="276" w:lineRule="auto"/>
              <w:jc w:val="left"/>
              <w:rPr>
                <w:szCs w:val="24"/>
              </w:rPr>
            </w:pPr>
            <w:r>
              <w:rPr>
                <w:szCs w:val="24"/>
              </w:rPr>
              <w:t>20</w:t>
            </w:r>
          </w:p>
        </w:tc>
        <w:tc>
          <w:tcPr>
            <w:tcW w:w="540" w:type="dxa"/>
          </w:tcPr>
          <w:p w14:paraId="5BE88CA1" w14:textId="77777777" w:rsidR="005D20E0" w:rsidRPr="00FF37CC" w:rsidRDefault="005D20E0" w:rsidP="00E821FE">
            <w:pPr>
              <w:pStyle w:val="Sothutu-1so"/>
              <w:spacing w:before="120" w:after="120" w:line="276" w:lineRule="auto"/>
              <w:jc w:val="left"/>
              <w:rPr>
                <w:szCs w:val="24"/>
              </w:rPr>
            </w:pPr>
            <w:r>
              <w:rPr>
                <w:szCs w:val="24"/>
              </w:rPr>
              <w:t>Y</w:t>
            </w:r>
          </w:p>
        </w:tc>
        <w:tc>
          <w:tcPr>
            <w:tcW w:w="450" w:type="dxa"/>
          </w:tcPr>
          <w:p w14:paraId="0367D9DA" w14:textId="77777777" w:rsidR="005D20E0" w:rsidRPr="00FF37CC" w:rsidRDefault="005D20E0" w:rsidP="00E821FE">
            <w:pPr>
              <w:pStyle w:val="Sothutu-1so"/>
              <w:spacing w:before="120" w:after="120" w:line="276" w:lineRule="auto"/>
              <w:jc w:val="left"/>
              <w:rPr>
                <w:szCs w:val="24"/>
              </w:rPr>
            </w:pPr>
            <w:r>
              <w:rPr>
                <w:szCs w:val="24"/>
              </w:rPr>
              <w:t>Y</w:t>
            </w:r>
          </w:p>
        </w:tc>
        <w:tc>
          <w:tcPr>
            <w:tcW w:w="540" w:type="dxa"/>
          </w:tcPr>
          <w:p w14:paraId="421D401C" w14:textId="77777777" w:rsidR="005D20E0" w:rsidRPr="00FF37CC" w:rsidRDefault="005D20E0" w:rsidP="00E821FE">
            <w:pPr>
              <w:pStyle w:val="Sothutu-1so"/>
              <w:spacing w:before="120" w:after="120" w:line="276" w:lineRule="auto"/>
              <w:jc w:val="center"/>
              <w:rPr>
                <w:szCs w:val="24"/>
              </w:rPr>
            </w:pPr>
            <w:r>
              <w:rPr>
                <w:szCs w:val="24"/>
              </w:rPr>
              <w:t>Y</w:t>
            </w:r>
          </w:p>
        </w:tc>
        <w:tc>
          <w:tcPr>
            <w:tcW w:w="7380" w:type="dxa"/>
          </w:tcPr>
          <w:p w14:paraId="773149AF" w14:textId="77777777" w:rsidR="005D20E0" w:rsidRPr="00FF37CC" w:rsidRDefault="005D20E0" w:rsidP="00E821FE">
            <w:pPr>
              <w:pStyle w:val="Sothutu-1so"/>
              <w:spacing w:before="120" w:after="120" w:line="360" w:lineRule="auto"/>
              <w:jc w:val="left"/>
              <w:rPr>
                <w:szCs w:val="24"/>
              </w:rPr>
            </w:pPr>
            <w:r>
              <w:rPr>
                <w:szCs w:val="24"/>
              </w:rPr>
              <w:t>Lấy theo Tab Thông tin chung</w:t>
            </w:r>
          </w:p>
        </w:tc>
      </w:tr>
      <w:tr w:rsidR="005D20E0" w:rsidRPr="00FF37CC" w14:paraId="2AEF6FAD" w14:textId="77777777" w:rsidTr="00146097">
        <w:trPr>
          <w:cantSplit/>
          <w:trHeight w:val="827"/>
        </w:trPr>
        <w:tc>
          <w:tcPr>
            <w:tcW w:w="1800" w:type="dxa"/>
          </w:tcPr>
          <w:p w14:paraId="3B5D9FB2" w14:textId="77777777" w:rsidR="005D20E0" w:rsidRDefault="005D20E0" w:rsidP="00E821FE">
            <w:pPr>
              <w:ind w:left="0"/>
              <w:rPr>
                <w:szCs w:val="24"/>
              </w:rPr>
            </w:pPr>
            <w:r>
              <w:rPr>
                <w:szCs w:val="24"/>
              </w:rPr>
              <w:t>Nội dung</w:t>
            </w:r>
          </w:p>
        </w:tc>
        <w:tc>
          <w:tcPr>
            <w:tcW w:w="1980" w:type="dxa"/>
          </w:tcPr>
          <w:p w14:paraId="11C4393F" w14:textId="77777777" w:rsidR="005D20E0" w:rsidRDefault="005D20E0" w:rsidP="00E821FE">
            <w:pPr>
              <w:ind w:left="0"/>
              <w:rPr>
                <w:szCs w:val="24"/>
              </w:rPr>
            </w:pPr>
            <w:r>
              <w:rPr>
                <w:szCs w:val="24"/>
              </w:rPr>
              <w:t>Description</w:t>
            </w:r>
          </w:p>
        </w:tc>
        <w:tc>
          <w:tcPr>
            <w:tcW w:w="1417" w:type="dxa"/>
          </w:tcPr>
          <w:p w14:paraId="2FD4E79A" w14:textId="77777777" w:rsidR="005D20E0" w:rsidRDefault="005D20E0" w:rsidP="00E821FE">
            <w:pPr>
              <w:ind w:left="0"/>
            </w:pPr>
            <w:r>
              <w:t>String</w:t>
            </w:r>
          </w:p>
        </w:tc>
        <w:tc>
          <w:tcPr>
            <w:tcW w:w="630" w:type="dxa"/>
          </w:tcPr>
          <w:p w14:paraId="15C5BDE3" w14:textId="77777777" w:rsidR="005D20E0" w:rsidRDefault="005D20E0" w:rsidP="00E821FE">
            <w:pPr>
              <w:pStyle w:val="Sothutu-1so"/>
              <w:spacing w:before="120" w:after="120" w:line="276" w:lineRule="auto"/>
              <w:jc w:val="left"/>
              <w:rPr>
                <w:szCs w:val="24"/>
              </w:rPr>
            </w:pPr>
            <w:r>
              <w:rPr>
                <w:szCs w:val="24"/>
              </w:rPr>
              <w:t>250</w:t>
            </w:r>
          </w:p>
        </w:tc>
        <w:tc>
          <w:tcPr>
            <w:tcW w:w="540" w:type="dxa"/>
          </w:tcPr>
          <w:p w14:paraId="5E12771E" w14:textId="77777777" w:rsidR="005D20E0" w:rsidRDefault="005D20E0" w:rsidP="00E821FE">
            <w:pPr>
              <w:pStyle w:val="Sothutu-1so"/>
              <w:spacing w:before="120" w:after="120" w:line="276" w:lineRule="auto"/>
              <w:jc w:val="left"/>
              <w:rPr>
                <w:szCs w:val="24"/>
              </w:rPr>
            </w:pPr>
            <w:r>
              <w:rPr>
                <w:szCs w:val="24"/>
              </w:rPr>
              <w:t>Y</w:t>
            </w:r>
          </w:p>
        </w:tc>
        <w:tc>
          <w:tcPr>
            <w:tcW w:w="450" w:type="dxa"/>
          </w:tcPr>
          <w:p w14:paraId="0570A8F2" w14:textId="77777777" w:rsidR="005D20E0" w:rsidRDefault="005D20E0" w:rsidP="00E821FE">
            <w:pPr>
              <w:pStyle w:val="Sothutu-1so"/>
              <w:spacing w:before="120" w:after="120" w:line="276" w:lineRule="auto"/>
              <w:jc w:val="left"/>
              <w:rPr>
                <w:szCs w:val="24"/>
              </w:rPr>
            </w:pPr>
            <w:r>
              <w:rPr>
                <w:szCs w:val="24"/>
              </w:rPr>
              <w:t>Y</w:t>
            </w:r>
          </w:p>
        </w:tc>
        <w:tc>
          <w:tcPr>
            <w:tcW w:w="540" w:type="dxa"/>
          </w:tcPr>
          <w:p w14:paraId="4E0E06BB" w14:textId="77777777" w:rsidR="005D20E0" w:rsidRDefault="005D20E0" w:rsidP="00E821FE">
            <w:pPr>
              <w:pStyle w:val="Sothutu-1so"/>
              <w:spacing w:before="120" w:after="120" w:line="276" w:lineRule="auto"/>
              <w:jc w:val="center"/>
              <w:rPr>
                <w:szCs w:val="24"/>
              </w:rPr>
            </w:pPr>
            <w:r>
              <w:rPr>
                <w:szCs w:val="24"/>
              </w:rPr>
              <w:t>Y</w:t>
            </w:r>
          </w:p>
        </w:tc>
        <w:tc>
          <w:tcPr>
            <w:tcW w:w="7380" w:type="dxa"/>
          </w:tcPr>
          <w:p w14:paraId="0B252454" w14:textId="77777777" w:rsidR="005D20E0" w:rsidRDefault="005D20E0" w:rsidP="00E821FE">
            <w:pPr>
              <w:pStyle w:val="Sothutu-1so"/>
              <w:spacing w:before="120" w:after="120" w:line="360" w:lineRule="auto"/>
              <w:jc w:val="left"/>
              <w:rPr>
                <w:szCs w:val="24"/>
              </w:rPr>
            </w:pPr>
            <w:r>
              <w:rPr>
                <w:szCs w:val="24"/>
              </w:rPr>
              <w:t>Lấy theo Tab Thông tin chung</w:t>
            </w:r>
          </w:p>
        </w:tc>
      </w:tr>
      <w:tr w:rsidR="005D20E0" w:rsidRPr="00FF37CC" w14:paraId="3E9F63F5" w14:textId="77777777" w:rsidTr="00146097">
        <w:trPr>
          <w:cantSplit/>
          <w:trHeight w:val="827"/>
        </w:trPr>
        <w:tc>
          <w:tcPr>
            <w:tcW w:w="1800" w:type="dxa"/>
          </w:tcPr>
          <w:p w14:paraId="3E9C0C6D" w14:textId="473EC2F4" w:rsidR="005D20E0" w:rsidRDefault="00300FD1" w:rsidP="00E821FE">
            <w:pPr>
              <w:ind w:left="0"/>
              <w:rPr>
                <w:szCs w:val="24"/>
              </w:rPr>
            </w:pPr>
            <w:r>
              <w:rPr>
                <w:szCs w:val="24"/>
              </w:rPr>
              <w:lastRenderedPageBreak/>
              <w:t>Trạng thái + Ngày</w:t>
            </w:r>
          </w:p>
        </w:tc>
        <w:tc>
          <w:tcPr>
            <w:tcW w:w="1980" w:type="dxa"/>
          </w:tcPr>
          <w:p w14:paraId="03957D81" w14:textId="77777777" w:rsidR="005D20E0" w:rsidRDefault="005D20E0" w:rsidP="00E821FE">
            <w:pPr>
              <w:ind w:left="0"/>
              <w:rPr>
                <w:szCs w:val="24"/>
              </w:rPr>
            </w:pPr>
          </w:p>
        </w:tc>
        <w:tc>
          <w:tcPr>
            <w:tcW w:w="1417" w:type="dxa"/>
          </w:tcPr>
          <w:p w14:paraId="18FC716B" w14:textId="77777777" w:rsidR="005D20E0" w:rsidRDefault="005D20E0" w:rsidP="00E821FE">
            <w:pPr>
              <w:ind w:left="0"/>
            </w:pPr>
            <w:r>
              <w:t>String</w:t>
            </w:r>
          </w:p>
          <w:p w14:paraId="2797C826" w14:textId="77777777" w:rsidR="005D20E0" w:rsidRDefault="005D20E0" w:rsidP="00E821FE">
            <w:pPr>
              <w:ind w:left="0"/>
            </w:pPr>
          </w:p>
        </w:tc>
        <w:tc>
          <w:tcPr>
            <w:tcW w:w="630" w:type="dxa"/>
          </w:tcPr>
          <w:p w14:paraId="04E62F14" w14:textId="77777777" w:rsidR="005D20E0" w:rsidRDefault="005D20E0" w:rsidP="00E821FE">
            <w:pPr>
              <w:pStyle w:val="Sothutu-1so"/>
              <w:spacing w:before="120" w:after="120" w:line="276" w:lineRule="auto"/>
              <w:jc w:val="left"/>
              <w:rPr>
                <w:szCs w:val="24"/>
              </w:rPr>
            </w:pPr>
            <w:r>
              <w:rPr>
                <w:szCs w:val="24"/>
              </w:rPr>
              <w:t>20</w:t>
            </w:r>
          </w:p>
        </w:tc>
        <w:tc>
          <w:tcPr>
            <w:tcW w:w="540" w:type="dxa"/>
          </w:tcPr>
          <w:p w14:paraId="0DA8BA81" w14:textId="77777777" w:rsidR="005D20E0" w:rsidRDefault="005D20E0" w:rsidP="00E821FE">
            <w:pPr>
              <w:pStyle w:val="Sothutu-1so"/>
              <w:spacing w:before="120" w:after="120" w:line="276" w:lineRule="auto"/>
              <w:jc w:val="left"/>
              <w:rPr>
                <w:szCs w:val="24"/>
              </w:rPr>
            </w:pPr>
            <w:r>
              <w:rPr>
                <w:szCs w:val="24"/>
              </w:rPr>
              <w:t>Y</w:t>
            </w:r>
          </w:p>
        </w:tc>
        <w:tc>
          <w:tcPr>
            <w:tcW w:w="450" w:type="dxa"/>
          </w:tcPr>
          <w:p w14:paraId="1D07AF19" w14:textId="77777777" w:rsidR="005D20E0" w:rsidRDefault="005D20E0" w:rsidP="00E821FE">
            <w:pPr>
              <w:pStyle w:val="Sothutu-1so"/>
              <w:spacing w:before="120" w:after="120" w:line="276" w:lineRule="auto"/>
              <w:jc w:val="left"/>
              <w:rPr>
                <w:szCs w:val="24"/>
              </w:rPr>
            </w:pPr>
            <w:r>
              <w:rPr>
                <w:szCs w:val="24"/>
              </w:rPr>
              <w:t>Y</w:t>
            </w:r>
          </w:p>
        </w:tc>
        <w:tc>
          <w:tcPr>
            <w:tcW w:w="540" w:type="dxa"/>
          </w:tcPr>
          <w:p w14:paraId="4AD50974" w14:textId="77777777" w:rsidR="005D20E0" w:rsidRPr="00217303" w:rsidRDefault="005D20E0" w:rsidP="00E821FE">
            <w:pPr>
              <w:pStyle w:val="Sothutu-1so"/>
              <w:spacing w:before="120" w:after="120" w:line="276" w:lineRule="auto"/>
              <w:jc w:val="center"/>
              <w:rPr>
                <w:szCs w:val="24"/>
              </w:rPr>
            </w:pPr>
            <w:r w:rsidRPr="00217303">
              <w:rPr>
                <w:szCs w:val="24"/>
              </w:rPr>
              <w:t>Y</w:t>
            </w:r>
          </w:p>
        </w:tc>
        <w:tc>
          <w:tcPr>
            <w:tcW w:w="7380" w:type="dxa"/>
          </w:tcPr>
          <w:p w14:paraId="69D889E5" w14:textId="77777777" w:rsidR="005D20E0" w:rsidRPr="00217303" w:rsidRDefault="005D20E0" w:rsidP="00E821FE">
            <w:pPr>
              <w:pStyle w:val="Sothutu-1so"/>
              <w:spacing w:before="120" w:after="120" w:line="276" w:lineRule="auto"/>
              <w:jc w:val="left"/>
              <w:rPr>
                <w:szCs w:val="24"/>
              </w:rPr>
            </w:pPr>
            <w:r w:rsidRPr="00217303">
              <w:rPr>
                <w:szCs w:val="24"/>
              </w:rPr>
              <w:t>Hiển thị trạng thái theo thứ tự thỏa mãn điều kiện:</w:t>
            </w:r>
          </w:p>
          <w:p w14:paraId="332EFF77" w14:textId="324FA3F7" w:rsidR="005D20E0" w:rsidRPr="00217303" w:rsidRDefault="005D20E0" w:rsidP="00E821FE">
            <w:pPr>
              <w:pStyle w:val="Heading1"/>
              <w:numPr>
                <w:ilvl w:val="0"/>
                <w:numId w:val="0"/>
              </w:numPr>
              <w:ind w:left="576" w:hanging="576"/>
              <w:rPr>
                <w:szCs w:val="24"/>
              </w:rPr>
            </w:pPr>
            <w:r w:rsidRPr="00217303">
              <w:rPr>
                <w:szCs w:val="24"/>
              </w:rPr>
              <w:t>Trạng thái tài liệu</w:t>
            </w:r>
            <w:r w:rsidR="00CA4FE9" w:rsidRPr="00CA4FE9">
              <w:rPr>
                <w:szCs w:val="24"/>
                <w:highlight w:val="yellow"/>
              </w:rPr>
              <w:t>[</w:t>
            </w:r>
            <w:r w:rsidR="00CA4FE9" w:rsidRPr="00CA4FE9">
              <w:rPr>
                <w:highlight w:val="yellow"/>
              </w:rPr>
              <w:t>DOCSTATUS]</w:t>
            </w:r>
            <w:r w:rsidRPr="00217303">
              <w:rPr>
                <w:szCs w:val="24"/>
              </w:rPr>
              <w:t xml:space="preserve"> + Ngày cập nhật: </w:t>
            </w:r>
          </w:p>
          <w:p w14:paraId="2D0B59F0" w14:textId="77777777" w:rsidR="005D20E0" w:rsidRPr="00217303" w:rsidRDefault="005D20E0" w:rsidP="004E37AB">
            <w:pPr>
              <w:pStyle w:val="Sothutu-1so"/>
              <w:numPr>
                <w:ilvl w:val="0"/>
                <w:numId w:val="22"/>
              </w:numPr>
              <w:spacing w:before="120" w:after="120" w:line="276" w:lineRule="auto"/>
              <w:jc w:val="left"/>
              <w:rPr>
                <w:szCs w:val="24"/>
              </w:rPr>
            </w:pPr>
            <w:r w:rsidRPr="00217303">
              <w:rPr>
                <w:szCs w:val="24"/>
              </w:rPr>
              <w:t xml:space="preserve">Khi tạo mới hoặc sau khi CO chứng từ </w:t>
            </w:r>
          </w:p>
          <w:p w14:paraId="278620A2" w14:textId="2168C517" w:rsidR="005D20E0" w:rsidRPr="00217303" w:rsidRDefault="005D20E0" w:rsidP="00E821FE">
            <w:pPr>
              <w:pStyle w:val="Heading1"/>
              <w:numPr>
                <w:ilvl w:val="0"/>
                <w:numId w:val="0"/>
              </w:numPr>
              <w:ind w:left="576" w:hanging="576"/>
              <w:rPr>
                <w:szCs w:val="24"/>
              </w:rPr>
            </w:pPr>
            <w:r w:rsidRPr="00217303">
              <w:rPr>
                <w:szCs w:val="24"/>
              </w:rPr>
              <w:t>Trạng thái duyệt</w:t>
            </w:r>
            <w:r w:rsidR="00CA4FE9" w:rsidRPr="00CA4FE9">
              <w:rPr>
                <w:szCs w:val="24"/>
                <w:highlight w:val="yellow"/>
              </w:rPr>
              <w:t>[APPROVE_STATUS]</w:t>
            </w:r>
            <w:r w:rsidRPr="00217303">
              <w:rPr>
                <w:szCs w:val="24"/>
              </w:rPr>
              <w:t xml:space="preserve"> + Ngày cập nhật: </w:t>
            </w:r>
          </w:p>
          <w:p w14:paraId="5F9EB586" w14:textId="77777777" w:rsidR="005D20E0" w:rsidRPr="00217303" w:rsidRDefault="005D20E0" w:rsidP="004E37AB">
            <w:pPr>
              <w:pStyle w:val="Sothutu-1so"/>
              <w:numPr>
                <w:ilvl w:val="0"/>
                <w:numId w:val="11"/>
              </w:numPr>
              <w:spacing w:before="120" w:after="120" w:line="276" w:lineRule="auto"/>
              <w:ind w:left="1427"/>
              <w:jc w:val="left"/>
              <w:rPr>
                <w:szCs w:val="24"/>
              </w:rPr>
            </w:pPr>
            <w:r w:rsidRPr="00217303">
              <w:rPr>
                <w:szCs w:val="24"/>
              </w:rPr>
              <w:t xml:space="preserve">Trạng thái tài liệu = “Hoàn thành” </w:t>
            </w:r>
          </w:p>
          <w:p w14:paraId="66A6CB3D" w14:textId="77777777" w:rsidR="005D20E0" w:rsidRPr="00217303" w:rsidRDefault="005D20E0" w:rsidP="004E37AB">
            <w:pPr>
              <w:pStyle w:val="Sothutu-1so"/>
              <w:numPr>
                <w:ilvl w:val="0"/>
                <w:numId w:val="11"/>
              </w:numPr>
              <w:spacing w:before="120" w:after="120" w:line="276" w:lineRule="auto"/>
              <w:ind w:left="1427"/>
              <w:jc w:val="left"/>
              <w:rPr>
                <w:szCs w:val="24"/>
              </w:rPr>
            </w:pPr>
            <w:r w:rsidRPr="00217303">
              <w:rPr>
                <w:szCs w:val="24"/>
              </w:rPr>
              <w:t>Trạng thái duyệt = “Đã duyệt” hoặc “Từ chối”</w:t>
            </w:r>
          </w:p>
          <w:p w14:paraId="27CFE324" w14:textId="2F1F9691" w:rsidR="005D20E0" w:rsidRPr="00CA4FE9" w:rsidRDefault="005D20E0" w:rsidP="00CA4FE9">
            <w:pPr>
              <w:ind w:left="0"/>
              <w:rPr>
                <w:b/>
              </w:rPr>
            </w:pPr>
            <w:r w:rsidRPr="00CA4FE9">
              <w:rPr>
                <w:b/>
              </w:rPr>
              <w:t>Trạng thái ký</w:t>
            </w:r>
            <w:r w:rsidR="00CA4FE9" w:rsidRPr="00CA4FE9">
              <w:rPr>
                <w:b/>
                <w:highlight w:val="yellow"/>
              </w:rPr>
              <w:t>[SignerStatus]</w:t>
            </w:r>
            <w:r w:rsidRPr="00CA4FE9">
              <w:rPr>
                <w:b/>
              </w:rPr>
              <w:t xml:space="preserve"> + Ngày duyệt VOffice:</w:t>
            </w:r>
          </w:p>
          <w:p w14:paraId="6D4998D8" w14:textId="77777777" w:rsidR="005D20E0" w:rsidRPr="00217303" w:rsidRDefault="005D20E0" w:rsidP="004E37AB">
            <w:pPr>
              <w:pStyle w:val="Sothutu-1so"/>
              <w:numPr>
                <w:ilvl w:val="0"/>
                <w:numId w:val="23"/>
              </w:numPr>
              <w:spacing w:before="120" w:after="120" w:line="276" w:lineRule="auto"/>
              <w:jc w:val="left"/>
              <w:rPr>
                <w:szCs w:val="24"/>
              </w:rPr>
            </w:pPr>
            <w:r w:rsidRPr="00217303">
              <w:rPr>
                <w:szCs w:val="24"/>
              </w:rPr>
              <w:t>Trạng thái tài liệu = “Đã duyệt”</w:t>
            </w:r>
          </w:p>
          <w:p w14:paraId="3B797C39" w14:textId="0460446B" w:rsidR="007A03DF" w:rsidRPr="00217303" w:rsidRDefault="005D20E0" w:rsidP="004E37AB">
            <w:pPr>
              <w:pStyle w:val="Sothutu-1so"/>
              <w:numPr>
                <w:ilvl w:val="0"/>
                <w:numId w:val="23"/>
              </w:numPr>
              <w:spacing w:before="120" w:after="120" w:line="276" w:lineRule="auto"/>
              <w:jc w:val="left"/>
              <w:rPr>
                <w:szCs w:val="24"/>
              </w:rPr>
            </w:pPr>
            <w:r w:rsidRPr="00217303">
              <w:rPr>
                <w:szCs w:val="24"/>
              </w:rPr>
              <w:t>Trạng thái ký khác “Chưa ký”</w:t>
            </w:r>
          </w:p>
        </w:tc>
      </w:tr>
      <w:tr w:rsidR="005D20E0" w:rsidRPr="00FF37CC" w14:paraId="22AE2E75" w14:textId="77777777" w:rsidTr="00146097">
        <w:trPr>
          <w:cantSplit/>
          <w:trHeight w:val="827"/>
        </w:trPr>
        <w:tc>
          <w:tcPr>
            <w:tcW w:w="1800" w:type="dxa"/>
          </w:tcPr>
          <w:p w14:paraId="03CA9243" w14:textId="77777777" w:rsidR="005D20E0" w:rsidRDefault="005D20E0" w:rsidP="00E821FE">
            <w:pPr>
              <w:ind w:left="0"/>
              <w:rPr>
                <w:szCs w:val="24"/>
              </w:rPr>
            </w:pPr>
            <w:r>
              <w:rPr>
                <w:szCs w:val="24"/>
              </w:rPr>
              <w:t>Trạng thái chi</w:t>
            </w:r>
          </w:p>
        </w:tc>
        <w:tc>
          <w:tcPr>
            <w:tcW w:w="1980" w:type="dxa"/>
          </w:tcPr>
          <w:p w14:paraId="0D59C92B" w14:textId="5AA3E1A9" w:rsidR="005D20E0" w:rsidRDefault="00A93880" w:rsidP="00E821FE">
            <w:pPr>
              <w:ind w:left="0"/>
              <w:rPr>
                <w:szCs w:val="24"/>
              </w:rPr>
            </w:pPr>
            <w:r w:rsidRPr="00A93880">
              <w:rPr>
                <w:szCs w:val="24"/>
                <w:highlight w:val="yellow"/>
              </w:rPr>
              <w:t>PAYMENT_STATUS</w:t>
            </w:r>
          </w:p>
        </w:tc>
        <w:tc>
          <w:tcPr>
            <w:tcW w:w="1417" w:type="dxa"/>
          </w:tcPr>
          <w:p w14:paraId="48872C45" w14:textId="77777777" w:rsidR="005D20E0" w:rsidRDefault="005D20E0" w:rsidP="00E821FE">
            <w:pPr>
              <w:ind w:left="0"/>
            </w:pPr>
            <w:r>
              <w:t>String</w:t>
            </w:r>
          </w:p>
          <w:p w14:paraId="04BA2F02" w14:textId="77777777" w:rsidR="005D20E0" w:rsidRDefault="005D20E0" w:rsidP="00E821FE">
            <w:pPr>
              <w:ind w:left="0"/>
            </w:pPr>
            <w:r>
              <w:t>Label</w:t>
            </w:r>
          </w:p>
        </w:tc>
        <w:tc>
          <w:tcPr>
            <w:tcW w:w="630" w:type="dxa"/>
          </w:tcPr>
          <w:p w14:paraId="75AA0E54" w14:textId="77777777" w:rsidR="005D20E0" w:rsidRDefault="005D20E0" w:rsidP="00E821FE">
            <w:pPr>
              <w:pStyle w:val="Sothutu-1so"/>
              <w:spacing w:before="120" w:after="120" w:line="276" w:lineRule="auto"/>
              <w:jc w:val="left"/>
              <w:rPr>
                <w:szCs w:val="24"/>
              </w:rPr>
            </w:pPr>
          </w:p>
        </w:tc>
        <w:tc>
          <w:tcPr>
            <w:tcW w:w="540" w:type="dxa"/>
          </w:tcPr>
          <w:p w14:paraId="17F4ABF9" w14:textId="77777777" w:rsidR="005D20E0" w:rsidRDefault="005D20E0" w:rsidP="00E821FE">
            <w:pPr>
              <w:pStyle w:val="Sothutu-1so"/>
              <w:spacing w:before="120" w:after="120" w:line="276" w:lineRule="auto"/>
              <w:jc w:val="left"/>
              <w:rPr>
                <w:szCs w:val="24"/>
              </w:rPr>
            </w:pPr>
          </w:p>
        </w:tc>
        <w:tc>
          <w:tcPr>
            <w:tcW w:w="450" w:type="dxa"/>
          </w:tcPr>
          <w:p w14:paraId="207621E3" w14:textId="77777777" w:rsidR="005D20E0" w:rsidRDefault="005D20E0" w:rsidP="00E821FE">
            <w:pPr>
              <w:pStyle w:val="Sothutu-1so"/>
              <w:spacing w:before="120" w:after="120" w:line="276" w:lineRule="auto"/>
              <w:jc w:val="left"/>
              <w:rPr>
                <w:szCs w:val="24"/>
              </w:rPr>
            </w:pPr>
          </w:p>
        </w:tc>
        <w:tc>
          <w:tcPr>
            <w:tcW w:w="540" w:type="dxa"/>
          </w:tcPr>
          <w:p w14:paraId="6EFEBE4E" w14:textId="77777777" w:rsidR="005D20E0" w:rsidRDefault="005D20E0" w:rsidP="00E821FE">
            <w:pPr>
              <w:pStyle w:val="Sothutu-1so"/>
              <w:spacing w:before="120" w:after="120" w:line="276" w:lineRule="auto"/>
              <w:jc w:val="center"/>
              <w:rPr>
                <w:szCs w:val="24"/>
              </w:rPr>
            </w:pPr>
          </w:p>
        </w:tc>
        <w:tc>
          <w:tcPr>
            <w:tcW w:w="7380" w:type="dxa"/>
          </w:tcPr>
          <w:p w14:paraId="3DD7A30F" w14:textId="77777777" w:rsidR="005D20E0" w:rsidRDefault="005D20E0" w:rsidP="00E821FE">
            <w:pPr>
              <w:pStyle w:val="Sothutu-1so"/>
              <w:spacing w:before="120" w:after="120" w:line="360" w:lineRule="auto"/>
              <w:jc w:val="left"/>
              <w:rPr>
                <w:szCs w:val="24"/>
              </w:rPr>
            </w:pPr>
            <w:r>
              <w:rPr>
                <w:szCs w:val="24"/>
              </w:rPr>
              <w:t>Hiển thị trạng thái chi nếu đã có thông tin ở tab phiếu chi.</w:t>
            </w:r>
          </w:p>
          <w:p w14:paraId="14973F82" w14:textId="77777777" w:rsidR="005D20E0" w:rsidRDefault="005D20E0" w:rsidP="00E821FE">
            <w:pPr>
              <w:pStyle w:val="Sothutu-1so"/>
              <w:spacing w:before="120" w:after="120" w:line="360" w:lineRule="auto"/>
              <w:jc w:val="left"/>
              <w:rPr>
                <w:szCs w:val="24"/>
              </w:rPr>
            </w:pPr>
            <w:r>
              <w:rPr>
                <w:szCs w:val="24"/>
              </w:rPr>
              <w:t>Bao gồm 3 trạng thái:</w:t>
            </w:r>
          </w:p>
          <w:p w14:paraId="096C1587" w14:textId="77777777" w:rsidR="005D20E0" w:rsidRDefault="005D20E0" w:rsidP="004E37AB">
            <w:pPr>
              <w:pStyle w:val="Sothutu-1so"/>
              <w:numPr>
                <w:ilvl w:val="0"/>
                <w:numId w:val="20"/>
              </w:numPr>
              <w:spacing w:before="120" w:after="120" w:line="360" w:lineRule="auto"/>
              <w:jc w:val="left"/>
              <w:rPr>
                <w:szCs w:val="24"/>
              </w:rPr>
            </w:pPr>
            <w:r>
              <w:rPr>
                <w:szCs w:val="24"/>
              </w:rPr>
              <w:t>Chưa chi</w:t>
            </w:r>
          </w:p>
          <w:p w14:paraId="12829178" w14:textId="77777777" w:rsidR="005D20E0" w:rsidRDefault="005D20E0" w:rsidP="004E37AB">
            <w:pPr>
              <w:pStyle w:val="Sothutu-1so"/>
              <w:numPr>
                <w:ilvl w:val="0"/>
                <w:numId w:val="20"/>
              </w:numPr>
              <w:spacing w:before="120" w:after="120" w:line="360" w:lineRule="auto"/>
              <w:jc w:val="left"/>
              <w:rPr>
                <w:szCs w:val="24"/>
              </w:rPr>
            </w:pPr>
            <w:r>
              <w:rPr>
                <w:szCs w:val="24"/>
              </w:rPr>
              <w:t>Chi chưa đủ</w:t>
            </w:r>
          </w:p>
          <w:p w14:paraId="36136FA0" w14:textId="77777777" w:rsidR="005D20E0" w:rsidRDefault="005D20E0" w:rsidP="004E37AB">
            <w:pPr>
              <w:pStyle w:val="Sothutu-1so"/>
              <w:numPr>
                <w:ilvl w:val="0"/>
                <w:numId w:val="20"/>
              </w:numPr>
              <w:spacing w:before="120" w:after="120" w:line="360" w:lineRule="auto"/>
              <w:jc w:val="left"/>
              <w:rPr>
                <w:szCs w:val="24"/>
              </w:rPr>
            </w:pPr>
            <w:r>
              <w:rPr>
                <w:szCs w:val="24"/>
              </w:rPr>
              <w:t>Chi đủ</w:t>
            </w:r>
          </w:p>
        </w:tc>
      </w:tr>
      <w:tr w:rsidR="005D20E0" w:rsidRPr="00FF37CC" w14:paraId="55661DDA" w14:textId="77777777" w:rsidTr="00146097">
        <w:trPr>
          <w:cantSplit/>
          <w:trHeight w:val="827"/>
        </w:trPr>
        <w:tc>
          <w:tcPr>
            <w:tcW w:w="1800" w:type="dxa"/>
          </w:tcPr>
          <w:p w14:paraId="0F391679" w14:textId="77777777" w:rsidR="005D20E0" w:rsidRDefault="005D20E0" w:rsidP="00E821FE">
            <w:pPr>
              <w:ind w:left="0"/>
              <w:rPr>
                <w:szCs w:val="24"/>
              </w:rPr>
            </w:pPr>
            <w:r>
              <w:rPr>
                <w:szCs w:val="24"/>
              </w:rPr>
              <w:lastRenderedPageBreak/>
              <w:t xml:space="preserve">Số tiền </w:t>
            </w:r>
          </w:p>
        </w:tc>
        <w:tc>
          <w:tcPr>
            <w:tcW w:w="1980" w:type="dxa"/>
          </w:tcPr>
          <w:p w14:paraId="1C1FDCE0" w14:textId="77777777" w:rsidR="005D20E0" w:rsidRDefault="005D20E0" w:rsidP="00E821FE">
            <w:pPr>
              <w:ind w:left="0"/>
              <w:rPr>
                <w:szCs w:val="24"/>
              </w:rPr>
            </w:pPr>
          </w:p>
        </w:tc>
        <w:tc>
          <w:tcPr>
            <w:tcW w:w="1417" w:type="dxa"/>
          </w:tcPr>
          <w:p w14:paraId="0D694AB4" w14:textId="77777777" w:rsidR="005D20E0" w:rsidRDefault="005D20E0" w:rsidP="00E821FE">
            <w:pPr>
              <w:ind w:left="0"/>
            </w:pPr>
            <w:r>
              <w:t>Number</w:t>
            </w:r>
          </w:p>
        </w:tc>
        <w:tc>
          <w:tcPr>
            <w:tcW w:w="630" w:type="dxa"/>
          </w:tcPr>
          <w:p w14:paraId="1B63A041" w14:textId="77777777" w:rsidR="005D20E0" w:rsidRDefault="005D20E0" w:rsidP="00E821FE">
            <w:pPr>
              <w:pStyle w:val="Sothutu-1so"/>
              <w:spacing w:before="120" w:after="120" w:line="276" w:lineRule="auto"/>
              <w:jc w:val="left"/>
              <w:rPr>
                <w:szCs w:val="24"/>
              </w:rPr>
            </w:pPr>
            <w:r>
              <w:rPr>
                <w:szCs w:val="24"/>
              </w:rPr>
              <w:t>20</w:t>
            </w:r>
          </w:p>
        </w:tc>
        <w:tc>
          <w:tcPr>
            <w:tcW w:w="540" w:type="dxa"/>
          </w:tcPr>
          <w:p w14:paraId="58078E51" w14:textId="77777777" w:rsidR="005D20E0" w:rsidRDefault="005D20E0" w:rsidP="00E821FE">
            <w:pPr>
              <w:pStyle w:val="Sothutu-1so"/>
              <w:spacing w:before="120" w:after="120" w:line="276" w:lineRule="auto"/>
              <w:jc w:val="left"/>
              <w:rPr>
                <w:szCs w:val="24"/>
              </w:rPr>
            </w:pPr>
            <w:r>
              <w:rPr>
                <w:szCs w:val="24"/>
              </w:rPr>
              <w:t>Y</w:t>
            </w:r>
          </w:p>
        </w:tc>
        <w:tc>
          <w:tcPr>
            <w:tcW w:w="450" w:type="dxa"/>
          </w:tcPr>
          <w:p w14:paraId="34EB95D0" w14:textId="77777777" w:rsidR="005D20E0" w:rsidRDefault="005D20E0" w:rsidP="00E821FE">
            <w:pPr>
              <w:pStyle w:val="Sothutu-1so"/>
              <w:spacing w:before="120" w:after="120" w:line="276" w:lineRule="auto"/>
              <w:jc w:val="left"/>
              <w:rPr>
                <w:szCs w:val="24"/>
              </w:rPr>
            </w:pPr>
            <w:r>
              <w:rPr>
                <w:szCs w:val="24"/>
              </w:rPr>
              <w:t>Y</w:t>
            </w:r>
          </w:p>
        </w:tc>
        <w:tc>
          <w:tcPr>
            <w:tcW w:w="540" w:type="dxa"/>
          </w:tcPr>
          <w:p w14:paraId="4CDF24FA" w14:textId="77777777" w:rsidR="005D20E0" w:rsidRDefault="005D20E0" w:rsidP="00E821FE">
            <w:pPr>
              <w:pStyle w:val="Sothutu-1so"/>
              <w:spacing w:before="120" w:after="120" w:line="276" w:lineRule="auto"/>
              <w:jc w:val="center"/>
              <w:rPr>
                <w:szCs w:val="24"/>
              </w:rPr>
            </w:pPr>
            <w:r>
              <w:rPr>
                <w:szCs w:val="24"/>
              </w:rPr>
              <w:t>Y</w:t>
            </w:r>
          </w:p>
        </w:tc>
        <w:tc>
          <w:tcPr>
            <w:tcW w:w="7380" w:type="dxa"/>
          </w:tcPr>
          <w:p w14:paraId="279A718C" w14:textId="77777777" w:rsidR="005D20E0" w:rsidRDefault="005D20E0" w:rsidP="00E821FE">
            <w:pPr>
              <w:pStyle w:val="Sothutu-1so"/>
              <w:spacing w:before="120" w:after="120" w:line="276" w:lineRule="auto"/>
              <w:rPr>
                <w:szCs w:val="24"/>
              </w:rPr>
            </w:pPr>
            <w:r>
              <w:rPr>
                <w:szCs w:val="24"/>
              </w:rPr>
              <w:t xml:space="preserve">Mặc định là </w:t>
            </w:r>
            <w:r w:rsidRPr="00311EE8">
              <w:rPr>
                <w:szCs w:val="24"/>
              </w:rPr>
              <w:t>Tổng tiền đề nghị</w:t>
            </w:r>
          </w:p>
          <w:p w14:paraId="6B02E2D2" w14:textId="72B4551A" w:rsidR="005D20E0" w:rsidRDefault="005D20E0" w:rsidP="00E821FE">
            <w:pPr>
              <w:pStyle w:val="Sothutu-1so"/>
              <w:spacing w:before="120" w:after="120" w:line="276" w:lineRule="auto"/>
              <w:rPr>
                <w:szCs w:val="24"/>
              </w:rPr>
            </w:pPr>
            <w:r>
              <w:rPr>
                <w:szCs w:val="24"/>
              </w:rPr>
              <w:t>Nế</w:t>
            </w:r>
            <w:r w:rsidR="00300FD1">
              <w:rPr>
                <w:szCs w:val="24"/>
              </w:rPr>
              <w:t>u Trạng thái duyệt = “Được duyệt</w:t>
            </w:r>
            <w:r>
              <w:rPr>
                <w:szCs w:val="24"/>
              </w:rPr>
              <w:t xml:space="preserve">”   </w:t>
            </w:r>
            <w:r w:rsidRPr="000B3418">
              <w:rPr>
                <w:szCs w:val="24"/>
              </w:rPr>
              <w:sym w:font="Wingdings" w:char="F0E0"/>
            </w:r>
            <w:r>
              <w:rPr>
                <w:szCs w:val="24"/>
              </w:rPr>
              <w:t xml:space="preserve"> Lấy </w:t>
            </w:r>
            <w:r w:rsidRPr="00311EE8">
              <w:rPr>
                <w:szCs w:val="24"/>
              </w:rPr>
              <w:t>Tổng tiền được duyệt</w:t>
            </w:r>
            <w:r w:rsidR="00CA4FE9">
              <w:rPr>
                <w:szCs w:val="24"/>
              </w:rPr>
              <w:t xml:space="preserve"> </w:t>
            </w:r>
            <w:r w:rsidR="00CA4FE9" w:rsidRPr="00CA4FE9">
              <w:rPr>
                <w:szCs w:val="24"/>
                <w:highlight w:val="yellow"/>
              </w:rPr>
              <w:t>[APPROVED_AMOUNT]</w:t>
            </w:r>
          </w:p>
          <w:p w14:paraId="68C47FC2" w14:textId="31676FEF" w:rsidR="005D20E0" w:rsidRDefault="005D20E0" w:rsidP="00E821FE">
            <w:pPr>
              <w:pStyle w:val="Sothutu-1so"/>
              <w:spacing w:before="120" w:after="120" w:line="276" w:lineRule="auto"/>
              <w:rPr>
                <w:szCs w:val="24"/>
              </w:rPr>
            </w:pPr>
            <w:r>
              <w:rPr>
                <w:szCs w:val="24"/>
              </w:rPr>
              <w:t>Nếu</w:t>
            </w:r>
            <w:r w:rsidR="00300FD1">
              <w:rPr>
                <w:szCs w:val="24"/>
              </w:rPr>
              <w:t xml:space="preserve"> Trạng thái duyệt &lt;&gt; “Được duyệt</w:t>
            </w:r>
            <w:r>
              <w:rPr>
                <w:szCs w:val="24"/>
              </w:rPr>
              <w:t xml:space="preserve">” </w:t>
            </w:r>
            <w:r w:rsidRPr="000B3418">
              <w:rPr>
                <w:szCs w:val="24"/>
              </w:rPr>
              <w:sym w:font="Wingdings" w:char="F0E0"/>
            </w:r>
            <w:r>
              <w:rPr>
                <w:szCs w:val="24"/>
              </w:rPr>
              <w:t xml:space="preserve"> Lấy </w:t>
            </w:r>
            <w:r w:rsidRPr="00311EE8">
              <w:rPr>
                <w:szCs w:val="24"/>
              </w:rPr>
              <w:t xml:space="preserve">Tổng tiền đề nghị </w:t>
            </w:r>
            <w:r w:rsidR="00CA4FE9" w:rsidRPr="00CA4FE9">
              <w:rPr>
                <w:szCs w:val="24"/>
                <w:highlight w:val="yellow"/>
              </w:rPr>
              <w:t>[REQUEST_AMOUNT]</w:t>
            </w:r>
          </w:p>
        </w:tc>
      </w:tr>
    </w:tbl>
    <w:p w14:paraId="4BA0E05C" w14:textId="77777777" w:rsidR="006E455E" w:rsidRDefault="006E455E" w:rsidP="00E821FE"/>
    <w:p w14:paraId="75CC0FC5" w14:textId="77777777" w:rsidR="006E455E" w:rsidRDefault="006E455E" w:rsidP="008870C6">
      <w:pPr>
        <w:pStyle w:val="Heading6"/>
        <w:numPr>
          <w:ilvl w:val="5"/>
          <w:numId w:val="60"/>
        </w:numPr>
        <w:tabs>
          <w:tab w:val="clear" w:pos="2412"/>
        </w:tabs>
        <w:ind w:left="2070"/>
      </w:pPr>
      <w:r w:rsidRPr="00217303">
        <w:t>Danh sách thao tác</w:t>
      </w:r>
    </w:p>
    <w:p w14:paraId="668F1516" w14:textId="77777777" w:rsidR="00CA4FE9" w:rsidRPr="00CA4FE9" w:rsidRDefault="00CA4FE9" w:rsidP="00CA4FE9"/>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6E455E" w:rsidRPr="00FF37CC" w14:paraId="7445D5E8" w14:textId="77777777" w:rsidTr="00146097">
        <w:trPr>
          <w:trHeight w:val="530"/>
          <w:tblHeader/>
        </w:trPr>
        <w:tc>
          <w:tcPr>
            <w:tcW w:w="2424" w:type="dxa"/>
            <w:shd w:val="clear" w:color="auto" w:fill="D9D9D9"/>
          </w:tcPr>
          <w:p w14:paraId="3085FD6A" w14:textId="77777777" w:rsidR="006E455E" w:rsidRPr="00FF37CC" w:rsidRDefault="006E455E" w:rsidP="00E821FE">
            <w:pPr>
              <w:ind w:left="0"/>
              <w:rPr>
                <w:b/>
              </w:rPr>
            </w:pPr>
            <w:r w:rsidRPr="00FF37CC">
              <w:rPr>
                <w:b/>
              </w:rPr>
              <w:t>Thao tác</w:t>
            </w:r>
          </w:p>
        </w:tc>
        <w:tc>
          <w:tcPr>
            <w:tcW w:w="1176" w:type="dxa"/>
            <w:shd w:val="clear" w:color="auto" w:fill="D9D9D9"/>
          </w:tcPr>
          <w:p w14:paraId="1F57A74C" w14:textId="77777777" w:rsidR="006E455E" w:rsidRPr="00FF37CC" w:rsidRDefault="006E455E" w:rsidP="00E821FE">
            <w:pPr>
              <w:ind w:left="0"/>
              <w:rPr>
                <w:b/>
                <w:color w:val="000000"/>
              </w:rPr>
            </w:pPr>
            <w:r w:rsidRPr="00FF37CC">
              <w:rPr>
                <w:b/>
                <w:color w:val="000000"/>
              </w:rPr>
              <w:t>Hiển thị</w:t>
            </w:r>
          </w:p>
        </w:tc>
        <w:tc>
          <w:tcPr>
            <w:tcW w:w="10710" w:type="dxa"/>
            <w:shd w:val="clear" w:color="auto" w:fill="D9D9D9"/>
          </w:tcPr>
          <w:p w14:paraId="00B9D5A5" w14:textId="77777777" w:rsidR="006E455E" w:rsidRPr="00FF37CC" w:rsidRDefault="006E455E" w:rsidP="00E821FE">
            <w:pPr>
              <w:ind w:left="0"/>
              <w:rPr>
                <w:b/>
              </w:rPr>
            </w:pPr>
            <w:r w:rsidRPr="00FF37CC">
              <w:rPr>
                <w:b/>
              </w:rPr>
              <w:t>Mô tả</w:t>
            </w:r>
          </w:p>
        </w:tc>
      </w:tr>
      <w:tr w:rsidR="006E455E" w:rsidRPr="00FF37CC" w14:paraId="1B6EB51E" w14:textId="77777777" w:rsidTr="00146097">
        <w:tc>
          <w:tcPr>
            <w:tcW w:w="2424" w:type="dxa"/>
          </w:tcPr>
          <w:p w14:paraId="362C239D" w14:textId="77777777" w:rsidR="006E455E" w:rsidRPr="00FF37CC" w:rsidRDefault="006E455E" w:rsidP="00E821FE">
            <w:pPr>
              <w:pStyle w:val="Sothutu-1so"/>
              <w:spacing w:before="120" w:line="276" w:lineRule="auto"/>
              <w:jc w:val="left"/>
              <w:rPr>
                <w:szCs w:val="24"/>
              </w:rPr>
            </w:pPr>
            <w:r>
              <w:rPr>
                <w:szCs w:val="24"/>
              </w:rPr>
              <w:t>Tìm kiếm</w:t>
            </w:r>
          </w:p>
        </w:tc>
        <w:tc>
          <w:tcPr>
            <w:tcW w:w="1176" w:type="dxa"/>
          </w:tcPr>
          <w:p w14:paraId="565F067D" w14:textId="77777777" w:rsidR="006E455E" w:rsidRPr="00FF37CC" w:rsidRDefault="006E455E" w:rsidP="00E821FE">
            <w:pPr>
              <w:pStyle w:val="Sothutu-1so"/>
              <w:spacing w:before="120" w:line="276" w:lineRule="auto"/>
              <w:jc w:val="left"/>
              <w:rPr>
                <w:szCs w:val="24"/>
              </w:rPr>
            </w:pPr>
            <w:r>
              <w:rPr>
                <w:szCs w:val="24"/>
              </w:rPr>
              <w:t>Có</w:t>
            </w:r>
          </w:p>
        </w:tc>
        <w:tc>
          <w:tcPr>
            <w:tcW w:w="10710" w:type="dxa"/>
          </w:tcPr>
          <w:p w14:paraId="1688DC0E" w14:textId="77777777" w:rsidR="006E455E" w:rsidRPr="00FF37CC" w:rsidRDefault="006E455E" w:rsidP="00E821FE">
            <w:pPr>
              <w:pStyle w:val="Sothutu-1so"/>
              <w:spacing w:before="120" w:line="276" w:lineRule="auto"/>
              <w:rPr>
                <w:szCs w:val="24"/>
              </w:rPr>
            </w:pPr>
            <w:r>
              <w:rPr>
                <w:szCs w:val="24"/>
              </w:rPr>
              <w:t>Cho phép tìm kiếm nhanh theo Nội dung, Số chứng từ, Số tiền</w:t>
            </w:r>
          </w:p>
        </w:tc>
      </w:tr>
      <w:tr w:rsidR="006E455E" w:rsidRPr="00FF37CC" w14:paraId="3B1444C0" w14:textId="77777777" w:rsidTr="00146097">
        <w:tc>
          <w:tcPr>
            <w:tcW w:w="2424" w:type="dxa"/>
          </w:tcPr>
          <w:p w14:paraId="012703F0" w14:textId="77777777" w:rsidR="006E455E" w:rsidRDefault="006E455E" w:rsidP="00E821FE">
            <w:pPr>
              <w:pStyle w:val="Sothutu-1so"/>
              <w:spacing w:before="120" w:line="276" w:lineRule="auto"/>
              <w:jc w:val="left"/>
              <w:rPr>
                <w:szCs w:val="24"/>
              </w:rPr>
            </w:pPr>
            <w:r>
              <w:rPr>
                <w:szCs w:val="24"/>
              </w:rPr>
              <w:t>Lọc</w:t>
            </w:r>
          </w:p>
        </w:tc>
        <w:tc>
          <w:tcPr>
            <w:tcW w:w="1176" w:type="dxa"/>
          </w:tcPr>
          <w:p w14:paraId="50CEBEF7" w14:textId="77777777" w:rsidR="006E455E" w:rsidRDefault="006E455E" w:rsidP="00E821FE">
            <w:pPr>
              <w:pStyle w:val="Sothutu-1so"/>
              <w:spacing w:before="120" w:line="276" w:lineRule="auto"/>
              <w:jc w:val="left"/>
              <w:rPr>
                <w:szCs w:val="24"/>
              </w:rPr>
            </w:pPr>
            <w:r>
              <w:rPr>
                <w:szCs w:val="24"/>
              </w:rPr>
              <w:t>Có</w:t>
            </w:r>
          </w:p>
        </w:tc>
        <w:tc>
          <w:tcPr>
            <w:tcW w:w="10710" w:type="dxa"/>
          </w:tcPr>
          <w:p w14:paraId="2680ED17" w14:textId="675580DB" w:rsidR="006E455E" w:rsidRDefault="006E455E" w:rsidP="00E821FE">
            <w:pPr>
              <w:pStyle w:val="Sothutu-1so"/>
              <w:spacing w:before="120" w:line="276" w:lineRule="auto"/>
              <w:rPr>
                <w:szCs w:val="24"/>
              </w:rPr>
            </w:pPr>
            <w:r>
              <w:rPr>
                <w:szCs w:val="24"/>
              </w:rPr>
              <w:t xml:space="preserve">Lọc theo trạng </w:t>
            </w:r>
            <w:r w:rsidR="00B5623E">
              <w:rPr>
                <w:szCs w:val="24"/>
              </w:rPr>
              <w:t xml:space="preserve">thái tài liệu, trạng thái duyệt, </w:t>
            </w:r>
            <w:r>
              <w:rPr>
                <w:szCs w:val="24"/>
              </w:rPr>
              <w:t>trạng thái ký</w:t>
            </w:r>
            <w:r w:rsidR="00B5623E">
              <w:rPr>
                <w:szCs w:val="24"/>
              </w:rPr>
              <w:t xml:space="preserve"> và trạng thái chi</w:t>
            </w:r>
          </w:p>
        </w:tc>
      </w:tr>
      <w:tr w:rsidR="006E455E" w:rsidRPr="00FF37CC" w14:paraId="49E5C3BE" w14:textId="77777777" w:rsidTr="00146097">
        <w:tc>
          <w:tcPr>
            <w:tcW w:w="2424" w:type="dxa"/>
          </w:tcPr>
          <w:p w14:paraId="139E58D6" w14:textId="77777777" w:rsidR="006E455E" w:rsidRPr="00FF37CC" w:rsidRDefault="006E455E" w:rsidP="00E821FE">
            <w:pPr>
              <w:pStyle w:val="Sothutu-1so"/>
              <w:spacing w:before="120" w:line="276" w:lineRule="auto"/>
              <w:jc w:val="left"/>
              <w:rPr>
                <w:szCs w:val="24"/>
              </w:rPr>
            </w:pPr>
            <w:r w:rsidRPr="00FF37CC">
              <w:rPr>
                <w:szCs w:val="24"/>
              </w:rPr>
              <w:t>Sao chép</w:t>
            </w:r>
          </w:p>
        </w:tc>
        <w:tc>
          <w:tcPr>
            <w:tcW w:w="1176" w:type="dxa"/>
          </w:tcPr>
          <w:p w14:paraId="3CC2D07A" w14:textId="77777777" w:rsidR="006E455E" w:rsidRPr="00FF37CC" w:rsidRDefault="006E455E" w:rsidP="00E821FE">
            <w:pPr>
              <w:pStyle w:val="Sothutu-1so"/>
              <w:spacing w:before="120" w:line="276" w:lineRule="auto"/>
              <w:jc w:val="left"/>
              <w:rPr>
                <w:szCs w:val="24"/>
              </w:rPr>
            </w:pPr>
            <w:r w:rsidRPr="00FF37CC">
              <w:rPr>
                <w:szCs w:val="24"/>
              </w:rPr>
              <w:t>Có</w:t>
            </w:r>
          </w:p>
        </w:tc>
        <w:tc>
          <w:tcPr>
            <w:tcW w:w="10710" w:type="dxa"/>
          </w:tcPr>
          <w:p w14:paraId="18C49DC8" w14:textId="6C95B401" w:rsidR="006E455E" w:rsidRPr="00FF37CC" w:rsidRDefault="006E455E" w:rsidP="00E821FE">
            <w:pPr>
              <w:pStyle w:val="Sothutu-1so"/>
              <w:spacing w:before="120" w:line="276" w:lineRule="auto"/>
              <w:rPr>
                <w:szCs w:val="24"/>
              </w:rPr>
            </w:pPr>
            <w:r>
              <w:rPr>
                <w:szCs w:val="24"/>
              </w:rPr>
              <w:t>Tạo 1 bản ghi mới, ch</w:t>
            </w:r>
            <w:r>
              <w:rPr>
                <w:iCs/>
                <w:spacing w:val="-1"/>
              </w:rPr>
              <w:t xml:space="preserve">ỉ copy </w:t>
            </w:r>
            <w:r w:rsidR="00B5623E">
              <w:rPr>
                <w:iCs/>
                <w:spacing w:val="-1"/>
              </w:rPr>
              <w:t>toàn bộ thông tin trừ các trường readonly + hệ thống tự sinh</w:t>
            </w:r>
          </w:p>
        </w:tc>
      </w:tr>
      <w:tr w:rsidR="006E455E" w:rsidRPr="00FF37CC" w14:paraId="5281EA69" w14:textId="77777777" w:rsidTr="00146097">
        <w:tc>
          <w:tcPr>
            <w:tcW w:w="2424" w:type="dxa"/>
          </w:tcPr>
          <w:p w14:paraId="0E9331CF" w14:textId="77777777" w:rsidR="006E455E" w:rsidRPr="00FF37CC" w:rsidRDefault="006E455E" w:rsidP="00E821FE">
            <w:pPr>
              <w:pStyle w:val="Sothutu-1so"/>
              <w:spacing w:before="120" w:line="276" w:lineRule="auto"/>
              <w:jc w:val="left"/>
              <w:rPr>
                <w:szCs w:val="24"/>
              </w:rPr>
            </w:pPr>
            <w:r>
              <w:rPr>
                <w:szCs w:val="24"/>
              </w:rPr>
              <w:t>Chỉnh sửa</w:t>
            </w:r>
          </w:p>
        </w:tc>
        <w:tc>
          <w:tcPr>
            <w:tcW w:w="1176" w:type="dxa"/>
          </w:tcPr>
          <w:p w14:paraId="3FEA8740" w14:textId="77777777" w:rsidR="006E455E" w:rsidRPr="00FF37CC" w:rsidRDefault="006E455E" w:rsidP="00E821FE">
            <w:pPr>
              <w:pStyle w:val="Sothutu-1so"/>
              <w:spacing w:before="120" w:line="276" w:lineRule="auto"/>
              <w:jc w:val="left"/>
              <w:rPr>
                <w:szCs w:val="24"/>
              </w:rPr>
            </w:pPr>
            <w:r>
              <w:rPr>
                <w:szCs w:val="24"/>
              </w:rPr>
              <w:t>Có</w:t>
            </w:r>
          </w:p>
        </w:tc>
        <w:tc>
          <w:tcPr>
            <w:tcW w:w="10710" w:type="dxa"/>
          </w:tcPr>
          <w:p w14:paraId="23536CCE" w14:textId="6FD1872E" w:rsidR="006E455E" w:rsidRDefault="006E455E" w:rsidP="00E821FE">
            <w:pPr>
              <w:pStyle w:val="Sothutu-1so"/>
              <w:spacing w:before="120" w:line="276" w:lineRule="auto"/>
              <w:rPr>
                <w:szCs w:val="24"/>
              </w:rPr>
            </w:pPr>
            <w:r>
              <w:rPr>
                <w:szCs w:val="24"/>
              </w:rPr>
              <w:t>Chuyển</w:t>
            </w:r>
            <w:r w:rsidR="00F34954">
              <w:rPr>
                <w:szCs w:val="24"/>
              </w:rPr>
              <w:t xml:space="preserve"> sang màn hình chi tiết Bảng THTT</w:t>
            </w:r>
            <w:r>
              <w:rPr>
                <w:szCs w:val="24"/>
              </w:rPr>
              <w:t xml:space="preserve"> để xem và chỉnh sửa thông tin</w:t>
            </w:r>
          </w:p>
        </w:tc>
      </w:tr>
      <w:tr w:rsidR="006E455E" w:rsidRPr="00FF37CC" w14:paraId="2B3996EE" w14:textId="77777777" w:rsidTr="00146097">
        <w:tc>
          <w:tcPr>
            <w:tcW w:w="2424" w:type="dxa"/>
          </w:tcPr>
          <w:p w14:paraId="5D0A943C" w14:textId="77777777" w:rsidR="006E455E" w:rsidRPr="00FF37CC" w:rsidRDefault="006E455E" w:rsidP="00E821FE">
            <w:pPr>
              <w:pStyle w:val="Sothutu-1so"/>
              <w:spacing w:before="120" w:line="276" w:lineRule="auto"/>
              <w:jc w:val="left"/>
              <w:rPr>
                <w:szCs w:val="24"/>
              </w:rPr>
            </w:pPr>
            <w:r>
              <w:rPr>
                <w:szCs w:val="24"/>
              </w:rPr>
              <w:t>Xóa</w:t>
            </w:r>
          </w:p>
        </w:tc>
        <w:tc>
          <w:tcPr>
            <w:tcW w:w="1176" w:type="dxa"/>
          </w:tcPr>
          <w:p w14:paraId="79E5B6AF" w14:textId="77777777" w:rsidR="006E455E" w:rsidRPr="00FF37CC" w:rsidRDefault="006E455E" w:rsidP="00E821FE">
            <w:pPr>
              <w:pStyle w:val="Sothutu-1so"/>
              <w:spacing w:before="120" w:line="276" w:lineRule="auto"/>
              <w:jc w:val="left"/>
              <w:rPr>
                <w:szCs w:val="24"/>
              </w:rPr>
            </w:pPr>
            <w:r>
              <w:rPr>
                <w:szCs w:val="24"/>
              </w:rPr>
              <w:t>Có</w:t>
            </w:r>
          </w:p>
        </w:tc>
        <w:tc>
          <w:tcPr>
            <w:tcW w:w="10710" w:type="dxa"/>
          </w:tcPr>
          <w:p w14:paraId="7C9E3F32" w14:textId="77777777" w:rsidR="006E455E" w:rsidRDefault="006E455E" w:rsidP="00E821FE">
            <w:pPr>
              <w:pStyle w:val="Sothutu-1so"/>
              <w:spacing w:before="120" w:line="276" w:lineRule="auto"/>
              <w:rPr>
                <w:szCs w:val="24"/>
              </w:rPr>
            </w:pPr>
            <w:r>
              <w:rPr>
                <w:szCs w:val="24"/>
              </w:rPr>
              <w:t>Chỉ được xóa nếu Trạng thái tài liệu = “Nháp”</w:t>
            </w:r>
          </w:p>
          <w:p w14:paraId="5DEB6975" w14:textId="77777777" w:rsidR="006E455E" w:rsidRDefault="006E455E" w:rsidP="00E821FE">
            <w:pPr>
              <w:pStyle w:val="Sothutu-1so"/>
              <w:spacing w:before="120" w:line="276" w:lineRule="auto"/>
              <w:rPr>
                <w:szCs w:val="24"/>
              </w:rPr>
            </w:pPr>
            <w:r>
              <w:rPr>
                <w:szCs w:val="24"/>
              </w:rPr>
              <w:t>Xóa chứng từ và dòng chi tiết liên quan</w:t>
            </w:r>
          </w:p>
        </w:tc>
      </w:tr>
      <w:tr w:rsidR="006E455E" w:rsidRPr="00FF37CC" w14:paraId="49E93E16" w14:textId="77777777" w:rsidTr="00146097">
        <w:tc>
          <w:tcPr>
            <w:tcW w:w="2424" w:type="dxa"/>
          </w:tcPr>
          <w:p w14:paraId="5B5FF1BD" w14:textId="77777777" w:rsidR="006E455E" w:rsidRPr="00FF37CC" w:rsidRDefault="006E455E" w:rsidP="00E821FE">
            <w:pPr>
              <w:pStyle w:val="Sothutu-1so"/>
              <w:spacing w:before="120" w:line="276" w:lineRule="auto"/>
              <w:jc w:val="left"/>
              <w:rPr>
                <w:szCs w:val="24"/>
              </w:rPr>
            </w:pPr>
            <w:r w:rsidRPr="00FF37CC">
              <w:rPr>
                <w:szCs w:val="24"/>
              </w:rPr>
              <w:t>Thêm mới</w:t>
            </w:r>
          </w:p>
        </w:tc>
        <w:tc>
          <w:tcPr>
            <w:tcW w:w="1176" w:type="dxa"/>
          </w:tcPr>
          <w:p w14:paraId="0AC9D23B" w14:textId="77777777" w:rsidR="006E455E" w:rsidRPr="00FF37CC" w:rsidRDefault="006E455E" w:rsidP="00E821FE">
            <w:pPr>
              <w:pStyle w:val="Sothutu-1so"/>
              <w:spacing w:before="120" w:line="276" w:lineRule="auto"/>
              <w:jc w:val="left"/>
              <w:rPr>
                <w:szCs w:val="24"/>
              </w:rPr>
            </w:pPr>
            <w:r w:rsidRPr="00FF37CC">
              <w:rPr>
                <w:szCs w:val="24"/>
              </w:rPr>
              <w:t>Có</w:t>
            </w:r>
          </w:p>
        </w:tc>
        <w:tc>
          <w:tcPr>
            <w:tcW w:w="10710" w:type="dxa"/>
          </w:tcPr>
          <w:p w14:paraId="496F324B" w14:textId="4CA0C31F" w:rsidR="006E455E" w:rsidRDefault="006E455E" w:rsidP="00E821FE">
            <w:pPr>
              <w:pStyle w:val="Sothutu-1so"/>
              <w:spacing w:before="120" w:line="276" w:lineRule="auto"/>
              <w:rPr>
                <w:szCs w:val="24"/>
              </w:rPr>
            </w:pPr>
            <w:r w:rsidRPr="00FF37CC">
              <w:rPr>
                <w:szCs w:val="24"/>
              </w:rPr>
              <w:t xml:space="preserve">Hiển thị màn hình </w:t>
            </w:r>
            <w:r>
              <w:rPr>
                <w:szCs w:val="24"/>
              </w:rPr>
              <w:t>thêm mới tờ trình theo mô tả bên dưới</w:t>
            </w:r>
          </w:p>
        </w:tc>
      </w:tr>
    </w:tbl>
    <w:p w14:paraId="53BC8E42" w14:textId="77777777" w:rsidR="006104F8" w:rsidRPr="006104F8" w:rsidRDefault="006104F8" w:rsidP="00E821FE"/>
    <w:p w14:paraId="73BE9F8C" w14:textId="73A9CA23" w:rsidR="00E90C6C" w:rsidRPr="00FF37CC" w:rsidRDefault="00E90C6C" w:rsidP="00A97673">
      <w:pPr>
        <w:pStyle w:val="Heading5"/>
      </w:pPr>
      <w:r w:rsidRPr="00FF37CC">
        <w:lastRenderedPageBreak/>
        <w:t xml:space="preserve">Tab Thông tin </w:t>
      </w:r>
      <w:r w:rsidR="00B22975" w:rsidRPr="00FF37CC">
        <w:t>chung</w:t>
      </w:r>
    </w:p>
    <w:p w14:paraId="0E07D982" w14:textId="21C9732E" w:rsidR="000C5C28" w:rsidRDefault="00E90C6C" w:rsidP="00E821FE">
      <w:pPr>
        <w:pStyle w:val="Heading6"/>
      </w:pPr>
      <w:r w:rsidRPr="00FF37CC">
        <w:t>Prototype màn hình nhập liệu</w:t>
      </w:r>
    </w:p>
    <w:p w14:paraId="48547657" w14:textId="016D97AA" w:rsidR="00AF7377" w:rsidRDefault="00BC4FA6" w:rsidP="00E821FE">
      <w:r>
        <w:rPr>
          <w:noProof/>
          <w:snapToGrid/>
        </w:rPr>
        <w:lastRenderedPageBreak/>
        <w:drawing>
          <wp:inline distT="0" distB="0" distL="0" distR="0" wp14:anchorId="64600682" wp14:editId="52E69A72">
            <wp:extent cx="2143760" cy="5916295"/>
            <wp:effectExtent l="0" t="0" r="889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3760" cy="5916295"/>
                    </a:xfrm>
                    <a:prstGeom prst="rect">
                      <a:avLst/>
                    </a:prstGeom>
                  </pic:spPr>
                </pic:pic>
              </a:graphicData>
            </a:graphic>
          </wp:inline>
        </w:drawing>
      </w:r>
    </w:p>
    <w:p w14:paraId="3E6F60DE" w14:textId="5340E125" w:rsidR="00E90C6C" w:rsidRPr="00AF7377" w:rsidRDefault="00AF7377" w:rsidP="00E821FE">
      <w:pPr>
        <w:pStyle w:val="Heading6"/>
      </w:pPr>
      <w:r>
        <w:lastRenderedPageBreak/>
        <w:t>Danh sách trường dữ liệu</w:t>
      </w:r>
    </w:p>
    <w:p w14:paraId="00CAE810" w14:textId="1C17B268" w:rsidR="000C5C28" w:rsidRDefault="000C5C28" w:rsidP="004E37AB">
      <w:pPr>
        <w:numPr>
          <w:ilvl w:val="0"/>
          <w:numId w:val="11"/>
        </w:numPr>
      </w:pPr>
      <w:r w:rsidRPr="00FF37CC">
        <w:t xml:space="preserve">Bảng </w:t>
      </w:r>
      <w:r w:rsidR="006104F8">
        <w:rPr>
          <w:lang w:eastAsia="ar-SA"/>
        </w:rPr>
        <w:t>AP_Invoice_Group</w:t>
      </w:r>
    </w:p>
    <w:p w14:paraId="03355454" w14:textId="77777777" w:rsidR="000C5C28" w:rsidRPr="00FF37CC" w:rsidRDefault="000C5C28" w:rsidP="004E37AB">
      <w:pPr>
        <w:numPr>
          <w:ilvl w:val="0"/>
          <w:numId w:val="11"/>
        </w:numPr>
      </w:pPr>
      <w:r>
        <w:rPr>
          <w:lang w:eastAsia="ar-SA"/>
        </w:rPr>
        <w:t>S: Hiển thị trên màn hình nhập liệu</w:t>
      </w:r>
    </w:p>
    <w:p w14:paraId="2FF0DBEE" w14:textId="77777777" w:rsidR="000C5C28" w:rsidRPr="00FF37CC" w:rsidRDefault="000C5C28"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0C5C28" w:rsidRPr="00FF37CC" w14:paraId="1DEC510F" w14:textId="77777777" w:rsidTr="00146097">
        <w:trPr>
          <w:cantSplit/>
          <w:trHeight w:val="422"/>
          <w:tblHeader/>
        </w:trPr>
        <w:tc>
          <w:tcPr>
            <w:tcW w:w="1800" w:type="dxa"/>
            <w:shd w:val="clear" w:color="auto" w:fill="D9D9D9"/>
            <w:vAlign w:val="center"/>
          </w:tcPr>
          <w:p w14:paraId="46320E64" w14:textId="77777777" w:rsidR="000C5C28" w:rsidRPr="00FF37CC" w:rsidRDefault="000C5C28" w:rsidP="00E821FE">
            <w:pPr>
              <w:spacing w:after="120"/>
              <w:ind w:left="0"/>
              <w:jc w:val="center"/>
              <w:rPr>
                <w:b/>
              </w:rPr>
            </w:pPr>
            <w:r w:rsidRPr="00FF37CC">
              <w:rPr>
                <w:b/>
              </w:rPr>
              <w:t>Tên trường</w:t>
            </w:r>
          </w:p>
        </w:tc>
        <w:tc>
          <w:tcPr>
            <w:tcW w:w="1980" w:type="dxa"/>
            <w:shd w:val="clear" w:color="auto" w:fill="D9D9D9"/>
            <w:vAlign w:val="center"/>
          </w:tcPr>
          <w:p w14:paraId="095EE41E" w14:textId="77777777" w:rsidR="000C5C28" w:rsidRPr="00FF37CC" w:rsidRDefault="000C5C28" w:rsidP="00E821FE">
            <w:pPr>
              <w:spacing w:after="120"/>
              <w:ind w:left="0"/>
              <w:jc w:val="center"/>
              <w:rPr>
                <w:b/>
              </w:rPr>
            </w:pPr>
            <w:r w:rsidRPr="00FF37CC">
              <w:rPr>
                <w:b/>
              </w:rPr>
              <w:t>Tên dữ liệu</w:t>
            </w:r>
          </w:p>
        </w:tc>
        <w:tc>
          <w:tcPr>
            <w:tcW w:w="1417" w:type="dxa"/>
            <w:shd w:val="clear" w:color="auto" w:fill="D9D9D9"/>
            <w:vAlign w:val="center"/>
          </w:tcPr>
          <w:p w14:paraId="1861FD29" w14:textId="77777777" w:rsidR="000C5C28" w:rsidRPr="00FF37CC" w:rsidRDefault="000C5C28" w:rsidP="00E821FE">
            <w:pPr>
              <w:spacing w:after="120"/>
              <w:ind w:left="0"/>
              <w:jc w:val="center"/>
              <w:rPr>
                <w:b/>
              </w:rPr>
            </w:pPr>
            <w:r w:rsidRPr="00FF37CC">
              <w:rPr>
                <w:b/>
              </w:rPr>
              <w:t>Loại DL</w:t>
            </w:r>
          </w:p>
        </w:tc>
        <w:tc>
          <w:tcPr>
            <w:tcW w:w="630" w:type="dxa"/>
            <w:shd w:val="clear" w:color="auto" w:fill="D9D9D9"/>
            <w:vAlign w:val="center"/>
          </w:tcPr>
          <w:p w14:paraId="0239D275" w14:textId="77777777" w:rsidR="000C5C28" w:rsidRPr="00FF37CC" w:rsidRDefault="000C5C28" w:rsidP="00E821FE">
            <w:pPr>
              <w:spacing w:after="120"/>
              <w:ind w:left="0"/>
              <w:jc w:val="center"/>
              <w:rPr>
                <w:b/>
              </w:rPr>
            </w:pPr>
            <w:r w:rsidRPr="00FF37CC">
              <w:rPr>
                <w:b/>
              </w:rPr>
              <w:t>L</w:t>
            </w:r>
          </w:p>
        </w:tc>
        <w:tc>
          <w:tcPr>
            <w:tcW w:w="540" w:type="dxa"/>
            <w:shd w:val="clear" w:color="auto" w:fill="D9D9D9"/>
            <w:vAlign w:val="center"/>
          </w:tcPr>
          <w:p w14:paraId="7F4B8DB2" w14:textId="77777777" w:rsidR="000C5C28" w:rsidRPr="00FF37CC" w:rsidRDefault="000C5C28" w:rsidP="00E821FE">
            <w:pPr>
              <w:spacing w:after="120"/>
              <w:ind w:left="0"/>
              <w:jc w:val="center"/>
              <w:rPr>
                <w:b/>
              </w:rPr>
            </w:pPr>
            <w:r w:rsidRPr="00FF37CC">
              <w:rPr>
                <w:b/>
              </w:rPr>
              <w:t>R</w:t>
            </w:r>
          </w:p>
        </w:tc>
        <w:tc>
          <w:tcPr>
            <w:tcW w:w="450" w:type="dxa"/>
            <w:shd w:val="clear" w:color="auto" w:fill="D9D9D9"/>
            <w:vAlign w:val="center"/>
          </w:tcPr>
          <w:p w14:paraId="1087D28A" w14:textId="77777777" w:rsidR="000C5C28" w:rsidRPr="00FF37CC" w:rsidRDefault="000C5C28" w:rsidP="00E821FE">
            <w:pPr>
              <w:spacing w:after="120"/>
              <w:ind w:left="0"/>
              <w:jc w:val="center"/>
              <w:rPr>
                <w:b/>
              </w:rPr>
            </w:pPr>
            <w:r w:rsidRPr="00FF37CC">
              <w:rPr>
                <w:b/>
              </w:rPr>
              <w:t>M</w:t>
            </w:r>
          </w:p>
        </w:tc>
        <w:tc>
          <w:tcPr>
            <w:tcW w:w="540" w:type="dxa"/>
            <w:shd w:val="clear" w:color="auto" w:fill="D9D9D9"/>
          </w:tcPr>
          <w:p w14:paraId="45A4BFB0" w14:textId="77777777" w:rsidR="000C5C28" w:rsidRPr="00926A39" w:rsidRDefault="000C5C28" w:rsidP="00E821FE">
            <w:pPr>
              <w:spacing w:after="120"/>
              <w:ind w:left="0"/>
              <w:jc w:val="center"/>
              <w:rPr>
                <w:b/>
                <w:sz w:val="22"/>
              </w:rPr>
            </w:pPr>
            <w:r>
              <w:rPr>
                <w:b/>
              </w:rPr>
              <w:t>S</w:t>
            </w:r>
          </w:p>
        </w:tc>
        <w:tc>
          <w:tcPr>
            <w:tcW w:w="7380" w:type="dxa"/>
            <w:shd w:val="clear" w:color="auto" w:fill="D9D9D9"/>
            <w:vAlign w:val="center"/>
          </w:tcPr>
          <w:p w14:paraId="5C5AAEAF" w14:textId="77777777" w:rsidR="000C5C28" w:rsidRPr="00FF37CC" w:rsidRDefault="000C5C28" w:rsidP="00E821FE">
            <w:pPr>
              <w:spacing w:after="120"/>
              <w:ind w:left="0"/>
              <w:jc w:val="center"/>
              <w:rPr>
                <w:b/>
              </w:rPr>
            </w:pPr>
            <w:r w:rsidRPr="00FF37CC">
              <w:rPr>
                <w:b/>
              </w:rPr>
              <w:t>Mô tả</w:t>
            </w:r>
          </w:p>
        </w:tc>
      </w:tr>
      <w:tr w:rsidR="000C5C28" w:rsidRPr="00FF37CC" w14:paraId="67A27BF0" w14:textId="77777777" w:rsidTr="00146097">
        <w:trPr>
          <w:cantSplit/>
          <w:trHeight w:val="827"/>
        </w:trPr>
        <w:tc>
          <w:tcPr>
            <w:tcW w:w="1800" w:type="dxa"/>
          </w:tcPr>
          <w:p w14:paraId="0DEE6BFE" w14:textId="77777777" w:rsidR="000C5C28" w:rsidRPr="00FF37CC" w:rsidRDefault="000C5C28" w:rsidP="00E821FE">
            <w:pPr>
              <w:ind w:left="0"/>
            </w:pPr>
            <w:r>
              <w:t>ID</w:t>
            </w:r>
          </w:p>
        </w:tc>
        <w:tc>
          <w:tcPr>
            <w:tcW w:w="1980" w:type="dxa"/>
          </w:tcPr>
          <w:p w14:paraId="0EB1A3F4" w14:textId="0A4329F2" w:rsidR="000C5C28" w:rsidRPr="00FF37CC" w:rsidRDefault="00A726BF" w:rsidP="00E821FE">
            <w:pPr>
              <w:ind w:left="0"/>
            </w:pPr>
            <w:r w:rsidRPr="00CB6D4E">
              <w:rPr>
                <w:szCs w:val="24"/>
              </w:rPr>
              <w:t>AP_Invoice_Group_ID</w:t>
            </w:r>
          </w:p>
        </w:tc>
        <w:tc>
          <w:tcPr>
            <w:tcW w:w="1417" w:type="dxa"/>
          </w:tcPr>
          <w:p w14:paraId="4FEB6F5A" w14:textId="77777777" w:rsidR="000C5C28" w:rsidRPr="00FF37CC" w:rsidRDefault="000C5C28" w:rsidP="00E821FE">
            <w:pPr>
              <w:ind w:left="0"/>
            </w:pPr>
            <w:r>
              <w:t>Number</w:t>
            </w:r>
          </w:p>
          <w:p w14:paraId="161BB3E1" w14:textId="77777777" w:rsidR="000C5C28" w:rsidRPr="00FF37CC" w:rsidRDefault="000C5C28" w:rsidP="00E821FE">
            <w:pPr>
              <w:ind w:left="0"/>
            </w:pPr>
          </w:p>
        </w:tc>
        <w:tc>
          <w:tcPr>
            <w:tcW w:w="630" w:type="dxa"/>
          </w:tcPr>
          <w:p w14:paraId="3FD06C98" w14:textId="77777777" w:rsidR="000C5C28" w:rsidRPr="00FF37CC" w:rsidRDefault="000C5C28" w:rsidP="00E821FE">
            <w:pPr>
              <w:pStyle w:val="Sothutu-1so"/>
              <w:spacing w:before="120" w:after="120" w:line="276" w:lineRule="auto"/>
              <w:jc w:val="left"/>
              <w:rPr>
                <w:szCs w:val="24"/>
              </w:rPr>
            </w:pPr>
            <w:r w:rsidRPr="00FF37CC">
              <w:rPr>
                <w:szCs w:val="24"/>
              </w:rPr>
              <w:t>50</w:t>
            </w:r>
          </w:p>
        </w:tc>
        <w:tc>
          <w:tcPr>
            <w:tcW w:w="540" w:type="dxa"/>
          </w:tcPr>
          <w:p w14:paraId="39E2E35A" w14:textId="77777777" w:rsidR="000C5C28" w:rsidRPr="00FF37CC" w:rsidRDefault="000C5C28" w:rsidP="00E821FE">
            <w:pPr>
              <w:pStyle w:val="Sothutu-1so"/>
              <w:spacing w:before="120" w:after="120" w:line="276" w:lineRule="auto"/>
              <w:jc w:val="left"/>
              <w:rPr>
                <w:szCs w:val="24"/>
              </w:rPr>
            </w:pPr>
            <w:r>
              <w:rPr>
                <w:szCs w:val="24"/>
              </w:rPr>
              <w:t>Y</w:t>
            </w:r>
          </w:p>
        </w:tc>
        <w:tc>
          <w:tcPr>
            <w:tcW w:w="450" w:type="dxa"/>
          </w:tcPr>
          <w:p w14:paraId="5038CF42" w14:textId="77777777" w:rsidR="000C5C28" w:rsidRPr="00FF37CC" w:rsidRDefault="000C5C28" w:rsidP="00E821FE">
            <w:pPr>
              <w:pStyle w:val="Sothutu-1so"/>
              <w:spacing w:before="120" w:after="120" w:line="276" w:lineRule="auto"/>
              <w:jc w:val="left"/>
              <w:rPr>
                <w:szCs w:val="24"/>
              </w:rPr>
            </w:pPr>
            <w:r>
              <w:rPr>
                <w:szCs w:val="24"/>
              </w:rPr>
              <w:t>N</w:t>
            </w:r>
          </w:p>
        </w:tc>
        <w:tc>
          <w:tcPr>
            <w:tcW w:w="540" w:type="dxa"/>
          </w:tcPr>
          <w:p w14:paraId="2E73EF78" w14:textId="77777777" w:rsidR="000C5C28" w:rsidRDefault="000C5C28" w:rsidP="00E821FE">
            <w:pPr>
              <w:pStyle w:val="Sothutu-1so"/>
              <w:spacing w:before="120" w:after="120" w:line="276" w:lineRule="auto"/>
              <w:ind w:left="360" w:hanging="360"/>
              <w:jc w:val="center"/>
              <w:rPr>
                <w:szCs w:val="24"/>
              </w:rPr>
            </w:pPr>
            <w:r>
              <w:rPr>
                <w:szCs w:val="24"/>
              </w:rPr>
              <w:t>N</w:t>
            </w:r>
          </w:p>
        </w:tc>
        <w:tc>
          <w:tcPr>
            <w:tcW w:w="7380" w:type="dxa"/>
          </w:tcPr>
          <w:p w14:paraId="30B695ED" w14:textId="77777777" w:rsidR="000C5C28" w:rsidRPr="00FF37CC" w:rsidRDefault="000C5C28" w:rsidP="00E821FE">
            <w:pPr>
              <w:pStyle w:val="Sothutu-1so"/>
              <w:spacing w:before="120" w:after="120" w:line="276" w:lineRule="auto"/>
              <w:ind w:left="360" w:hanging="360"/>
              <w:jc w:val="left"/>
              <w:rPr>
                <w:szCs w:val="24"/>
              </w:rPr>
            </w:pPr>
            <w:r>
              <w:rPr>
                <w:szCs w:val="24"/>
              </w:rPr>
              <w:t>Key, tự sinh</w:t>
            </w:r>
          </w:p>
        </w:tc>
      </w:tr>
      <w:tr w:rsidR="000C5C28" w:rsidRPr="00FF37CC" w14:paraId="5630DBAF" w14:textId="77777777" w:rsidTr="00146097">
        <w:trPr>
          <w:cantSplit/>
          <w:trHeight w:val="827"/>
        </w:trPr>
        <w:tc>
          <w:tcPr>
            <w:tcW w:w="14737" w:type="dxa"/>
            <w:gridSpan w:val="8"/>
          </w:tcPr>
          <w:p w14:paraId="5F799408" w14:textId="77777777" w:rsidR="000C5C28" w:rsidRPr="001E5A81" w:rsidRDefault="000C5C28" w:rsidP="00E821FE">
            <w:pPr>
              <w:pStyle w:val="Sothutu-1so"/>
              <w:spacing w:before="120" w:after="120" w:line="276" w:lineRule="auto"/>
              <w:ind w:left="360" w:hanging="360"/>
              <w:jc w:val="left"/>
              <w:rPr>
                <w:b/>
                <w:szCs w:val="24"/>
              </w:rPr>
            </w:pPr>
            <w:r w:rsidRPr="001E5A81">
              <w:rPr>
                <w:b/>
                <w:szCs w:val="24"/>
              </w:rPr>
              <w:t>Group: Thông tin chung</w:t>
            </w:r>
          </w:p>
        </w:tc>
      </w:tr>
      <w:tr w:rsidR="000C5C28" w:rsidRPr="00FF37CC" w14:paraId="627EF912" w14:textId="77777777" w:rsidTr="00146097">
        <w:trPr>
          <w:cantSplit/>
          <w:trHeight w:val="827"/>
        </w:trPr>
        <w:tc>
          <w:tcPr>
            <w:tcW w:w="1800" w:type="dxa"/>
          </w:tcPr>
          <w:p w14:paraId="2B68AE2E" w14:textId="77777777" w:rsidR="000C5C28" w:rsidRPr="00FF37CC" w:rsidRDefault="000C5C28" w:rsidP="00E821FE">
            <w:pPr>
              <w:ind w:left="0"/>
            </w:pPr>
            <w:r w:rsidRPr="00AB2F64">
              <w:rPr>
                <w:szCs w:val="24"/>
              </w:rPr>
              <w:t>Đơn vị</w:t>
            </w:r>
            <w:r>
              <w:rPr>
                <w:szCs w:val="24"/>
              </w:rPr>
              <w:t xml:space="preserve"> </w:t>
            </w:r>
          </w:p>
        </w:tc>
        <w:tc>
          <w:tcPr>
            <w:tcW w:w="1980" w:type="dxa"/>
          </w:tcPr>
          <w:p w14:paraId="69EED9E0" w14:textId="77777777" w:rsidR="000C5C28" w:rsidRPr="00FF37CC" w:rsidRDefault="000C5C28" w:rsidP="00E821FE">
            <w:pPr>
              <w:ind w:left="0"/>
            </w:pPr>
            <w:r w:rsidRPr="00FF37CC">
              <w:t>AD_Org_ID</w:t>
            </w:r>
          </w:p>
        </w:tc>
        <w:tc>
          <w:tcPr>
            <w:tcW w:w="1417" w:type="dxa"/>
          </w:tcPr>
          <w:p w14:paraId="0B2944F0" w14:textId="77777777" w:rsidR="000C5C28" w:rsidRDefault="000C5C28" w:rsidP="00E821FE">
            <w:pPr>
              <w:ind w:left="0"/>
            </w:pPr>
            <w:r w:rsidRPr="00FF37CC">
              <w:t>String</w:t>
            </w:r>
          </w:p>
          <w:p w14:paraId="49466781" w14:textId="77777777" w:rsidR="000C5C28" w:rsidRPr="00FF37CC" w:rsidRDefault="000C5C28" w:rsidP="00E821FE">
            <w:pPr>
              <w:ind w:left="0"/>
            </w:pPr>
            <w:r>
              <w:t>SL</w:t>
            </w:r>
          </w:p>
        </w:tc>
        <w:tc>
          <w:tcPr>
            <w:tcW w:w="630" w:type="dxa"/>
          </w:tcPr>
          <w:p w14:paraId="2CFDA22C" w14:textId="77777777" w:rsidR="000C5C28" w:rsidRPr="00FF37CC" w:rsidRDefault="000C5C28" w:rsidP="00E821FE">
            <w:pPr>
              <w:pStyle w:val="Sothutu-1so"/>
              <w:spacing w:before="120" w:after="120" w:line="276" w:lineRule="auto"/>
              <w:jc w:val="left"/>
              <w:rPr>
                <w:szCs w:val="24"/>
              </w:rPr>
            </w:pPr>
            <w:r w:rsidRPr="00FF37CC">
              <w:rPr>
                <w:szCs w:val="24"/>
              </w:rPr>
              <w:t>50</w:t>
            </w:r>
          </w:p>
        </w:tc>
        <w:tc>
          <w:tcPr>
            <w:tcW w:w="540" w:type="dxa"/>
          </w:tcPr>
          <w:p w14:paraId="19433174" w14:textId="77777777" w:rsidR="000C5C28" w:rsidRPr="00FF37CC" w:rsidRDefault="000C5C28" w:rsidP="00E821FE">
            <w:pPr>
              <w:pStyle w:val="Sothutu-1so"/>
              <w:spacing w:before="120" w:after="120" w:line="276" w:lineRule="auto"/>
              <w:jc w:val="left"/>
              <w:rPr>
                <w:szCs w:val="24"/>
              </w:rPr>
            </w:pPr>
            <w:r>
              <w:rPr>
                <w:szCs w:val="24"/>
              </w:rPr>
              <w:t>N</w:t>
            </w:r>
          </w:p>
        </w:tc>
        <w:tc>
          <w:tcPr>
            <w:tcW w:w="450" w:type="dxa"/>
          </w:tcPr>
          <w:p w14:paraId="41CCDCD9" w14:textId="77777777" w:rsidR="000C5C28" w:rsidRPr="00FF37CC" w:rsidRDefault="000C5C28" w:rsidP="00E821FE">
            <w:pPr>
              <w:pStyle w:val="Sothutu-1so"/>
              <w:spacing w:before="120" w:after="120" w:line="276" w:lineRule="auto"/>
              <w:jc w:val="left"/>
              <w:rPr>
                <w:szCs w:val="24"/>
              </w:rPr>
            </w:pPr>
            <w:r w:rsidRPr="00FF37CC">
              <w:rPr>
                <w:szCs w:val="24"/>
              </w:rPr>
              <w:t>Y</w:t>
            </w:r>
          </w:p>
        </w:tc>
        <w:tc>
          <w:tcPr>
            <w:tcW w:w="540" w:type="dxa"/>
          </w:tcPr>
          <w:p w14:paraId="6B414307" w14:textId="77777777" w:rsidR="000C5C28" w:rsidRPr="00FF37CC" w:rsidRDefault="000C5C28" w:rsidP="00E821FE">
            <w:pPr>
              <w:pStyle w:val="Sothutu-1so"/>
              <w:spacing w:before="120" w:after="120" w:line="276" w:lineRule="auto"/>
              <w:jc w:val="center"/>
              <w:rPr>
                <w:szCs w:val="24"/>
              </w:rPr>
            </w:pPr>
            <w:r>
              <w:rPr>
                <w:szCs w:val="24"/>
              </w:rPr>
              <w:t>N</w:t>
            </w:r>
          </w:p>
        </w:tc>
        <w:tc>
          <w:tcPr>
            <w:tcW w:w="7380" w:type="dxa"/>
          </w:tcPr>
          <w:p w14:paraId="41B54759" w14:textId="77777777" w:rsidR="000C5C28" w:rsidRPr="0082406F" w:rsidRDefault="000C5C28" w:rsidP="00E821FE">
            <w:pPr>
              <w:pStyle w:val="Sothutu-1so"/>
              <w:spacing w:before="120" w:after="120" w:line="276" w:lineRule="auto"/>
              <w:jc w:val="left"/>
              <w:rPr>
                <w:szCs w:val="24"/>
              </w:rPr>
            </w:pPr>
            <w:r w:rsidRPr="0082406F">
              <w:rPr>
                <w:szCs w:val="24"/>
              </w:rPr>
              <w:t>Mặc định là đơn vị chọn khi đăng nhập</w:t>
            </w:r>
          </w:p>
        </w:tc>
      </w:tr>
      <w:tr w:rsidR="00A726BF" w:rsidRPr="00FF37CC" w14:paraId="0C2985F7" w14:textId="77777777" w:rsidTr="00146097">
        <w:trPr>
          <w:cantSplit/>
          <w:trHeight w:val="827"/>
        </w:trPr>
        <w:tc>
          <w:tcPr>
            <w:tcW w:w="1800" w:type="dxa"/>
          </w:tcPr>
          <w:p w14:paraId="3C261C47" w14:textId="77777777" w:rsidR="00A726BF" w:rsidRPr="00FF37CC" w:rsidRDefault="00A726BF" w:rsidP="00E821FE">
            <w:pPr>
              <w:ind w:left="0"/>
            </w:pPr>
            <w:r>
              <w:t>Phòng/ban</w:t>
            </w:r>
          </w:p>
        </w:tc>
        <w:tc>
          <w:tcPr>
            <w:tcW w:w="1980" w:type="dxa"/>
          </w:tcPr>
          <w:p w14:paraId="1D17A97C" w14:textId="77777777" w:rsidR="00A726BF" w:rsidRPr="00FF37CC" w:rsidRDefault="00A726BF" w:rsidP="00E821FE">
            <w:pPr>
              <w:ind w:left="0"/>
            </w:pPr>
            <w:r w:rsidRPr="00D5370A">
              <w:t>C_Department_ID</w:t>
            </w:r>
          </w:p>
        </w:tc>
        <w:tc>
          <w:tcPr>
            <w:tcW w:w="1417" w:type="dxa"/>
          </w:tcPr>
          <w:p w14:paraId="2FCDBDC9" w14:textId="77777777" w:rsidR="00A726BF" w:rsidRDefault="00A726BF" w:rsidP="00E821FE">
            <w:pPr>
              <w:ind w:left="0"/>
            </w:pPr>
            <w:r w:rsidRPr="00FF37CC">
              <w:t>String</w:t>
            </w:r>
          </w:p>
          <w:p w14:paraId="02F6834B" w14:textId="77777777" w:rsidR="00A726BF" w:rsidRPr="00606D95" w:rsidRDefault="00A726BF" w:rsidP="00E821FE">
            <w:pPr>
              <w:ind w:left="0"/>
            </w:pPr>
            <w:r>
              <w:t>SL</w:t>
            </w:r>
          </w:p>
        </w:tc>
        <w:tc>
          <w:tcPr>
            <w:tcW w:w="630" w:type="dxa"/>
          </w:tcPr>
          <w:p w14:paraId="46177B5C" w14:textId="77777777" w:rsidR="00A726BF" w:rsidRPr="00FF37CC" w:rsidRDefault="00A726BF"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0DE44B39" w14:textId="77777777" w:rsidR="00A726BF" w:rsidRPr="00FF37CC" w:rsidRDefault="00A726BF" w:rsidP="00E821FE">
            <w:pPr>
              <w:pStyle w:val="Sothutu-1so"/>
              <w:spacing w:before="120" w:after="120" w:line="276" w:lineRule="auto"/>
              <w:jc w:val="left"/>
              <w:rPr>
                <w:szCs w:val="24"/>
              </w:rPr>
            </w:pPr>
            <w:r>
              <w:rPr>
                <w:szCs w:val="24"/>
              </w:rPr>
              <w:t>N</w:t>
            </w:r>
          </w:p>
        </w:tc>
        <w:tc>
          <w:tcPr>
            <w:tcW w:w="450" w:type="dxa"/>
          </w:tcPr>
          <w:p w14:paraId="0A26892D" w14:textId="77777777" w:rsidR="00A726BF" w:rsidRPr="00FF37CC" w:rsidRDefault="00A726BF" w:rsidP="00E821FE">
            <w:pPr>
              <w:pStyle w:val="Sothutu-1so"/>
              <w:spacing w:before="120" w:after="120" w:line="276" w:lineRule="auto"/>
              <w:jc w:val="left"/>
              <w:rPr>
                <w:szCs w:val="24"/>
              </w:rPr>
            </w:pPr>
            <w:r w:rsidRPr="00FF37CC">
              <w:rPr>
                <w:szCs w:val="24"/>
              </w:rPr>
              <w:t>Y</w:t>
            </w:r>
          </w:p>
        </w:tc>
        <w:tc>
          <w:tcPr>
            <w:tcW w:w="540" w:type="dxa"/>
          </w:tcPr>
          <w:p w14:paraId="0369310F" w14:textId="77777777" w:rsidR="00A726BF" w:rsidRPr="00FF37CC" w:rsidRDefault="00A726BF" w:rsidP="00E821FE">
            <w:pPr>
              <w:pStyle w:val="Sothutu-1so"/>
              <w:spacing w:before="120" w:after="120" w:line="276" w:lineRule="auto"/>
              <w:jc w:val="center"/>
              <w:rPr>
                <w:szCs w:val="24"/>
              </w:rPr>
            </w:pPr>
            <w:r>
              <w:rPr>
                <w:szCs w:val="24"/>
              </w:rPr>
              <w:t>N</w:t>
            </w:r>
          </w:p>
        </w:tc>
        <w:tc>
          <w:tcPr>
            <w:tcW w:w="7380" w:type="dxa"/>
          </w:tcPr>
          <w:p w14:paraId="758BB848" w14:textId="77777777" w:rsidR="00A726BF" w:rsidRPr="0082406F" w:rsidRDefault="00A726BF" w:rsidP="00E821FE">
            <w:pPr>
              <w:pStyle w:val="Sothutu-1so"/>
              <w:spacing w:before="120" w:after="120" w:line="360" w:lineRule="auto"/>
              <w:jc w:val="left"/>
              <w:rPr>
                <w:szCs w:val="24"/>
              </w:rPr>
            </w:pPr>
            <w:r w:rsidRPr="0082406F">
              <w:rPr>
                <w:szCs w:val="24"/>
              </w:rPr>
              <w:t>Mặc định là phòng/ban chọn khi đăng nhập</w:t>
            </w:r>
          </w:p>
        </w:tc>
      </w:tr>
      <w:tr w:rsidR="00A726BF" w:rsidRPr="00FF37CC" w14:paraId="7DAB043C" w14:textId="77777777" w:rsidTr="00146097">
        <w:trPr>
          <w:cantSplit/>
          <w:trHeight w:val="827"/>
        </w:trPr>
        <w:tc>
          <w:tcPr>
            <w:tcW w:w="1800" w:type="dxa"/>
          </w:tcPr>
          <w:p w14:paraId="12604236" w14:textId="77777777" w:rsidR="00A726BF" w:rsidRPr="00FF37CC" w:rsidRDefault="00A726BF" w:rsidP="00E821FE">
            <w:pPr>
              <w:ind w:left="0"/>
            </w:pPr>
            <w:r>
              <w:t>Loại chứng từ</w:t>
            </w:r>
          </w:p>
        </w:tc>
        <w:tc>
          <w:tcPr>
            <w:tcW w:w="1980" w:type="dxa"/>
          </w:tcPr>
          <w:p w14:paraId="11D8BA15" w14:textId="77777777" w:rsidR="00A726BF" w:rsidRPr="00FF37CC" w:rsidRDefault="00A726BF" w:rsidP="00E821FE">
            <w:pPr>
              <w:ind w:left="0"/>
            </w:pPr>
            <w:r>
              <w:rPr>
                <w:szCs w:val="24"/>
              </w:rPr>
              <w:t>C_Document_Type_ID</w:t>
            </w:r>
          </w:p>
        </w:tc>
        <w:tc>
          <w:tcPr>
            <w:tcW w:w="1417" w:type="dxa"/>
          </w:tcPr>
          <w:p w14:paraId="42676E67" w14:textId="77777777" w:rsidR="00A726BF" w:rsidRDefault="00A726BF" w:rsidP="00E821FE">
            <w:pPr>
              <w:ind w:left="0"/>
            </w:pPr>
            <w:r w:rsidRPr="00FF37CC">
              <w:t>String</w:t>
            </w:r>
          </w:p>
          <w:p w14:paraId="150336CB" w14:textId="77777777" w:rsidR="00A726BF" w:rsidRPr="002714DC" w:rsidRDefault="00A726BF" w:rsidP="00E821FE">
            <w:pPr>
              <w:ind w:left="0"/>
            </w:pPr>
            <w:r>
              <w:t>CL</w:t>
            </w:r>
          </w:p>
        </w:tc>
        <w:tc>
          <w:tcPr>
            <w:tcW w:w="630" w:type="dxa"/>
          </w:tcPr>
          <w:p w14:paraId="3759C743" w14:textId="77777777" w:rsidR="00A726BF" w:rsidRPr="00FF37CC" w:rsidRDefault="00A726BF" w:rsidP="00E821FE">
            <w:pPr>
              <w:pStyle w:val="Sothutu-1so"/>
              <w:spacing w:before="120" w:after="120" w:line="276" w:lineRule="auto"/>
              <w:jc w:val="left"/>
              <w:rPr>
                <w:szCs w:val="24"/>
              </w:rPr>
            </w:pPr>
            <w:r>
              <w:rPr>
                <w:szCs w:val="24"/>
              </w:rPr>
              <w:t>20</w:t>
            </w:r>
          </w:p>
        </w:tc>
        <w:tc>
          <w:tcPr>
            <w:tcW w:w="540" w:type="dxa"/>
          </w:tcPr>
          <w:p w14:paraId="0A3E340E" w14:textId="77777777" w:rsidR="00A726BF" w:rsidRPr="00FF37CC" w:rsidRDefault="00A726BF" w:rsidP="00E821FE">
            <w:pPr>
              <w:pStyle w:val="Sothutu-1so"/>
              <w:spacing w:before="120" w:after="120" w:line="276" w:lineRule="auto"/>
              <w:jc w:val="left"/>
              <w:rPr>
                <w:szCs w:val="24"/>
              </w:rPr>
            </w:pPr>
            <w:r>
              <w:rPr>
                <w:szCs w:val="24"/>
              </w:rPr>
              <w:t>Y</w:t>
            </w:r>
          </w:p>
        </w:tc>
        <w:tc>
          <w:tcPr>
            <w:tcW w:w="450" w:type="dxa"/>
          </w:tcPr>
          <w:p w14:paraId="0F5FA0FB" w14:textId="77777777" w:rsidR="00A726BF" w:rsidRPr="00FF37CC" w:rsidRDefault="00A726BF" w:rsidP="00E821FE">
            <w:pPr>
              <w:pStyle w:val="Sothutu-1so"/>
              <w:spacing w:before="120" w:after="120" w:line="276" w:lineRule="auto"/>
              <w:jc w:val="left"/>
              <w:rPr>
                <w:szCs w:val="24"/>
              </w:rPr>
            </w:pPr>
            <w:r>
              <w:rPr>
                <w:szCs w:val="24"/>
              </w:rPr>
              <w:t>Y</w:t>
            </w:r>
          </w:p>
        </w:tc>
        <w:tc>
          <w:tcPr>
            <w:tcW w:w="540" w:type="dxa"/>
          </w:tcPr>
          <w:p w14:paraId="62AF70E2" w14:textId="77777777" w:rsidR="00A726BF" w:rsidRDefault="00A726BF" w:rsidP="00E821FE">
            <w:pPr>
              <w:pStyle w:val="Sothutu-1so"/>
              <w:spacing w:before="120" w:after="120" w:line="276" w:lineRule="auto"/>
              <w:jc w:val="center"/>
              <w:rPr>
                <w:szCs w:val="24"/>
              </w:rPr>
            </w:pPr>
            <w:r>
              <w:rPr>
                <w:szCs w:val="24"/>
              </w:rPr>
              <w:t>N</w:t>
            </w:r>
          </w:p>
        </w:tc>
        <w:tc>
          <w:tcPr>
            <w:tcW w:w="7380" w:type="dxa"/>
          </w:tcPr>
          <w:p w14:paraId="7F8A74AD" w14:textId="2E5EC14B" w:rsidR="00A726BF" w:rsidRPr="0082406F" w:rsidRDefault="00B55BA6" w:rsidP="00E821FE">
            <w:pPr>
              <w:pStyle w:val="Sothutu-1so"/>
              <w:spacing w:before="120" w:after="120" w:line="276" w:lineRule="auto"/>
              <w:jc w:val="left"/>
              <w:rPr>
                <w:szCs w:val="24"/>
              </w:rPr>
            </w:pPr>
            <w:r w:rsidRPr="0082406F">
              <w:rPr>
                <w:szCs w:val="24"/>
              </w:rPr>
              <w:t>Mặc định là “Bảng tổng hợp thanh toán”</w:t>
            </w:r>
          </w:p>
        </w:tc>
      </w:tr>
      <w:tr w:rsidR="00A726BF" w:rsidRPr="00FF37CC" w14:paraId="55E5E3DC" w14:textId="77777777" w:rsidTr="00146097">
        <w:trPr>
          <w:cantSplit/>
          <w:trHeight w:val="827"/>
        </w:trPr>
        <w:tc>
          <w:tcPr>
            <w:tcW w:w="1800" w:type="dxa"/>
          </w:tcPr>
          <w:p w14:paraId="24CE6783" w14:textId="12666A7F" w:rsidR="00A726BF" w:rsidRPr="00FF37CC" w:rsidRDefault="00A726BF" w:rsidP="00E821FE">
            <w:pPr>
              <w:ind w:left="0"/>
            </w:pPr>
            <w:r>
              <w:rPr>
                <w:szCs w:val="24"/>
              </w:rPr>
              <w:lastRenderedPageBreak/>
              <w:t xml:space="preserve">Loại </w:t>
            </w:r>
            <w:r w:rsidR="00C874BF">
              <w:rPr>
                <w:szCs w:val="24"/>
              </w:rPr>
              <w:t>bảng THTT</w:t>
            </w:r>
          </w:p>
        </w:tc>
        <w:tc>
          <w:tcPr>
            <w:tcW w:w="1980" w:type="dxa"/>
          </w:tcPr>
          <w:p w14:paraId="1D65CDDB" w14:textId="36117031" w:rsidR="00A726BF" w:rsidRPr="00FF37CC" w:rsidRDefault="00991B33" w:rsidP="00E821FE">
            <w:pPr>
              <w:ind w:left="0"/>
            </w:pPr>
            <w:r>
              <w:t>TYPE</w:t>
            </w:r>
          </w:p>
        </w:tc>
        <w:tc>
          <w:tcPr>
            <w:tcW w:w="1417" w:type="dxa"/>
          </w:tcPr>
          <w:p w14:paraId="6597060D" w14:textId="77777777" w:rsidR="00A726BF" w:rsidRDefault="00A726BF" w:rsidP="00E821FE">
            <w:pPr>
              <w:ind w:left="0"/>
            </w:pPr>
            <w:r>
              <w:t xml:space="preserve">String </w:t>
            </w:r>
          </w:p>
          <w:p w14:paraId="6DD0031A" w14:textId="77777777" w:rsidR="00A726BF" w:rsidRDefault="00A726BF" w:rsidP="00E821FE">
            <w:pPr>
              <w:ind w:left="0"/>
            </w:pPr>
            <w:r>
              <w:t>CL</w:t>
            </w:r>
          </w:p>
          <w:p w14:paraId="6013E93D" w14:textId="77777777" w:rsidR="00A726BF" w:rsidRPr="00FF37CC" w:rsidRDefault="00A726BF" w:rsidP="00E821FE">
            <w:pPr>
              <w:ind w:left="0"/>
            </w:pPr>
            <w:r>
              <w:t>AC</w:t>
            </w:r>
          </w:p>
        </w:tc>
        <w:tc>
          <w:tcPr>
            <w:tcW w:w="630" w:type="dxa"/>
          </w:tcPr>
          <w:p w14:paraId="76E7BF78" w14:textId="77777777" w:rsidR="00A726BF" w:rsidRPr="00FF37CC" w:rsidRDefault="00A726BF" w:rsidP="00E821FE">
            <w:pPr>
              <w:pStyle w:val="Sothutu-1so"/>
              <w:spacing w:before="120" w:after="120" w:line="276" w:lineRule="auto"/>
              <w:jc w:val="left"/>
              <w:rPr>
                <w:szCs w:val="24"/>
              </w:rPr>
            </w:pPr>
            <w:r>
              <w:rPr>
                <w:szCs w:val="24"/>
              </w:rPr>
              <w:t>20</w:t>
            </w:r>
          </w:p>
        </w:tc>
        <w:tc>
          <w:tcPr>
            <w:tcW w:w="540" w:type="dxa"/>
          </w:tcPr>
          <w:p w14:paraId="33A95787" w14:textId="77777777" w:rsidR="00A726BF" w:rsidRPr="00FF37CC" w:rsidRDefault="00A726BF" w:rsidP="00E821FE">
            <w:pPr>
              <w:pStyle w:val="Sothutu-1so"/>
              <w:spacing w:before="120" w:after="120" w:line="276" w:lineRule="auto"/>
              <w:jc w:val="left"/>
              <w:rPr>
                <w:szCs w:val="24"/>
              </w:rPr>
            </w:pPr>
            <w:r>
              <w:rPr>
                <w:szCs w:val="24"/>
              </w:rPr>
              <w:t>N</w:t>
            </w:r>
          </w:p>
        </w:tc>
        <w:tc>
          <w:tcPr>
            <w:tcW w:w="450" w:type="dxa"/>
          </w:tcPr>
          <w:p w14:paraId="028FB67B" w14:textId="77777777" w:rsidR="00A726BF" w:rsidRPr="00FF37CC" w:rsidRDefault="00A726BF" w:rsidP="00E821FE">
            <w:pPr>
              <w:pStyle w:val="Sothutu-1so"/>
              <w:spacing w:before="120" w:after="120" w:line="276" w:lineRule="auto"/>
              <w:jc w:val="left"/>
              <w:rPr>
                <w:szCs w:val="24"/>
              </w:rPr>
            </w:pPr>
            <w:r>
              <w:rPr>
                <w:szCs w:val="24"/>
              </w:rPr>
              <w:t>N</w:t>
            </w:r>
          </w:p>
        </w:tc>
        <w:tc>
          <w:tcPr>
            <w:tcW w:w="540" w:type="dxa"/>
          </w:tcPr>
          <w:p w14:paraId="5E583764" w14:textId="77777777" w:rsidR="00A726BF" w:rsidRPr="00165004" w:rsidRDefault="00A726BF" w:rsidP="00E821FE">
            <w:pPr>
              <w:pStyle w:val="Sothutu-1so"/>
              <w:spacing w:before="120" w:after="120" w:line="276" w:lineRule="auto"/>
              <w:jc w:val="center"/>
              <w:rPr>
                <w:szCs w:val="24"/>
              </w:rPr>
            </w:pPr>
            <w:r>
              <w:rPr>
                <w:szCs w:val="24"/>
              </w:rPr>
              <w:t>Y</w:t>
            </w:r>
          </w:p>
        </w:tc>
        <w:tc>
          <w:tcPr>
            <w:tcW w:w="7380" w:type="dxa"/>
          </w:tcPr>
          <w:p w14:paraId="74FDD98E" w14:textId="01F6B0DB" w:rsidR="00C874BF" w:rsidRPr="000F5197" w:rsidRDefault="00C874BF" w:rsidP="00E821FE">
            <w:pPr>
              <w:pStyle w:val="Sothutu-1so"/>
              <w:spacing w:before="120" w:after="120" w:line="276" w:lineRule="auto"/>
              <w:rPr>
                <w:szCs w:val="24"/>
              </w:rPr>
            </w:pPr>
            <w:r w:rsidRPr="000F5197">
              <w:rPr>
                <w:szCs w:val="24"/>
              </w:rPr>
              <w:t>Bao gồm các loại:</w:t>
            </w:r>
          </w:p>
          <w:p w14:paraId="201625A7" w14:textId="34FE473C" w:rsidR="00C874BF" w:rsidRPr="000F5197" w:rsidRDefault="00991B33" w:rsidP="004E37AB">
            <w:pPr>
              <w:pStyle w:val="Sothutu-1so"/>
              <w:numPr>
                <w:ilvl w:val="0"/>
                <w:numId w:val="26"/>
              </w:numPr>
              <w:spacing w:before="120" w:after="120" w:line="276" w:lineRule="auto"/>
              <w:rPr>
                <w:szCs w:val="24"/>
              </w:rPr>
            </w:pPr>
            <w:r>
              <w:rPr>
                <w:szCs w:val="24"/>
              </w:rPr>
              <w:t xml:space="preserve">‘0’ : </w:t>
            </w:r>
            <w:r w:rsidR="00C874BF" w:rsidRPr="000F5197">
              <w:rPr>
                <w:szCs w:val="24"/>
              </w:rPr>
              <w:t>Thanh toán cho đối tác</w:t>
            </w:r>
          </w:p>
          <w:p w14:paraId="4F8E6428" w14:textId="20030E29" w:rsidR="00C874BF" w:rsidRPr="000F5197" w:rsidRDefault="00991B33" w:rsidP="004E37AB">
            <w:pPr>
              <w:pStyle w:val="Sothutu-1so"/>
              <w:numPr>
                <w:ilvl w:val="0"/>
                <w:numId w:val="26"/>
              </w:numPr>
              <w:spacing w:before="120" w:after="120" w:line="276" w:lineRule="auto"/>
              <w:rPr>
                <w:szCs w:val="24"/>
              </w:rPr>
            </w:pPr>
            <w:r>
              <w:rPr>
                <w:szCs w:val="24"/>
              </w:rPr>
              <w:t>‘1’ :</w:t>
            </w:r>
            <w:r w:rsidR="00C874BF" w:rsidRPr="000F5197">
              <w:rPr>
                <w:szCs w:val="24"/>
              </w:rPr>
              <w:t>Hoàn ứng</w:t>
            </w:r>
          </w:p>
          <w:p w14:paraId="376B1AAE" w14:textId="61E33D3A" w:rsidR="00C874BF" w:rsidRPr="000F5197" w:rsidRDefault="00991B33" w:rsidP="004E37AB">
            <w:pPr>
              <w:pStyle w:val="Sothutu-1so"/>
              <w:numPr>
                <w:ilvl w:val="0"/>
                <w:numId w:val="26"/>
              </w:numPr>
              <w:spacing w:before="120" w:after="120" w:line="276" w:lineRule="auto"/>
              <w:rPr>
                <w:szCs w:val="24"/>
              </w:rPr>
            </w:pPr>
            <w:r>
              <w:rPr>
                <w:szCs w:val="24"/>
              </w:rPr>
              <w:t xml:space="preserve">‘2’ : </w:t>
            </w:r>
            <w:r w:rsidR="00C874BF" w:rsidRPr="000F5197">
              <w:rPr>
                <w:szCs w:val="24"/>
              </w:rPr>
              <w:t>Trực tiếp</w:t>
            </w:r>
          </w:p>
          <w:p w14:paraId="6CF0DFD2" w14:textId="1E418B5E" w:rsidR="00C874BF" w:rsidRDefault="00991B33" w:rsidP="004E37AB">
            <w:pPr>
              <w:pStyle w:val="Sothutu-1so"/>
              <w:numPr>
                <w:ilvl w:val="0"/>
                <w:numId w:val="26"/>
              </w:numPr>
              <w:spacing w:before="120" w:after="120" w:line="276" w:lineRule="auto"/>
              <w:rPr>
                <w:szCs w:val="24"/>
              </w:rPr>
            </w:pPr>
            <w:r>
              <w:rPr>
                <w:szCs w:val="24"/>
              </w:rPr>
              <w:t xml:space="preserve">‘3’ : </w:t>
            </w:r>
            <w:r w:rsidR="00C874BF" w:rsidRPr="000F5197">
              <w:rPr>
                <w:szCs w:val="24"/>
              </w:rPr>
              <w:t>Nhân công (chi phí)</w:t>
            </w:r>
          </w:p>
          <w:p w14:paraId="5B23123E" w14:textId="37DECEA2" w:rsidR="00991B33" w:rsidRDefault="00991B33" w:rsidP="004E37AB">
            <w:pPr>
              <w:pStyle w:val="Sothutu-1so"/>
              <w:numPr>
                <w:ilvl w:val="0"/>
                <w:numId w:val="26"/>
              </w:numPr>
              <w:spacing w:before="120" w:after="120" w:line="276" w:lineRule="auto"/>
              <w:rPr>
                <w:szCs w:val="24"/>
              </w:rPr>
            </w:pPr>
            <w:r>
              <w:rPr>
                <w:szCs w:val="24"/>
              </w:rPr>
              <w:t xml:space="preserve">‘4’ : </w:t>
            </w:r>
            <w:r w:rsidRPr="000F5197">
              <w:rPr>
                <w:szCs w:val="24"/>
              </w:rPr>
              <w:t>Nhân công (đầu tư)</w:t>
            </w:r>
          </w:p>
          <w:p w14:paraId="6098D5A8" w14:textId="67ED8124" w:rsidR="00991B33" w:rsidRPr="000F5197" w:rsidRDefault="00991B33" w:rsidP="004E37AB">
            <w:pPr>
              <w:pStyle w:val="Sothutu-1so"/>
              <w:numPr>
                <w:ilvl w:val="0"/>
                <w:numId w:val="26"/>
              </w:numPr>
              <w:spacing w:before="120" w:after="120" w:line="276" w:lineRule="auto"/>
              <w:rPr>
                <w:szCs w:val="24"/>
              </w:rPr>
            </w:pPr>
            <w:r>
              <w:rPr>
                <w:szCs w:val="24"/>
              </w:rPr>
              <w:t xml:space="preserve">‘5’ : </w:t>
            </w:r>
            <w:r w:rsidRPr="00B96C84">
              <w:rPr>
                <w:color w:val="000000" w:themeColor="text1"/>
                <w:szCs w:val="24"/>
              </w:rPr>
              <w:t>Nhân công (dở dang)</w:t>
            </w:r>
          </w:p>
          <w:p w14:paraId="7951E5B2" w14:textId="0992EFD5" w:rsidR="00A726BF" w:rsidRPr="000F5197" w:rsidRDefault="00A726BF" w:rsidP="00991B33">
            <w:pPr>
              <w:pStyle w:val="Sothutu-1so"/>
              <w:spacing w:before="120" w:after="120" w:line="276" w:lineRule="auto"/>
              <w:ind w:left="360"/>
              <w:rPr>
                <w:szCs w:val="24"/>
              </w:rPr>
            </w:pPr>
          </w:p>
        </w:tc>
      </w:tr>
      <w:tr w:rsidR="00A726BF" w:rsidRPr="00FF37CC" w14:paraId="3CA2480D" w14:textId="77777777" w:rsidTr="00146097">
        <w:trPr>
          <w:cantSplit/>
          <w:trHeight w:val="827"/>
        </w:trPr>
        <w:tc>
          <w:tcPr>
            <w:tcW w:w="1800" w:type="dxa"/>
          </w:tcPr>
          <w:p w14:paraId="6F63550C" w14:textId="77777777" w:rsidR="00A726BF" w:rsidRPr="00FF37CC" w:rsidRDefault="00A726BF" w:rsidP="00E821FE">
            <w:pPr>
              <w:ind w:left="0"/>
            </w:pPr>
            <w:r>
              <w:t>Người yêu cầu</w:t>
            </w:r>
          </w:p>
        </w:tc>
        <w:tc>
          <w:tcPr>
            <w:tcW w:w="1980" w:type="dxa"/>
          </w:tcPr>
          <w:p w14:paraId="50C29D4D" w14:textId="77777777" w:rsidR="00A726BF" w:rsidRPr="00FF37CC" w:rsidRDefault="00A726BF" w:rsidP="00E821FE">
            <w:pPr>
              <w:ind w:left="0"/>
            </w:pPr>
            <w:r>
              <w:rPr>
                <w:szCs w:val="24"/>
              </w:rPr>
              <w:t>Requester_ID</w:t>
            </w:r>
          </w:p>
        </w:tc>
        <w:tc>
          <w:tcPr>
            <w:tcW w:w="1417" w:type="dxa"/>
          </w:tcPr>
          <w:p w14:paraId="55197B32" w14:textId="77777777" w:rsidR="00A726BF" w:rsidRDefault="00A726BF" w:rsidP="00E821FE">
            <w:pPr>
              <w:ind w:left="0"/>
            </w:pPr>
            <w:r>
              <w:t>String</w:t>
            </w:r>
          </w:p>
          <w:p w14:paraId="4D982067" w14:textId="77777777" w:rsidR="00A726BF" w:rsidRPr="00FF37CC" w:rsidRDefault="00A726BF" w:rsidP="00E821FE">
            <w:pPr>
              <w:ind w:left="0"/>
            </w:pPr>
            <w:r>
              <w:t>CL</w:t>
            </w:r>
          </w:p>
        </w:tc>
        <w:tc>
          <w:tcPr>
            <w:tcW w:w="630" w:type="dxa"/>
          </w:tcPr>
          <w:p w14:paraId="601FF731" w14:textId="77777777" w:rsidR="00A726BF" w:rsidRPr="00FF37CC" w:rsidRDefault="00A726BF" w:rsidP="00E821FE">
            <w:pPr>
              <w:pStyle w:val="Sothutu-1so"/>
              <w:spacing w:before="120" w:after="120" w:line="276" w:lineRule="auto"/>
              <w:jc w:val="left"/>
              <w:rPr>
                <w:szCs w:val="24"/>
              </w:rPr>
            </w:pPr>
            <w:r>
              <w:rPr>
                <w:szCs w:val="24"/>
              </w:rPr>
              <w:t>50</w:t>
            </w:r>
          </w:p>
        </w:tc>
        <w:tc>
          <w:tcPr>
            <w:tcW w:w="540" w:type="dxa"/>
          </w:tcPr>
          <w:p w14:paraId="455B0298" w14:textId="77777777" w:rsidR="00A726BF" w:rsidRPr="00FF37CC" w:rsidRDefault="00A726BF" w:rsidP="00E821FE">
            <w:pPr>
              <w:pStyle w:val="Sothutu-1so"/>
              <w:spacing w:before="120" w:after="120" w:line="276" w:lineRule="auto"/>
              <w:jc w:val="left"/>
              <w:rPr>
                <w:szCs w:val="24"/>
              </w:rPr>
            </w:pPr>
            <w:r>
              <w:rPr>
                <w:szCs w:val="24"/>
              </w:rPr>
              <w:t>N</w:t>
            </w:r>
          </w:p>
        </w:tc>
        <w:tc>
          <w:tcPr>
            <w:tcW w:w="450" w:type="dxa"/>
          </w:tcPr>
          <w:p w14:paraId="4F7F5B5B" w14:textId="77777777" w:rsidR="00A726BF" w:rsidRPr="00FF37CC" w:rsidRDefault="00A726BF" w:rsidP="00E821FE">
            <w:pPr>
              <w:pStyle w:val="Sothutu-1so"/>
              <w:spacing w:before="120" w:after="120" w:line="276" w:lineRule="auto"/>
              <w:jc w:val="left"/>
              <w:rPr>
                <w:szCs w:val="24"/>
              </w:rPr>
            </w:pPr>
            <w:r>
              <w:rPr>
                <w:szCs w:val="24"/>
              </w:rPr>
              <w:t>N</w:t>
            </w:r>
          </w:p>
        </w:tc>
        <w:tc>
          <w:tcPr>
            <w:tcW w:w="540" w:type="dxa"/>
          </w:tcPr>
          <w:p w14:paraId="63E09F9A" w14:textId="77777777" w:rsidR="00A726BF" w:rsidRPr="00165004" w:rsidRDefault="00A726BF" w:rsidP="00E821FE">
            <w:pPr>
              <w:pStyle w:val="Sothutu-1so"/>
              <w:spacing w:before="120" w:after="120" w:line="276" w:lineRule="auto"/>
              <w:jc w:val="center"/>
              <w:rPr>
                <w:szCs w:val="24"/>
              </w:rPr>
            </w:pPr>
            <w:r>
              <w:rPr>
                <w:szCs w:val="24"/>
              </w:rPr>
              <w:t>Y</w:t>
            </w:r>
          </w:p>
        </w:tc>
        <w:tc>
          <w:tcPr>
            <w:tcW w:w="7380" w:type="dxa"/>
          </w:tcPr>
          <w:p w14:paraId="3B57C637" w14:textId="77777777" w:rsidR="00A726BF" w:rsidRPr="000F5197" w:rsidRDefault="00A726BF" w:rsidP="00E821FE">
            <w:pPr>
              <w:pStyle w:val="Sothutu-1so"/>
              <w:spacing w:before="120" w:after="120" w:line="276" w:lineRule="auto"/>
              <w:rPr>
                <w:szCs w:val="24"/>
              </w:rPr>
            </w:pPr>
            <w:r w:rsidRPr="000F5197">
              <w:rPr>
                <w:szCs w:val="24"/>
              </w:rPr>
              <w:t>Hiển thị danh sách user thuộc phòng/ban ở trên</w:t>
            </w:r>
          </w:p>
          <w:p w14:paraId="315BFBB5" w14:textId="77777777" w:rsidR="00A726BF" w:rsidRPr="000F5197" w:rsidRDefault="00A726BF" w:rsidP="00E821FE">
            <w:pPr>
              <w:pStyle w:val="Sothutu-1so"/>
              <w:spacing w:before="120" w:after="120" w:line="276" w:lineRule="auto"/>
              <w:rPr>
                <w:szCs w:val="24"/>
              </w:rPr>
            </w:pPr>
            <w:r w:rsidRPr="000F5197">
              <w:rPr>
                <w:szCs w:val="24"/>
              </w:rPr>
              <w:t>Nếu user đăng nhập nằm trong danh sách user phòng/ban đã chọn thì mặc định là user đăng nhập</w:t>
            </w:r>
          </w:p>
          <w:p w14:paraId="30D40C6C" w14:textId="77777777" w:rsidR="00A726BF" w:rsidRPr="000F5197" w:rsidRDefault="00A726BF" w:rsidP="00E821FE">
            <w:pPr>
              <w:pStyle w:val="Sothutu-1so"/>
              <w:spacing w:before="120" w:after="120" w:line="276" w:lineRule="auto"/>
              <w:rPr>
                <w:szCs w:val="24"/>
              </w:rPr>
            </w:pPr>
            <w:r w:rsidRPr="000F5197">
              <w:rPr>
                <w:szCs w:val="24"/>
              </w:rPr>
              <w:t>Mặc định trường c_bpartner_Id theo requester_id bằng việc map username của requester_id với employee_code của bảng bpartner, nếu tìm được nhiều hơn 1 c_bpartner thì ưu tiên lấy theo thứ tự:</w:t>
            </w:r>
          </w:p>
          <w:p w14:paraId="51ED5184" w14:textId="77777777" w:rsidR="00A726BF" w:rsidRPr="000F5197" w:rsidRDefault="00A726BF" w:rsidP="004E37AB">
            <w:pPr>
              <w:pStyle w:val="Sothutu-1so"/>
              <w:numPr>
                <w:ilvl w:val="0"/>
                <w:numId w:val="24"/>
              </w:numPr>
              <w:spacing w:before="120" w:after="120" w:line="276" w:lineRule="auto"/>
              <w:ind w:left="707"/>
              <w:rPr>
                <w:szCs w:val="24"/>
              </w:rPr>
            </w:pPr>
            <w:r w:rsidRPr="000F5197">
              <w:rPr>
                <w:szCs w:val="24"/>
              </w:rPr>
              <w:t>Trạng thái hiệu lực = ‘Y’</w:t>
            </w:r>
          </w:p>
          <w:p w14:paraId="185D1D55" w14:textId="77777777" w:rsidR="00A726BF" w:rsidRPr="000F5197" w:rsidRDefault="00A726BF" w:rsidP="004E37AB">
            <w:pPr>
              <w:pStyle w:val="Sothutu-1so"/>
              <w:numPr>
                <w:ilvl w:val="0"/>
                <w:numId w:val="24"/>
              </w:numPr>
              <w:spacing w:before="120" w:after="120" w:line="276" w:lineRule="auto"/>
              <w:ind w:left="707"/>
              <w:rPr>
                <w:szCs w:val="24"/>
              </w:rPr>
            </w:pPr>
            <w:r w:rsidRPr="000F5197">
              <w:rPr>
                <w:szCs w:val="24"/>
              </w:rPr>
              <w:t>Phòng ban trùng phòng/ban khai báo ở ad_user</w:t>
            </w:r>
          </w:p>
          <w:p w14:paraId="473AFA54" w14:textId="77777777" w:rsidR="00A726BF" w:rsidRPr="000F5197" w:rsidRDefault="00A726BF" w:rsidP="004E37AB">
            <w:pPr>
              <w:pStyle w:val="Sothutu-1so"/>
              <w:numPr>
                <w:ilvl w:val="0"/>
                <w:numId w:val="24"/>
              </w:numPr>
              <w:spacing w:before="120" w:after="120" w:line="276" w:lineRule="auto"/>
              <w:ind w:left="707"/>
              <w:jc w:val="left"/>
              <w:rPr>
                <w:szCs w:val="24"/>
              </w:rPr>
            </w:pPr>
            <w:r w:rsidRPr="000F5197">
              <w:rPr>
                <w:szCs w:val="24"/>
              </w:rPr>
              <w:t>Random</w:t>
            </w:r>
          </w:p>
        </w:tc>
      </w:tr>
      <w:tr w:rsidR="00B410F1" w:rsidRPr="00FF37CC" w14:paraId="63AC7E00" w14:textId="77777777" w:rsidTr="00146097">
        <w:trPr>
          <w:cantSplit/>
          <w:trHeight w:val="827"/>
        </w:trPr>
        <w:tc>
          <w:tcPr>
            <w:tcW w:w="1800" w:type="dxa"/>
          </w:tcPr>
          <w:p w14:paraId="1CFF6542" w14:textId="3B1342A0" w:rsidR="00B410F1" w:rsidRDefault="00B410F1" w:rsidP="00E821FE">
            <w:pPr>
              <w:ind w:left="0"/>
            </w:pPr>
            <w:r>
              <w:t>Email kế toán</w:t>
            </w:r>
          </w:p>
        </w:tc>
        <w:tc>
          <w:tcPr>
            <w:tcW w:w="1980" w:type="dxa"/>
          </w:tcPr>
          <w:p w14:paraId="0CDC502C" w14:textId="7A00F436" w:rsidR="00B410F1" w:rsidRDefault="00226222" w:rsidP="00E821FE">
            <w:pPr>
              <w:ind w:left="0"/>
              <w:rPr>
                <w:szCs w:val="24"/>
              </w:rPr>
            </w:pPr>
            <w:r w:rsidRPr="00226222">
              <w:rPr>
                <w:szCs w:val="24"/>
              </w:rPr>
              <w:t>EMAIL</w:t>
            </w:r>
          </w:p>
        </w:tc>
        <w:tc>
          <w:tcPr>
            <w:tcW w:w="1417" w:type="dxa"/>
          </w:tcPr>
          <w:p w14:paraId="7AFC6E7D" w14:textId="4F8181E6" w:rsidR="00B410F1" w:rsidRDefault="003F4A3A" w:rsidP="00E821FE">
            <w:pPr>
              <w:ind w:left="0"/>
            </w:pPr>
            <w:r>
              <w:t>String</w:t>
            </w:r>
          </w:p>
        </w:tc>
        <w:tc>
          <w:tcPr>
            <w:tcW w:w="630" w:type="dxa"/>
          </w:tcPr>
          <w:p w14:paraId="4127AEB1" w14:textId="23F632E5" w:rsidR="00B410F1" w:rsidRDefault="003F4A3A" w:rsidP="00E821FE">
            <w:pPr>
              <w:pStyle w:val="Sothutu-1so"/>
              <w:spacing w:before="120" w:after="120" w:line="276" w:lineRule="auto"/>
              <w:jc w:val="left"/>
              <w:rPr>
                <w:szCs w:val="24"/>
              </w:rPr>
            </w:pPr>
            <w:r>
              <w:rPr>
                <w:szCs w:val="24"/>
              </w:rPr>
              <w:t>50</w:t>
            </w:r>
          </w:p>
        </w:tc>
        <w:tc>
          <w:tcPr>
            <w:tcW w:w="540" w:type="dxa"/>
          </w:tcPr>
          <w:p w14:paraId="2A658AC1" w14:textId="3CF04BD5" w:rsidR="00B410F1" w:rsidRDefault="003F4A3A" w:rsidP="00E821FE">
            <w:pPr>
              <w:pStyle w:val="Sothutu-1so"/>
              <w:spacing w:before="120" w:after="120" w:line="276" w:lineRule="auto"/>
              <w:jc w:val="left"/>
              <w:rPr>
                <w:szCs w:val="24"/>
              </w:rPr>
            </w:pPr>
            <w:r>
              <w:rPr>
                <w:szCs w:val="24"/>
              </w:rPr>
              <w:t>N</w:t>
            </w:r>
          </w:p>
        </w:tc>
        <w:tc>
          <w:tcPr>
            <w:tcW w:w="450" w:type="dxa"/>
          </w:tcPr>
          <w:p w14:paraId="1488C869" w14:textId="175AD3E6" w:rsidR="00B410F1" w:rsidRDefault="003F4A3A" w:rsidP="00E821FE">
            <w:pPr>
              <w:pStyle w:val="Sothutu-1so"/>
              <w:spacing w:before="120" w:after="120" w:line="276" w:lineRule="auto"/>
              <w:jc w:val="left"/>
              <w:rPr>
                <w:szCs w:val="24"/>
              </w:rPr>
            </w:pPr>
            <w:r>
              <w:rPr>
                <w:szCs w:val="24"/>
              </w:rPr>
              <w:t>Y</w:t>
            </w:r>
          </w:p>
        </w:tc>
        <w:tc>
          <w:tcPr>
            <w:tcW w:w="540" w:type="dxa"/>
          </w:tcPr>
          <w:p w14:paraId="5E7D23C2" w14:textId="2D68D0E7" w:rsidR="00B410F1" w:rsidRDefault="003F4A3A" w:rsidP="00E821FE">
            <w:pPr>
              <w:pStyle w:val="Sothutu-1so"/>
              <w:spacing w:before="120" w:after="120" w:line="276" w:lineRule="auto"/>
              <w:jc w:val="center"/>
              <w:rPr>
                <w:szCs w:val="24"/>
              </w:rPr>
            </w:pPr>
            <w:r>
              <w:rPr>
                <w:szCs w:val="24"/>
              </w:rPr>
              <w:t>Y</w:t>
            </w:r>
          </w:p>
        </w:tc>
        <w:tc>
          <w:tcPr>
            <w:tcW w:w="7380" w:type="dxa"/>
          </w:tcPr>
          <w:p w14:paraId="01D1AB7D" w14:textId="77777777" w:rsidR="00B410F1" w:rsidRPr="00E05082" w:rsidRDefault="00B410F1" w:rsidP="00E821FE">
            <w:pPr>
              <w:pStyle w:val="Sothutu-1so"/>
              <w:spacing w:before="120" w:after="120" w:line="276" w:lineRule="auto"/>
              <w:rPr>
                <w:szCs w:val="24"/>
                <w:highlight w:val="yellow"/>
              </w:rPr>
            </w:pPr>
          </w:p>
        </w:tc>
      </w:tr>
      <w:tr w:rsidR="00A726BF" w:rsidRPr="00FF37CC" w14:paraId="0F090982" w14:textId="77777777" w:rsidTr="00146097">
        <w:trPr>
          <w:cantSplit/>
          <w:trHeight w:val="827"/>
        </w:trPr>
        <w:tc>
          <w:tcPr>
            <w:tcW w:w="1800" w:type="dxa"/>
          </w:tcPr>
          <w:p w14:paraId="38B2E4E7" w14:textId="77777777" w:rsidR="00A726BF" w:rsidRDefault="00A726BF" w:rsidP="00E821FE">
            <w:pPr>
              <w:ind w:left="0"/>
            </w:pPr>
            <w:r>
              <w:rPr>
                <w:szCs w:val="24"/>
              </w:rPr>
              <w:lastRenderedPageBreak/>
              <w:t>Số chứng từ</w:t>
            </w:r>
          </w:p>
        </w:tc>
        <w:tc>
          <w:tcPr>
            <w:tcW w:w="1980" w:type="dxa"/>
          </w:tcPr>
          <w:p w14:paraId="42044503" w14:textId="77777777" w:rsidR="00A726BF" w:rsidRDefault="00A726BF" w:rsidP="00E821FE">
            <w:pPr>
              <w:ind w:left="0"/>
            </w:pPr>
            <w:r>
              <w:rPr>
                <w:szCs w:val="24"/>
              </w:rPr>
              <w:t>Document_No</w:t>
            </w:r>
          </w:p>
        </w:tc>
        <w:tc>
          <w:tcPr>
            <w:tcW w:w="1417" w:type="dxa"/>
          </w:tcPr>
          <w:p w14:paraId="38D86ECA" w14:textId="77777777" w:rsidR="00A726BF" w:rsidRDefault="00A726BF" w:rsidP="00E821FE">
            <w:pPr>
              <w:ind w:left="0"/>
            </w:pPr>
            <w:r>
              <w:t>String</w:t>
            </w:r>
          </w:p>
          <w:p w14:paraId="621F0808" w14:textId="77777777" w:rsidR="00A726BF" w:rsidRDefault="00A726BF" w:rsidP="00E821FE">
            <w:pPr>
              <w:ind w:left="0"/>
            </w:pPr>
            <w:r>
              <w:t>Text Box</w:t>
            </w:r>
          </w:p>
        </w:tc>
        <w:tc>
          <w:tcPr>
            <w:tcW w:w="630" w:type="dxa"/>
          </w:tcPr>
          <w:p w14:paraId="5B841424"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75057EDE"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6EE10A06"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4A4A804A"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27287751" w14:textId="77777777" w:rsidR="00A726BF" w:rsidRDefault="00A726BF" w:rsidP="00E821FE">
            <w:pPr>
              <w:pStyle w:val="Sothutu-1so"/>
              <w:spacing w:before="120" w:after="120" w:line="276" w:lineRule="auto"/>
              <w:rPr>
                <w:szCs w:val="24"/>
              </w:rPr>
            </w:pPr>
            <w:r>
              <w:rPr>
                <w:szCs w:val="24"/>
              </w:rPr>
              <w:t>Tự sinh theo cấu hình</w:t>
            </w:r>
          </w:p>
          <w:p w14:paraId="56762F7F" w14:textId="77777777" w:rsidR="00A726BF" w:rsidRDefault="00A726BF" w:rsidP="00E821FE">
            <w:pPr>
              <w:pStyle w:val="Sothutu-1so"/>
              <w:spacing w:before="120" w:after="120" w:line="276" w:lineRule="auto"/>
              <w:jc w:val="left"/>
              <w:rPr>
                <w:szCs w:val="24"/>
              </w:rPr>
            </w:pPr>
            <w:r>
              <w:rPr>
                <w:szCs w:val="24"/>
              </w:rPr>
              <w:t>Số duy nhất trên toàn hệ thống</w:t>
            </w:r>
          </w:p>
        </w:tc>
      </w:tr>
      <w:tr w:rsidR="00A726BF" w:rsidRPr="00FF37CC" w14:paraId="1F1FA396" w14:textId="77777777" w:rsidTr="00146097">
        <w:trPr>
          <w:cantSplit/>
          <w:trHeight w:val="827"/>
        </w:trPr>
        <w:tc>
          <w:tcPr>
            <w:tcW w:w="1800" w:type="dxa"/>
          </w:tcPr>
          <w:p w14:paraId="68BE890E" w14:textId="547A7303" w:rsidR="00A726BF" w:rsidRDefault="003F4A3A" w:rsidP="00E821FE">
            <w:pPr>
              <w:ind w:left="0"/>
              <w:rPr>
                <w:szCs w:val="24"/>
              </w:rPr>
            </w:pPr>
            <w:r>
              <w:rPr>
                <w:szCs w:val="24"/>
              </w:rPr>
              <w:t>Ngày chứng từ</w:t>
            </w:r>
          </w:p>
        </w:tc>
        <w:tc>
          <w:tcPr>
            <w:tcW w:w="1980" w:type="dxa"/>
          </w:tcPr>
          <w:p w14:paraId="709CCD34" w14:textId="77777777" w:rsidR="00A726BF" w:rsidRDefault="00A726BF" w:rsidP="00E821FE">
            <w:pPr>
              <w:ind w:left="0"/>
              <w:rPr>
                <w:szCs w:val="24"/>
              </w:rPr>
            </w:pPr>
            <w:r>
              <w:rPr>
                <w:szCs w:val="24"/>
              </w:rPr>
              <w:t>Trans_Date</w:t>
            </w:r>
          </w:p>
        </w:tc>
        <w:tc>
          <w:tcPr>
            <w:tcW w:w="1417" w:type="dxa"/>
          </w:tcPr>
          <w:p w14:paraId="4A792C0A" w14:textId="77777777" w:rsidR="00A726BF" w:rsidRDefault="00A726BF" w:rsidP="00E821FE">
            <w:pPr>
              <w:ind w:left="0"/>
            </w:pPr>
            <w:r>
              <w:t>Date</w:t>
            </w:r>
          </w:p>
          <w:p w14:paraId="259B680E" w14:textId="77777777" w:rsidR="00A726BF" w:rsidRDefault="00A726BF" w:rsidP="00E821FE">
            <w:pPr>
              <w:ind w:left="0"/>
            </w:pPr>
            <w:r>
              <w:t>Calendar</w:t>
            </w:r>
          </w:p>
        </w:tc>
        <w:tc>
          <w:tcPr>
            <w:tcW w:w="630" w:type="dxa"/>
          </w:tcPr>
          <w:p w14:paraId="55F3B48E" w14:textId="77777777" w:rsidR="00A726BF" w:rsidRDefault="00A726BF" w:rsidP="00E821FE">
            <w:pPr>
              <w:pStyle w:val="Sothutu-1so"/>
              <w:spacing w:before="120" w:after="120" w:line="276" w:lineRule="auto"/>
              <w:jc w:val="left"/>
              <w:rPr>
                <w:szCs w:val="24"/>
              </w:rPr>
            </w:pPr>
          </w:p>
        </w:tc>
        <w:tc>
          <w:tcPr>
            <w:tcW w:w="540" w:type="dxa"/>
          </w:tcPr>
          <w:p w14:paraId="016292C4"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3DA52140" w14:textId="77777777" w:rsidR="00A726BF" w:rsidRDefault="00A726BF" w:rsidP="00E821FE">
            <w:pPr>
              <w:pStyle w:val="Sothutu-1so"/>
              <w:spacing w:before="120" w:after="120" w:line="276" w:lineRule="auto"/>
              <w:jc w:val="left"/>
              <w:rPr>
                <w:szCs w:val="24"/>
              </w:rPr>
            </w:pPr>
            <w:r>
              <w:rPr>
                <w:szCs w:val="24"/>
              </w:rPr>
              <w:t>Y</w:t>
            </w:r>
          </w:p>
        </w:tc>
        <w:tc>
          <w:tcPr>
            <w:tcW w:w="540" w:type="dxa"/>
          </w:tcPr>
          <w:p w14:paraId="02F9690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353DCE49" w14:textId="00766D31" w:rsidR="00A726BF" w:rsidRDefault="009B01ED" w:rsidP="00E821FE">
            <w:pPr>
              <w:pStyle w:val="Sothutu-1so"/>
              <w:spacing w:before="120" w:after="120" w:line="276" w:lineRule="auto"/>
              <w:rPr>
                <w:szCs w:val="24"/>
              </w:rPr>
            </w:pPr>
            <w:r w:rsidRPr="00CB6D4E">
              <w:rPr>
                <w:szCs w:val="24"/>
              </w:rPr>
              <w:t>Khi sửa ngày chứng từ nếu ngày chứng từ &lt; ngày lập tờ trình thì xóa tờ trình đi.</w:t>
            </w:r>
          </w:p>
        </w:tc>
      </w:tr>
      <w:tr w:rsidR="00A726BF" w:rsidRPr="00FF37CC" w14:paraId="7F0FD0B0" w14:textId="77777777" w:rsidTr="00146097">
        <w:trPr>
          <w:cantSplit/>
          <w:trHeight w:val="827"/>
        </w:trPr>
        <w:tc>
          <w:tcPr>
            <w:tcW w:w="1800" w:type="dxa"/>
          </w:tcPr>
          <w:p w14:paraId="1BD36C8A" w14:textId="77777777" w:rsidR="00A726BF" w:rsidRDefault="00A726BF" w:rsidP="00E821FE">
            <w:pPr>
              <w:ind w:left="0"/>
              <w:rPr>
                <w:szCs w:val="24"/>
              </w:rPr>
            </w:pPr>
            <w:r>
              <w:rPr>
                <w:szCs w:val="24"/>
              </w:rPr>
              <w:t>Nội dung</w:t>
            </w:r>
          </w:p>
        </w:tc>
        <w:tc>
          <w:tcPr>
            <w:tcW w:w="1980" w:type="dxa"/>
          </w:tcPr>
          <w:p w14:paraId="18F7A2B5" w14:textId="77777777" w:rsidR="00A726BF" w:rsidRDefault="00A726BF" w:rsidP="00E821FE">
            <w:pPr>
              <w:ind w:left="0"/>
              <w:rPr>
                <w:szCs w:val="24"/>
              </w:rPr>
            </w:pPr>
            <w:r>
              <w:rPr>
                <w:szCs w:val="24"/>
              </w:rPr>
              <w:t>Description</w:t>
            </w:r>
          </w:p>
        </w:tc>
        <w:tc>
          <w:tcPr>
            <w:tcW w:w="1417" w:type="dxa"/>
          </w:tcPr>
          <w:p w14:paraId="6F29B28C" w14:textId="77777777" w:rsidR="00A726BF" w:rsidRDefault="00A726BF" w:rsidP="00E821FE">
            <w:pPr>
              <w:ind w:left="0"/>
            </w:pPr>
            <w:r>
              <w:t>String</w:t>
            </w:r>
          </w:p>
          <w:p w14:paraId="2DB398ED" w14:textId="77777777" w:rsidR="00A726BF" w:rsidRDefault="00A726BF" w:rsidP="00E821FE">
            <w:pPr>
              <w:ind w:left="0"/>
            </w:pPr>
            <w:r>
              <w:t>Text Box</w:t>
            </w:r>
          </w:p>
        </w:tc>
        <w:tc>
          <w:tcPr>
            <w:tcW w:w="630" w:type="dxa"/>
          </w:tcPr>
          <w:p w14:paraId="5DFE7D82" w14:textId="77777777" w:rsidR="00A726BF" w:rsidRDefault="00A726BF" w:rsidP="00E821FE">
            <w:pPr>
              <w:pStyle w:val="Sothutu-1so"/>
              <w:spacing w:before="120" w:after="120" w:line="276" w:lineRule="auto"/>
              <w:jc w:val="left"/>
              <w:rPr>
                <w:szCs w:val="24"/>
              </w:rPr>
            </w:pPr>
            <w:r>
              <w:rPr>
                <w:szCs w:val="24"/>
              </w:rPr>
              <w:t>250</w:t>
            </w:r>
          </w:p>
        </w:tc>
        <w:tc>
          <w:tcPr>
            <w:tcW w:w="540" w:type="dxa"/>
          </w:tcPr>
          <w:p w14:paraId="0721D406"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37CF9DF5"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32EB873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10AE0559" w14:textId="77777777" w:rsidR="00A726BF" w:rsidRDefault="00A726BF" w:rsidP="00E821FE">
            <w:pPr>
              <w:pStyle w:val="Sothutu-1so"/>
              <w:spacing w:before="120" w:after="120" w:line="276" w:lineRule="auto"/>
              <w:rPr>
                <w:szCs w:val="24"/>
              </w:rPr>
            </w:pPr>
          </w:p>
        </w:tc>
      </w:tr>
      <w:tr w:rsidR="00A726BF" w:rsidRPr="00FF37CC" w14:paraId="4D33DCE3" w14:textId="77777777" w:rsidTr="00146097">
        <w:trPr>
          <w:cantSplit/>
          <w:trHeight w:val="827"/>
        </w:trPr>
        <w:tc>
          <w:tcPr>
            <w:tcW w:w="1800" w:type="dxa"/>
          </w:tcPr>
          <w:p w14:paraId="1CC5FA55" w14:textId="30566833" w:rsidR="00A726BF" w:rsidRDefault="009B01ED" w:rsidP="00E821FE">
            <w:pPr>
              <w:ind w:left="0"/>
              <w:rPr>
                <w:szCs w:val="24"/>
              </w:rPr>
            </w:pPr>
            <w:r>
              <w:rPr>
                <w:szCs w:val="24"/>
              </w:rPr>
              <w:t>Yếu tố chi phí</w:t>
            </w:r>
          </w:p>
        </w:tc>
        <w:tc>
          <w:tcPr>
            <w:tcW w:w="1980" w:type="dxa"/>
          </w:tcPr>
          <w:p w14:paraId="7221553C" w14:textId="7B861548" w:rsidR="00A726BF" w:rsidRDefault="009B01ED" w:rsidP="00E821FE">
            <w:pPr>
              <w:ind w:left="0"/>
              <w:rPr>
                <w:szCs w:val="24"/>
              </w:rPr>
            </w:pPr>
            <w:r>
              <w:rPr>
                <w:szCs w:val="24"/>
              </w:rPr>
              <w:t>C_Cost_Category_ID</w:t>
            </w:r>
          </w:p>
        </w:tc>
        <w:tc>
          <w:tcPr>
            <w:tcW w:w="1417" w:type="dxa"/>
          </w:tcPr>
          <w:p w14:paraId="208FE40D" w14:textId="77777777" w:rsidR="00A726BF" w:rsidRDefault="006F0DEA" w:rsidP="00E821FE">
            <w:pPr>
              <w:ind w:left="0"/>
            </w:pPr>
            <w:r>
              <w:t>String</w:t>
            </w:r>
          </w:p>
          <w:p w14:paraId="562411EB" w14:textId="69DAA7EC" w:rsidR="006F0DEA" w:rsidRDefault="006F0DEA" w:rsidP="00E821FE">
            <w:pPr>
              <w:ind w:left="0"/>
            </w:pPr>
            <w:r>
              <w:t>SL</w:t>
            </w:r>
          </w:p>
        </w:tc>
        <w:tc>
          <w:tcPr>
            <w:tcW w:w="630" w:type="dxa"/>
          </w:tcPr>
          <w:p w14:paraId="40D05237" w14:textId="2E99339A" w:rsidR="00A726BF" w:rsidRDefault="006F0DEA" w:rsidP="00E821FE">
            <w:pPr>
              <w:pStyle w:val="Sothutu-1so"/>
              <w:spacing w:before="120" w:after="120" w:line="276" w:lineRule="auto"/>
              <w:jc w:val="left"/>
              <w:rPr>
                <w:szCs w:val="24"/>
              </w:rPr>
            </w:pPr>
            <w:r>
              <w:rPr>
                <w:szCs w:val="24"/>
              </w:rPr>
              <w:t>100</w:t>
            </w:r>
          </w:p>
        </w:tc>
        <w:tc>
          <w:tcPr>
            <w:tcW w:w="540" w:type="dxa"/>
          </w:tcPr>
          <w:p w14:paraId="12EEECC3" w14:textId="164E5779" w:rsidR="00A726BF" w:rsidRDefault="006F0DEA" w:rsidP="00E821FE">
            <w:pPr>
              <w:pStyle w:val="Sothutu-1so"/>
              <w:spacing w:before="120" w:after="120" w:line="276" w:lineRule="auto"/>
              <w:jc w:val="left"/>
              <w:rPr>
                <w:szCs w:val="24"/>
              </w:rPr>
            </w:pPr>
            <w:r>
              <w:rPr>
                <w:szCs w:val="24"/>
              </w:rPr>
              <w:t>N</w:t>
            </w:r>
          </w:p>
        </w:tc>
        <w:tc>
          <w:tcPr>
            <w:tcW w:w="450" w:type="dxa"/>
          </w:tcPr>
          <w:p w14:paraId="72FDB414" w14:textId="229F1188" w:rsidR="00A726BF" w:rsidRDefault="006F0DEA" w:rsidP="00E821FE">
            <w:pPr>
              <w:pStyle w:val="Sothutu-1so"/>
              <w:spacing w:before="120" w:after="120" w:line="276" w:lineRule="auto"/>
              <w:jc w:val="left"/>
              <w:rPr>
                <w:szCs w:val="24"/>
              </w:rPr>
            </w:pPr>
            <w:r>
              <w:rPr>
                <w:szCs w:val="24"/>
              </w:rPr>
              <w:t>N</w:t>
            </w:r>
          </w:p>
        </w:tc>
        <w:tc>
          <w:tcPr>
            <w:tcW w:w="540" w:type="dxa"/>
          </w:tcPr>
          <w:p w14:paraId="09F248CC" w14:textId="575A2740" w:rsidR="00A726BF" w:rsidRDefault="006F0DEA" w:rsidP="00E821FE">
            <w:pPr>
              <w:pStyle w:val="Sothutu-1so"/>
              <w:spacing w:before="120" w:after="120" w:line="276" w:lineRule="auto"/>
              <w:jc w:val="center"/>
              <w:rPr>
                <w:szCs w:val="24"/>
              </w:rPr>
            </w:pPr>
            <w:r>
              <w:rPr>
                <w:szCs w:val="24"/>
              </w:rPr>
              <w:t>Y</w:t>
            </w:r>
          </w:p>
        </w:tc>
        <w:tc>
          <w:tcPr>
            <w:tcW w:w="7380" w:type="dxa"/>
          </w:tcPr>
          <w:p w14:paraId="57BDCB59" w14:textId="77777777" w:rsidR="006F0DEA" w:rsidRDefault="006F0DEA" w:rsidP="00E821FE">
            <w:pPr>
              <w:pStyle w:val="Sothutu-1so"/>
              <w:spacing w:before="120" w:after="120" w:line="276" w:lineRule="auto"/>
              <w:ind w:left="33" w:hanging="33"/>
              <w:rPr>
                <w:szCs w:val="24"/>
              </w:rPr>
            </w:pPr>
            <w:r>
              <w:rPr>
                <w:szCs w:val="24"/>
              </w:rPr>
              <w:t>Link tới danh mục yếu tố chi phí.</w:t>
            </w:r>
          </w:p>
          <w:p w14:paraId="2EDF7262" w14:textId="272EEB6D" w:rsidR="00A726BF" w:rsidRDefault="006F0DEA" w:rsidP="00E821FE">
            <w:pPr>
              <w:pStyle w:val="Sothutu-1so"/>
              <w:spacing w:before="120" w:after="120" w:line="276" w:lineRule="auto"/>
              <w:rPr>
                <w:szCs w:val="24"/>
              </w:rPr>
            </w:pPr>
            <w:r>
              <w:rPr>
                <w:szCs w:val="24"/>
              </w:rPr>
              <w:t>Sử dụng để lọc các hồ sơ cần sử dụng theo yếu tố chi phí</w:t>
            </w:r>
          </w:p>
        </w:tc>
      </w:tr>
      <w:tr w:rsidR="00A726BF" w:rsidRPr="00FF37CC" w14:paraId="2866DFE6" w14:textId="77777777" w:rsidTr="00146097">
        <w:trPr>
          <w:cantSplit/>
          <w:trHeight w:val="827"/>
        </w:trPr>
        <w:tc>
          <w:tcPr>
            <w:tcW w:w="14737" w:type="dxa"/>
            <w:gridSpan w:val="8"/>
          </w:tcPr>
          <w:p w14:paraId="05CD19E3" w14:textId="77777777" w:rsidR="00A726BF" w:rsidRPr="001E5A81" w:rsidRDefault="00A726BF" w:rsidP="00E821FE">
            <w:pPr>
              <w:pStyle w:val="Sothutu-1so"/>
              <w:spacing w:before="120" w:after="120" w:line="276" w:lineRule="auto"/>
              <w:rPr>
                <w:b/>
                <w:szCs w:val="24"/>
              </w:rPr>
            </w:pPr>
            <w:r w:rsidRPr="001E5A81">
              <w:rPr>
                <w:b/>
                <w:szCs w:val="24"/>
              </w:rPr>
              <w:t>Group: Thông tin số tiền</w:t>
            </w:r>
          </w:p>
        </w:tc>
      </w:tr>
      <w:tr w:rsidR="00A726BF" w:rsidRPr="00FF37CC" w14:paraId="0E5392A2" w14:textId="77777777" w:rsidTr="00F90F9C">
        <w:trPr>
          <w:cantSplit/>
          <w:trHeight w:val="827"/>
        </w:trPr>
        <w:tc>
          <w:tcPr>
            <w:tcW w:w="1800" w:type="dxa"/>
          </w:tcPr>
          <w:p w14:paraId="0DA84A82" w14:textId="2FD77D9C" w:rsidR="00F90F9C" w:rsidRDefault="00F90F9C" w:rsidP="00E821FE">
            <w:pPr>
              <w:ind w:left="0"/>
              <w:rPr>
                <w:szCs w:val="24"/>
              </w:rPr>
            </w:pPr>
            <w:r>
              <w:rPr>
                <w:szCs w:val="24"/>
              </w:rPr>
              <w:t>Tiền tệ</w:t>
            </w:r>
          </w:p>
        </w:tc>
        <w:tc>
          <w:tcPr>
            <w:tcW w:w="1980" w:type="dxa"/>
          </w:tcPr>
          <w:p w14:paraId="0C3F0970" w14:textId="08EA5414" w:rsidR="00A726BF" w:rsidRDefault="00F90F9C" w:rsidP="00E821FE">
            <w:pPr>
              <w:ind w:left="0"/>
              <w:rPr>
                <w:szCs w:val="24"/>
              </w:rPr>
            </w:pPr>
            <w:r w:rsidRPr="00CB6D4E">
              <w:rPr>
                <w:szCs w:val="24"/>
              </w:rPr>
              <w:t>C_CURRENCY_ID</w:t>
            </w:r>
          </w:p>
        </w:tc>
        <w:tc>
          <w:tcPr>
            <w:tcW w:w="1417" w:type="dxa"/>
          </w:tcPr>
          <w:p w14:paraId="6959C79B" w14:textId="6B8A9BCD" w:rsidR="00A726BF" w:rsidRDefault="00F90F9C" w:rsidP="00E821FE">
            <w:pPr>
              <w:ind w:left="0"/>
            </w:pPr>
            <w:r>
              <w:t>Number</w:t>
            </w:r>
          </w:p>
        </w:tc>
        <w:tc>
          <w:tcPr>
            <w:tcW w:w="630" w:type="dxa"/>
          </w:tcPr>
          <w:p w14:paraId="344B6ECF" w14:textId="0A214445" w:rsidR="00A726BF" w:rsidRDefault="00F90F9C" w:rsidP="00E821FE">
            <w:pPr>
              <w:pStyle w:val="Sothutu-1so"/>
              <w:spacing w:before="120" w:after="120" w:line="276" w:lineRule="auto"/>
              <w:jc w:val="left"/>
              <w:rPr>
                <w:szCs w:val="24"/>
              </w:rPr>
            </w:pPr>
            <w:r>
              <w:rPr>
                <w:szCs w:val="24"/>
              </w:rPr>
              <w:t>5</w:t>
            </w:r>
          </w:p>
        </w:tc>
        <w:tc>
          <w:tcPr>
            <w:tcW w:w="540" w:type="dxa"/>
          </w:tcPr>
          <w:p w14:paraId="4CE6CB72" w14:textId="04719AD2" w:rsidR="00A726BF" w:rsidRDefault="00712614" w:rsidP="00E821FE">
            <w:pPr>
              <w:pStyle w:val="Sothutu-1so"/>
              <w:spacing w:before="120" w:after="120" w:line="276" w:lineRule="auto"/>
              <w:jc w:val="left"/>
              <w:rPr>
                <w:szCs w:val="24"/>
              </w:rPr>
            </w:pPr>
            <w:r>
              <w:rPr>
                <w:szCs w:val="24"/>
              </w:rPr>
              <w:t>N</w:t>
            </w:r>
          </w:p>
        </w:tc>
        <w:tc>
          <w:tcPr>
            <w:tcW w:w="450" w:type="dxa"/>
          </w:tcPr>
          <w:p w14:paraId="4D17C2DC" w14:textId="5E9C6A45" w:rsidR="00A726BF" w:rsidRDefault="00712614" w:rsidP="00E821FE">
            <w:pPr>
              <w:pStyle w:val="Sothutu-1so"/>
              <w:spacing w:before="120" w:after="120" w:line="276" w:lineRule="auto"/>
              <w:jc w:val="left"/>
              <w:rPr>
                <w:szCs w:val="24"/>
              </w:rPr>
            </w:pPr>
            <w:r>
              <w:rPr>
                <w:szCs w:val="24"/>
              </w:rPr>
              <w:t>Y</w:t>
            </w:r>
          </w:p>
        </w:tc>
        <w:tc>
          <w:tcPr>
            <w:tcW w:w="540" w:type="dxa"/>
          </w:tcPr>
          <w:p w14:paraId="239B41B9" w14:textId="269F78A1" w:rsidR="00A726BF" w:rsidRDefault="00712614" w:rsidP="00E821FE">
            <w:pPr>
              <w:pStyle w:val="Sothutu-1so"/>
              <w:spacing w:before="120" w:after="120" w:line="276" w:lineRule="auto"/>
              <w:jc w:val="left"/>
              <w:rPr>
                <w:szCs w:val="24"/>
              </w:rPr>
            </w:pPr>
            <w:r>
              <w:rPr>
                <w:szCs w:val="24"/>
              </w:rPr>
              <w:t>Y</w:t>
            </w:r>
          </w:p>
        </w:tc>
        <w:tc>
          <w:tcPr>
            <w:tcW w:w="7380" w:type="dxa"/>
          </w:tcPr>
          <w:p w14:paraId="16351AD8" w14:textId="2863A90A" w:rsidR="00A726BF" w:rsidRPr="004C531E" w:rsidRDefault="00712614" w:rsidP="00E821FE">
            <w:pPr>
              <w:pStyle w:val="Sothutu-1so"/>
              <w:spacing w:before="120" w:after="120" w:line="276" w:lineRule="auto"/>
              <w:jc w:val="left"/>
              <w:rPr>
                <w:szCs w:val="24"/>
              </w:rPr>
            </w:pPr>
            <w:r>
              <w:rPr>
                <w:szCs w:val="24"/>
              </w:rPr>
              <w:t>Lọc những bản ghi active từ danh mục tiền tệ</w:t>
            </w:r>
          </w:p>
        </w:tc>
      </w:tr>
      <w:tr w:rsidR="00F90F9C" w:rsidRPr="00FF37CC" w14:paraId="6E3CCA71" w14:textId="77777777" w:rsidTr="00712614">
        <w:trPr>
          <w:cantSplit/>
          <w:trHeight w:val="827"/>
        </w:trPr>
        <w:tc>
          <w:tcPr>
            <w:tcW w:w="1800" w:type="dxa"/>
            <w:vAlign w:val="bottom"/>
          </w:tcPr>
          <w:p w14:paraId="2241BC3E" w14:textId="77777777" w:rsidR="00F90F9C" w:rsidRDefault="00F90F9C" w:rsidP="00E821FE">
            <w:pPr>
              <w:ind w:left="0"/>
              <w:rPr>
                <w:szCs w:val="24"/>
              </w:rPr>
            </w:pPr>
            <w:r w:rsidRPr="00311EE8">
              <w:rPr>
                <w:szCs w:val="24"/>
              </w:rPr>
              <w:t xml:space="preserve">Tổng tiền </w:t>
            </w:r>
            <w:r w:rsidR="00712614">
              <w:rPr>
                <w:szCs w:val="24"/>
              </w:rPr>
              <w:t>vật tư</w:t>
            </w:r>
          </w:p>
          <w:p w14:paraId="7FDC6844" w14:textId="0673C463" w:rsidR="00712614" w:rsidRPr="00311EE8" w:rsidRDefault="00712614" w:rsidP="00E821FE">
            <w:pPr>
              <w:ind w:left="0"/>
              <w:rPr>
                <w:szCs w:val="24"/>
              </w:rPr>
            </w:pPr>
          </w:p>
        </w:tc>
        <w:tc>
          <w:tcPr>
            <w:tcW w:w="1980" w:type="dxa"/>
          </w:tcPr>
          <w:p w14:paraId="459908A4" w14:textId="4EE88CD7" w:rsidR="00F90F9C" w:rsidRDefault="00712614" w:rsidP="00E821FE">
            <w:pPr>
              <w:ind w:left="0"/>
              <w:rPr>
                <w:szCs w:val="24"/>
              </w:rPr>
            </w:pPr>
            <w:r w:rsidRPr="00712614">
              <w:rPr>
                <w:szCs w:val="24"/>
              </w:rPr>
              <w:t>Material_Amount</w:t>
            </w:r>
          </w:p>
        </w:tc>
        <w:tc>
          <w:tcPr>
            <w:tcW w:w="1417" w:type="dxa"/>
          </w:tcPr>
          <w:p w14:paraId="1AED52DF" w14:textId="789F6E3E" w:rsidR="00F90F9C" w:rsidRDefault="00F90F9C" w:rsidP="00E821FE">
            <w:pPr>
              <w:ind w:left="0"/>
            </w:pPr>
            <w:r>
              <w:t>Number</w:t>
            </w:r>
          </w:p>
        </w:tc>
        <w:tc>
          <w:tcPr>
            <w:tcW w:w="630" w:type="dxa"/>
          </w:tcPr>
          <w:p w14:paraId="1D90FFF1" w14:textId="1755454D" w:rsidR="00F90F9C" w:rsidRDefault="00F90F9C" w:rsidP="00E821FE">
            <w:pPr>
              <w:pStyle w:val="Sothutu-1so"/>
              <w:spacing w:before="120" w:after="120" w:line="276" w:lineRule="auto"/>
              <w:jc w:val="left"/>
              <w:rPr>
                <w:szCs w:val="24"/>
              </w:rPr>
            </w:pPr>
            <w:r>
              <w:rPr>
                <w:szCs w:val="24"/>
              </w:rPr>
              <w:t>20</w:t>
            </w:r>
          </w:p>
        </w:tc>
        <w:tc>
          <w:tcPr>
            <w:tcW w:w="540" w:type="dxa"/>
          </w:tcPr>
          <w:p w14:paraId="5EB78C9A" w14:textId="3D50495B" w:rsidR="00F90F9C" w:rsidRDefault="00F90F9C" w:rsidP="00E821FE">
            <w:pPr>
              <w:pStyle w:val="Sothutu-1so"/>
              <w:spacing w:before="120" w:after="120" w:line="276" w:lineRule="auto"/>
              <w:jc w:val="left"/>
              <w:rPr>
                <w:szCs w:val="24"/>
              </w:rPr>
            </w:pPr>
            <w:r>
              <w:rPr>
                <w:szCs w:val="24"/>
              </w:rPr>
              <w:t>Y</w:t>
            </w:r>
          </w:p>
        </w:tc>
        <w:tc>
          <w:tcPr>
            <w:tcW w:w="450" w:type="dxa"/>
          </w:tcPr>
          <w:p w14:paraId="4299D7CC" w14:textId="4C1AEC3E" w:rsidR="00F90F9C" w:rsidRDefault="00F90F9C" w:rsidP="00E821FE">
            <w:pPr>
              <w:pStyle w:val="Sothutu-1so"/>
              <w:spacing w:before="120" w:after="120" w:line="276" w:lineRule="auto"/>
              <w:jc w:val="left"/>
              <w:rPr>
                <w:szCs w:val="24"/>
              </w:rPr>
            </w:pPr>
            <w:r>
              <w:rPr>
                <w:szCs w:val="24"/>
              </w:rPr>
              <w:t>N</w:t>
            </w:r>
          </w:p>
        </w:tc>
        <w:tc>
          <w:tcPr>
            <w:tcW w:w="540" w:type="dxa"/>
          </w:tcPr>
          <w:p w14:paraId="22F87D82" w14:textId="3FE5EB9A" w:rsidR="00F90F9C" w:rsidRDefault="00F90F9C" w:rsidP="00E821FE">
            <w:pPr>
              <w:pStyle w:val="Sothutu-1so"/>
              <w:spacing w:before="120" w:after="120" w:line="276" w:lineRule="auto"/>
              <w:jc w:val="center"/>
              <w:rPr>
                <w:szCs w:val="24"/>
              </w:rPr>
            </w:pPr>
            <w:r>
              <w:rPr>
                <w:szCs w:val="24"/>
              </w:rPr>
              <w:t>Y</w:t>
            </w:r>
          </w:p>
        </w:tc>
        <w:tc>
          <w:tcPr>
            <w:tcW w:w="7380" w:type="dxa"/>
          </w:tcPr>
          <w:p w14:paraId="7F8FC706" w14:textId="77777777" w:rsidR="005E3335" w:rsidRPr="00CF3D1A" w:rsidRDefault="005E3335" w:rsidP="00E821FE">
            <w:pPr>
              <w:pStyle w:val="Sothutu-1so"/>
              <w:spacing w:before="120" w:after="120" w:line="276" w:lineRule="auto"/>
              <w:rPr>
                <w:szCs w:val="24"/>
              </w:rPr>
            </w:pPr>
            <w:r w:rsidRPr="00CF3D1A">
              <w:rPr>
                <w:szCs w:val="24"/>
              </w:rPr>
              <w:t>Tổng tiền của tab quyết toán vật tư</w:t>
            </w:r>
          </w:p>
          <w:p w14:paraId="49D33162" w14:textId="77777777" w:rsidR="005E3335" w:rsidRPr="00CF3D1A" w:rsidRDefault="005E3335" w:rsidP="00E821FE">
            <w:pPr>
              <w:ind w:left="0" w:right="72"/>
              <w:rPr>
                <w:color w:val="000000" w:themeColor="text1"/>
                <w:szCs w:val="24"/>
              </w:rPr>
            </w:pPr>
            <w:r w:rsidRPr="00CF3D1A">
              <w:rPr>
                <w:color w:val="000000" w:themeColor="text1"/>
                <w:szCs w:val="24"/>
              </w:rPr>
              <w:t>Sum(M_CLEAR_INOUT.Amt)</w:t>
            </w:r>
          </w:p>
          <w:p w14:paraId="31F3BA3F" w14:textId="461A4E59" w:rsidR="00F90F9C" w:rsidRPr="004C531E" w:rsidRDefault="005E3335" w:rsidP="00E821FE">
            <w:pPr>
              <w:pStyle w:val="Sothutu-1so"/>
              <w:spacing w:before="120" w:after="120" w:line="276" w:lineRule="auto"/>
              <w:rPr>
                <w:szCs w:val="24"/>
              </w:rPr>
            </w:pPr>
            <w:r w:rsidRPr="00CF3D1A">
              <w:rPr>
                <w:szCs w:val="24"/>
              </w:rPr>
              <w:t>Chỉ hiển thị với bảng THTT nhân công đầu tư và nhân công chi phí</w:t>
            </w:r>
          </w:p>
        </w:tc>
      </w:tr>
      <w:tr w:rsidR="00A726BF" w:rsidRPr="00FF37CC" w14:paraId="4B6EDBF2" w14:textId="77777777" w:rsidTr="00146097">
        <w:trPr>
          <w:cantSplit/>
          <w:trHeight w:val="827"/>
        </w:trPr>
        <w:tc>
          <w:tcPr>
            <w:tcW w:w="1800" w:type="dxa"/>
            <w:vAlign w:val="bottom"/>
          </w:tcPr>
          <w:p w14:paraId="24898735" w14:textId="77777777" w:rsidR="00A726BF" w:rsidRDefault="00A726BF" w:rsidP="00E821FE">
            <w:pPr>
              <w:ind w:left="0"/>
              <w:rPr>
                <w:szCs w:val="24"/>
              </w:rPr>
            </w:pPr>
            <w:r w:rsidRPr="00311EE8">
              <w:rPr>
                <w:szCs w:val="24"/>
              </w:rPr>
              <w:t>Tổng tiền đề nghị</w:t>
            </w:r>
          </w:p>
        </w:tc>
        <w:tc>
          <w:tcPr>
            <w:tcW w:w="1980" w:type="dxa"/>
            <w:vAlign w:val="bottom"/>
          </w:tcPr>
          <w:p w14:paraId="4B14BDAA" w14:textId="77777777" w:rsidR="00A726BF" w:rsidRDefault="00A726BF" w:rsidP="00E821FE">
            <w:pPr>
              <w:ind w:left="0"/>
              <w:rPr>
                <w:szCs w:val="24"/>
              </w:rPr>
            </w:pPr>
            <w:r w:rsidRPr="00311EE8">
              <w:rPr>
                <w:szCs w:val="24"/>
              </w:rPr>
              <w:t>REQUEST_AMOUNT</w:t>
            </w:r>
          </w:p>
        </w:tc>
        <w:tc>
          <w:tcPr>
            <w:tcW w:w="1417" w:type="dxa"/>
          </w:tcPr>
          <w:p w14:paraId="75BD128C" w14:textId="77777777" w:rsidR="00A726BF" w:rsidRDefault="00A726BF" w:rsidP="00E821FE">
            <w:pPr>
              <w:ind w:left="0"/>
            </w:pPr>
            <w:r>
              <w:t>Number</w:t>
            </w:r>
          </w:p>
        </w:tc>
        <w:tc>
          <w:tcPr>
            <w:tcW w:w="630" w:type="dxa"/>
          </w:tcPr>
          <w:p w14:paraId="717D855C"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7772080A"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6CAB5DF1"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053FDF9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36F761C7" w14:textId="0991618C" w:rsidR="00A726BF" w:rsidRPr="004C531E" w:rsidRDefault="00FD5DD5" w:rsidP="00E821FE">
            <w:pPr>
              <w:pStyle w:val="Sothutu-1so"/>
              <w:spacing w:before="120" w:after="120" w:line="276" w:lineRule="auto"/>
              <w:rPr>
                <w:szCs w:val="24"/>
              </w:rPr>
            </w:pPr>
            <w:r w:rsidRPr="00CB6D4E">
              <w:rPr>
                <w:szCs w:val="24"/>
              </w:rPr>
              <w:t>Cộng từ trường tổng tiền nguyên tệ các hóa đơn trong bảng THTT</w:t>
            </w:r>
            <w:r w:rsidRPr="004C531E">
              <w:rPr>
                <w:szCs w:val="24"/>
              </w:rPr>
              <w:t xml:space="preserve"> </w:t>
            </w:r>
          </w:p>
        </w:tc>
      </w:tr>
      <w:tr w:rsidR="00A726BF" w:rsidRPr="00FF37CC" w14:paraId="328465A6" w14:textId="77777777" w:rsidTr="00146097">
        <w:trPr>
          <w:cantSplit/>
          <w:trHeight w:val="827"/>
        </w:trPr>
        <w:tc>
          <w:tcPr>
            <w:tcW w:w="1800" w:type="dxa"/>
            <w:vAlign w:val="bottom"/>
          </w:tcPr>
          <w:p w14:paraId="65C1F6C8" w14:textId="77777777" w:rsidR="00A726BF" w:rsidRDefault="00A726BF" w:rsidP="00E821FE">
            <w:pPr>
              <w:ind w:left="0"/>
              <w:rPr>
                <w:szCs w:val="24"/>
              </w:rPr>
            </w:pPr>
            <w:r w:rsidRPr="00311EE8">
              <w:rPr>
                <w:szCs w:val="24"/>
              </w:rPr>
              <w:t>Tổng tiền được duyệt</w:t>
            </w:r>
          </w:p>
        </w:tc>
        <w:tc>
          <w:tcPr>
            <w:tcW w:w="1980" w:type="dxa"/>
            <w:vAlign w:val="bottom"/>
          </w:tcPr>
          <w:p w14:paraId="5D254F4A" w14:textId="77777777" w:rsidR="00A726BF" w:rsidRPr="00311EE8" w:rsidRDefault="00A726BF" w:rsidP="00E821FE">
            <w:pPr>
              <w:ind w:left="0"/>
              <w:rPr>
                <w:szCs w:val="24"/>
              </w:rPr>
            </w:pPr>
            <w:r w:rsidRPr="00311EE8">
              <w:rPr>
                <w:szCs w:val="24"/>
              </w:rPr>
              <w:t>APPROVED_AMOUNT</w:t>
            </w:r>
          </w:p>
        </w:tc>
        <w:tc>
          <w:tcPr>
            <w:tcW w:w="1417" w:type="dxa"/>
          </w:tcPr>
          <w:p w14:paraId="7B5FB4A7" w14:textId="77777777" w:rsidR="00A726BF" w:rsidRDefault="00A726BF" w:rsidP="00E821FE">
            <w:pPr>
              <w:ind w:left="0"/>
            </w:pPr>
            <w:r>
              <w:t>Number</w:t>
            </w:r>
          </w:p>
        </w:tc>
        <w:tc>
          <w:tcPr>
            <w:tcW w:w="630" w:type="dxa"/>
          </w:tcPr>
          <w:p w14:paraId="21A264A7"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6DFC296A"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7DCDC409"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59E68946"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6D2EABDE" w14:textId="0B0AD8FD" w:rsidR="00A726BF" w:rsidRDefault="00FD5DD5" w:rsidP="00E821FE">
            <w:pPr>
              <w:pStyle w:val="Sothutu-1so"/>
              <w:spacing w:before="120" w:after="120" w:line="276" w:lineRule="auto"/>
              <w:rPr>
                <w:szCs w:val="24"/>
              </w:rPr>
            </w:pPr>
            <w:r w:rsidRPr="00CB6D4E">
              <w:rPr>
                <w:szCs w:val="24"/>
              </w:rPr>
              <w:t>Cộng từ tổng tiền nguyên tệ được duyệt của các hóa đơn trong bảng THTT</w:t>
            </w:r>
            <w:r>
              <w:rPr>
                <w:szCs w:val="24"/>
              </w:rPr>
              <w:t xml:space="preserve"> </w:t>
            </w:r>
          </w:p>
        </w:tc>
      </w:tr>
      <w:tr w:rsidR="00F118F3" w:rsidRPr="00FF37CC" w14:paraId="20374C30" w14:textId="77777777" w:rsidTr="00F118F3">
        <w:trPr>
          <w:cantSplit/>
          <w:trHeight w:val="827"/>
        </w:trPr>
        <w:tc>
          <w:tcPr>
            <w:tcW w:w="14737" w:type="dxa"/>
            <w:gridSpan w:val="8"/>
          </w:tcPr>
          <w:p w14:paraId="3418385E" w14:textId="4313833A" w:rsidR="00F118F3" w:rsidRPr="00CB6D4E" w:rsidRDefault="00F118F3" w:rsidP="00E821FE">
            <w:pPr>
              <w:pStyle w:val="Sothutu-1so"/>
              <w:spacing w:before="120" w:after="120" w:line="276" w:lineRule="auto"/>
              <w:jc w:val="left"/>
              <w:rPr>
                <w:szCs w:val="24"/>
              </w:rPr>
            </w:pPr>
            <w:r w:rsidRPr="001E5A81">
              <w:rPr>
                <w:b/>
                <w:szCs w:val="24"/>
              </w:rPr>
              <w:lastRenderedPageBreak/>
              <w:t xml:space="preserve">Group: Thông tin </w:t>
            </w:r>
            <w:r>
              <w:rPr>
                <w:b/>
                <w:szCs w:val="24"/>
              </w:rPr>
              <w:t>Tờ trình- Chọn tờ trình</w:t>
            </w:r>
          </w:p>
        </w:tc>
      </w:tr>
      <w:tr w:rsidR="00F118F3" w:rsidRPr="00FF37CC" w14:paraId="113C42C7" w14:textId="77777777" w:rsidTr="00F118F3">
        <w:trPr>
          <w:cantSplit/>
          <w:trHeight w:val="827"/>
        </w:trPr>
        <w:tc>
          <w:tcPr>
            <w:tcW w:w="1800" w:type="dxa"/>
          </w:tcPr>
          <w:p w14:paraId="52DA7230" w14:textId="5B27539E" w:rsidR="00F118F3" w:rsidRPr="00311EE8" w:rsidRDefault="00F118F3" w:rsidP="00E821FE">
            <w:pPr>
              <w:ind w:left="0"/>
              <w:rPr>
                <w:szCs w:val="24"/>
              </w:rPr>
            </w:pPr>
            <w:r>
              <w:rPr>
                <w:szCs w:val="24"/>
              </w:rPr>
              <w:t>Tờ trình</w:t>
            </w:r>
          </w:p>
        </w:tc>
        <w:tc>
          <w:tcPr>
            <w:tcW w:w="1980" w:type="dxa"/>
          </w:tcPr>
          <w:p w14:paraId="215B8550" w14:textId="63DDFBC9" w:rsidR="00F118F3" w:rsidRPr="00311EE8" w:rsidRDefault="00226222" w:rsidP="00E821FE">
            <w:pPr>
              <w:ind w:left="0"/>
              <w:rPr>
                <w:szCs w:val="24"/>
              </w:rPr>
            </w:pPr>
            <w:r w:rsidRPr="00226222">
              <w:rPr>
                <w:szCs w:val="24"/>
              </w:rPr>
              <w:t>C_STATEMENT_ID</w:t>
            </w:r>
          </w:p>
        </w:tc>
        <w:tc>
          <w:tcPr>
            <w:tcW w:w="1417" w:type="dxa"/>
          </w:tcPr>
          <w:p w14:paraId="4F161ACA" w14:textId="215112F3" w:rsidR="00F118F3" w:rsidRDefault="00533DCA" w:rsidP="00E821FE">
            <w:pPr>
              <w:ind w:left="0"/>
            </w:pPr>
            <w:r>
              <w:t>Popup</w:t>
            </w:r>
          </w:p>
        </w:tc>
        <w:tc>
          <w:tcPr>
            <w:tcW w:w="630" w:type="dxa"/>
          </w:tcPr>
          <w:p w14:paraId="1E0E9139" w14:textId="77777777" w:rsidR="00F118F3" w:rsidRDefault="00F118F3" w:rsidP="00E821FE">
            <w:pPr>
              <w:pStyle w:val="Sothutu-1so"/>
              <w:spacing w:before="120" w:after="120" w:line="276" w:lineRule="auto"/>
              <w:jc w:val="left"/>
              <w:rPr>
                <w:szCs w:val="24"/>
              </w:rPr>
            </w:pPr>
          </w:p>
        </w:tc>
        <w:tc>
          <w:tcPr>
            <w:tcW w:w="540" w:type="dxa"/>
          </w:tcPr>
          <w:p w14:paraId="2FE60961" w14:textId="77777777" w:rsidR="00F118F3" w:rsidRDefault="00F118F3" w:rsidP="00E821FE">
            <w:pPr>
              <w:pStyle w:val="Sothutu-1so"/>
              <w:spacing w:before="120" w:after="120" w:line="276" w:lineRule="auto"/>
              <w:jc w:val="left"/>
              <w:rPr>
                <w:szCs w:val="24"/>
              </w:rPr>
            </w:pPr>
          </w:p>
        </w:tc>
        <w:tc>
          <w:tcPr>
            <w:tcW w:w="450" w:type="dxa"/>
          </w:tcPr>
          <w:p w14:paraId="2702A7A1" w14:textId="77777777" w:rsidR="00F118F3" w:rsidRDefault="00F118F3" w:rsidP="00E821FE">
            <w:pPr>
              <w:pStyle w:val="Sothutu-1so"/>
              <w:spacing w:before="120" w:after="120" w:line="276" w:lineRule="auto"/>
              <w:jc w:val="left"/>
              <w:rPr>
                <w:szCs w:val="24"/>
              </w:rPr>
            </w:pPr>
          </w:p>
        </w:tc>
        <w:tc>
          <w:tcPr>
            <w:tcW w:w="540" w:type="dxa"/>
          </w:tcPr>
          <w:p w14:paraId="2BE599B7" w14:textId="77777777" w:rsidR="00F118F3" w:rsidRDefault="00F118F3" w:rsidP="00E821FE">
            <w:pPr>
              <w:pStyle w:val="Sothutu-1so"/>
              <w:spacing w:before="120" w:after="120" w:line="276" w:lineRule="auto"/>
              <w:jc w:val="left"/>
              <w:rPr>
                <w:szCs w:val="24"/>
              </w:rPr>
            </w:pPr>
          </w:p>
        </w:tc>
        <w:tc>
          <w:tcPr>
            <w:tcW w:w="7380" w:type="dxa"/>
          </w:tcPr>
          <w:p w14:paraId="6BEEC4DD" w14:textId="77777777" w:rsidR="00F118F3" w:rsidRDefault="00533DCA" w:rsidP="00E821FE">
            <w:pPr>
              <w:pStyle w:val="Sothutu-1so"/>
              <w:spacing w:before="120" w:after="120" w:line="276" w:lineRule="auto"/>
              <w:jc w:val="left"/>
              <w:rPr>
                <w:szCs w:val="24"/>
              </w:rPr>
            </w:pPr>
            <w:r>
              <w:rPr>
                <w:szCs w:val="24"/>
              </w:rPr>
              <w:t>Khi chọn thêm mới tờ trình, chuyển sang màn hình Danh sách tờ trình và lọc lên các bản ghi thỏa mãn:</w:t>
            </w:r>
          </w:p>
          <w:p w14:paraId="23F1A5A0" w14:textId="77777777" w:rsidR="00533DCA" w:rsidRDefault="00533DCA" w:rsidP="004E37AB">
            <w:pPr>
              <w:pStyle w:val="Sothutu-1so"/>
              <w:numPr>
                <w:ilvl w:val="0"/>
                <w:numId w:val="28"/>
              </w:numPr>
              <w:spacing w:before="120" w:after="120" w:line="276" w:lineRule="auto"/>
              <w:rPr>
                <w:szCs w:val="24"/>
              </w:rPr>
            </w:pPr>
            <w:r w:rsidRPr="00533DCA">
              <w:rPr>
                <w:szCs w:val="24"/>
              </w:rPr>
              <w:t>Tờ trình có trạng thái tài liệu là Đã hoàn thành</w:t>
            </w:r>
          </w:p>
          <w:p w14:paraId="0EC99BB1" w14:textId="77777777" w:rsidR="00533DCA" w:rsidRDefault="00533DCA" w:rsidP="004E37AB">
            <w:pPr>
              <w:pStyle w:val="Sothutu-1so"/>
              <w:numPr>
                <w:ilvl w:val="0"/>
                <w:numId w:val="28"/>
              </w:numPr>
              <w:spacing w:before="120" w:after="120" w:line="276" w:lineRule="auto"/>
              <w:rPr>
                <w:szCs w:val="24"/>
              </w:rPr>
            </w:pPr>
            <w:r w:rsidRPr="00533DCA">
              <w:rPr>
                <w:szCs w:val="24"/>
              </w:rPr>
              <w:t xml:space="preserve">Lọc trong danh mục có phòng ban hoặc phòng ban chia sẻ là phòng/ban của bảng THTT </w:t>
            </w:r>
          </w:p>
          <w:p w14:paraId="14559507" w14:textId="77777777" w:rsidR="00533DCA" w:rsidRDefault="00533DCA" w:rsidP="004E37AB">
            <w:pPr>
              <w:pStyle w:val="Sothutu-1so"/>
              <w:numPr>
                <w:ilvl w:val="0"/>
                <w:numId w:val="28"/>
              </w:numPr>
              <w:spacing w:before="120" w:after="120" w:line="276" w:lineRule="auto"/>
              <w:rPr>
                <w:szCs w:val="24"/>
              </w:rPr>
            </w:pPr>
            <w:r w:rsidRPr="00533DCA">
              <w:rPr>
                <w:szCs w:val="24"/>
              </w:rPr>
              <w:t>Ngày lập của Tờ trình không vượt quá ngày chứng từ của BTHTT</w:t>
            </w:r>
          </w:p>
          <w:p w14:paraId="569D4E7C" w14:textId="77777777" w:rsidR="00533DCA" w:rsidRDefault="00533DCA" w:rsidP="004E37AB">
            <w:pPr>
              <w:pStyle w:val="Sothutu-1so"/>
              <w:numPr>
                <w:ilvl w:val="0"/>
                <w:numId w:val="28"/>
              </w:numPr>
              <w:spacing w:before="120" w:after="120" w:line="276" w:lineRule="auto"/>
              <w:rPr>
                <w:szCs w:val="24"/>
              </w:rPr>
            </w:pPr>
            <w:r w:rsidRPr="00533DCA">
              <w:rPr>
                <w:szCs w:val="24"/>
              </w:rPr>
              <w:t>Tờ trình chưa được tích chọn Đã kết thúc</w:t>
            </w:r>
          </w:p>
          <w:p w14:paraId="63001CC4" w14:textId="77777777" w:rsidR="00533DCA" w:rsidRDefault="00533DCA" w:rsidP="004E37AB">
            <w:pPr>
              <w:pStyle w:val="Sothutu-1so"/>
              <w:numPr>
                <w:ilvl w:val="0"/>
                <w:numId w:val="28"/>
              </w:numPr>
              <w:spacing w:before="120" w:after="120" w:line="276" w:lineRule="auto"/>
              <w:rPr>
                <w:szCs w:val="24"/>
              </w:rPr>
            </w:pPr>
            <w:r w:rsidRPr="00533DCA">
              <w:rPr>
                <w:szCs w:val="24"/>
              </w:rPr>
              <w:t>Đánh đúng số tờ trình thỏa mãn thì ra luôn kết quả. Hiển thị = Số tờ trình_Ngày lập_Tổng tiền được duyệt_Nội dung</w:t>
            </w:r>
          </w:p>
          <w:p w14:paraId="2246CD3C" w14:textId="4EBDECDE" w:rsidR="00533DCA" w:rsidRPr="008138B0" w:rsidRDefault="00533DCA" w:rsidP="004E37AB">
            <w:pPr>
              <w:pStyle w:val="Sothutu-1so"/>
              <w:numPr>
                <w:ilvl w:val="0"/>
                <w:numId w:val="28"/>
              </w:numPr>
              <w:spacing w:before="120" w:after="120" w:line="276" w:lineRule="auto"/>
              <w:rPr>
                <w:szCs w:val="24"/>
              </w:rPr>
            </w:pPr>
            <w:r w:rsidRPr="008138B0">
              <w:rPr>
                <w:szCs w:val="24"/>
              </w:rPr>
              <w:t>Trong 01 bảng THTT không có 2 bản ghi tờ trình giống nhau.</w:t>
            </w:r>
          </w:p>
        </w:tc>
      </w:tr>
      <w:tr w:rsidR="00A726BF" w:rsidRPr="00FF37CC" w14:paraId="55C1B249" w14:textId="77777777" w:rsidTr="00146097">
        <w:trPr>
          <w:cantSplit/>
          <w:trHeight w:val="827"/>
        </w:trPr>
        <w:tc>
          <w:tcPr>
            <w:tcW w:w="14737" w:type="dxa"/>
            <w:gridSpan w:val="8"/>
          </w:tcPr>
          <w:p w14:paraId="1C3C70D7" w14:textId="77777777" w:rsidR="00A726BF" w:rsidRPr="00311EE8" w:rsidRDefault="00A726BF" w:rsidP="00E821FE">
            <w:pPr>
              <w:pStyle w:val="Sothutu-1so"/>
              <w:spacing w:before="120" w:after="120" w:line="276" w:lineRule="auto"/>
              <w:jc w:val="left"/>
              <w:rPr>
                <w:szCs w:val="24"/>
              </w:rPr>
            </w:pPr>
            <w:r w:rsidRPr="001E5A81">
              <w:rPr>
                <w:b/>
                <w:szCs w:val="24"/>
              </w:rPr>
              <w:t xml:space="preserve">Group: Thông tin </w:t>
            </w:r>
            <w:r>
              <w:rPr>
                <w:b/>
                <w:szCs w:val="24"/>
              </w:rPr>
              <w:t>VOffice</w:t>
            </w:r>
          </w:p>
        </w:tc>
      </w:tr>
      <w:tr w:rsidR="00A726BF" w:rsidRPr="00FF37CC" w14:paraId="32DB523B" w14:textId="77777777" w:rsidTr="00146097">
        <w:trPr>
          <w:cantSplit/>
          <w:trHeight w:val="827"/>
        </w:trPr>
        <w:tc>
          <w:tcPr>
            <w:tcW w:w="1800" w:type="dxa"/>
          </w:tcPr>
          <w:p w14:paraId="02E16D9E" w14:textId="77777777" w:rsidR="00A726BF" w:rsidRPr="00555E4D" w:rsidRDefault="00A726BF" w:rsidP="00E821FE">
            <w:pPr>
              <w:pStyle w:val="Sothutu-1so"/>
              <w:spacing w:before="120" w:after="120" w:line="276" w:lineRule="auto"/>
              <w:jc w:val="left"/>
              <w:rPr>
                <w:szCs w:val="24"/>
              </w:rPr>
            </w:pPr>
            <w:r>
              <w:rPr>
                <w:szCs w:val="24"/>
              </w:rPr>
              <w:t>Số, ký hiệu văn bản</w:t>
            </w:r>
          </w:p>
        </w:tc>
        <w:tc>
          <w:tcPr>
            <w:tcW w:w="1980" w:type="dxa"/>
          </w:tcPr>
          <w:p w14:paraId="1D370ABC" w14:textId="4F69DCC2" w:rsidR="00A726BF" w:rsidRPr="00555E4D" w:rsidRDefault="00CA540A" w:rsidP="00E821FE">
            <w:pPr>
              <w:ind w:left="0"/>
              <w:rPr>
                <w:szCs w:val="24"/>
              </w:rPr>
            </w:pPr>
            <w:r w:rsidRPr="004B3B2A">
              <w:rPr>
                <w:highlight w:val="yellow"/>
              </w:rPr>
              <w:t>vOfficeNo</w:t>
            </w:r>
          </w:p>
        </w:tc>
        <w:tc>
          <w:tcPr>
            <w:tcW w:w="1417" w:type="dxa"/>
          </w:tcPr>
          <w:p w14:paraId="63A39AF3" w14:textId="77777777" w:rsidR="00A726BF" w:rsidRDefault="00A726BF" w:rsidP="00E821FE">
            <w:pPr>
              <w:ind w:left="0"/>
            </w:pPr>
            <w:r>
              <w:t>String</w:t>
            </w:r>
          </w:p>
          <w:p w14:paraId="167C4627" w14:textId="65AE8070" w:rsidR="00A726BF" w:rsidRDefault="00DB2C34" w:rsidP="00E821FE">
            <w:pPr>
              <w:ind w:left="0"/>
            </w:pPr>
            <w:r>
              <w:t>SL</w:t>
            </w:r>
          </w:p>
        </w:tc>
        <w:tc>
          <w:tcPr>
            <w:tcW w:w="630" w:type="dxa"/>
          </w:tcPr>
          <w:p w14:paraId="389C12E5"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568DB508"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1566C595"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22B69828"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51F804C1" w14:textId="275AAE91" w:rsidR="00A726BF" w:rsidRPr="00311EE8" w:rsidRDefault="00A726BF" w:rsidP="00E821FE">
            <w:pPr>
              <w:pStyle w:val="Sothutu-1so"/>
              <w:spacing w:before="120" w:after="120" w:line="276" w:lineRule="auto"/>
              <w:rPr>
                <w:szCs w:val="24"/>
              </w:rPr>
            </w:pPr>
          </w:p>
        </w:tc>
      </w:tr>
      <w:tr w:rsidR="00A726BF" w:rsidRPr="00FF37CC" w14:paraId="43C0D1D2" w14:textId="77777777" w:rsidTr="00146097">
        <w:trPr>
          <w:cantSplit/>
          <w:trHeight w:val="827"/>
        </w:trPr>
        <w:tc>
          <w:tcPr>
            <w:tcW w:w="1800" w:type="dxa"/>
          </w:tcPr>
          <w:p w14:paraId="0F488997" w14:textId="77777777" w:rsidR="00A726BF" w:rsidRPr="00555E4D" w:rsidRDefault="00A726BF" w:rsidP="00E821FE">
            <w:pPr>
              <w:pStyle w:val="Sothutu-1so"/>
              <w:spacing w:before="120" w:after="120" w:line="276" w:lineRule="auto"/>
              <w:jc w:val="left"/>
              <w:rPr>
                <w:szCs w:val="24"/>
              </w:rPr>
            </w:pPr>
            <w:r w:rsidRPr="00555E4D">
              <w:rPr>
                <w:szCs w:val="24"/>
              </w:rPr>
              <w:lastRenderedPageBreak/>
              <w:t>Trạng thái ký</w:t>
            </w:r>
          </w:p>
        </w:tc>
        <w:tc>
          <w:tcPr>
            <w:tcW w:w="1980" w:type="dxa"/>
          </w:tcPr>
          <w:p w14:paraId="6CD323AB" w14:textId="77777777" w:rsidR="00A726BF" w:rsidRPr="00555E4D" w:rsidRDefault="00A726BF" w:rsidP="00E821FE">
            <w:pPr>
              <w:ind w:left="0"/>
              <w:rPr>
                <w:szCs w:val="24"/>
              </w:rPr>
            </w:pPr>
            <w:r w:rsidRPr="00555E4D">
              <w:t>SignerStatus</w:t>
            </w:r>
          </w:p>
        </w:tc>
        <w:tc>
          <w:tcPr>
            <w:tcW w:w="1417" w:type="dxa"/>
          </w:tcPr>
          <w:p w14:paraId="7B0C51B3" w14:textId="77777777" w:rsidR="00A726BF" w:rsidRDefault="00A726BF" w:rsidP="00E821FE">
            <w:pPr>
              <w:ind w:left="0"/>
            </w:pPr>
            <w:r>
              <w:t>String</w:t>
            </w:r>
          </w:p>
          <w:p w14:paraId="22A74687" w14:textId="77777777" w:rsidR="00A726BF" w:rsidRDefault="00A726BF" w:rsidP="00E821FE">
            <w:pPr>
              <w:ind w:left="0"/>
            </w:pPr>
            <w:r>
              <w:t>CL</w:t>
            </w:r>
          </w:p>
        </w:tc>
        <w:tc>
          <w:tcPr>
            <w:tcW w:w="630" w:type="dxa"/>
          </w:tcPr>
          <w:p w14:paraId="06495E52"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47B428E2"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65914FAC"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12AA7711"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30A68B23" w14:textId="6A778D12" w:rsidR="00A726BF" w:rsidRDefault="0082406F" w:rsidP="00E821FE">
            <w:pPr>
              <w:pStyle w:val="Sothutu-1so"/>
              <w:spacing w:before="120" w:after="120" w:line="276" w:lineRule="auto"/>
              <w:rPr>
                <w:szCs w:val="24"/>
              </w:rPr>
            </w:pPr>
            <w:r>
              <w:rPr>
                <w:szCs w:val="24"/>
              </w:rPr>
              <w:t>Lấy trạng thái sau trình ký. Bao gồm:</w:t>
            </w:r>
          </w:p>
          <w:p w14:paraId="00348DE4" w14:textId="77777777" w:rsidR="00A726BF" w:rsidRPr="00884F5F" w:rsidRDefault="00A726BF" w:rsidP="00E821FE">
            <w:pPr>
              <w:pStyle w:val="Sothutu-1so"/>
              <w:spacing w:before="120" w:after="120" w:line="276" w:lineRule="auto"/>
              <w:rPr>
                <w:szCs w:val="24"/>
              </w:rPr>
            </w:pPr>
            <w:r w:rsidRPr="00884F5F">
              <w:rPr>
                <w:szCs w:val="24"/>
              </w:rPr>
              <w:t>0-Chưa ký</w:t>
            </w:r>
          </w:p>
          <w:p w14:paraId="7B3424F0" w14:textId="77777777" w:rsidR="00A726BF" w:rsidRPr="00884F5F" w:rsidRDefault="00A726BF" w:rsidP="00E821FE">
            <w:pPr>
              <w:pStyle w:val="Sothutu-1so"/>
              <w:spacing w:before="120" w:after="120" w:line="276" w:lineRule="auto"/>
              <w:rPr>
                <w:szCs w:val="24"/>
              </w:rPr>
            </w:pPr>
            <w:r w:rsidRPr="00884F5F">
              <w:rPr>
                <w:szCs w:val="24"/>
              </w:rPr>
              <w:t>1-Văn thu từ chối</w:t>
            </w:r>
          </w:p>
          <w:p w14:paraId="1A7A0579" w14:textId="77777777" w:rsidR="00A726BF" w:rsidRPr="00884F5F" w:rsidRDefault="00A726BF" w:rsidP="00E821FE">
            <w:pPr>
              <w:pStyle w:val="Sothutu-1so"/>
              <w:spacing w:before="120" w:after="120" w:line="276" w:lineRule="auto"/>
              <w:rPr>
                <w:szCs w:val="24"/>
              </w:rPr>
            </w:pPr>
            <w:r w:rsidRPr="00884F5F">
              <w:rPr>
                <w:szCs w:val="24"/>
              </w:rPr>
              <w:t>2-Lãnh đạo từ chối</w:t>
            </w:r>
          </w:p>
          <w:p w14:paraId="5630C59A" w14:textId="77777777" w:rsidR="00A726BF" w:rsidRPr="00884F5F" w:rsidRDefault="00A726BF" w:rsidP="00E821FE">
            <w:pPr>
              <w:pStyle w:val="Sothutu-1so"/>
              <w:spacing w:before="120" w:after="120" w:line="276" w:lineRule="auto"/>
              <w:rPr>
                <w:szCs w:val="24"/>
              </w:rPr>
            </w:pPr>
            <w:r w:rsidRPr="00884F5F">
              <w:rPr>
                <w:szCs w:val="24"/>
              </w:rPr>
              <w:t>3-Đã phê duyệt</w:t>
            </w:r>
          </w:p>
          <w:p w14:paraId="28198C33" w14:textId="77777777" w:rsidR="00A726BF" w:rsidRPr="00884F5F" w:rsidRDefault="00A726BF" w:rsidP="00E821FE">
            <w:pPr>
              <w:pStyle w:val="Sothutu-1so"/>
              <w:spacing w:before="120" w:after="120" w:line="276" w:lineRule="auto"/>
              <w:rPr>
                <w:szCs w:val="24"/>
              </w:rPr>
            </w:pPr>
            <w:r w:rsidRPr="00884F5F">
              <w:rPr>
                <w:szCs w:val="24"/>
              </w:rPr>
              <w:t>4-Hủy luồng</w:t>
            </w:r>
          </w:p>
          <w:p w14:paraId="77243F8A" w14:textId="77777777" w:rsidR="00A726BF" w:rsidRPr="00884F5F" w:rsidRDefault="00A726BF" w:rsidP="00E821FE">
            <w:pPr>
              <w:pStyle w:val="Sothutu-1so"/>
              <w:spacing w:before="120" w:after="120" w:line="276" w:lineRule="auto"/>
              <w:rPr>
                <w:szCs w:val="24"/>
              </w:rPr>
            </w:pPr>
            <w:r w:rsidRPr="00884F5F">
              <w:rPr>
                <w:szCs w:val="24"/>
              </w:rPr>
              <w:t>5-Đã ban hành</w:t>
            </w:r>
          </w:p>
          <w:p w14:paraId="44A6881E" w14:textId="77777777" w:rsidR="00A726BF" w:rsidRPr="00311EE8" w:rsidRDefault="00A726BF" w:rsidP="00E821FE">
            <w:pPr>
              <w:pStyle w:val="Sothutu-1so"/>
              <w:spacing w:before="120" w:after="120" w:line="276" w:lineRule="auto"/>
              <w:rPr>
                <w:szCs w:val="24"/>
              </w:rPr>
            </w:pPr>
            <w:r w:rsidRPr="00884F5F">
              <w:rPr>
                <w:szCs w:val="24"/>
              </w:rPr>
              <w:t>10-Chờ</w:t>
            </w:r>
            <w:r w:rsidRPr="00884F5F">
              <w:t xml:space="preserve"> ký</w:t>
            </w:r>
          </w:p>
        </w:tc>
      </w:tr>
      <w:tr w:rsidR="00A726BF" w:rsidRPr="00FF37CC" w14:paraId="104DC55C" w14:textId="77777777" w:rsidTr="00146097">
        <w:trPr>
          <w:cantSplit/>
          <w:trHeight w:val="827"/>
        </w:trPr>
        <w:tc>
          <w:tcPr>
            <w:tcW w:w="1800" w:type="dxa"/>
          </w:tcPr>
          <w:p w14:paraId="573E46D8" w14:textId="77777777" w:rsidR="00A726BF" w:rsidRPr="00555E4D" w:rsidRDefault="00A726BF" w:rsidP="00E821FE">
            <w:pPr>
              <w:pStyle w:val="Sothutu-1so"/>
              <w:spacing w:before="120" w:after="120" w:line="276" w:lineRule="auto"/>
              <w:jc w:val="left"/>
              <w:rPr>
                <w:szCs w:val="24"/>
              </w:rPr>
            </w:pPr>
            <w:r w:rsidRPr="00555E4D">
              <w:rPr>
                <w:szCs w:val="24"/>
              </w:rPr>
              <w:t>Ngày duyệt Voffice</w:t>
            </w:r>
          </w:p>
        </w:tc>
        <w:tc>
          <w:tcPr>
            <w:tcW w:w="1980" w:type="dxa"/>
          </w:tcPr>
          <w:p w14:paraId="0B30B958" w14:textId="77777777" w:rsidR="00A726BF" w:rsidRPr="00555E4D" w:rsidRDefault="00A726BF" w:rsidP="00E821FE">
            <w:pPr>
              <w:ind w:left="0"/>
              <w:rPr>
                <w:szCs w:val="24"/>
              </w:rPr>
            </w:pPr>
            <w:r w:rsidRPr="00555E4D">
              <w:rPr>
                <w:szCs w:val="24"/>
              </w:rPr>
              <w:t>Hard_Copy_Date</w:t>
            </w:r>
          </w:p>
        </w:tc>
        <w:tc>
          <w:tcPr>
            <w:tcW w:w="1417" w:type="dxa"/>
          </w:tcPr>
          <w:p w14:paraId="67431585" w14:textId="77777777" w:rsidR="00A726BF" w:rsidRDefault="00A726BF" w:rsidP="00E821FE">
            <w:pPr>
              <w:ind w:left="0"/>
            </w:pPr>
            <w:r>
              <w:t>Date</w:t>
            </w:r>
          </w:p>
        </w:tc>
        <w:tc>
          <w:tcPr>
            <w:tcW w:w="630" w:type="dxa"/>
          </w:tcPr>
          <w:p w14:paraId="139D8422" w14:textId="77777777" w:rsidR="00A726BF" w:rsidRDefault="00A726BF" w:rsidP="00E821FE">
            <w:pPr>
              <w:pStyle w:val="Sothutu-1so"/>
              <w:spacing w:before="120" w:after="120" w:line="276" w:lineRule="auto"/>
              <w:jc w:val="left"/>
              <w:rPr>
                <w:szCs w:val="24"/>
              </w:rPr>
            </w:pPr>
          </w:p>
        </w:tc>
        <w:tc>
          <w:tcPr>
            <w:tcW w:w="540" w:type="dxa"/>
          </w:tcPr>
          <w:p w14:paraId="1CE2C6A6"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42EB8DEB"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61B0526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44551D31" w14:textId="2002071C" w:rsidR="00A726BF" w:rsidRPr="00311EE8" w:rsidRDefault="00A726BF" w:rsidP="0082406F">
            <w:pPr>
              <w:pStyle w:val="Sothutu-1so"/>
              <w:spacing w:before="120" w:after="120" w:line="276" w:lineRule="auto"/>
              <w:rPr>
                <w:szCs w:val="24"/>
              </w:rPr>
            </w:pPr>
            <w:r w:rsidRPr="00AA0869">
              <w:rPr>
                <w:szCs w:val="24"/>
              </w:rPr>
              <w:t xml:space="preserve">Lấy thông tin </w:t>
            </w:r>
            <w:r w:rsidR="0082406F">
              <w:rPr>
                <w:szCs w:val="24"/>
              </w:rPr>
              <w:t>sau trình ký Voffice</w:t>
            </w:r>
          </w:p>
        </w:tc>
      </w:tr>
      <w:tr w:rsidR="00A726BF" w:rsidRPr="00FF37CC" w14:paraId="51AA638D" w14:textId="77777777" w:rsidTr="00146097">
        <w:trPr>
          <w:cantSplit/>
          <w:trHeight w:val="827"/>
        </w:trPr>
        <w:tc>
          <w:tcPr>
            <w:tcW w:w="1800" w:type="dxa"/>
          </w:tcPr>
          <w:p w14:paraId="129904C2" w14:textId="77777777" w:rsidR="00A726BF" w:rsidRPr="00555E4D" w:rsidRDefault="00A726BF" w:rsidP="00E821FE">
            <w:pPr>
              <w:pStyle w:val="Sothutu-1so"/>
              <w:spacing w:before="120" w:after="120" w:line="276" w:lineRule="auto"/>
              <w:jc w:val="left"/>
              <w:rPr>
                <w:szCs w:val="24"/>
              </w:rPr>
            </w:pPr>
            <w:r w:rsidRPr="00555E4D">
              <w:rPr>
                <w:szCs w:val="24"/>
              </w:rPr>
              <w:t>Bản ghi trình ký</w:t>
            </w:r>
          </w:p>
        </w:tc>
        <w:tc>
          <w:tcPr>
            <w:tcW w:w="1980" w:type="dxa"/>
          </w:tcPr>
          <w:p w14:paraId="13585202" w14:textId="77777777" w:rsidR="00A726BF" w:rsidRPr="00555E4D" w:rsidRDefault="00A726BF" w:rsidP="00E821FE">
            <w:pPr>
              <w:ind w:left="0"/>
              <w:rPr>
                <w:szCs w:val="24"/>
              </w:rPr>
            </w:pPr>
            <w:r w:rsidRPr="00555E4D">
              <w:t>IsSignerRecord</w:t>
            </w:r>
          </w:p>
        </w:tc>
        <w:tc>
          <w:tcPr>
            <w:tcW w:w="1417" w:type="dxa"/>
          </w:tcPr>
          <w:p w14:paraId="3E4ECDCD" w14:textId="77777777" w:rsidR="00A726BF" w:rsidRDefault="00A726BF" w:rsidP="00E821FE">
            <w:pPr>
              <w:ind w:left="0"/>
            </w:pPr>
            <w:r>
              <w:t>Boolean</w:t>
            </w:r>
          </w:p>
          <w:p w14:paraId="7039F85A" w14:textId="77777777" w:rsidR="00A726BF" w:rsidRDefault="00A726BF" w:rsidP="00E821FE">
            <w:pPr>
              <w:ind w:left="0"/>
            </w:pPr>
            <w:r>
              <w:t>Check box</w:t>
            </w:r>
          </w:p>
        </w:tc>
        <w:tc>
          <w:tcPr>
            <w:tcW w:w="630" w:type="dxa"/>
          </w:tcPr>
          <w:p w14:paraId="7AF98E73" w14:textId="77777777" w:rsidR="00A726BF" w:rsidRDefault="00A726BF" w:rsidP="00E821FE">
            <w:pPr>
              <w:pStyle w:val="Sothutu-1so"/>
              <w:spacing w:before="120" w:after="120" w:line="276" w:lineRule="auto"/>
              <w:jc w:val="left"/>
              <w:rPr>
                <w:szCs w:val="24"/>
              </w:rPr>
            </w:pPr>
          </w:p>
        </w:tc>
        <w:tc>
          <w:tcPr>
            <w:tcW w:w="540" w:type="dxa"/>
          </w:tcPr>
          <w:p w14:paraId="52DAD86C"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30AD90CF"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0D992C6B"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4849C8D5" w14:textId="77777777" w:rsidR="00A726BF" w:rsidRPr="00311EE8" w:rsidRDefault="00A726BF" w:rsidP="00E821FE">
            <w:pPr>
              <w:pStyle w:val="Sothutu-1so"/>
              <w:spacing w:before="120" w:after="120" w:line="276" w:lineRule="auto"/>
              <w:rPr>
                <w:szCs w:val="24"/>
              </w:rPr>
            </w:pPr>
          </w:p>
        </w:tc>
      </w:tr>
      <w:tr w:rsidR="00A726BF" w:rsidRPr="00FF37CC" w14:paraId="4A9349F2" w14:textId="77777777" w:rsidTr="00146097">
        <w:trPr>
          <w:cantSplit/>
          <w:trHeight w:val="827"/>
        </w:trPr>
        <w:tc>
          <w:tcPr>
            <w:tcW w:w="14737" w:type="dxa"/>
            <w:gridSpan w:val="8"/>
          </w:tcPr>
          <w:p w14:paraId="10B9FFB4" w14:textId="77777777" w:rsidR="00A726BF" w:rsidRPr="00311EE8" w:rsidRDefault="00A726BF" w:rsidP="00E821FE">
            <w:pPr>
              <w:pStyle w:val="Sothutu-1so"/>
              <w:spacing w:before="120" w:after="120" w:line="276" w:lineRule="auto"/>
              <w:rPr>
                <w:szCs w:val="24"/>
              </w:rPr>
            </w:pPr>
            <w:r w:rsidRPr="001E5A81">
              <w:rPr>
                <w:b/>
                <w:szCs w:val="24"/>
              </w:rPr>
              <w:t xml:space="preserve">Group: Thông tin </w:t>
            </w:r>
            <w:r>
              <w:rPr>
                <w:b/>
                <w:szCs w:val="24"/>
              </w:rPr>
              <w:t>trạng thái</w:t>
            </w:r>
          </w:p>
        </w:tc>
      </w:tr>
      <w:tr w:rsidR="00A726BF" w:rsidRPr="00FF37CC" w14:paraId="1327A06C" w14:textId="77777777" w:rsidTr="00146097">
        <w:trPr>
          <w:cantSplit/>
          <w:trHeight w:val="827"/>
        </w:trPr>
        <w:tc>
          <w:tcPr>
            <w:tcW w:w="1800" w:type="dxa"/>
          </w:tcPr>
          <w:p w14:paraId="0F88B38A" w14:textId="77777777" w:rsidR="00A726BF" w:rsidRPr="00555E4D" w:rsidRDefault="00A726BF" w:rsidP="00E821FE">
            <w:pPr>
              <w:pStyle w:val="Sothutu-1so"/>
              <w:spacing w:before="120" w:after="120" w:line="276" w:lineRule="auto"/>
              <w:jc w:val="left"/>
              <w:rPr>
                <w:szCs w:val="24"/>
              </w:rPr>
            </w:pPr>
            <w:r>
              <w:rPr>
                <w:szCs w:val="24"/>
              </w:rPr>
              <w:lastRenderedPageBreak/>
              <w:t>Trạng thái duyệt</w:t>
            </w:r>
          </w:p>
        </w:tc>
        <w:tc>
          <w:tcPr>
            <w:tcW w:w="1980" w:type="dxa"/>
          </w:tcPr>
          <w:p w14:paraId="0A5C7AD2" w14:textId="67AD307B" w:rsidR="00A726BF" w:rsidRPr="00555E4D" w:rsidRDefault="00F50926" w:rsidP="00E821FE">
            <w:pPr>
              <w:ind w:left="0"/>
            </w:pPr>
            <w:r w:rsidRPr="00CB6D4E">
              <w:rPr>
                <w:szCs w:val="24"/>
              </w:rPr>
              <w:t>APPROVE_STATUS</w:t>
            </w:r>
          </w:p>
        </w:tc>
        <w:tc>
          <w:tcPr>
            <w:tcW w:w="1417" w:type="dxa"/>
          </w:tcPr>
          <w:p w14:paraId="18E07AEC" w14:textId="77777777" w:rsidR="00A726BF" w:rsidRDefault="00A726BF" w:rsidP="00E821FE">
            <w:pPr>
              <w:ind w:left="0"/>
            </w:pPr>
            <w:r>
              <w:t>String</w:t>
            </w:r>
          </w:p>
          <w:p w14:paraId="76D85EC9" w14:textId="77777777" w:rsidR="00A726BF" w:rsidRDefault="00A726BF" w:rsidP="00E821FE">
            <w:pPr>
              <w:ind w:left="0"/>
            </w:pPr>
            <w:r>
              <w:t>CL</w:t>
            </w:r>
          </w:p>
        </w:tc>
        <w:tc>
          <w:tcPr>
            <w:tcW w:w="630" w:type="dxa"/>
          </w:tcPr>
          <w:p w14:paraId="65B947EB"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1008E8CD"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40D7BF90"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2FDCCEE8"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44FA5AB8" w14:textId="77777777" w:rsidR="00A726BF" w:rsidRDefault="00A726BF" w:rsidP="00E821FE">
            <w:pPr>
              <w:pStyle w:val="Sothutu-1so"/>
              <w:spacing w:before="120" w:after="120" w:line="276" w:lineRule="auto"/>
              <w:rPr>
                <w:szCs w:val="24"/>
              </w:rPr>
            </w:pPr>
            <w:r>
              <w:rPr>
                <w:szCs w:val="24"/>
              </w:rPr>
              <w:t>Cập nhật trạng thái trên web về mobile</w:t>
            </w:r>
          </w:p>
          <w:p w14:paraId="537726C6" w14:textId="77777777" w:rsidR="00A726BF" w:rsidRDefault="00A726BF" w:rsidP="00E821FE">
            <w:pPr>
              <w:pStyle w:val="Sothutu-1so"/>
              <w:spacing w:before="120" w:after="120" w:line="276" w:lineRule="auto"/>
              <w:rPr>
                <w:szCs w:val="24"/>
              </w:rPr>
            </w:pPr>
            <w:r>
              <w:rPr>
                <w:szCs w:val="24"/>
              </w:rPr>
              <w:t>Bao gồm 3 trạng thái:</w:t>
            </w:r>
          </w:p>
          <w:p w14:paraId="1D176348" w14:textId="65F2E5FE" w:rsidR="00A726BF" w:rsidRDefault="000968FC" w:rsidP="004E37AB">
            <w:pPr>
              <w:pStyle w:val="Sothutu-1so"/>
              <w:numPr>
                <w:ilvl w:val="0"/>
                <w:numId w:val="11"/>
              </w:numPr>
              <w:spacing w:before="120" w:after="120" w:line="276" w:lineRule="auto"/>
              <w:rPr>
                <w:szCs w:val="24"/>
              </w:rPr>
            </w:pPr>
            <w:r>
              <w:rPr>
                <w:szCs w:val="24"/>
              </w:rPr>
              <w:t xml:space="preserve">‘DR’ - </w:t>
            </w:r>
            <w:r w:rsidR="00A726BF">
              <w:rPr>
                <w:szCs w:val="24"/>
              </w:rPr>
              <w:t>Chưa duyệt: Chứng từ mới tạo hoặc sau khi RA thành công bản ghi</w:t>
            </w:r>
          </w:p>
          <w:p w14:paraId="19A2D908" w14:textId="51B9FDB5" w:rsidR="000968FC" w:rsidRDefault="000968FC" w:rsidP="004E37AB">
            <w:pPr>
              <w:pStyle w:val="Sothutu-1so"/>
              <w:numPr>
                <w:ilvl w:val="0"/>
                <w:numId w:val="11"/>
              </w:numPr>
              <w:spacing w:before="120" w:after="120" w:line="276" w:lineRule="auto"/>
              <w:rPr>
                <w:szCs w:val="24"/>
              </w:rPr>
            </w:pPr>
            <w:r>
              <w:rPr>
                <w:szCs w:val="24"/>
              </w:rPr>
              <w:t>‘RQ’ - Đề nghị duyệt</w:t>
            </w:r>
          </w:p>
          <w:p w14:paraId="25488378" w14:textId="04BACC0A" w:rsidR="00A726BF" w:rsidRDefault="000968FC" w:rsidP="004E37AB">
            <w:pPr>
              <w:pStyle w:val="Sothutu-1so"/>
              <w:numPr>
                <w:ilvl w:val="0"/>
                <w:numId w:val="11"/>
              </w:numPr>
              <w:spacing w:before="120" w:after="120" w:line="276" w:lineRule="auto"/>
              <w:rPr>
                <w:szCs w:val="24"/>
              </w:rPr>
            </w:pPr>
            <w:r>
              <w:rPr>
                <w:szCs w:val="24"/>
              </w:rPr>
              <w:t xml:space="preserve">‘PO’ - </w:t>
            </w:r>
            <w:r w:rsidR="00A726BF">
              <w:rPr>
                <w:szCs w:val="24"/>
              </w:rPr>
              <w:t>Đã duyệt: Kế toán kiểm tra và chuyển trạng thái</w:t>
            </w:r>
          </w:p>
          <w:p w14:paraId="69E862EA" w14:textId="1DF6839B" w:rsidR="00A726BF" w:rsidRPr="00311EE8" w:rsidRDefault="000968FC" w:rsidP="004E37AB">
            <w:pPr>
              <w:pStyle w:val="Sothutu-1so"/>
              <w:numPr>
                <w:ilvl w:val="0"/>
                <w:numId w:val="11"/>
              </w:numPr>
              <w:spacing w:before="120" w:after="120" w:line="276" w:lineRule="auto"/>
              <w:rPr>
                <w:szCs w:val="24"/>
              </w:rPr>
            </w:pPr>
            <w:r>
              <w:rPr>
                <w:szCs w:val="24"/>
              </w:rPr>
              <w:t xml:space="preserve">‘DN’ - </w:t>
            </w:r>
            <w:r w:rsidR="00A726BF">
              <w:rPr>
                <w:szCs w:val="24"/>
              </w:rPr>
              <w:t>Từ chối: Kế toán kiểm tra và chuyển trạng thái</w:t>
            </w:r>
          </w:p>
        </w:tc>
      </w:tr>
      <w:tr w:rsidR="00C10AC7" w:rsidRPr="00FF37CC" w14:paraId="5ABB349A" w14:textId="77777777" w:rsidTr="00146097">
        <w:trPr>
          <w:cantSplit/>
          <w:trHeight w:val="827"/>
        </w:trPr>
        <w:tc>
          <w:tcPr>
            <w:tcW w:w="1800" w:type="dxa"/>
          </w:tcPr>
          <w:p w14:paraId="18414A02" w14:textId="039C1715" w:rsidR="00C10AC7" w:rsidRDefault="00C10AC7" w:rsidP="00E821FE">
            <w:pPr>
              <w:pStyle w:val="Sothutu-1so"/>
              <w:spacing w:before="120" w:after="120" w:line="276" w:lineRule="auto"/>
              <w:jc w:val="left"/>
              <w:rPr>
                <w:szCs w:val="24"/>
              </w:rPr>
            </w:pPr>
            <w:r>
              <w:rPr>
                <w:szCs w:val="24"/>
              </w:rPr>
              <w:t>Lý do</w:t>
            </w:r>
          </w:p>
        </w:tc>
        <w:tc>
          <w:tcPr>
            <w:tcW w:w="1980" w:type="dxa"/>
          </w:tcPr>
          <w:p w14:paraId="1BC0F9A8" w14:textId="394A6A02" w:rsidR="00C10AC7" w:rsidRPr="00555E4D" w:rsidRDefault="00F50926" w:rsidP="00E821FE">
            <w:pPr>
              <w:ind w:left="0"/>
            </w:pPr>
            <w:r w:rsidRPr="00CB6D4E">
              <w:rPr>
                <w:szCs w:val="24"/>
              </w:rPr>
              <w:t>APPROVE_REASON</w:t>
            </w:r>
          </w:p>
        </w:tc>
        <w:tc>
          <w:tcPr>
            <w:tcW w:w="1417" w:type="dxa"/>
          </w:tcPr>
          <w:p w14:paraId="5CA227B0" w14:textId="77777777" w:rsidR="00C10AC7" w:rsidRDefault="00C10AC7" w:rsidP="00E821FE">
            <w:pPr>
              <w:ind w:left="0"/>
            </w:pPr>
            <w:r>
              <w:t>String</w:t>
            </w:r>
          </w:p>
          <w:p w14:paraId="55366E15" w14:textId="0C38ED6E" w:rsidR="00C10AC7" w:rsidRDefault="00C10AC7" w:rsidP="00E821FE">
            <w:pPr>
              <w:ind w:left="0"/>
            </w:pPr>
            <w:r>
              <w:t>Text Box</w:t>
            </w:r>
          </w:p>
        </w:tc>
        <w:tc>
          <w:tcPr>
            <w:tcW w:w="630" w:type="dxa"/>
          </w:tcPr>
          <w:p w14:paraId="242A037B" w14:textId="58F6ACBE" w:rsidR="00C10AC7" w:rsidRDefault="00C10AC7" w:rsidP="00E821FE">
            <w:pPr>
              <w:pStyle w:val="Sothutu-1so"/>
              <w:spacing w:before="120" w:after="120" w:line="276" w:lineRule="auto"/>
              <w:jc w:val="left"/>
              <w:rPr>
                <w:szCs w:val="24"/>
              </w:rPr>
            </w:pPr>
            <w:r>
              <w:rPr>
                <w:szCs w:val="24"/>
              </w:rPr>
              <w:t>500</w:t>
            </w:r>
          </w:p>
        </w:tc>
        <w:tc>
          <w:tcPr>
            <w:tcW w:w="540" w:type="dxa"/>
          </w:tcPr>
          <w:p w14:paraId="7AD45614" w14:textId="4D1C17E2" w:rsidR="00C10AC7" w:rsidRDefault="00C10AC7" w:rsidP="00E821FE">
            <w:pPr>
              <w:pStyle w:val="Sothutu-1so"/>
              <w:spacing w:before="120" w:after="120" w:line="276" w:lineRule="auto"/>
              <w:jc w:val="left"/>
              <w:rPr>
                <w:szCs w:val="24"/>
              </w:rPr>
            </w:pPr>
            <w:r>
              <w:rPr>
                <w:szCs w:val="24"/>
              </w:rPr>
              <w:t>Y</w:t>
            </w:r>
          </w:p>
        </w:tc>
        <w:tc>
          <w:tcPr>
            <w:tcW w:w="450" w:type="dxa"/>
          </w:tcPr>
          <w:p w14:paraId="3EF739A6" w14:textId="743B44C8" w:rsidR="00C10AC7" w:rsidRDefault="00C10AC7" w:rsidP="00E821FE">
            <w:pPr>
              <w:pStyle w:val="Sothutu-1so"/>
              <w:spacing w:before="120" w:after="120" w:line="276" w:lineRule="auto"/>
              <w:jc w:val="left"/>
              <w:rPr>
                <w:szCs w:val="24"/>
              </w:rPr>
            </w:pPr>
            <w:r>
              <w:rPr>
                <w:szCs w:val="24"/>
              </w:rPr>
              <w:t>N</w:t>
            </w:r>
          </w:p>
        </w:tc>
        <w:tc>
          <w:tcPr>
            <w:tcW w:w="540" w:type="dxa"/>
          </w:tcPr>
          <w:p w14:paraId="2D6B5CDD" w14:textId="31EFE928" w:rsidR="00C10AC7" w:rsidRDefault="00C10AC7" w:rsidP="00E821FE">
            <w:pPr>
              <w:pStyle w:val="Sothutu-1so"/>
              <w:spacing w:before="120" w:after="120" w:line="276" w:lineRule="auto"/>
              <w:jc w:val="center"/>
              <w:rPr>
                <w:szCs w:val="24"/>
              </w:rPr>
            </w:pPr>
            <w:r>
              <w:rPr>
                <w:szCs w:val="24"/>
              </w:rPr>
              <w:t>Y</w:t>
            </w:r>
          </w:p>
        </w:tc>
        <w:tc>
          <w:tcPr>
            <w:tcW w:w="7380" w:type="dxa"/>
          </w:tcPr>
          <w:p w14:paraId="3817D90D" w14:textId="259CEA68" w:rsidR="00C10AC7" w:rsidRPr="00CB6D4E" w:rsidRDefault="00375675" w:rsidP="00E821FE">
            <w:pPr>
              <w:pStyle w:val="Sothutu-1so"/>
              <w:spacing w:before="120" w:after="120" w:line="276" w:lineRule="auto"/>
              <w:rPr>
                <w:szCs w:val="24"/>
              </w:rPr>
            </w:pPr>
            <w:r>
              <w:rPr>
                <w:szCs w:val="24"/>
              </w:rPr>
              <w:t>Đồng bộ lý do khi kế toán chuyển trạng thái phê duyệt sang</w:t>
            </w:r>
            <w:r w:rsidR="00C10AC7" w:rsidRPr="00CB6D4E">
              <w:rPr>
                <w:szCs w:val="24"/>
              </w:rPr>
              <w:t xml:space="preserve"> ‘Từ chối’</w:t>
            </w:r>
          </w:p>
          <w:p w14:paraId="0AD64FAC" w14:textId="4FA2EAD5" w:rsidR="00C10AC7" w:rsidRDefault="00C10AC7" w:rsidP="00E821FE">
            <w:pPr>
              <w:pStyle w:val="Sothutu-1so"/>
              <w:spacing w:before="120" w:after="120" w:line="276" w:lineRule="auto"/>
              <w:rPr>
                <w:szCs w:val="24"/>
              </w:rPr>
            </w:pPr>
          </w:p>
        </w:tc>
      </w:tr>
      <w:tr w:rsidR="00F50926" w:rsidRPr="00FF37CC" w14:paraId="7F8234AF" w14:textId="77777777" w:rsidTr="00146097">
        <w:trPr>
          <w:cantSplit/>
          <w:trHeight w:val="827"/>
        </w:trPr>
        <w:tc>
          <w:tcPr>
            <w:tcW w:w="1800" w:type="dxa"/>
          </w:tcPr>
          <w:p w14:paraId="14710BC9" w14:textId="2672594C" w:rsidR="00F50926" w:rsidRDefault="00F50926" w:rsidP="00E821FE">
            <w:pPr>
              <w:pStyle w:val="Sothutu-1so"/>
              <w:spacing w:before="120" w:after="120" w:line="276" w:lineRule="auto"/>
              <w:jc w:val="left"/>
              <w:rPr>
                <w:szCs w:val="24"/>
              </w:rPr>
            </w:pPr>
            <w:r>
              <w:rPr>
                <w:szCs w:val="24"/>
              </w:rPr>
              <w:t>Trạng thái chi</w:t>
            </w:r>
          </w:p>
        </w:tc>
        <w:tc>
          <w:tcPr>
            <w:tcW w:w="1980" w:type="dxa"/>
          </w:tcPr>
          <w:p w14:paraId="4FDDE101" w14:textId="1A5D8A8F" w:rsidR="00F50926" w:rsidRPr="00555E4D" w:rsidRDefault="00F50926" w:rsidP="00E821FE">
            <w:pPr>
              <w:ind w:left="0"/>
            </w:pPr>
            <w:r w:rsidRPr="00CB6D4E">
              <w:rPr>
                <w:szCs w:val="24"/>
              </w:rPr>
              <w:t>PAYMENT_STATUS</w:t>
            </w:r>
          </w:p>
        </w:tc>
        <w:tc>
          <w:tcPr>
            <w:tcW w:w="1417" w:type="dxa"/>
          </w:tcPr>
          <w:p w14:paraId="30B20E51" w14:textId="77777777" w:rsidR="00F50926" w:rsidRDefault="00F50926" w:rsidP="00E821FE">
            <w:pPr>
              <w:ind w:left="0"/>
            </w:pPr>
            <w:r>
              <w:t>String</w:t>
            </w:r>
          </w:p>
          <w:p w14:paraId="0E0DCC0B" w14:textId="39DC112B" w:rsidR="00F50926" w:rsidRDefault="00F50926" w:rsidP="00E821FE">
            <w:pPr>
              <w:ind w:left="0"/>
            </w:pPr>
            <w:r>
              <w:t>CL</w:t>
            </w:r>
          </w:p>
        </w:tc>
        <w:tc>
          <w:tcPr>
            <w:tcW w:w="630" w:type="dxa"/>
          </w:tcPr>
          <w:p w14:paraId="42596BF5" w14:textId="426CF901" w:rsidR="00F50926" w:rsidRDefault="00F50926" w:rsidP="00E821FE">
            <w:pPr>
              <w:pStyle w:val="Sothutu-1so"/>
              <w:spacing w:before="120" w:after="120" w:line="276" w:lineRule="auto"/>
              <w:jc w:val="left"/>
              <w:rPr>
                <w:szCs w:val="24"/>
              </w:rPr>
            </w:pPr>
            <w:r>
              <w:rPr>
                <w:szCs w:val="24"/>
              </w:rPr>
              <w:t>20</w:t>
            </w:r>
          </w:p>
        </w:tc>
        <w:tc>
          <w:tcPr>
            <w:tcW w:w="540" w:type="dxa"/>
          </w:tcPr>
          <w:p w14:paraId="7B8F650D" w14:textId="69997D84" w:rsidR="00F50926" w:rsidRDefault="00F50926" w:rsidP="00E821FE">
            <w:pPr>
              <w:pStyle w:val="Sothutu-1so"/>
              <w:spacing w:before="120" w:after="120" w:line="276" w:lineRule="auto"/>
              <w:jc w:val="left"/>
              <w:rPr>
                <w:szCs w:val="24"/>
              </w:rPr>
            </w:pPr>
            <w:r>
              <w:rPr>
                <w:szCs w:val="24"/>
              </w:rPr>
              <w:t>Y</w:t>
            </w:r>
          </w:p>
        </w:tc>
        <w:tc>
          <w:tcPr>
            <w:tcW w:w="450" w:type="dxa"/>
          </w:tcPr>
          <w:p w14:paraId="472495C3" w14:textId="40712F35" w:rsidR="00F50926" w:rsidRDefault="00F50926" w:rsidP="00E821FE">
            <w:pPr>
              <w:pStyle w:val="Sothutu-1so"/>
              <w:spacing w:before="120" w:after="120" w:line="276" w:lineRule="auto"/>
              <w:jc w:val="left"/>
              <w:rPr>
                <w:szCs w:val="24"/>
              </w:rPr>
            </w:pPr>
            <w:r>
              <w:rPr>
                <w:szCs w:val="24"/>
              </w:rPr>
              <w:t>N</w:t>
            </w:r>
          </w:p>
        </w:tc>
        <w:tc>
          <w:tcPr>
            <w:tcW w:w="540" w:type="dxa"/>
          </w:tcPr>
          <w:p w14:paraId="6192455C" w14:textId="512CE091" w:rsidR="00F50926" w:rsidRDefault="00F50926" w:rsidP="00E821FE">
            <w:pPr>
              <w:pStyle w:val="Sothutu-1so"/>
              <w:spacing w:before="120" w:after="120" w:line="276" w:lineRule="auto"/>
              <w:jc w:val="center"/>
              <w:rPr>
                <w:szCs w:val="24"/>
              </w:rPr>
            </w:pPr>
            <w:r>
              <w:rPr>
                <w:szCs w:val="24"/>
              </w:rPr>
              <w:t>Y</w:t>
            </w:r>
          </w:p>
        </w:tc>
        <w:tc>
          <w:tcPr>
            <w:tcW w:w="7380" w:type="dxa"/>
          </w:tcPr>
          <w:p w14:paraId="18CD03B7" w14:textId="77777777" w:rsidR="00F50926" w:rsidRDefault="00F50926" w:rsidP="00E821FE">
            <w:pPr>
              <w:pStyle w:val="Sothutu-1so"/>
              <w:spacing w:before="120" w:after="120" w:line="276" w:lineRule="auto"/>
              <w:rPr>
                <w:szCs w:val="24"/>
              </w:rPr>
            </w:pPr>
            <w:r>
              <w:rPr>
                <w:szCs w:val="24"/>
              </w:rPr>
              <w:t>Cập nhật trạng thái trên web về mobile</w:t>
            </w:r>
          </w:p>
          <w:p w14:paraId="0C1449B1" w14:textId="77777777" w:rsidR="00F50926" w:rsidRDefault="00F50926" w:rsidP="00E821FE">
            <w:pPr>
              <w:pStyle w:val="Sothutu-1so"/>
              <w:spacing w:before="120" w:after="120" w:line="276" w:lineRule="auto"/>
              <w:rPr>
                <w:szCs w:val="24"/>
              </w:rPr>
            </w:pPr>
            <w:r>
              <w:rPr>
                <w:szCs w:val="24"/>
              </w:rPr>
              <w:t>Bao gồm các trạng thái:</w:t>
            </w:r>
          </w:p>
          <w:p w14:paraId="3023A7D2" w14:textId="39141646" w:rsidR="00C27DDC" w:rsidRDefault="00DD7B8B" w:rsidP="004E37AB">
            <w:pPr>
              <w:pStyle w:val="Sothutu-1so"/>
              <w:numPr>
                <w:ilvl w:val="0"/>
                <w:numId w:val="27"/>
              </w:numPr>
              <w:spacing w:before="120" w:after="120" w:line="276" w:lineRule="auto"/>
              <w:rPr>
                <w:szCs w:val="24"/>
              </w:rPr>
            </w:pPr>
            <w:r>
              <w:rPr>
                <w:szCs w:val="24"/>
              </w:rPr>
              <w:t xml:space="preserve">‘0’ - </w:t>
            </w:r>
            <w:r w:rsidR="00C27DDC" w:rsidRPr="00CB6D4E">
              <w:rPr>
                <w:szCs w:val="24"/>
              </w:rPr>
              <w:t>Chưa chi: nếu không có một phiếu chi nào chi tiền cho hóa đơn trong bảng THTT</w:t>
            </w:r>
          </w:p>
          <w:p w14:paraId="60087501" w14:textId="2853A34B" w:rsidR="00C27DDC" w:rsidRPr="00C27DDC" w:rsidRDefault="00DD7B8B" w:rsidP="004E37AB">
            <w:pPr>
              <w:pStyle w:val="Sothutu-1so"/>
              <w:numPr>
                <w:ilvl w:val="0"/>
                <w:numId w:val="27"/>
              </w:numPr>
              <w:spacing w:before="120" w:after="120" w:line="276" w:lineRule="auto"/>
              <w:rPr>
                <w:szCs w:val="24"/>
              </w:rPr>
            </w:pPr>
            <w:r>
              <w:rPr>
                <w:szCs w:val="24"/>
              </w:rPr>
              <w:t xml:space="preserve">‘1’ - </w:t>
            </w:r>
            <w:r w:rsidR="00C27DDC" w:rsidRPr="00C27DDC">
              <w:rPr>
                <w:szCs w:val="24"/>
              </w:rPr>
              <w:t>Chi chưa đủ: có ít nhất một phiếu chi chi tiền cho một hóa đơn thuộc bảng THTT</w:t>
            </w:r>
          </w:p>
          <w:p w14:paraId="437BCD5D" w14:textId="4EE24FDD" w:rsidR="00F50926" w:rsidRPr="00F50926" w:rsidRDefault="00DD7B8B" w:rsidP="004E37AB">
            <w:pPr>
              <w:pStyle w:val="Sothutu-1so"/>
              <w:numPr>
                <w:ilvl w:val="0"/>
                <w:numId w:val="11"/>
              </w:numPr>
              <w:spacing w:before="120" w:after="120" w:line="276" w:lineRule="auto"/>
              <w:rPr>
                <w:szCs w:val="24"/>
              </w:rPr>
            </w:pPr>
            <w:r>
              <w:rPr>
                <w:szCs w:val="24"/>
              </w:rPr>
              <w:t xml:space="preserve">‘2’ - </w:t>
            </w:r>
            <w:r w:rsidR="00C27DDC" w:rsidRPr="00CB6D4E">
              <w:rPr>
                <w:szCs w:val="24"/>
              </w:rPr>
              <w:t>Chi đủ: tổng số tiền nguyên tệ đã chi tại phiếu chi có liên kết với bảng THTT &gt;= tổng số tiền nguyên tệ được duyệt của bảng THTT</w:t>
            </w:r>
          </w:p>
        </w:tc>
      </w:tr>
      <w:tr w:rsidR="00F50926" w:rsidRPr="00FF37CC" w14:paraId="6913C991" w14:textId="77777777" w:rsidTr="00146097">
        <w:trPr>
          <w:cantSplit/>
          <w:trHeight w:val="827"/>
        </w:trPr>
        <w:tc>
          <w:tcPr>
            <w:tcW w:w="1800" w:type="dxa"/>
          </w:tcPr>
          <w:p w14:paraId="72421AE9" w14:textId="77777777" w:rsidR="00F50926" w:rsidRDefault="00F50926" w:rsidP="00E821FE">
            <w:pPr>
              <w:pStyle w:val="Sothutu-1so"/>
              <w:spacing w:before="120" w:after="120" w:line="276" w:lineRule="auto"/>
              <w:jc w:val="left"/>
              <w:rPr>
                <w:szCs w:val="24"/>
              </w:rPr>
            </w:pPr>
            <w:r>
              <w:rPr>
                <w:szCs w:val="24"/>
              </w:rPr>
              <w:lastRenderedPageBreak/>
              <w:t>Trạng thái tài liệu</w:t>
            </w:r>
          </w:p>
        </w:tc>
        <w:tc>
          <w:tcPr>
            <w:tcW w:w="1980" w:type="dxa"/>
          </w:tcPr>
          <w:p w14:paraId="6D0F4804" w14:textId="1ED34698" w:rsidR="00F50926" w:rsidRPr="000721CE" w:rsidRDefault="000721CE" w:rsidP="00E821FE">
            <w:pPr>
              <w:ind w:left="0"/>
              <w:rPr>
                <w:highlight w:val="yellow"/>
              </w:rPr>
            </w:pPr>
            <w:r w:rsidRPr="000721CE">
              <w:rPr>
                <w:highlight w:val="yellow"/>
              </w:rPr>
              <w:t>DOCSTATUS</w:t>
            </w:r>
          </w:p>
        </w:tc>
        <w:tc>
          <w:tcPr>
            <w:tcW w:w="1417" w:type="dxa"/>
          </w:tcPr>
          <w:p w14:paraId="7E4AA687" w14:textId="77777777" w:rsidR="00F50926" w:rsidRDefault="00F50926" w:rsidP="00E821FE">
            <w:pPr>
              <w:ind w:left="0"/>
            </w:pPr>
            <w:r>
              <w:t>String</w:t>
            </w:r>
          </w:p>
          <w:p w14:paraId="10E38A99" w14:textId="77777777" w:rsidR="00F50926" w:rsidRDefault="00F50926" w:rsidP="00E821FE">
            <w:pPr>
              <w:ind w:left="0"/>
            </w:pPr>
            <w:r>
              <w:t>CL</w:t>
            </w:r>
          </w:p>
        </w:tc>
        <w:tc>
          <w:tcPr>
            <w:tcW w:w="630" w:type="dxa"/>
          </w:tcPr>
          <w:p w14:paraId="0448C54F" w14:textId="77777777" w:rsidR="00F50926" w:rsidRDefault="00F50926" w:rsidP="00E821FE">
            <w:pPr>
              <w:pStyle w:val="Sothutu-1so"/>
              <w:spacing w:before="120" w:after="120" w:line="276" w:lineRule="auto"/>
              <w:jc w:val="left"/>
              <w:rPr>
                <w:szCs w:val="24"/>
              </w:rPr>
            </w:pPr>
            <w:r>
              <w:rPr>
                <w:szCs w:val="24"/>
              </w:rPr>
              <w:t>20</w:t>
            </w:r>
          </w:p>
        </w:tc>
        <w:tc>
          <w:tcPr>
            <w:tcW w:w="540" w:type="dxa"/>
          </w:tcPr>
          <w:p w14:paraId="76C6243D" w14:textId="77777777" w:rsidR="00F50926" w:rsidRDefault="00F50926" w:rsidP="00E821FE">
            <w:pPr>
              <w:pStyle w:val="Sothutu-1so"/>
              <w:spacing w:before="120" w:after="120" w:line="276" w:lineRule="auto"/>
              <w:jc w:val="left"/>
              <w:rPr>
                <w:szCs w:val="24"/>
              </w:rPr>
            </w:pPr>
            <w:r>
              <w:rPr>
                <w:szCs w:val="24"/>
              </w:rPr>
              <w:t>Y</w:t>
            </w:r>
          </w:p>
        </w:tc>
        <w:tc>
          <w:tcPr>
            <w:tcW w:w="450" w:type="dxa"/>
          </w:tcPr>
          <w:p w14:paraId="2A692F5F" w14:textId="77777777" w:rsidR="00F50926" w:rsidRDefault="00F50926" w:rsidP="00E821FE">
            <w:pPr>
              <w:pStyle w:val="Sothutu-1so"/>
              <w:spacing w:before="120" w:after="120" w:line="276" w:lineRule="auto"/>
              <w:jc w:val="left"/>
              <w:rPr>
                <w:szCs w:val="24"/>
              </w:rPr>
            </w:pPr>
            <w:r>
              <w:rPr>
                <w:szCs w:val="24"/>
              </w:rPr>
              <w:t>N</w:t>
            </w:r>
          </w:p>
        </w:tc>
        <w:tc>
          <w:tcPr>
            <w:tcW w:w="540" w:type="dxa"/>
          </w:tcPr>
          <w:p w14:paraId="204B290E" w14:textId="77777777" w:rsidR="00F50926" w:rsidRDefault="00F50926" w:rsidP="00E821FE">
            <w:pPr>
              <w:pStyle w:val="Sothutu-1so"/>
              <w:spacing w:before="120" w:after="120" w:line="276" w:lineRule="auto"/>
              <w:jc w:val="center"/>
              <w:rPr>
                <w:szCs w:val="24"/>
              </w:rPr>
            </w:pPr>
            <w:r>
              <w:rPr>
                <w:szCs w:val="24"/>
              </w:rPr>
              <w:t>Y</w:t>
            </w:r>
          </w:p>
        </w:tc>
        <w:tc>
          <w:tcPr>
            <w:tcW w:w="7380" w:type="dxa"/>
          </w:tcPr>
          <w:p w14:paraId="7E72B3E2" w14:textId="77777777" w:rsidR="00F50926" w:rsidRDefault="00F50926" w:rsidP="00E821FE">
            <w:pPr>
              <w:pStyle w:val="Sothutu-1so"/>
              <w:spacing w:before="120" w:after="120" w:line="276" w:lineRule="auto"/>
              <w:rPr>
                <w:szCs w:val="24"/>
              </w:rPr>
            </w:pPr>
            <w:r>
              <w:rPr>
                <w:szCs w:val="24"/>
              </w:rPr>
              <w:t>Bao gồm 2 trạng thái:</w:t>
            </w:r>
          </w:p>
          <w:p w14:paraId="116BCEFA" w14:textId="77777777" w:rsidR="00F50926" w:rsidRDefault="00F50926" w:rsidP="004E37AB">
            <w:pPr>
              <w:pStyle w:val="Sothutu-1so"/>
              <w:numPr>
                <w:ilvl w:val="0"/>
                <w:numId w:val="11"/>
              </w:numPr>
              <w:spacing w:before="120" w:after="120" w:line="276" w:lineRule="auto"/>
              <w:rPr>
                <w:szCs w:val="24"/>
              </w:rPr>
            </w:pPr>
            <w:r>
              <w:rPr>
                <w:szCs w:val="24"/>
              </w:rPr>
              <w:t>Nháp: Chứng từ mới tạo, trước khi CO bản ghi hoặc sau khi RA bản ghi</w:t>
            </w:r>
          </w:p>
          <w:p w14:paraId="6FF0199F" w14:textId="77777777" w:rsidR="00F50926" w:rsidRPr="00311EE8" w:rsidRDefault="00F50926" w:rsidP="004E37AB">
            <w:pPr>
              <w:pStyle w:val="Sothutu-1so"/>
              <w:numPr>
                <w:ilvl w:val="0"/>
                <w:numId w:val="11"/>
              </w:numPr>
              <w:spacing w:before="120" w:after="120" w:line="276" w:lineRule="auto"/>
              <w:rPr>
                <w:szCs w:val="24"/>
              </w:rPr>
            </w:pPr>
            <w:r>
              <w:rPr>
                <w:szCs w:val="24"/>
              </w:rPr>
              <w:t>Hoàn thành: sau khi CO bản ghi</w:t>
            </w:r>
          </w:p>
        </w:tc>
      </w:tr>
      <w:tr w:rsidR="00935098" w:rsidRPr="00FF37CC" w14:paraId="168D9F93" w14:textId="77777777" w:rsidTr="00146097">
        <w:trPr>
          <w:cantSplit/>
          <w:trHeight w:val="827"/>
        </w:trPr>
        <w:tc>
          <w:tcPr>
            <w:tcW w:w="1800" w:type="dxa"/>
          </w:tcPr>
          <w:p w14:paraId="3728B397" w14:textId="75A78336" w:rsidR="00935098" w:rsidRDefault="00935098" w:rsidP="00E821FE">
            <w:pPr>
              <w:pStyle w:val="Sothutu-1so"/>
              <w:spacing w:before="120" w:after="120" w:line="276" w:lineRule="auto"/>
              <w:jc w:val="left"/>
              <w:rPr>
                <w:szCs w:val="24"/>
              </w:rPr>
            </w:pPr>
            <w:r>
              <w:rPr>
                <w:szCs w:val="24"/>
              </w:rPr>
              <w:t>Trạng thái hạch toán</w:t>
            </w:r>
          </w:p>
        </w:tc>
        <w:tc>
          <w:tcPr>
            <w:tcW w:w="1980" w:type="dxa"/>
          </w:tcPr>
          <w:p w14:paraId="2F7E819F" w14:textId="5DFEA532" w:rsidR="00935098" w:rsidRPr="000721CE" w:rsidRDefault="000721CE" w:rsidP="00E821FE">
            <w:pPr>
              <w:ind w:left="0"/>
              <w:rPr>
                <w:highlight w:val="yellow"/>
              </w:rPr>
            </w:pPr>
            <w:r w:rsidRPr="000721CE">
              <w:rPr>
                <w:highlight w:val="yellow"/>
              </w:rPr>
              <w:t>ACCOUTING_STATUS</w:t>
            </w:r>
          </w:p>
        </w:tc>
        <w:tc>
          <w:tcPr>
            <w:tcW w:w="1417" w:type="dxa"/>
          </w:tcPr>
          <w:p w14:paraId="19F2E7F6" w14:textId="77777777" w:rsidR="00935098" w:rsidRDefault="00935098" w:rsidP="00E821FE">
            <w:pPr>
              <w:ind w:left="0"/>
            </w:pPr>
            <w:r>
              <w:t>String</w:t>
            </w:r>
          </w:p>
          <w:p w14:paraId="42F10B3A" w14:textId="77777777" w:rsidR="00935098" w:rsidRPr="00DF0280" w:rsidRDefault="00935098" w:rsidP="00E821FE">
            <w:pPr>
              <w:ind w:left="0"/>
            </w:pPr>
            <w:r w:rsidRPr="00DF0280">
              <w:t>CL</w:t>
            </w:r>
          </w:p>
          <w:p w14:paraId="557061BD" w14:textId="7766F17A" w:rsidR="00DF0280" w:rsidRDefault="00DF0280" w:rsidP="00E821FE">
            <w:pPr>
              <w:ind w:left="0"/>
            </w:pPr>
          </w:p>
        </w:tc>
        <w:tc>
          <w:tcPr>
            <w:tcW w:w="630" w:type="dxa"/>
          </w:tcPr>
          <w:p w14:paraId="536283E0" w14:textId="69404C0E" w:rsidR="00935098" w:rsidRDefault="00935098" w:rsidP="00E821FE">
            <w:pPr>
              <w:pStyle w:val="Sothutu-1so"/>
              <w:spacing w:before="120" w:after="120" w:line="276" w:lineRule="auto"/>
              <w:jc w:val="left"/>
              <w:rPr>
                <w:szCs w:val="24"/>
              </w:rPr>
            </w:pPr>
            <w:r>
              <w:rPr>
                <w:szCs w:val="24"/>
              </w:rPr>
              <w:t>20</w:t>
            </w:r>
          </w:p>
        </w:tc>
        <w:tc>
          <w:tcPr>
            <w:tcW w:w="540" w:type="dxa"/>
          </w:tcPr>
          <w:p w14:paraId="0569F7A7" w14:textId="7A5526E9" w:rsidR="00935098" w:rsidRDefault="00935098" w:rsidP="00E821FE">
            <w:pPr>
              <w:pStyle w:val="Sothutu-1so"/>
              <w:spacing w:before="120" w:after="120" w:line="276" w:lineRule="auto"/>
              <w:jc w:val="left"/>
              <w:rPr>
                <w:szCs w:val="24"/>
              </w:rPr>
            </w:pPr>
            <w:r>
              <w:rPr>
                <w:szCs w:val="24"/>
              </w:rPr>
              <w:t>Y</w:t>
            </w:r>
          </w:p>
        </w:tc>
        <w:tc>
          <w:tcPr>
            <w:tcW w:w="450" w:type="dxa"/>
          </w:tcPr>
          <w:p w14:paraId="4D4E7BE3" w14:textId="589F782B" w:rsidR="00935098" w:rsidRDefault="00935098" w:rsidP="00E821FE">
            <w:pPr>
              <w:pStyle w:val="Sothutu-1so"/>
              <w:spacing w:before="120" w:after="120" w:line="276" w:lineRule="auto"/>
              <w:jc w:val="left"/>
              <w:rPr>
                <w:szCs w:val="24"/>
              </w:rPr>
            </w:pPr>
            <w:r>
              <w:rPr>
                <w:szCs w:val="24"/>
              </w:rPr>
              <w:t>N</w:t>
            </w:r>
          </w:p>
        </w:tc>
        <w:tc>
          <w:tcPr>
            <w:tcW w:w="540" w:type="dxa"/>
          </w:tcPr>
          <w:p w14:paraId="56F39279" w14:textId="261BA289" w:rsidR="00935098" w:rsidRDefault="00935098" w:rsidP="00E821FE">
            <w:pPr>
              <w:pStyle w:val="Sothutu-1so"/>
              <w:spacing w:before="120" w:after="120" w:line="276" w:lineRule="auto"/>
              <w:jc w:val="center"/>
              <w:rPr>
                <w:szCs w:val="24"/>
              </w:rPr>
            </w:pPr>
            <w:r>
              <w:rPr>
                <w:szCs w:val="24"/>
              </w:rPr>
              <w:t>Y</w:t>
            </w:r>
          </w:p>
        </w:tc>
        <w:tc>
          <w:tcPr>
            <w:tcW w:w="7380" w:type="dxa"/>
          </w:tcPr>
          <w:p w14:paraId="6A3AC29D" w14:textId="24A59EAD" w:rsidR="00935098" w:rsidRDefault="00935098" w:rsidP="00E821FE">
            <w:pPr>
              <w:pStyle w:val="Sothutu-1so"/>
              <w:spacing w:before="120" w:after="120" w:line="276" w:lineRule="auto"/>
              <w:rPr>
                <w:szCs w:val="24"/>
              </w:rPr>
            </w:pPr>
            <w:r>
              <w:rPr>
                <w:szCs w:val="24"/>
              </w:rPr>
              <w:t>Cập nhật trạng thái trên web về mobile</w:t>
            </w:r>
          </w:p>
          <w:p w14:paraId="0D3719E5" w14:textId="5F195766" w:rsidR="00935098" w:rsidRDefault="00935098" w:rsidP="00E821FE">
            <w:pPr>
              <w:pStyle w:val="Sothutu-1so"/>
              <w:spacing w:before="120" w:after="120" w:line="276" w:lineRule="auto"/>
              <w:rPr>
                <w:szCs w:val="24"/>
              </w:rPr>
            </w:pPr>
            <w:r>
              <w:rPr>
                <w:szCs w:val="24"/>
              </w:rPr>
              <w:t>Bao gồm 2 trạng thái:</w:t>
            </w:r>
          </w:p>
          <w:p w14:paraId="52112C1F" w14:textId="57216600" w:rsidR="00935098" w:rsidRDefault="00935098" w:rsidP="004E37AB">
            <w:pPr>
              <w:pStyle w:val="Sothutu-1so"/>
              <w:numPr>
                <w:ilvl w:val="0"/>
                <w:numId w:val="11"/>
              </w:numPr>
              <w:spacing w:before="120" w:after="120" w:line="276" w:lineRule="auto"/>
              <w:rPr>
                <w:szCs w:val="24"/>
              </w:rPr>
            </w:pPr>
            <w:r>
              <w:rPr>
                <w:szCs w:val="24"/>
              </w:rPr>
              <w:t>Chưa hạch toán</w:t>
            </w:r>
          </w:p>
          <w:p w14:paraId="59471215" w14:textId="058B22CE" w:rsidR="00935098" w:rsidRPr="00311EE8" w:rsidRDefault="00935098" w:rsidP="004E37AB">
            <w:pPr>
              <w:pStyle w:val="Sothutu-1so"/>
              <w:numPr>
                <w:ilvl w:val="0"/>
                <w:numId w:val="11"/>
              </w:numPr>
              <w:spacing w:before="120" w:after="120" w:line="276" w:lineRule="auto"/>
              <w:rPr>
                <w:szCs w:val="24"/>
              </w:rPr>
            </w:pPr>
            <w:r>
              <w:rPr>
                <w:szCs w:val="24"/>
              </w:rPr>
              <w:t>Đã hạch toán</w:t>
            </w:r>
          </w:p>
        </w:tc>
      </w:tr>
      <w:tr w:rsidR="00F50926" w:rsidRPr="00FF37CC" w14:paraId="051F19D8" w14:textId="77777777" w:rsidTr="00146097">
        <w:trPr>
          <w:cantSplit/>
          <w:trHeight w:val="827"/>
        </w:trPr>
        <w:tc>
          <w:tcPr>
            <w:tcW w:w="14737" w:type="dxa"/>
            <w:gridSpan w:val="8"/>
          </w:tcPr>
          <w:p w14:paraId="522F8C1D" w14:textId="77777777" w:rsidR="00F50926" w:rsidRPr="00311EE8" w:rsidRDefault="00F50926" w:rsidP="00E821FE">
            <w:pPr>
              <w:pStyle w:val="Sothutu-1so"/>
              <w:spacing w:before="120" w:after="120" w:line="276" w:lineRule="auto"/>
              <w:rPr>
                <w:szCs w:val="24"/>
              </w:rPr>
            </w:pPr>
            <w:r w:rsidRPr="001E5A81">
              <w:rPr>
                <w:b/>
                <w:szCs w:val="24"/>
              </w:rPr>
              <w:t xml:space="preserve">Group: Thông tin </w:t>
            </w:r>
            <w:r>
              <w:rPr>
                <w:b/>
                <w:szCs w:val="24"/>
              </w:rPr>
              <w:t>bản ghi</w:t>
            </w:r>
          </w:p>
        </w:tc>
      </w:tr>
      <w:tr w:rsidR="00CA540A" w:rsidRPr="00FF37CC" w14:paraId="5C9B30F8" w14:textId="77777777" w:rsidTr="00146097">
        <w:trPr>
          <w:cantSplit/>
          <w:trHeight w:val="827"/>
        </w:trPr>
        <w:tc>
          <w:tcPr>
            <w:tcW w:w="1800" w:type="dxa"/>
          </w:tcPr>
          <w:p w14:paraId="152F16C3" w14:textId="77777777" w:rsidR="00CA540A" w:rsidRDefault="00CA540A" w:rsidP="00CA540A">
            <w:pPr>
              <w:pStyle w:val="Sothutu-1so"/>
              <w:spacing w:before="120" w:after="120" w:line="276" w:lineRule="auto"/>
              <w:jc w:val="left"/>
              <w:rPr>
                <w:szCs w:val="24"/>
              </w:rPr>
            </w:pPr>
            <w:r>
              <w:rPr>
                <w:szCs w:val="24"/>
              </w:rPr>
              <w:t>Người tạo</w:t>
            </w:r>
          </w:p>
        </w:tc>
        <w:tc>
          <w:tcPr>
            <w:tcW w:w="1980" w:type="dxa"/>
          </w:tcPr>
          <w:p w14:paraId="4A88FF85" w14:textId="6D16CA86" w:rsidR="00CA540A" w:rsidRPr="00555E4D" w:rsidRDefault="00CA540A" w:rsidP="00CA540A">
            <w:pPr>
              <w:ind w:left="0"/>
            </w:pPr>
            <w:r w:rsidRPr="007E2602">
              <w:rPr>
                <w:szCs w:val="24"/>
                <w:highlight w:val="yellow"/>
              </w:rPr>
              <w:t>CREATEDBY</w:t>
            </w:r>
          </w:p>
        </w:tc>
        <w:tc>
          <w:tcPr>
            <w:tcW w:w="1417" w:type="dxa"/>
          </w:tcPr>
          <w:p w14:paraId="04BF7281" w14:textId="77777777" w:rsidR="00CA540A" w:rsidRDefault="00CA540A" w:rsidP="00CA540A">
            <w:pPr>
              <w:ind w:left="0"/>
            </w:pPr>
            <w:r>
              <w:t>String</w:t>
            </w:r>
          </w:p>
          <w:p w14:paraId="3F986288" w14:textId="77777777" w:rsidR="00CA540A" w:rsidRDefault="00CA540A" w:rsidP="00CA540A">
            <w:pPr>
              <w:ind w:left="0"/>
            </w:pPr>
            <w:r>
              <w:t>Text box</w:t>
            </w:r>
          </w:p>
        </w:tc>
        <w:tc>
          <w:tcPr>
            <w:tcW w:w="630" w:type="dxa"/>
          </w:tcPr>
          <w:p w14:paraId="5408C090" w14:textId="77777777" w:rsidR="00CA540A" w:rsidRDefault="00CA540A" w:rsidP="00CA540A">
            <w:pPr>
              <w:pStyle w:val="Sothutu-1so"/>
              <w:spacing w:before="120" w:after="120" w:line="276" w:lineRule="auto"/>
              <w:jc w:val="left"/>
              <w:rPr>
                <w:szCs w:val="24"/>
              </w:rPr>
            </w:pPr>
            <w:r>
              <w:rPr>
                <w:szCs w:val="24"/>
              </w:rPr>
              <w:t>50</w:t>
            </w:r>
          </w:p>
        </w:tc>
        <w:tc>
          <w:tcPr>
            <w:tcW w:w="540" w:type="dxa"/>
          </w:tcPr>
          <w:p w14:paraId="6ED04740" w14:textId="77777777" w:rsidR="00CA540A" w:rsidRDefault="00CA540A" w:rsidP="00CA540A">
            <w:pPr>
              <w:pStyle w:val="Sothutu-1so"/>
              <w:spacing w:before="120" w:after="120" w:line="276" w:lineRule="auto"/>
              <w:jc w:val="left"/>
              <w:rPr>
                <w:szCs w:val="24"/>
              </w:rPr>
            </w:pPr>
            <w:r>
              <w:rPr>
                <w:szCs w:val="24"/>
              </w:rPr>
              <w:t>Y</w:t>
            </w:r>
          </w:p>
        </w:tc>
        <w:tc>
          <w:tcPr>
            <w:tcW w:w="450" w:type="dxa"/>
          </w:tcPr>
          <w:p w14:paraId="474A5484" w14:textId="77777777" w:rsidR="00CA540A" w:rsidRDefault="00CA540A" w:rsidP="00CA540A">
            <w:pPr>
              <w:pStyle w:val="Sothutu-1so"/>
              <w:spacing w:before="120" w:after="120" w:line="276" w:lineRule="auto"/>
              <w:jc w:val="left"/>
              <w:rPr>
                <w:szCs w:val="24"/>
              </w:rPr>
            </w:pPr>
            <w:r>
              <w:rPr>
                <w:szCs w:val="24"/>
              </w:rPr>
              <w:t>N</w:t>
            </w:r>
          </w:p>
        </w:tc>
        <w:tc>
          <w:tcPr>
            <w:tcW w:w="540" w:type="dxa"/>
          </w:tcPr>
          <w:p w14:paraId="099925F2" w14:textId="77777777" w:rsidR="00CA540A" w:rsidRDefault="00CA540A" w:rsidP="00CA540A">
            <w:pPr>
              <w:pStyle w:val="Sothutu-1so"/>
              <w:spacing w:before="120" w:after="120" w:line="276" w:lineRule="auto"/>
              <w:jc w:val="center"/>
              <w:rPr>
                <w:szCs w:val="24"/>
              </w:rPr>
            </w:pPr>
            <w:r>
              <w:rPr>
                <w:szCs w:val="24"/>
              </w:rPr>
              <w:t>N</w:t>
            </w:r>
          </w:p>
        </w:tc>
        <w:tc>
          <w:tcPr>
            <w:tcW w:w="7380" w:type="dxa"/>
          </w:tcPr>
          <w:p w14:paraId="53516E29" w14:textId="77777777" w:rsidR="00CA540A" w:rsidRDefault="00CA540A" w:rsidP="00CA540A">
            <w:pPr>
              <w:pStyle w:val="Sothutu-1so"/>
              <w:spacing w:before="120" w:after="120" w:line="276" w:lineRule="auto"/>
              <w:rPr>
                <w:szCs w:val="24"/>
              </w:rPr>
            </w:pPr>
            <w:r>
              <w:rPr>
                <w:szCs w:val="24"/>
              </w:rPr>
              <w:t xml:space="preserve">Là user tạo chứng từ </w:t>
            </w:r>
          </w:p>
          <w:p w14:paraId="75FBEC0A" w14:textId="77777777" w:rsidR="00CA540A" w:rsidRPr="00311EE8" w:rsidRDefault="00CA540A" w:rsidP="00CA540A">
            <w:pPr>
              <w:pStyle w:val="Sothutu-1so"/>
              <w:spacing w:before="120" w:after="120" w:line="276" w:lineRule="auto"/>
              <w:rPr>
                <w:szCs w:val="24"/>
              </w:rPr>
            </w:pPr>
            <w:r>
              <w:rPr>
                <w:szCs w:val="24"/>
              </w:rPr>
              <w:t>Hiển thị {Mã nhân viên}- {Tên}</w:t>
            </w:r>
          </w:p>
        </w:tc>
      </w:tr>
      <w:tr w:rsidR="00CA540A" w:rsidRPr="00FF37CC" w14:paraId="0EAAE71C" w14:textId="77777777" w:rsidTr="00146097">
        <w:trPr>
          <w:cantSplit/>
          <w:trHeight w:val="827"/>
        </w:trPr>
        <w:tc>
          <w:tcPr>
            <w:tcW w:w="1800" w:type="dxa"/>
          </w:tcPr>
          <w:p w14:paraId="48B28551" w14:textId="77777777" w:rsidR="00CA540A" w:rsidRDefault="00CA540A" w:rsidP="00CA540A">
            <w:pPr>
              <w:pStyle w:val="Sothutu-1so"/>
              <w:spacing w:before="120" w:after="120" w:line="276" w:lineRule="auto"/>
              <w:jc w:val="left"/>
              <w:rPr>
                <w:szCs w:val="24"/>
              </w:rPr>
            </w:pPr>
            <w:r>
              <w:rPr>
                <w:szCs w:val="24"/>
              </w:rPr>
              <w:t>Ngày tạo</w:t>
            </w:r>
          </w:p>
        </w:tc>
        <w:tc>
          <w:tcPr>
            <w:tcW w:w="1980" w:type="dxa"/>
          </w:tcPr>
          <w:p w14:paraId="03B14B7F" w14:textId="1E646A26" w:rsidR="00CA540A" w:rsidRPr="00555E4D" w:rsidRDefault="00CA540A" w:rsidP="00CA540A">
            <w:pPr>
              <w:ind w:left="0"/>
            </w:pPr>
            <w:r w:rsidRPr="007E2602">
              <w:rPr>
                <w:szCs w:val="24"/>
                <w:highlight w:val="yellow"/>
              </w:rPr>
              <w:t>CREATED</w:t>
            </w:r>
          </w:p>
        </w:tc>
        <w:tc>
          <w:tcPr>
            <w:tcW w:w="1417" w:type="dxa"/>
          </w:tcPr>
          <w:p w14:paraId="43A9FD29" w14:textId="77777777" w:rsidR="00CA540A" w:rsidRDefault="00CA540A" w:rsidP="00CA540A">
            <w:pPr>
              <w:ind w:left="0"/>
            </w:pPr>
            <w:r>
              <w:t>Date</w:t>
            </w:r>
          </w:p>
        </w:tc>
        <w:tc>
          <w:tcPr>
            <w:tcW w:w="630" w:type="dxa"/>
          </w:tcPr>
          <w:p w14:paraId="6B61E64F" w14:textId="77777777" w:rsidR="00CA540A" w:rsidRDefault="00CA540A" w:rsidP="00CA540A">
            <w:pPr>
              <w:pStyle w:val="Sothutu-1so"/>
              <w:spacing w:before="120" w:after="120" w:line="276" w:lineRule="auto"/>
              <w:jc w:val="left"/>
              <w:rPr>
                <w:szCs w:val="24"/>
              </w:rPr>
            </w:pPr>
            <w:r>
              <w:rPr>
                <w:szCs w:val="24"/>
              </w:rPr>
              <w:t>20</w:t>
            </w:r>
          </w:p>
        </w:tc>
        <w:tc>
          <w:tcPr>
            <w:tcW w:w="540" w:type="dxa"/>
          </w:tcPr>
          <w:p w14:paraId="25CD4B6E" w14:textId="77777777" w:rsidR="00CA540A" w:rsidRDefault="00CA540A" w:rsidP="00CA540A">
            <w:pPr>
              <w:pStyle w:val="Sothutu-1so"/>
              <w:spacing w:before="120" w:after="120" w:line="276" w:lineRule="auto"/>
              <w:jc w:val="left"/>
              <w:rPr>
                <w:szCs w:val="24"/>
              </w:rPr>
            </w:pPr>
            <w:r>
              <w:rPr>
                <w:szCs w:val="24"/>
              </w:rPr>
              <w:t>Y</w:t>
            </w:r>
          </w:p>
        </w:tc>
        <w:tc>
          <w:tcPr>
            <w:tcW w:w="450" w:type="dxa"/>
          </w:tcPr>
          <w:p w14:paraId="4FD36FA3" w14:textId="77777777" w:rsidR="00CA540A" w:rsidRDefault="00CA540A" w:rsidP="00CA540A">
            <w:pPr>
              <w:pStyle w:val="Sothutu-1so"/>
              <w:spacing w:before="120" w:after="120" w:line="276" w:lineRule="auto"/>
              <w:jc w:val="left"/>
              <w:rPr>
                <w:szCs w:val="24"/>
              </w:rPr>
            </w:pPr>
            <w:r>
              <w:rPr>
                <w:szCs w:val="24"/>
              </w:rPr>
              <w:t>N</w:t>
            </w:r>
          </w:p>
        </w:tc>
        <w:tc>
          <w:tcPr>
            <w:tcW w:w="540" w:type="dxa"/>
          </w:tcPr>
          <w:p w14:paraId="7D6E8E49" w14:textId="77777777" w:rsidR="00CA540A" w:rsidRDefault="00CA540A" w:rsidP="00CA540A">
            <w:pPr>
              <w:pStyle w:val="Sothutu-1so"/>
              <w:spacing w:before="120" w:after="120" w:line="276" w:lineRule="auto"/>
              <w:jc w:val="center"/>
              <w:rPr>
                <w:szCs w:val="24"/>
              </w:rPr>
            </w:pPr>
            <w:r>
              <w:rPr>
                <w:szCs w:val="24"/>
              </w:rPr>
              <w:t>N</w:t>
            </w:r>
          </w:p>
        </w:tc>
        <w:tc>
          <w:tcPr>
            <w:tcW w:w="7380" w:type="dxa"/>
          </w:tcPr>
          <w:p w14:paraId="15559111" w14:textId="77777777" w:rsidR="00CA540A" w:rsidRPr="00311EE8" w:rsidRDefault="00CA540A" w:rsidP="00CA540A">
            <w:pPr>
              <w:pStyle w:val="Sothutu-1so"/>
              <w:spacing w:before="120" w:after="120" w:line="276" w:lineRule="auto"/>
              <w:rPr>
                <w:szCs w:val="24"/>
              </w:rPr>
            </w:pPr>
          </w:p>
        </w:tc>
      </w:tr>
      <w:tr w:rsidR="00CA540A" w:rsidRPr="00FF37CC" w14:paraId="732654DA" w14:textId="77777777" w:rsidTr="00146097">
        <w:trPr>
          <w:cantSplit/>
          <w:trHeight w:val="827"/>
        </w:trPr>
        <w:tc>
          <w:tcPr>
            <w:tcW w:w="1800" w:type="dxa"/>
          </w:tcPr>
          <w:p w14:paraId="4D70DDE9" w14:textId="77777777" w:rsidR="00CA540A" w:rsidRDefault="00CA540A" w:rsidP="00CA540A">
            <w:pPr>
              <w:pStyle w:val="Sothutu-1so"/>
              <w:spacing w:before="120" w:after="120" w:line="276" w:lineRule="auto"/>
              <w:jc w:val="left"/>
              <w:rPr>
                <w:szCs w:val="24"/>
              </w:rPr>
            </w:pPr>
            <w:r>
              <w:rPr>
                <w:szCs w:val="24"/>
              </w:rPr>
              <w:t>Người cập nhật</w:t>
            </w:r>
          </w:p>
        </w:tc>
        <w:tc>
          <w:tcPr>
            <w:tcW w:w="1980" w:type="dxa"/>
          </w:tcPr>
          <w:p w14:paraId="7DFE0B15" w14:textId="0D48E3D6" w:rsidR="00CA540A" w:rsidRPr="00555E4D" w:rsidRDefault="00CA540A" w:rsidP="00CA540A">
            <w:pPr>
              <w:ind w:left="0"/>
            </w:pPr>
            <w:r w:rsidRPr="007E2602">
              <w:rPr>
                <w:szCs w:val="24"/>
                <w:highlight w:val="yellow"/>
              </w:rPr>
              <w:t>UPDATEDBY</w:t>
            </w:r>
          </w:p>
        </w:tc>
        <w:tc>
          <w:tcPr>
            <w:tcW w:w="1417" w:type="dxa"/>
          </w:tcPr>
          <w:p w14:paraId="15FC23DC" w14:textId="77777777" w:rsidR="00CA540A" w:rsidRDefault="00CA540A" w:rsidP="00CA540A">
            <w:pPr>
              <w:ind w:left="0"/>
            </w:pPr>
            <w:r>
              <w:t>String</w:t>
            </w:r>
          </w:p>
          <w:p w14:paraId="04F872E3" w14:textId="77777777" w:rsidR="00CA540A" w:rsidRDefault="00CA540A" w:rsidP="00CA540A">
            <w:pPr>
              <w:ind w:left="0"/>
            </w:pPr>
            <w:r>
              <w:t>Text box</w:t>
            </w:r>
          </w:p>
        </w:tc>
        <w:tc>
          <w:tcPr>
            <w:tcW w:w="630" w:type="dxa"/>
          </w:tcPr>
          <w:p w14:paraId="4A5C1846" w14:textId="77777777" w:rsidR="00CA540A" w:rsidRDefault="00CA540A" w:rsidP="00CA540A">
            <w:pPr>
              <w:pStyle w:val="Sothutu-1so"/>
              <w:spacing w:before="120" w:after="120" w:line="276" w:lineRule="auto"/>
              <w:jc w:val="left"/>
              <w:rPr>
                <w:szCs w:val="24"/>
              </w:rPr>
            </w:pPr>
            <w:r>
              <w:rPr>
                <w:szCs w:val="24"/>
              </w:rPr>
              <w:t>50</w:t>
            </w:r>
          </w:p>
        </w:tc>
        <w:tc>
          <w:tcPr>
            <w:tcW w:w="540" w:type="dxa"/>
          </w:tcPr>
          <w:p w14:paraId="4A1C1CE8" w14:textId="77777777" w:rsidR="00CA540A" w:rsidRDefault="00CA540A" w:rsidP="00CA540A">
            <w:pPr>
              <w:pStyle w:val="Sothutu-1so"/>
              <w:spacing w:before="120" w:after="120" w:line="276" w:lineRule="auto"/>
              <w:jc w:val="left"/>
              <w:rPr>
                <w:szCs w:val="24"/>
              </w:rPr>
            </w:pPr>
            <w:r>
              <w:rPr>
                <w:szCs w:val="24"/>
              </w:rPr>
              <w:t>Y</w:t>
            </w:r>
          </w:p>
        </w:tc>
        <w:tc>
          <w:tcPr>
            <w:tcW w:w="450" w:type="dxa"/>
          </w:tcPr>
          <w:p w14:paraId="338DC434" w14:textId="77777777" w:rsidR="00CA540A" w:rsidRDefault="00CA540A" w:rsidP="00CA540A">
            <w:pPr>
              <w:pStyle w:val="Sothutu-1so"/>
              <w:spacing w:before="120" w:after="120" w:line="276" w:lineRule="auto"/>
              <w:jc w:val="left"/>
              <w:rPr>
                <w:szCs w:val="24"/>
              </w:rPr>
            </w:pPr>
            <w:r>
              <w:rPr>
                <w:szCs w:val="24"/>
              </w:rPr>
              <w:t>N</w:t>
            </w:r>
          </w:p>
        </w:tc>
        <w:tc>
          <w:tcPr>
            <w:tcW w:w="540" w:type="dxa"/>
          </w:tcPr>
          <w:p w14:paraId="60ACC326" w14:textId="77777777" w:rsidR="00CA540A" w:rsidRDefault="00CA540A" w:rsidP="00CA540A">
            <w:pPr>
              <w:pStyle w:val="Sothutu-1so"/>
              <w:spacing w:before="120" w:after="120" w:line="276" w:lineRule="auto"/>
              <w:jc w:val="center"/>
              <w:rPr>
                <w:szCs w:val="24"/>
              </w:rPr>
            </w:pPr>
            <w:r>
              <w:rPr>
                <w:szCs w:val="24"/>
              </w:rPr>
              <w:t>N</w:t>
            </w:r>
          </w:p>
        </w:tc>
        <w:tc>
          <w:tcPr>
            <w:tcW w:w="7380" w:type="dxa"/>
          </w:tcPr>
          <w:p w14:paraId="5EC774DA" w14:textId="77777777" w:rsidR="00CA540A" w:rsidRDefault="00CA540A" w:rsidP="00CA540A">
            <w:pPr>
              <w:pStyle w:val="Sothutu-1so"/>
              <w:spacing w:before="120" w:after="120" w:line="276" w:lineRule="auto"/>
              <w:rPr>
                <w:szCs w:val="24"/>
              </w:rPr>
            </w:pPr>
            <w:r>
              <w:rPr>
                <w:szCs w:val="24"/>
              </w:rPr>
              <w:t>Người cập nhật lại bất kì thông tin nào</w:t>
            </w:r>
          </w:p>
          <w:p w14:paraId="24DAA630" w14:textId="77777777" w:rsidR="00CA540A" w:rsidRPr="00311EE8" w:rsidRDefault="00CA540A" w:rsidP="00CA540A">
            <w:pPr>
              <w:pStyle w:val="Sothutu-1so"/>
              <w:spacing w:before="120" w:after="120" w:line="276" w:lineRule="auto"/>
              <w:rPr>
                <w:szCs w:val="24"/>
              </w:rPr>
            </w:pPr>
            <w:r>
              <w:rPr>
                <w:szCs w:val="24"/>
              </w:rPr>
              <w:t>Hiển thị {Mã nhân viên}- {Tên}</w:t>
            </w:r>
          </w:p>
        </w:tc>
      </w:tr>
      <w:tr w:rsidR="00CA540A" w:rsidRPr="00FF37CC" w14:paraId="4E8EA138" w14:textId="77777777" w:rsidTr="00146097">
        <w:trPr>
          <w:cantSplit/>
          <w:trHeight w:val="827"/>
        </w:trPr>
        <w:tc>
          <w:tcPr>
            <w:tcW w:w="1800" w:type="dxa"/>
          </w:tcPr>
          <w:p w14:paraId="20923219" w14:textId="77777777" w:rsidR="00CA540A" w:rsidRDefault="00CA540A" w:rsidP="00CA540A">
            <w:pPr>
              <w:pStyle w:val="Sothutu-1so"/>
              <w:spacing w:before="120" w:after="120" w:line="276" w:lineRule="auto"/>
              <w:jc w:val="left"/>
              <w:rPr>
                <w:szCs w:val="24"/>
              </w:rPr>
            </w:pPr>
            <w:r>
              <w:rPr>
                <w:szCs w:val="24"/>
              </w:rPr>
              <w:t>Ngày cập nhật</w:t>
            </w:r>
          </w:p>
        </w:tc>
        <w:tc>
          <w:tcPr>
            <w:tcW w:w="1980" w:type="dxa"/>
          </w:tcPr>
          <w:p w14:paraId="2398A926" w14:textId="40594CC7" w:rsidR="00CA540A" w:rsidRPr="00555E4D" w:rsidRDefault="00CA540A" w:rsidP="00CA540A">
            <w:pPr>
              <w:ind w:left="0"/>
            </w:pPr>
            <w:r w:rsidRPr="007E2602">
              <w:rPr>
                <w:szCs w:val="24"/>
                <w:highlight w:val="yellow"/>
              </w:rPr>
              <w:t>UPDATED</w:t>
            </w:r>
          </w:p>
        </w:tc>
        <w:tc>
          <w:tcPr>
            <w:tcW w:w="1417" w:type="dxa"/>
          </w:tcPr>
          <w:p w14:paraId="329DD5E5" w14:textId="77777777" w:rsidR="00CA540A" w:rsidRDefault="00CA540A" w:rsidP="00CA540A">
            <w:pPr>
              <w:ind w:left="0"/>
            </w:pPr>
            <w:r>
              <w:t>Date</w:t>
            </w:r>
          </w:p>
        </w:tc>
        <w:tc>
          <w:tcPr>
            <w:tcW w:w="630" w:type="dxa"/>
          </w:tcPr>
          <w:p w14:paraId="6C2389C8" w14:textId="77777777" w:rsidR="00CA540A" w:rsidRDefault="00CA540A" w:rsidP="00CA540A">
            <w:pPr>
              <w:pStyle w:val="Sothutu-1so"/>
              <w:spacing w:before="120" w:after="120" w:line="276" w:lineRule="auto"/>
              <w:jc w:val="left"/>
              <w:rPr>
                <w:szCs w:val="24"/>
              </w:rPr>
            </w:pPr>
          </w:p>
        </w:tc>
        <w:tc>
          <w:tcPr>
            <w:tcW w:w="540" w:type="dxa"/>
          </w:tcPr>
          <w:p w14:paraId="2A69A476" w14:textId="77777777" w:rsidR="00CA540A" w:rsidRDefault="00CA540A" w:rsidP="00CA540A">
            <w:pPr>
              <w:pStyle w:val="Sothutu-1so"/>
              <w:spacing w:before="120" w:after="120" w:line="276" w:lineRule="auto"/>
              <w:jc w:val="left"/>
              <w:rPr>
                <w:szCs w:val="24"/>
              </w:rPr>
            </w:pPr>
            <w:r>
              <w:rPr>
                <w:szCs w:val="24"/>
              </w:rPr>
              <w:t>Y</w:t>
            </w:r>
          </w:p>
        </w:tc>
        <w:tc>
          <w:tcPr>
            <w:tcW w:w="450" w:type="dxa"/>
          </w:tcPr>
          <w:p w14:paraId="31D6FE70" w14:textId="77777777" w:rsidR="00CA540A" w:rsidRDefault="00CA540A" w:rsidP="00CA540A">
            <w:pPr>
              <w:pStyle w:val="Sothutu-1so"/>
              <w:spacing w:before="120" w:after="120" w:line="276" w:lineRule="auto"/>
              <w:jc w:val="left"/>
              <w:rPr>
                <w:szCs w:val="24"/>
              </w:rPr>
            </w:pPr>
            <w:r>
              <w:rPr>
                <w:szCs w:val="24"/>
              </w:rPr>
              <w:t>N</w:t>
            </w:r>
          </w:p>
        </w:tc>
        <w:tc>
          <w:tcPr>
            <w:tcW w:w="540" w:type="dxa"/>
          </w:tcPr>
          <w:p w14:paraId="1FEBD1AD" w14:textId="77777777" w:rsidR="00CA540A" w:rsidRDefault="00CA540A" w:rsidP="00CA540A">
            <w:pPr>
              <w:pStyle w:val="Sothutu-1so"/>
              <w:spacing w:before="120" w:after="120" w:line="276" w:lineRule="auto"/>
              <w:jc w:val="center"/>
              <w:rPr>
                <w:szCs w:val="24"/>
              </w:rPr>
            </w:pPr>
            <w:r>
              <w:rPr>
                <w:szCs w:val="24"/>
              </w:rPr>
              <w:t>N</w:t>
            </w:r>
          </w:p>
        </w:tc>
        <w:tc>
          <w:tcPr>
            <w:tcW w:w="7380" w:type="dxa"/>
          </w:tcPr>
          <w:p w14:paraId="34D79C29" w14:textId="77777777" w:rsidR="00CA540A" w:rsidRPr="00311EE8" w:rsidRDefault="00CA540A" w:rsidP="00CA540A">
            <w:pPr>
              <w:pStyle w:val="Sothutu-1so"/>
              <w:spacing w:before="120" w:after="120" w:line="276" w:lineRule="auto"/>
              <w:rPr>
                <w:szCs w:val="24"/>
              </w:rPr>
            </w:pPr>
          </w:p>
        </w:tc>
      </w:tr>
    </w:tbl>
    <w:p w14:paraId="50CBB064" w14:textId="77777777" w:rsidR="000C5C28" w:rsidRDefault="000C5C28" w:rsidP="00E821FE">
      <w:pPr>
        <w:ind w:left="0"/>
      </w:pPr>
    </w:p>
    <w:p w14:paraId="313ADE5F" w14:textId="77777777" w:rsidR="000C5C28" w:rsidRPr="00FF37CC" w:rsidRDefault="000C5C28" w:rsidP="00E821FE">
      <w:pPr>
        <w:ind w:left="0"/>
      </w:pPr>
    </w:p>
    <w:p w14:paraId="3A71A785" w14:textId="77777777" w:rsidR="000C5C28" w:rsidRPr="00FF37CC" w:rsidRDefault="000C5C28"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0C5C28" w:rsidRPr="00FF37CC" w14:paraId="0F8D6999" w14:textId="77777777" w:rsidTr="00146097">
        <w:trPr>
          <w:trHeight w:val="530"/>
          <w:tblHeader/>
        </w:trPr>
        <w:tc>
          <w:tcPr>
            <w:tcW w:w="2424" w:type="dxa"/>
            <w:shd w:val="clear" w:color="auto" w:fill="D9D9D9"/>
          </w:tcPr>
          <w:p w14:paraId="35347E52" w14:textId="77777777" w:rsidR="000C5C28" w:rsidRPr="00FF37CC" w:rsidRDefault="000C5C28" w:rsidP="00E821FE">
            <w:pPr>
              <w:ind w:left="0"/>
              <w:rPr>
                <w:b/>
              </w:rPr>
            </w:pPr>
            <w:r w:rsidRPr="00FF37CC">
              <w:rPr>
                <w:b/>
              </w:rPr>
              <w:t>Thao tác</w:t>
            </w:r>
          </w:p>
        </w:tc>
        <w:tc>
          <w:tcPr>
            <w:tcW w:w="1176" w:type="dxa"/>
            <w:shd w:val="clear" w:color="auto" w:fill="D9D9D9"/>
          </w:tcPr>
          <w:p w14:paraId="39DEE3EF" w14:textId="77777777" w:rsidR="000C5C28" w:rsidRPr="00FF37CC" w:rsidRDefault="000C5C28" w:rsidP="00E821FE">
            <w:pPr>
              <w:ind w:left="0"/>
              <w:rPr>
                <w:b/>
                <w:color w:val="000000"/>
              </w:rPr>
            </w:pPr>
            <w:r w:rsidRPr="00FF37CC">
              <w:rPr>
                <w:b/>
                <w:color w:val="000000"/>
              </w:rPr>
              <w:t>Hiển thị</w:t>
            </w:r>
          </w:p>
        </w:tc>
        <w:tc>
          <w:tcPr>
            <w:tcW w:w="10710" w:type="dxa"/>
            <w:shd w:val="clear" w:color="auto" w:fill="D9D9D9"/>
          </w:tcPr>
          <w:p w14:paraId="36DB20FD" w14:textId="77777777" w:rsidR="000C5C28" w:rsidRPr="00FF37CC" w:rsidRDefault="000C5C28" w:rsidP="00E821FE">
            <w:pPr>
              <w:ind w:left="0"/>
              <w:rPr>
                <w:b/>
              </w:rPr>
            </w:pPr>
            <w:r w:rsidRPr="00FF37CC">
              <w:rPr>
                <w:b/>
              </w:rPr>
              <w:t>Mô tả</w:t>
            </w:r>
          </w:p>
        </w:tc>
      </w:tr>
      <w:tr w:rsidR="00146097" w:rsidRPr="00FF37CC" w14:paraId="12E69D3C" w14:textId="77777777" w:rsidTr="00146097">
        <w:tc>
          <w:tcPr>
            <w:tcW w:w="2424" w:type="dxa"/>
          </w:tcPr>
          <w:p w14:paraId="3F18C456" w14:textId="77777777" w:rsidR="00146097" w:rsidRPr="00FF37CC" w:rsidRDefault="00146097" w:rsidP="00E821FE">
            <w:pPr>
              <w:pStyle w:val="Sothutu-1so"/>
              <w:spacing w:before="120" w:line="276" w:lineRule="auto"/>
              <w:jc w:val="left"/>
              <w:rPr>
                <w:szCs w:val="24"/>
              </w:rPr>
            </w:pPr>
            <w:r>
              <w:rPr>
                <w:szCs w:val="24"/>
              </w:rPr>
              <w:t>Lưu</w:t>
            </w:r>
          </w:p>
        </w:tc>
        <w:tc>
          <w:tcPr>
            <w:tcW w:w="1176" w:type="dxa"/>
          </w:tcPr>
          <w:p w14:paraId="3430E219" w14:textId="77777777" w:rsidR="00146097" w:rsidRPr="00FF37CC" w:rsidRDefault="00146097" w:rsidP="00E821FE">
            <w:pPr>
              <w:pStyle w:val="Sothutu-1so"/>
              <w:spacing w:before="120" w:line="276" w:lineRule="auto"/>
              <w:jc w:val="left"/>
              <w:rPr>
                <w:szCs w:val="24"/>
              </w:rPr>
            </w:pPr>
            <w:r w:rsidRPr="00FF37CC">
              <w:rPr>
                <w:szCs w:val="24"/>
              </w:rPr>
              <w:t>Có</w:t>
            </w:r>
          </w:p>
        </w:tc>
        <w:tc>
          <w:tcPr>
            <w:tcW w:w="10710" w:type="dxa"/>
          </w:tcPr>
          <w:p w14:paraId="5E7EFCA4" w14:textId="77777777" w:rsidR="00146097" w:rsidRPr="00E6574A" w:rsidRDefault="00146097" w:rsidP="00E821FE">
            <w:pPr>
              <w:pStyle w:val="Sothutu-1so"/>
              <w:spacing w:before="120" w:line="276" w:lineRule="auto"/>
              <w:rPr>
                <w:szCs w:val="24"/>
              </w:rPr>
            </w:pPr>
            <w:r w:rsidRPr="00E6574A">
              <w:rPr>
                <w:szCs w:val="24"/>
              </w:rPr>
              <w:t>Kiểm tra điều kiện như mô tả tại phần danh sách các trường thông tin.</w:t>
            </w:r>
          </w:p>
          <w:p w14:paraId="48AEFA8A" w14:textId="77777777" w:rsidR="00146097" w:rsidRPr="00E6574A" w:rsidRDefault="00146097" w:rsidP="00E821FE">
            <w:pPr>
              <w:pStyle w:val="Sothutu-1so"/>
              <w:spacing w:before="120" w:line="276" w:lineRule="auto"/>
              <w:rPr>
                <w:szCs w:val="24"/>
              </w:rPr>
            </w:pPr>
            <w:r w:rsidRPr="00E6574A">
              <w:rPr>
                <w:szCs w:val="24"/>
              </w:rPr>
              <w:t>Ghi vào CSDL nếu các điều kiện kiểm tra đảm bảo.</w:t>
            </w:r>
          </w:p>
          <w:p w14:paraId="7BCE6D9A" w14:textId="77777777" w:rsidR="00146097" w:rsidRPr="00E6574A" w:rsidRDefault="00146097" w:rsidP="00E821FE">
            <w:pPr>
              <w:pStyle w:val="Sothutu-1so"/>
              <w:spacing w:before="120" w:line="276" w:lineRule="auto"/>
            </w:pPr>
            <w:r w:rsidRPr="00E6574A">
              <w:rPr>
                <w:szCs w:val="24"/>
              </w:rPr>
              <w:t xml:space="preserve">Nếu là bảng (Type) loại (nhân công chi phí hoặc nhân công đầu tư) và chưa có bản ghi nào tại tab tờ trình thì thực hiện tìm trong bảng </w:t>
            </w:r>
            <w:r w:rsidRPr="00E6574A">
              <w:t>AP_Invoice_Default, bản ghi thỏa mãn điều kiện:</w:t>
            </w:r>
          </w:p>
          <w:p w14:paraId="394F953F" w14:textId="77777777" w:rsidR="00146097" w:rsidRPr="00C25180" w:rsidRDefault="00146097" w:rsidP="00E821FE">
            <w:pPr>
              <w:pStyle w:val="Sothutu-1so"/>
              <w:spacing w:before="120" w:line="276" w:lineRule="auto"/>
            </w:pPr>
            <w:r w:rsidRPr="00E6574A">
              <w:t xml:space="preserve">+Ad_org_id = (ad_org_id của bảng THTT </w:t>
            </w:r>
            <w:r w:rsidRPr="00C25180">
              <w:t>hoặc ad_org_id = 0)</w:t>
            </w:r>
          </w:p>
          <w:p w14:paraId="3D1D65BB" w14:textId="77777777" w:rsidR="00146097" w:rsidRPr="00C25180" w:rsidRDefault="00146097" w:rsidP="00E821FE">
            <w:pPr>
              <w:pStyle w:val="Sothutu-1so"/>
              <w:spacing w:before="120" w:line="276" w:lineRule="auto"/>
              <w:rPr>
                <w:szCs w:val="24"/>
              </w:rPr>
            </w:pPr>
            <w:r w:rsidRPr="00C25180">
              <w:rPr>
                <w:szCs w:val="24"/>
              </w:rPr>
              <w:t>+Tiến trình (</w:t>
            </w:r>
            <w:r w:rsidRPr="00C25180">
              <w:t>Sync_Process) = 05</w:t>
            </w:r>
          </w:p>
          <w:p w14:paraId="525E9E2A" w14:textId="62FB268D" w:rsidR="00146097" w:rsidRPr="00E6574A" w:rsidRDefault="00146097" w:rsidP="00E821FE">
            <w:pPr>
              <w:pStyle w:val="Sothutu-1so"/>
              <w:spacing w:before="120" w:line="276" w:lineRule="auto"/>
              <w:rPr>
                <w:szCs w:val="24"/>
              </w:rPr>
            </w:pPr>
            <w:r w:rsidRPr="00C25180">
              <w:rPr>
                <w:szCs w:val="24"/>
              </w:rPr>
              <w:t xml:space="preserve">Nếu tìm thấy bản ghi </w:t>
            </w:r>
            <w:r w:rsidRPr="00C25180">
              <w:t xml:space="preserve">AP_Invoice_Default và trường tờ trình &lt;&gt; NULL (ưu tiên lấy bản ghi ad_org_id = ad_org_id của bảng THTT) </w:t>
            </w:r>
            <w:r w:rsidRPr="00C25180">
              <w:sym w:font="Wingdings" w:char="F0E0"/>
            </w:r>
            <w:r w:rsidRPr="00C25180">
              <w:t xml:space="preserve"> Insert tờ trình vào tab Tờ trình của bảng </w:t>
            </w:r>
            <w:r w:rsidRPr="00E6574A">
              <w:t>THTT (</w:t>
            </w:r>
            <w:r w:rsidRPr="00E6574A">
              <w:rPr>
                <w:szCs w:val="24"/>
              </w:rPr>
              <w:t>AP_Group_Invoice_Statement)</w:t>
            </w:r>
          </w:p>
        </w:tc>
      </w:tr>
      <w:tr w:rsidR="00146097" w:rsidRPr="00FF37CC" w14:paraId="023D15AE" w14:textId="77777777" w:rsidTr="00146097">
        <w:tc>
          <w:tcPr>
            <w:tcW w:w="2424" w:type="dxa"/>
          </w:tcPr>
          <w:p w14:paraId="6124C22F" w14:textId="1F17AE29" w:rsidR="00146097" w:rsidRDefault="00146097" w:rsidP="00E821FE">
            <w:pPr>
              <w:pStyle w:val="Sothutu-1so"/>
              <w:spacing w:before="120" w:line="276" w:lineRule="auto"/>
              <w:jc w:val="left"/>
              <w:rPr>
                <w:szCs w:val="24"/>
              </w:rPr>
            </w:pPr>
            <w:r>
              <w:rPr>
                <w:szCs w:val="24"/>
              </w:rPr>
              <w:t>Xóa tờ trình</w:t>
            </w:r>
          </w:p>
        </w:tc>
        <w:tc>
          <w:tcPr>
            <w:tcW w:w="1176" w:type="dxa"/>
          </w:tcPr>
          <w:p w14:paraId="5A3A7996" w14:textId="520A9814" w:rsidR="00146097" w:rsidRPr="00FF37CC" w:rsidRDefault="00146097" w:rsidP="00E821FE">
            <w:pPr>
              <w:pStyle w:val="Sothutu-1so"/>
              <w:spacing w:before="120" w:line="276" w:lineRule="auto"/>
              <w:jc w:val="left"/>
              <w:rPr>
                <w:szCs w:val="24"/>
              </w:rPr>
            </w:pPr>
            <w:r>
              <w:rPr>
                <w:szCs w:val="24"/>
              </w:rPr>
              <w:t>Có</w:t>
            </w:r>
          </w:p>
        </w:tc>
        <w:tc>
          <w:tcPr>
            <w:tcW w:w="10710" w:type="dxa"/>
          </w:tcPr>
          <w:p w14:paraId="1C2D4E73" w14:textId="77777777" w:rsidR="00146097" w:rsidRPr="00CB6D4E" w:rsidRDefault="00146097" w:rsidP="00E821FE">
            <w:pPr>
              <w:pStyle w:val="Sothutu-1so"/>
              <w:spacing w:before="120" w:line="276" w:lineRule="auto"/>
              <w:rPr>
                <w:szCs w:val="24"/>
              </w:rPr>
            </w:pPr>
            <w:r w:rsidRPr="00CB6D4E">
              <w:rPr>
                <w:szCs w:val="24"/>
              </w:rPr>
              <w:t>Nếu đã có hóa đơn thì không được xóa tờ trình còn lại cuối cùng.</w:t>
            </w:r>
          </w:p>
          <w:p w14:paraId="1127543E" w14:textId="527EAF79" w:rsidR="00146097" w:rsidRDefault="00146097" w:rsidP="00E821FE">
            <w:pPr>
              <w:pStyle w:val="Sothutu-1so"/>
              <w:spacing w:before="120" w:line="276" w:lineRule="auto"/>
              <w:rPr>
                <w:szCs w:val="24"/>
              </w:rPr>
            </w:pPr>
            <w:r>
              <w:rPr>
                <w:szCs w:val="24"/>
              </w:rPr>
              <w:t>Với những tờ trình xóa được trước tờ trình cuối cùng,</w:t>
            </w:r>
            <w:r w:rsidRPr="00CB6D4E">
              <w:rPr>
                <w:szCs w:val="24"/>
              </w:rPr>
              <w:t xml:space="preserve"> thực hiện cập nhật các chi tiết tờ trình thuộc chi tiết hóa đơn mà link tới tờ trình được xóa = NULL.</w:t>
            </w:r>
          </w:p>
          <w:p w14:paraId="10575AA5" w14:textId="6447B8DD" w:rsidR="00146097" w:rsidRPr="00FF37CC" w:rsidRDefault="00146097" w:rsidP="00E821FE">
            <w:pPr>
              <w:pStyle w:val="Sothutu-1so"/>
              <w:spacing w:before="120" w:line="276" w:lineRule="auto"/>
              <w:rPr>
                <w:szCs w:val="24"/>
              </w:rPr>
            </w:pPr>
            <w:r>
              <w:rPr>
                <w:szCs w:val="24"/>
              </w:rPr>
              <w:t>Để xóa được hết các tờ trình thì phải c</w:t>
            </w:r>
            <w:r w:rsidRPr="00CB6D4E">
              <w:rPr>
                <w:szCs w:val="24"/>
              </w:rPr>
              <w:t>ập nhật các chi tiết tờ trình thuộc chi tiết hóa đơn mà link tới tờ trình được sửa = NULL.</w:t>
            </w:r>
          </w:p>
        </w:tc>
      </w:tr>
      <w:tr w:rsidR="00146097" w:rsidRPr="00FF37CC" w14:paraId="0B1C35BA" w14:textId="77777777" w:rsidTr="00146097">
        <w:tc>
          <w:tcPr>
            <w:tcW w:w="2424" w:type="dxa"/>
          </w:tcPr>
          <w:p w14:paraId="342AB075" w14:textId="77777777" w:rsidR="00146097" w:rsidRPr="00FF37CC" w:rsidRDefault="00146097" w:rsidP="00E821FE">
            <w:pPr>
              <w:pStyle w:val="BodyText"/>
              <w:ind w:left="0"/>
              <w:jc w:val="left"/>
              <w:rPr>
                <w:lang w:eastAsia="ar-SA"/>
              </w:rPr>
            </w:pPr>
            <w:r w:rsidRPr="00FF37CC">
              <w:rPr>
                <w:lang w:eastAsia="ar-SA"/>
              </w:rPr>
              <w:t>Hoàn thành</w:t>
            </w:r>
          </w:p>
          <w:p w14:paraId="64C0520B" w14:textId="77777777" w:rsidR="00146097" w:rsidRPr="00FF37CC" w:rsidRDefault="00146097" w:rsidP="00E821FE">
            <w:pPr>
              <w:pStyle w:val="Sothutu-1so"/>
              <w:spacing w:before="120" w:line="276" w:lineRule="auto"/>
              <w:jc w:val="left"/>
              <w:rPr>
                <w:szCs w:val="24"/>
              </w:rPr>
            </w:pPr>
            <w:r w:rsidRPr="00FF37CC">
              <w:rPr>
                <w:lang w:eastAsia="ar-SA"/>
              </w:rPr>
              <w:t>(CO)</w:t>
            </w:r>
          </w:p>
        </w:tc>
        <w:tc>
          <w:tcPr>
            <w:tcW w:w="1176" w:type="dxa"/>
          </w:tcPr>
          <w:p w14:paraId="41184C28" w14:textId="77777777" w:rsidR="00146097" w:rsidRPr="00FF37CC" w:rsidRDefault="00146097" w:rsidP="00E821FE">
            <w:pPr>
              <w:pStyle w:val="Sothutu-1so"/>
              <w:spacing w:before="120" w:line="276" w:lineRule="auto"/>
              <w:jc w:val="left"/>
              <w:rPr>
                <w:szCs w:val="24"/>
              </w:rPr>
            </w:pPr>
            <w:r w:rsidRPr="00FF37CC">
              <w:rPr>
                <w:lang w:eastAsia="ar-SA"/>
              </w:rPr>
              <w:t>Có</w:t>
            </w:r>
          </w:p>
        </w:tc>
        <w:tc>
          <w:tcPr>
            <w:tcW w:w="10710" w:type="dxa"/>
          </w:tcPr>
          <w:p w14:paraId="7BA6090C" w14:textId="77777777" w:rsidR="00146097" w:rsidRDefault="00146097" w:rsidP="00E821FE">
            <w:pPr>
              <w:pStyle w:val="Sothutu-1so"/>
              <w:spacing w:before="120" w:line="276" w:lineRule="auto"/>
              <w:rPr>
                <w:szCs w:val="24"/>
              </w:rPr>
            </w:pPr>
            <w:r>
              <w:rPr>
                <w:szCs w:val="24"/>
              </w:rPr>
              <w:t>Sau khi CO bản ghi, chuyển trạng thái duyệt sang “Đề nghị duyệt”</w:t>
            </w:r>
          </w:p>
          <w:p w14:paraId="1F0891B4" w14:textId="544B8A9B" w:rsidR="00056F15" w:rsidRDefault="00056F15" w:rsidP="00E821FE">
            <w:pPr>
              <w:pStyle w:val="Sothutu-1so"/>
              <w:spacing w:before="120" w:line="276" w:lineRule="auto"/>
              <w:rPr>
                <w:szCs w:val="24"/>
              </w:rPr>
            </w:pPr>
            <w:r w:rsidRPr="00E53D7D">
              <w:rPr>
                <w:szCs w:val="24"/>
              </w:rPr>
              <w:t xml:space="preserve">Không cho phép sửa các trường dữ liệu </w:t>
            </w:r>
            <w:r>
              <w:rPr>
                <w:szCs w:val="24"/>
              </w:rPr>
              <w:t xml:space="preserve">ở tất cả các tab </w:t>
            </w:r>
            <w:r w:rsidRPr="00E53D7D">
              <w:rPr>
                <w:szCs w:val="24"/>
              </w:rPr>
              <w:t>(trừ trường được quy định sửa dành cho user phòng tài chính)</w:t>
            </w:r>
          </w:p>
          <w:p w14:paraId="26CA59CB" w14:textId="77777777" w:rsidR="00056F15" w:rsidRPr="00E53D7D" w:rsidRDefault="00056F15" w:rsidP="00E821FE">
            <w:pPr>
              <w:pStyle w:val="Sothutu-1so"/>
              <w:spacing w:before="120" w:line="276" w:lineRule="auto"/>
              <w:rPr>
                <w:szCs w:val="24"/>
              </w:rPr>
            </w:pPr>
            <w:r w:rsidRPr="00E53D7D">
              <w:rPr>
                <w:szCs w:val="24"/>
              </w:rPr>
              <w:t>Hiển thị chức năng Hủy hoàn thành</w:t>
            </w:r>
          </w:p>
          <w:p w14:paraId="17BEBB18" w14:textId="2FB6DC0C" w:rsidR="00056F15" w:rsidRPr="00FF37CC" w:rsidRDefault="00056F15" w:rsidP="00E821FE">
            <w:pPr>
              <w:pStyle w:val="Sothutu-1so"/>
              <w:spacing w:before="120" w:line="276" w:lineRule="auto"/>
              <w:rPr>
                <w:szCs w:val="24"/>
              </w:rPr>
            </w:pPr>
            <w:r w:rsidRPr="00E53D7D">
              <w:rPr>
                <w:szCs w:val="24"/>
              </w:rPr>
              <w:t xml:space="preserve">Chỉ cho CO thành công khi bản ghi có dữ liệu Tab </w:t>
            </w:r>
            <w:r>
              <w:rPr>
                <w:szCs w:val="24"/>
              </w:rPr>
              <w:t>hóa đơn</w:t>
            </w:r>
          </w:p>
        </w:tc>
      </w:tr>
      <w:tr w:rsidR="00056F15" w:rsidRPr="00FF37CC" w14:paraId="37059D63" w14:textId="77777777" w:rsidTr="00146097">
        <w:tc>
          <w:tcPr>
            <w:tcW w:w="2424" w:type="dxa"/>
          </w:tcPr>
          <w:p w14:paraId="5445E847" w14:textId="77777777" w:rsidR="00056F15" w:rsidRPr="00FF37CC" w:rsidRDefault="00056F15" w:rsidP="00E821FE">
            <w:pPr>
              <w:pStyle w:val="BodyText"/>
              <w:ind w:left="0"/>
              <w:jc w:val="left"/>
              <w:rPr>
                <w:lang w:eastAsia="ar-SA"/>
              </w:rPr>
            </w:pPr>
            <w:r w:rsidRPr="00FF37CC">
              <w:rPr>
                <w:lang w:eastAsia="ar-SA"/>
              </w:rPr>
              <w:lastRenderedPageBreak/>
              <w:t>Hủy hoàn thành (RA)</w:t>
            </w:r>
          </w:p>
        </w:tc>
        <w:tc>
          <w:tcPr>
            <w:tcW w:w="1176" w:type="dxa"/>
          </w:tcPr>
          <w:p w14:paraId="18ECBF1E" w14:textId="77777777" w:rsidR="00056F15" w:rsidRPr="00FF37CC" w:rsidRDefault="00056F15" w:rsidP="00E821FE">
            <w:pPr>
              <w:pStyle w:val="Sothutu-1so"/>
              <w:spacing w:before="120" w:line="276" w:lineRule="auto"/>
              <w:jc w:val="left"/>
              <w:rPr>
                <w:lang w:eastAsia="ar-SA"/>
              </w:rPr>
            </w:pPr>
            <w:r w:rsidRPr="00FF37CC">
              <w:rPr>
                <w:lang w:eastAsia="ar-SA"/>
              </w:rPr>
              <w:t>Có</w:t>
            </w:r>
          </w:p>
        </w:tc>
        <w:tc>
          <w:tcPr>
            <w:tcW w:w="10710" w:type="dxa"/>
          </w:tcPr>
          <w:p w14:paraId="4C8E17F0" w14:textId="77777777" w:rsidR="00056F15" w:rsidRPr="00A5214B" w:rsidRDefault="00056F15" w:rsidP="00E821FE">
            <w:pPr>
              <w:pStyle w:val="Sothutu-1so"/>
              <w:spacing w:before="120" w:line="276" w:lineRule="auto"/>
              <w:rPr>
                <w:szCs w:val="24"/>
              </w:rPr>
            </w:pPr>
            <w:r w:rsidRPr="00A5214B">
              <w:rPr>
                <w:szCs w:val="24"/>
              </w:rPr>
              <w:t>Chỉ được chuyển trong các trường hợp sau:</w:t>
            </w:r>
          </w:p>
          <w:p w14:paraId="02393E03" w14:textId="3E7F2F3E" w:rsidR="00056F15" w:rsidRPr="00A5214B" w:rsidRDefault="00056F15" w:rsidP="004E37AB">
            <w:pPr>
              <w:pStyle w:val="Sothutu-1so"/>
              <w:numPr>
                <w:ilvl w:val="0"/>
                <w:numId w:val="20"/>
              </w:numPr>
              <w:spacing w:before="120" w:line="276" w:lineRule="auto"/>
              <w:rPr>
                <w:szCs w:val="24"/>
              </w:rPr>
            </w:pPr>
            <w:r w:rsidRPr="00A5214B">
              <w:rPr>
                <w:szCs w:val="24"/>
              </w:rPr>
              <w:t xml:space="preserve">Bản ghi có trạng thái duyệt = </w:t>
            </w:r>
            <w:r w:rsidR="00DE26F2">
              <w:rPr>
                <w:szCs w:val="24"/>
              </w:rPr>
              <w:t>“</w:t>
            </w:r>
            <w:r w:rsidRPr="00A5214B">
              <w:rPr>
                <w:szCs w:val="24"/>
              </w:rPr>
              <w:t>Chưa</w:t>
            </w:r>
            <w:r w:rsidR="000E3024">
              <w:rPr>
                <w:szCs w:val="24"/>
              </w:rPr>
              <w:t xml:space="preserve"> đề nghị</w:t>
            </w:r>
            <w:r w:rsidRPr="00A5214B">
              <w:rPr>
                <w:szCs w:val="24"/>
              </w:rPr>
              <w:t xml:space="preserve"> duyệt</w:t>
            </w:r>
            <w:r w:rsidR="00DE26F2">
              <w:rPr>
                <w:szCs w:val="24"/>
              </w:rPr>
              <w:t>”</w:t>
            </w:r>
            <w:r w:rsidR="000E3024">
              <w:rPr>
                <w:szCs w:val="24"/>
              </w:rPr>
              <w:t xml:space="preserve"> hoặc </w:t>
            </w:r>
            <w:r w:rsidR="00DE26F2">
              <w:rPr>
                <w:szCs w:val="24"/>
              </w:rPr>
              <w:t>“</w:t>
            </w:r>
            <w:r w:rsidR="000E3024">
              <w:rPr>
                <w:szCs w:val="24"/>
              </w:rPr>
              <w:t>Từ chối</w:t>
            </w:r>
            <w:r w:rsidR="00DE26F2">
              <w:rPr>
                <w:szCs w:val="24"/>
              </w:rPr>
              <w:t>”</w:t>
            </w:r>
          </w:p>
          <w:p w14:paraId="690CBB2D" w14:textId="77777777" w:rsidR="00056F15" w:rsidRDefault="00056F15" w:rsidP="004E37AB">
            <w:pPr>
              <w:pStyle w:val="Sothutu-1so"/>
              <w:numPr>
                <w:ilvl w:val="0"/>
                <w:numId w:val="20"/>
              </w:numPr>
              <w:spacing w:before="120" w:line="276" w:lineRule="auto"/>
              <w:rPr>
                <w:szCs w:val="24"/>
              </w:rPr>
            </w:pPr>
            <w:r w:rsidRPr="00A5214B">
              <w:rPr>
                <w:szCs w:val="24"/>
              </w:rPr>
              <w:t>User nào tạo thì User đó mới được hủy</w:t>
            </w:r>
          </w:p>
          <w:p w14:paraId="6CA2A7A0" w14:textId="61F25341" w:rsidR="00056F15" w:rsidRDefault="00056F15" w:rsidP="00E821FE">
            <w:pPr>
              <w:pStyle w:val="Sothutu-1so"/>
              <w:spacing w:before="120" w:line="276" w:lineRule="auto"/>
              <w:rPr>
                <w:szCs w:val="24"/>
              </w:rPr>
            </w:pPr>
            <w:r>
              <w:rPr>
                <w:szCs w:val="24"/>
              </w:rPr>
              <w:t>Sau khi RA, cập nhật trạng thái duyệt = ‘Chưa</w:t>
            </w:r>
            <w:r w:rsidR="00A7589E">
              <w:rPr>
                <w:szCs w:val="24"/>
              </w:rPr>
              <w:t xml:space="preserve"> đề nghị</w:t>
            </w:r>
            <w:r>
              <w:rPr>
                <w:szCs w:val="24"/>
              </w:rPr>
              <w:t xml:space="preserve"> duyệt’</w:t>
            </w:r>
            <w:r w:rsidR="00395556">
              <w:rPr>
                <w:szCs w:val="24"/>
              </w:rPr>
              <w:t xml:space="preserve">. </w:t>
            </w:r>
            <w:r w:rsidR="00395556" w:rsidRPr="00A5214B">
              <w:rPr>
                <w:szCs w:val="24"/>
              </w:rPr>
              <w:t>Hiển thị chức năng ‘Hoàn thành’</w:t>
            </w:r>
          </w:p>
        </w:tc>
      </w:tr>
      <w:tr w:rsidR="00056F15" w:rsidRPr="00FF37CC" w14:paraId="4AA8375D" w14:textId="77777777" w:rsidTr="00146097">
        <w:tc>
          <w:tcPr>
            <w:tcW w:w="2424" w:type="dxa"/>
          </w:tcPr>
          <w:p w14:paraId="6D73A6F8" w14:textId="77777777" w:rsidR="00056F15" w:rsidRPr="00FF37CC" w:rsidRDefault="00056F15" w:rsidP="00E821FE">
            <w:pPr>
              <w:pStyle w:val="Sothutu-1so"/>
              <w:spacing w:before="120" w:line="276" w:lineRule="auto"/>
              <w:jc w:val="left"/>
              <w:rPr>
                <w:szCs w:val="24"/>
              </w:rPr>
            </w:pPr>
            <w:r>
              <w:rPr>
                <w:szCs w:val="24"/>
              </w:rPr>
              <w:t>Hiển thị</w:t>
            </w:r>
          </w:p>
        </w:tc>
        <w:tc>
          <w:tcPr>
            <w:tcW w:w="1176" w:type="dxa"/>
          </w:tcPr>
          <w:p w14:paraId="08D9674B" w14:textId="77777777" w:rsidR="00056F15" w:rsidRPr="00FF37CC" w:rsidRDefault="00056F15" w:rsidP="00E821FE">
            <w:pPr>
              <w:pStyle w:val="Sothutu-1so"/>
              <w:spacing w:before="120" w:line="276" w:lineRule="auto"/>
              <w:jc w:val="left"/>
              <w:rPr>
                <w:szCs w:val="24"/>
              </w:rPr>
            </w:pPr>
            <w:r>
              <w:rPr>
                <w:szCs w:val="24"/>
              </w:rPr>
              <w:t>Có</w:t>
            </w:r>
          </w:p>
        </w:tc>
        <w:tc>
          <w:tcPr>
            <w:tcW w:w="10710" w:type="dxa"/>
          </w:tcPr>
          <w:p w14:paraId="175C4AA4" w14:textId="77777777" w:rsidR="00056F15" w:rsidRPr="00FF37CC" w:rsidRDefault="00056F15" w:rsidP="00E821FE">
            <w:pPr>
              <w:pStyle w:val="Sothutu-1so"/>
              <w:spacing w:before="120" w:line="276" w:lineRule="auto"/>
              <w:rPr>
                <w:szCs w:val="24"/>
              </w:rPr>
            </w:pPr>
            <w:r>
              <w:rPr>
                <w:szCs w:val="24"/>
              </w:rPr>
              <w:t>Cho phép xem tất cả các trường thông tin trên tờ trình (Extend Group)</w:t>
            </w:r>
          </w:p>
        </w:tc>
      </w:tr>
      <w:tr w:rsidR="001B22B2" w:rsidRPr="00FF37CC" w14:paraId="699DD99D" w14:textId="77777777" w:rsidTr="00146097">
        <w:tc>
          <w:tcPr>
            <w:tcW w:w="2424" w:type="dxa"/>
          </w:tcPr>
          <w:p w14:paraId="3260D70F" w14:textId="77777777" w:rsidR="001B22B2" w:rsidRPr="00FF37CC" w:rsidRDefault="001B22B2" w:rsidP="00E821FE">
            <w:pPr>
              <w:pStyle w:val="Sothutu-1so"/>
              <w:spacing w:before="120" w:line="276" w:lineRule="auto"/>
              <w:jc w:val="left"/>
              <w:rPr>
                <w:lang w:eastAsia="ar-SA"/>
              </w:rPr>
            </w:pPr>
            <w:r w:rsidRPr="00FF37CC">
              <w:rPr>
                <w:lang w:eastAsia="ar-SA"/>
              </w:rPr>
              <w:t>Đính kèm</w:t>
            </w:r>
          </w:p>
        </w:tc>
        <w:tc>
          <w:tcPr>
            <w:tcW w:w="1176" w:type="dxa"/>
          </w:tcPr>
          <w:p w14:paraId="48271FFC" w14:textId="77777777" w:rsidR="001B22B2" w:rsidRPr="00FF37CC" w:rsidRDefault="001B22B2" w:rsidP="00E821FE">
            <w:pPr>
              <w:pStyle w:val="Sothutu-1so"/>
              <w:spacing w:before="120" w:line="276" w:lineRule="auto"/>
              <w:jc w:val="left"/>
              <w:rPr>
                <w:lang w:eastAsia="ar-SA"/>
              </w:rPr>
            </w:pPr>
            <w:r>
              <w:rPr>
                <w:lang w:eastAsia="ar-SA"/>
              </w:rPr>
              <w:t>Có</w:t>
            </w:r>
          </w:p>
        </w:tc>
        <w:tc>
          <w:tcPr>
            <w:tcW w:w="10710" w:type="dxa"/>
          </w:tcPr>
          <w:p w14:paraId="4F89040C" w14:textId="77777777" w:rsidR="001B22B2" w:rsidRDefault="001B22B2" w:rsidP="00E821FE">
            <w:pPr>
              <w:pStyle w:val="Sothutu-1so"/>
              <w:spacing w:before="120" w:line="276" w:lineRule="auto"/>
              <w:rPr>
                <w:szCs w:val="24"/>
              </w:rPr>
            </w:pPr>
            <w:r>
              <w:rPr>
                <w:szCs w:val="24"/>
              </w:rPr>
              <w:t>Cho phép đính kèm theo 3 lựa chọn:</w:t>
            </w:r>
          </w:p>
          <w:p w14:paraId="566D3120" w14:textId="77777777" w:rsidR="001B22B2" w:rsidRDefault="001B22B2" w:rsidP="004E37AB">
            <w:pPr>
              <w:pStyle w:val="Sothutu-1so"/>
              <w:numPr>
                <w:ilvl w:val="0"/>
                <w:numId w:val="11"/>
              </w:numPr>
              <w:spacing w:before="120" w:line="276" w:lineRule="auto"/>
              <w:rPr>
                <w:szCs w:val="24"/>
              </w:rPr>
            </w:pPr>
            <w:r>
              <w:rPr>
                <w:szCs w:val="24"/>
              </w:rPr>
              <w:t>Chụp ảnh</w:t>
            </w:r>
          </w:p>
          <w:p w14:paraId="360280A0" w14:textId="77777777" w:rsidR="001B22B2" w:rsidRDefault="001B22B2" w:rsidP="004E37AB">
            <w:pPr>
              <w:pStyle w:val="Sothutu-1so"/>
              <w:numPr>
                <w:ilvl w:val="0"/>
                <w:numId w:val="11"/>
              </w:numPr>
              <w:spacing w:before="120" w:line="276" w:lineRule="auto"/>
              <w:rPr>
                <w:szCs w:val="24"/>
              </w:rPr>
            </w:pPr>
            <w:r>
              <w:rPr>
                <w:szCs w:val="24"/>
              </w:rPr>
              <w:t>Chọn từ thư viện ảnh</w:t>
            </w:r>
          </w:p>
          <w:p w14:paraId="190D5876" w14:textId="77777777" w:rsidR="001B22B2" w:rsidRDefault="001B22B2" w:rsidP="004E37AB">
            <w:pPr>
              <w:pStyle w:val="Sothutu-1so"/>
              <w:numPr>
                <w:ilvl w:val="0"/>
                <w:numId w:val="11"/>
              </w:numPr>
              <w:spacing w:before="120" w:line="276" w:lineRule="auto"/>
              <w:rPr>
                <w:szCs w:val="24"/>
              </w:rPr>
            </w:pPr>
            <w:r>
              <w:rPr>
                <w:szCs w:val="24"/>
              </w:rPr>
              <w:t>Chọn từ thư mục</w:t>
            </w:r>
          </w:p>
          <w:p w14:paraId="2418E1DE" w14:textId="300774A5" w:rsidR="001B22B2" w:rsidRPr="00EE735F" w:rsidRDefault="001B22B2" w:rsidP="00E821FE">
            <w:pPr>
              <w:pStyle w:val="Sothutu-1so"/>
              <w:spacing w:before="120" w:line="276" w:lineRule="auto"/>
              <w:rPr>
                <w:szCs w:val="24"/>
              </w:rPr>
            </w:pPr>
            <w:r>
              <w:rPr>
                <w:szCs w:val="24"/>
              </w:rPr>
              <w:t>Sau khi chọn file thành công, lưu vào Danh sách đính kèm</w:t>
            </w:r>
          </w:p>
        </w:tc>
      </w:tr>
      <w:tr w:rsidR="001B22B2" w:rsidRPr="00FF37CC" w14:paraId="6BA96B10" w14:textId="77777777" w:rsidTr="001B22B2">
        <w:trPr>
          <w:trHeight w:val="96"/>
        </w:trPr>
        <w:tc>
          <w:tcPr>
            <w:tcW w:w="2424" w:type="dxa"/>
          </w:tcPr>
          <w:p w14:paraId="67B23F50" w14:textId="77777777" w:rsidR="001B22B2" w:rsidRPr="00FF37CC" w:rsidRDefault="001B22B2" w:rsidP="00E821FE">
            <w:pPr>
              <w:pStyle w:val="Sothutu-1so"/>
              <w:spacing w:before="120" w:line="276" w:lineRule="auto"/>
              <w:jc w:val="left"/>
              <w:rPr>
                <w:lang w:eastAsia="ar-SA"/>
              </w:rPr>
            </w:pPr>
            <w:r>
              <w:rPr>
                <w:lang w:eastAsia="ar-SA"/>
              </w:rPr>
              <w:t>Trình ký</w:t>
            </w:r>
          </w:p>
        </w:tc>
        <w:tc>
          <w:tcPr>
            <w:tcW w:w="1176" w:type="dxa"/>
          </w:tcPr>
          <w:p w14:paraId="3C33D3C1" w14:textId="77777777" w:rsidR="001B22B2" w:rsidRPr="00FF37CC" w:rsidRDefault="001B22B2" w:rsidP="00E821FE">
            <w:pPr>
              <w:pStyle w:val="Sothutu-1so"/>
              <w:spacing w:before="120" w:line="276" w:lineRule="auto"/>
              <w:jc w:val="left"/>
              <w:rPr>
                <w:lang w:eastAsia="ar-SA"/>
              </w:rPr>
            </w:pPr>
            <w:r>
              <w:rPr>
                <w:lang w:eastAsia="ar-SA"/>
              </w:rPr>
              <w:t>Có</w:t>
            </w:r>
          </w:p>
        </w:tc>
        <w:tc>
          <w:tcPr>
            <w:tcW w:w="10710" w:type="dxa"/>
          </w:tcPr>
          <w:p w14:paraId="4B80A397" w14:textId="77777777" w:rsidR="001B22B2" w:rsidRDefault="001B22B2" w:rsidP="00E821FE">
            <w:pPr>
              <w:pStyle w:val="Sothutu-1so"/>
              <w:spacing w:before="120" w:line="276" w:lineRule="auto"/>
              <w:rPr>
                <w:szCs w:val="24"/>
              </w:rPr>
            </w:pPr>
            <w:r>
              <w:rPr>
                <w:szCs w:val="24"/>
              </w:rPr>
              <w:t>Có 2 cách trình ký:</w:t>
            </w:r>
          </w:p>
          <w:p w14:paraId="2110B67E" w14:textId="77777777" w:rsidR="001B22B2" w:rsidRDefault="001B22B2" w:rsidP="004E37AB">
            <w:pPr>
              <w:pStyle w:val="Sothutu-1so"/>
              <w:numPr>
                <w:ilvl w:val="0"/>
                <w:numId w:val="40"/>
              </w:numPr>
              <w:spacing w:before="120" w:line="276" w:lineRule="auto"/>
              <w:rPr>
                <w:szCs w:val="24"/>
              </w:rPr>
            </w:pPr>
            <w:r>
              <w:rPr>
                <w:szCs w:val="24"/>
              </w:rPr>
              <w:t>Trình ký trực tiếp tờ trình (Button Thêm -&gt; chọn Trình ký)</w:t>
            </w:r>
          </w:p>
          <w:p w14:paraId="1935C310" w14:textId="77777777" w:rsidR="001B22B2" w:rsidRPr="004F653C" w:rsidRDefault="001B22B2" w:rsidP="004E37AB">
            <w:pPr>
              <w:pStyle w:val="Sothutu-1so"/>
              <w:numPr>
                <w:ilvl w:val="0"/>
                <w:numId w:val="40"/>
              </w:numPr>
              <w:spacing w:before="120" w:line="276" w:lineRule="auto"/>
              <w:rPr>
                <w:szCs w:val="24"/>
              </w:rPr>
            </w:pPr>
            <w:r>
              <w:rPr>
                <w:szCs w:val="24"/>
              </w:rPr>
              <w:t>Trình ký trên phiếu in (Button Thêm -&gt; chọn phiếu in -&gt; chọn Trình ký)</w:t>
            </w:r>
          </w:p>
          <w:p w14:paraId="1DEEC287" w14:textId="3E88F4A2" w:rsidR="001B22B2" w:rsidRPr="00A5214B" w:rsidRDefault="001B22B2" w:rsidP="00E821FE">
            <w:pPr>
              <w:pStyle w:val="Sothutu-1so"/>
              <w:spacing w:before="120" w:line="276" w:lineRule="auto"/>
              <w:rPr>
                <w:szCs w:val="24"/>
              </w:rPr>
            </w:pPr>
            <w:r>
              <w:rPr>
                <w:szCs w:val="24"/>
              </w:rPr>
              <w:t>Khi ấn chọn Trình ký, hệ thống sẽ chuyển sang màn hình Trình ký Voffice để người dùng thực hiện thao tác trình ký.</w:t>
            </w:r>
          </w:p>
        </w:tc>
      </w:tr>
      <w:tr w:rsidR="001B22B2" w:rsidRPr="00FF37CC" w14:paraId="5B2CC0D3" w14:textId="77777777" w:rsidTr="00146097">
        <w:tc>
          <w:tcPr>
            <w:tcW w:w="2424" w:type="dxa"/>
          </w:tcPr>
          <w:p w14:paraId="5D7D4397" w14:textId="77777777" w:rsidR="001B22B2" w:rsidRDefault="001B22B2" w:rsidP="00E821FE">
            <w:pPr>
              <w:pStyle w:val="Sothutu-1so"/>
              <w:spacing w:before="120" w:line="276" w:lineRule="auto"/>
              <w:jc w:val="left"/>
              <w:rPr>
                <w:lang w:eastAsia="ar-SA"/>
              </w:rPr>
            </w:pPr>
            <w:r>
              <w:rPr>
                <w:lang w:eastAsia="ar-SA"/>
              </w:rPr>
              <w:t>In</w:t>
            </w:r>
          </w:p>
        </w:tc>
        <w:tc>
          <w:tcPr>
            <w:tcW w:w="1176" w:type="dxa"/>
          </w:tcPr>
          <w:p w14:paraId="2996DE95" w14:textId="77777777" w:rsidR="001B22B2" w:rsidRPr="00FF37CC" w:rsidRDefault="001B22B2" w:rsidP="00E821FE">
            <w:pPr>
              <w:pStyle w:val="Sothutu-1so"/>
              <w:spacing w:before="120" w:line="276" w:lineRule="auto"/>
              <w:jc w:val="left"/>
              <w:rPr>
                <w:lang w:eastAsia="ar-SA"/>
              </w:rPr>
            </w:pPr>
            <w:r>
              <w:rPr>
                <w:lang w:eastAsia="ar-SA"/>
              </w:rPr>
              <w:t>Có</w:t>
            </w:r>
          </w:p>
        </w:tc>
        <w:tc>
          <w:tcPr>
            <w:tcW w:w="10710" w:type="dxa"/>
          </w:tcPr>
          <w:p w14:paraId="3DE9D6A2" w14:textId="77777777" w:rsidR="001B22B2" w:rsidRDefault="001B22B2" w:rsidP="00E821FE">
            <w:pPr>
              <w:pStyle w:val="Sothutu-1so"/>
              <w:spacing w:before="120" w:line="276" w:lineRule="auto"/>
              <w:rPr>
                <w:szCs w:val="24"/>
              </w:rPr>
            </w:pPr>
            <w:r>
              <w:rPr>
                <w:szCs w:val="24"/>
              </w:rPr>
              <w:t>Phiếu in báo cáo -&gt; Chuyển sang màn hình phiếu in, chọn mẫu muốn in -&gt; Đính kèm mẫu này vào danh sách đính kèm.</w:t>
            </w:r>
          </w:p>
          <w:p w14:paraId="1BE5D518" w14:textId="4EDBE8CE" w:rsidR="001B22B2" w:rsidRPr="00A5214B" w:rsidRDefault="001B22B2" w:rsidP="00E821FE">
            <w:pPr>
              <w:pStyle w:val="Sothutu-1so"/>
              <w:spacing w:before="120" w:line="276" w:lineRule="auto"/>
              <w:rPr>
                <w:szCs w:val="24"/>
              </w:rPr>
            </w:pPr>
            <w:r>
              <w:rPr>
                <w:szCs w:val="24"/>
              </w:rPr>
              <w:t>Chỉ hiện button Trình ký trên phiếu in, các chứng từ đính kèm còn lại không hiển thị.</w:t>
            </w:r>
          </w:p>
        </w:tc>
      </w:tr>
      <w:tr w:rsidR="001465D9" w:rsidRPr="00FF37CC" w14:paraId="27D62445" w14:textId="77777777" w:rsidTr="00146097">
        <w:tc>
          <w:tcPr>
            <w:tcW w:w="2424" w:type="dxa"/>
          </w:tcPr>
          <w:p w14:paraId="36F28D40" w14:textId="3DCB3789" w:rsidR="001465D9" w:rsidRDefault="005B20DE" w:rsidP="005B20DE">
            <w:pPr>
              <w:pStyle w:val="Sothutu-1so"/>
              <w:spacing w:before="120" w:line="276" w:lineRule="auto"/>
              <w:jc w:val="left"/>
              <w:rPr>
                <w:lang w:eastAsia="ar-SA"/>
              </w:rPr>
            </w:pPr>
            <w:r>
              <w:rPr>
                <w:lang w:eastAsia="ar-SA"/>
              </w:rPr>
              <w:t>Tạo đ</w:t>
            </w:r>
            <w:r w:rsidR="001465D9">
              <w:rPr>
                <w:lang w:eastAsia="ar-SA"/>
              </w:rPr>
              <w:t>ề nghị thanh toán</w:t>
            </w:r>
          </w:p>
        </w:tc>
        <w:tc>
          <w:tcPr>
            <w:tcW w:w="1176" w:type="dxa"/>
          </w:tcPr>
          <w:p w14:paraId="12219C28" w14:textId="4B72433F" w:rsidR="001465D9" w:rsidRDefault="001465D9" w:rsidP="00E821FE">
            <w:pPr>
              <w:pStyle w:val="Sothutu-1so"/>
              <w:spacing w:before="120" w:line="276" w:lineRule="auto"/>
              <w:jc w:val="left"/>
              <w:rPr>
                <w:lang w:eastAsia="ar-SA"/>
              </w:rPr>
            </w:pPr>
            <w:r>
              <w:rPr>
                <w:lang w:eastAsia="ar-SA"/>
              </w:rPr>
              <w:t>Có</w:t>
            </w:r>
          </w:p>
        </w:tc>
        <w:tc>
          <w:tcPr>
            <w:tcW w:w="10710" w:type="dxa"/>
          </w:tcPr>
          <w:p w14:paraId="7A8705FA" w14:textId="42A824B2" w:rsidR="00981D38" w:rsidRDefault="002035D0" w:rsidP="00E821FE">
            <w:pPr>
              <w:pStyle w:val="Sothutu-1so"/>
              <w:spacing w:before="120" w:line="276" w:lineRule="auto"/>
              <w:rPr>
                <w:szCs w:val="24"/>
              </w:rPr>
            </w:pPr>
            <w:r>
              <w:rPr>
                <w:szCs w:val="24"/>
              </w:rPr>
              <w:t>Hiển thị chức năng đề nghị t</w:t>
            </w:r>
            <w:r w:rsidR="00981D38">
              <w:rPr>
                <w:szCs w:val="24"/>
              </w:rPr>
              <w:t>hanh toán thỏa mãn:</w:t>
            </w:r>
          </w:p>
          <w:p w14:paraId="566DAC4E" w14:textId="24BA91F9" w:rsidR="00F232B5" w:rsidRPr="00F232B5" w:rsidRDefault="00981D38" w:rsidP="004E37AB">
            <w:pPr>
              <w:pStyle w:val="Sothutu-1so"/>
              <w:numPr>
                <w:ilvl w:val="0"/>
                <w:numId w:val="57"/>
              </w:numPr>
              <w:spacing w:before="120" w:line="276" w:lineRule="auto"/>
              <w:rPr>
                <w:szCs w:val="24"/>
              </w:rPr>
            </w:pPr>
            <w:r>
              <w:rPr>
                <w:szCs w:val="24"/>
              </w:rPr>
              <w:t>T</w:t>
            </w:r>
            <w:r w:rsidR="002035D0">
              <w:rPr>
                <w:szCs w:val="24"/>
              </w:rPr>
              <w:t xml:space="preserve">rạng thái </w:t>
            </w:r>
            <w:r w:rsidR="00F232B5">
              <w:rPr>
                <w:szCs w:val="24"/>
              </w:rPr>
              <w:t>ký</w:t>
            </w:r>
            <w:r w:rsidR="008C31C2">
              <w:rPr>
                <w:szCs w:val="24"/>
              </w:rPr>
              <w:t xml:space="preserve"> (</w:t>
            </w:r>
            <w:r w:rsidR="008C31C2" w:rsidRPr="00555E4D">
              <w:t>SignerStatus</w:t>
            </w:r>
            <w:r w:rsidR="008C31C2">
              <w:t>)</w:t>
            </w:r>
            <w:r w:rsidR="008C31C2">
              <w:rPr>
                <w:szCs w:val="24"/>
              </w:rPr>
              <w:t xml:space="preserve"> </w:t>
            </w:r>
            <w:r w:rsidR="002035D0">
              <w:rPr>
                <w:szCs w:val="24"/>
              </w:rPr>
              <w:t xml:space="preserve">= “Đã </w:t>
            </w:r>
            <w:r w:rsidR="00F232B5">
              <w:rPr>
                <w:szCs w:val="24"/>
              </w:rPr>
              <w:t>ban hành</w:t>
            </w:r>
            <w:r w:rsidR="002035D0">
              <w:rPr>
                <w:szCs w:val="24"/>
              </w:rPr>
              <w:t>”</w:t>
            </w:r>
            <w:r w:rsidR="00292015">
              <w:rPr>
                <w:szCs w:val="24"/>
              </w:rPr>
              <w:t xml:space="preserve"> và</w:t>
            </w:r>
          </w:p>
          <w:p w14:paraId="59CC9FAA" w14:textId="1745A09C" w:rsidR="00981D38" w:rsidRDefault="00981D38" w:rsidP="004E37AB">
            <w:pPr>
              <w:pStyle w:val="Sothutu-1so"/>
              <w:numPr>
                <w:ilvl w:val="0"/>
                <w:numId w:val="57"/>
              </w:numPr>
              <w:spacing w:before="120" w:line="276" w:lineRule="auto"/>
              <w:rPr>
                <w:szCs w:val="24"/>
              </w:rPr>
            </w:pPr>
            <w:r>
              <w:rPr>
                <w:szCs w:val="24"/>
              </w:rPr>
              <w:lastRenderedPageBreak/>
              <w:t>Trạng thái chi</w:t>
            </w:r>
            <w:r w:rsidR="008C31C2">
              <w:rPr>
                <w:szCs w:val="24"/>
              </w:rPr>
              <w:t xml:space="preserve"> (</w:t>
            </w:r>
            <w:r w:rsidR="008C31C2" w:rsidRPr="00CB6D4E">
              <w:rPr>
                <w:szCs w:val="24"/>
              </w:rPr>
              <w:t>PAYMENT_STATUS</w:t>
            </w:r>
            <w:r w:rsidR="008C31C2">
              <w:rPr>
                <w:szCs w:val="24"/>
              </w:rPr>
              <w:t xml:space="preserve">) </w:t>
            </w:r>
            <w:r>
              <w:rPr>
                <w:szCs w:val="24"/>
              </w:rPr>
              <w:t>&lt;&gt; “</w:t>
            </w:r>
            <w:r w:rsidR="00F232B5">
              <w:rPr>
                <w:szCs w:val="24"/>
              </w:rPr>
              <w:t>C</w:t>
            </w:r>
            <w:r>
              <w:rPr>
                <w:szCs w:val="24"/>
              </w:rPr>
              <w:t>hi đủ”</w:t>
            </w:r>
            <w:r w:rsidR="008C31C2">
              <w:rPr>
                <w:szCs w:val="24"/>
              </w:rPr>
              <w:t xml:space="preserve"> </w:t>
            </w:r>
          </w:p>
          <w:p w14:paraId="2E705E15" w14:textId="0F2D323C" w:rsidR="00A80FC6" w:rsidRDefault="00292015" w:rsidP="00A80FC6">
            <w:pPr>
              <w:pStyle w:val="Sothutu-1so"/>
              <w:spacing w:before="120" w:line="276" w:lineRule="auto"/>
              <w:rPr>
                <w:szCs w:val="24"/>
              </w:rPr>
            </w:pPr>
            <w:r>
              <w:rPr>
                <w:szCs w:val="24"/>
              </w:rPr>
              <w:t xml:space="preserve">Khi chọn chuyển sang màn hình đề nghị thanh toán và điền </w:t>
            </w:r>
            <w:r w:rsidR="00130A8F">
              <w:rPr>
                <w:szCs w:val="24"/>
              </w:rPr>
              <w:t>thông tin mặc định như mục “Tạo Đề nghị thanh toán” bên dưới.</w:t>
            </w:r>
          </w:p>
        </w:tc>
      </w:tr>
    </w:tbl>
    <w:p w14:paraId="27DEDB27" w14:textId="77777777" w:rsidR="00156232" w:rsidRPr="00FF37CC" w:rsidRDefault="00156232" w:rsidP="00E821FE">
      <w:pPr>
        <w:ind w:left="0"/>
        <w:rPr>
          <w:noProof/>
          <w:snapToGrid/>
        </w:rPr>
      </w:pPr>
    </w:p>
    <w:p w14:paraId="51E3FFFC" w14:textId="77777777" w:rsidR="00E90C6C" w:rsidRPr="00FF37CC" w:rsidRDefault="00E90C6C" w:rsidP="00E821FE">
      <w:pPr>
        <w:ind w:left="0"/>
      </w:pPr>
    </w:p>
    <w:p w14:paraId="15DC01AA" w14:textId="77777777" w:rsidR="00E90C6C" w:rsidRPr="00FF37CC" w:rsidRDefault="00E90C6C" w:rsidP="00E821FE">
      <w:pPr>
        <w:pStyle w:val="Heading6"/>
      </w:pPr>
      <w:r w:rsidRPr="00FF37CC">
        <w:t>Hiệu năng</w:t>
      </w:r>
    </w:p>
    <w:p w14:paraId="34389254" w14:textId="77777777" w:rsidR="00E90C6C" w:rsidRPr="00FF37CC" w:rsidRDefault="00E90C6C" w:rsidP="004E37AB">
      <w:pPr>
        <w:numPr>
          <w:ilvl w:val="0"/>
          <w:numId w:val="11"/>
        </w:numPr>
      </w:pPr>
      <w:r w:rsidRPr="00FF37CC">
        <w:t>Độ lớn dữ liệu: [Số lượng bản ghi]</w:t>
      </w:r>
    </w:p>
    <w:p w14:paraId="79526380" w14:textId="77777777" w:rsidR="00E90C6C" w:rsidRPr="00FF37CC" w:rsidRDefault="00E90C6C" w:rsidP="004E37AB">
      <w:pPr>
        <w:numPr>
          <w:ilvl w:val="0"/>
          <w:numId w:val="11"/>
        </w:numPr>
      </w:pPr>
      <w:r w:rsidRPr="00FF37CC">
        <w:t xml:space="preserve">Thời gian tải dữ liệu: </w:t>
      </w:r>
    </w:p>
    <w:p w14:paraId="68C00E2C" w14:textId="77777777" w:rsidR="00E90C6C" w:rsidRPr="00FF37CC" w:rsidRDefault="00E90C6C" w:rsidP="004E37AB">
      <w:pPr>
        <w:numPr>
          <w:ilvl w:val="0"/>
          <w:numId w:val="11"/>
        </w:numPr>
      </w:pPr>
      <w:r w:rsidRPr="00FF37CC">
        <w:t>…..</w:t>
      </w:r>
    </w:p>
    <w:p w14:paraId="2AECA4BF" w14:textId="1079D338" w:rsidR="00EC06E2" w:rsidRDefault="00EC06E2" w:rsidP="00E821FE">
      <w:pPr>
        <w:ind w:left="360"/>
      </w:pPr>
    </w:p>
    <w:p w14:paraId="7C069FBE" w14:textId="5035EC26" w:rsidR="001C3C54" w:rsidRPr="001C3C54" w:rsidRDefault="001C3C54" w:rsidP="00A97673">
      <w:pPr>
        <w:pStyle w:val="Heading5"/>
      </w:pPr>
      <w:r>
        <w:lastRenderedPageBreak/>
        <w:t>Tab hóa đơn</w:t>
      </w:r>
    </w:p>
    <w:p w14:paraId="617BB481" w14:textId="3DD18788" w:rsidR="00AC0FEE" w:rsidRDefault="00AC0FEE" w:rsidP="00E821FE">
      <w:pPr>
        <w:pStyle w:val="Heading6"/>
      </w:pPr>
      <w:r w:rsidRPr="00AC0FEE">
        <w:t>Prototype màn hình</w:t>
      </w:r>
    </w:p>
    <w:p w14:paraId="2A494DBD" w14:textId="77C5B86B" w:rsidR="00AC0FEE" w:rsidRDefault="00664DA9" w:rsidP="00E821FE">
      <w:pPr>
        <w:ind w:left="0"/>
      </w:pPr>
      <w:r>
        <w:rPr>
          <w:noProof/>
          <w:snapToGrid/>
        </w:rPr>
        <w:drawing>
          <wp:inline distT="0" distB="0" distL="0" distR="0" wp14:anchorId="7740E141" wp14:editId="459F626F">
            <wp:extent cx="2383693" cy="496778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8033" cy="4976830"/>
                    </a:xfrm>
                    <a:prstGeom prst="rect">
                      <a:avLst/>
                    </a:prstGeom>
                  </pic:spPr>
                </pic:pic>
              </a:graphicData>
            </a:graphic>
          </wp:inline>
        </w:drawing>
      </w:r>
    </w:p>
    <w:p w14:paraId="7814837E" w14:textId="4DDE703B" w:rsidR="00FD411E" w:rsidRDefault="00FD411E" w:rsidP="00E821FE"/>
    <w:p w14:paraId="673A05C6" w14:textId="693A3C52" w:rsidR="00AC0FEE" w:rsidRDefault="00AC0FEE" w:rsidP="00E821FE">
      <w:pPr>
        <w:pStyle w:val="Heading6"/>
      </w:pPr>
      <w:r w:rsidRPr="003A4543">
        <w:lastRenderedPageBreak/>
        <w:t xml:space="preserve">Danh sách </w:t>
      </w:r>
      <w:r w:rsidR="00FD411E">
        <w:t>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FD411E" w:rsidRPr="00FF37CC" w14:paraId="5C5933E6" w14:textId="77777777" w:rsidTr="00E72A62">
        <w:trPr>
          <w:trHeight w:val="530"/>
          <w:tblHeader/>
        </w:trPr>
        <w:tc>
          <w:tcPr>
            <w:tcW w:w="2424" w:type="dxa"/>
            <w:shd w:val="clear" w:color="auto" w:fill="D9D9D9"/>
          </w:tcPr>
          <w:p w14:paraId="3425C018" w14:textId="77777777" w:rsidR="00FD411E" w:rsidRPr="00FF37CC" w:rsidRDefault="00FD411E" w:rsidP="00E821FE">
            <w:pPr>
              <w:ind w:left="0"/>
              <w:rPr>
                <w:b/>
              </w:rPr>
            </w:pPr>
            <w:r w:rsidRPr="00FF37CC">
              <w:rPr>
                <w:b/>
              </w:rPr>
              <w:t>Thao tác</w:t>
            </w:r>
          </w:p>
        </w:tc>
        <w:tc>
          <w:tcPr>
            <w:tcW w:w="1176" w:type="dxa"/>
            <w:shd w:val="clear" w:color="auto" w:fill="D9D9D9"/>
          </w:tcPr>
          <w:p w14:paraId="2747315C" w14:textId="77777777" w:rsidR="00FD411E" w:rsidRPr="00FF37CC" w:rsidRDefault="00FD411E" w:rsidP="00E821FE">
            <w:pPr>
              <w:ind w:left="0"/>
              <w:rPr>
                <w:b/>
                <w:color w:val="000000"/>
              </w:rPr>
            </w:pPr>
            <w:r w:rsidRPr="00FF37CC">
              <w:rPr>
                <w:b/>
                <w:color w:val="000000"/>
              </w:rPr>
              <w:t>Hiển thị</w:t>
            </w:r>
          </w:p>
        </w:tc>
        <w:tc>
          <w:tcPr>
            <w:tcW w:w="10710" w:type="dxa"/>
            <w:shd w:val="clear" w:color="auto" w:fill="D9D9D9"/>
          </w:tcPr>
          <w:p w14:paraId="713D6BB0" w14:textId="77777777" w:rsidR="00FD411E" w:rsidRPr="00FF37CC" w:rsidRDefault="00FD411E" w:rsidP="00E821FE">
            <w:pPr>
              <w:ind w:left="0"/>
              <w:rPr>
                <w:b/>
              </w:rPr>
            </w:pPr>
            <w:r w:rsidRPr="00FF37CC">
              <w:rPr>
                <w:b/>
              </w:rPr>
              <w:t>Mô tả</w:t>
            </w:r>
          </w:p>
        </w:tc>
      </w:tr>
      <w:tr w:rsidR="00FD411E" w:rsidRPr="00FF37CC" w14:paraId="5467C24F" w14:textId="77777777" w:rsidTr="00FD411E">
        <w:tc>
          <w:tcPr>
            <w:tcW w:w="2424" w:type="dxa"/>
          </w:tcPr>
          <w:p w14:paraId="6528ED39" w14:textId="479F11A0" w:rsidR="00FD411E" w:rsidRPr="00FF37CC" w:rsidRDefault="00FD411E" w:rsidP="00E821FE">
            <w:pPr>
              <w:pStyle w:val="Sothutu-1so"/>
              <w:spacing w:before="120" w:line="276" w:lineRule="auto"/>
              <w:jc w:val="left"/>
              <w:rPr>
                <w:szCs w:val="24"/>
              </w:rPr>
            </w:pPr>
            <w:r>
              <w:rPr>
                <w:szCs w:val="24"/>
              </w:rPr>
              <w:t>Thêm mới</w:t>
            </w:r>
          </w:p>
        </w:tc>
        <w:tc>
          <w:tcPr>
            <w:tcW w:w="1176" w:type="dxa"/>
          </w:tcPr>
          <w:p w14:paraId="6E218868" w14:textId="53D70820" w:rsidR="00FD411E" w:rsidRPr="00FF37CC" w:rsidRDefault="00FD411E" w:rsidP="00E821FE">
            <w:pPr>
              <w:pStyle w:val="Sothutu-1so"/>
              <w:spacing w:before="120" w:line="276" w:lineRule="auto"/>
              <w:jc w:val="left"/>
              <w:rPr>
                <w:szCs w:val="24"/>
              </w:rPr>
            </w:pPr>
            <w:r>
              <w:rPr>
                <w:szCs w:val="24"/>
              </w:rPr>
              <w:t>Có</w:t>
            </w:r>
          </w:p>
        </w:tc>
        <w:tc>
          <w:tcPr>
            <w:tcW w:w="10710" w:type="dxa"/>
            <w:shd w:val="clear" w:color="auto" w:fill="auto"/>
          </w:tcPr>
          <w:p w14:paraId="1082A038" w14:textId="77777777" w:rsidR="00AE7ACB" w:rsidRDefault="00FD411E" w:rsidP="00E821FE">
            <w:pPr>
              <w:pStyle w:val="Sothutu-1so"/>
              <w:spacing w:before="120" w:line="276" w:lineRule="auto"/>
              <w:rPr>
                <w:szCs w:val="24"/>
              </w:rPr>
            </w:pPr>
            <w:r w:rsidRPr="00C46E7E">
              <w:rPr>
                <w:szCs w:val="24"/>
              </w:rPr>
              <w:t xml:space="preserve">Khi chọn thêm mới, hệ thống sẽ chuyển </w:t>
            </w:r>
            <w:r w:rsidR="000D11A2">
              <w:rPr>
                <w:szCs w:val="24"/>
              </w:rPr>
              <w:t>sang màn hình danh sách hóa đơn</w:t>
            </w:r>
            <w:r w:rsidR="00476222">
              <w:rPr>
                <w:szCs w:val="24"/>
              </w:rPr>
              <w:t>, lọc lên những hóa đơn</w:t>
            </w:r>
            <w:r w:rsidR="00AE7ACB">
              <w:rPr>
                <w:szCs w:val="24"/>
              </w:rPr>
              <w:t xml:space="preserve"> thỏa mãn:</w:t>
            </w:r>
          </w:p>
          <w:p w14:paraId="213FC265" w14:textId="77777777" w:rsidR="003444D3" w:rsidRDefault="00AE7ACB" w:rsidP="004E37AB">
            <w:pPr>
              <w:pStyle w:val="Sothutu-1so"/>
              <w:numPr>
                <w:ilvl w:val="0"/>
                <w:numId w:val="29"/>
              </w:numPr>
              <w:spacing w:before="120" w:line="276" w:lineRule="auto"/>
              <w:rPr>
                <w:szCs w:val="24"/>
              </w:rPr>
            </w:pPr>
            <w:r>
              <w:rPr>
                <w:szCs w:val="24"/>
              </w:rPr>
              <w:t>C</w:t>
            </w:r>
            <w:r w:rsidR="00476222">
              <w:rPr>
                <w:szCs w:val="24"/>
              </w:rPr>
              <w:t>hưa được gắn với Bảng THTT nào</w:t>
            </w:r>
          </w:p>
          <w:p w14:paraId="02F03ACC" w14:textId="77777777" w:rsidR="00AE7ACB" w:rsidRDefault="00AE7ACB" w:rsidP="004E37AB">
            <w:pPr>
              <w:pStyle w:val="Sothutu-1so"/>
              <w:numPr>
                <w:ilvl w:val="0"/>
                <w:numId w:val="29"/>
              </w:numPr>
              <w:spacing w:before="120" w:line="276" w:lineRule="auto"/>
              <w:rPr>
                <w:szCs w:val="24"/>
              </w:rPr>
            </w:pPr>
            <w:r>
              <w:rPr>
                <w:szCs w:val="24"/>
              </w:rPr>
              <w:t>Hoặc gắn với Bảng THTT có trạng thái duyệt = “Chưa đề nghị duyệt”</w:t>
            </w:r>
          </w:p>
          <w:p w14:paraId="1A9BFC66" w14:textId="77777777" w:rsidR="00AE7ACB" w:rsidRDefault="00036BDD" w:rsidP="004E37AB">
            <w:pPr>
              <w:pStyle w:val="Sothutu-1so"/>
              <w:numPr>
                <w:ilvl w:val="0"/>
                <w:numId w:val="29"/>
              </w:numPr>
              <w:spacing w:before="120" w:line="360" w:lineRule="auto"/>
              <w:rPr>
                <w:szCs w:val="24"/>
              </w:rPr>
            </w:pPr>
            <w:r>
              <w:rPr>
                <w:szCs w:val="24"/>
              </w:rPr>
              <w:t>Tiền tệ của hóa đơn = Tiền tệ của Bảng THTT</w:t>
            </w:r>
          </w:p>
          <w:p w14:paraId="0D364E38" w14:textId="77777777" w:rsidR="00036BDD" w:rsidRPr="00036BDD" w:rsidRDefault="00036BDD" w:rsidP="004E37AB">
            <w:pPr>
              <w:pStyle w:val="ListParagraph"/>
              <w:numPr>
                <w:ilvl w:val="0"/>
                <w:numId w:val="29"/>
              </w:numPr>
              <w:spacing w:line="360" w:lineRule="auto"/>
            </w:pPr>
            <w:r w:rsidRPr="00036BDD">
              <w:t>Ngày hóa đơn &lt;= Ngày hạch toán bảng THTT</w:t>
            </w:r>
          </w:p>
          <w:p w14:paraId="68CB31DD" w14:textId="77777777" w:rsidR="00036BDD" w:rsidRPr="00036BDD" w:rsidRDefault="00036BDD" w:rsidP="004E37AB">
            <w:pPr>
              <w:pStyle w:val="Sothutu-1so"/>
              <w:numPr>
                <w:ilvl w:val="0"/>
                <w:numId w:val="29"/>
              </w:numPr>
              <w:spacing w:before="120" w:line="276" w:lineRule="auto"/>
              <w:rPr>
                <w:szCs w:val="24"/>
              </w:rPr>
            </w:pPr>
            <w:r w:rsidRPr="00036BDD">
              <w:rPr>
                <w:szCs w:val="24"/>
              </w:rPr>
              <w:t>Đơn vị hóa đơn = đơn vị bảng THTT hoặc đơn vị hóa đơn = (0, NULL)</w:t>
            </w:r>
          </w:p>
          <w:p w14:paraId="2F3CC0B2" w14:textId="77777777" w:rsidR="00036BDD" w:rsidRDefault="00036BDD" w:rsidP="004E37AB">
            <w:pPr>
              <w:pStyle w:val="Sothutu-1so"/>
              <w:numPr>
                <w:ilvl w:val="0"/>
                <w:numId w:val="29"/>
              </w:numPr>
              <w:spacing w:before="120" w:line="276" w:lineRule="auto"/>
              <w:rPr>
                <w:szCs w:val="24"/>
              </w:rPr>
            </w:pPr>
            <w:r w:rsidRPr="00036BDD">
              <w:rPr>
                <w:szCs w:val="24"/>
              </w:rPr>
              <w:t>Phòng ban hóa đơn = phòng ban bảng THTT hoặc phòng ban hóa đơn = NULL</w:t>
            </w:r>
          </w:p>
          <w:p w14:paraId="4414C5F5" w14:textId="77777777" w:rsidR="00D55E95" w:rsidRDefault="00D55E95" w:rsidP="004E37AB">
            <w:pPr>
              <w:pStyle w:val="Sothutu-1so"/>
              <w:numPr>
                <w:ilvl w:val="0"/>
                <w:numId w:val="29"/>
              </w:numPr>
              <w:spacing w:before="120" w:line="276" w:lineRule="auto"/>
              <w:rPr>
                <w:szCs w:val="24"/>
              </w:rPr>
            </w:pPr>
            <w:r w:rsidRPr="008509C9">
              <w:rPr>
                <w:szCs w:val="24"/>
              </w:rPr>
              <w:t xml:space="preserve">Với loại bảng THTT </w:t>
            </w:r>
            <w:r>
              <w:rPr>
                <w:szCs w:val="24"/>
              </w:rPr>
              <w:t>có</w:t>
            </w:r>
            <w:r w:rsidRPr="008509C9">
              <w:rPr>
                <w:szCs w:val="24"/>
              </w:rPr>
              <w:t xml:space="preserve"> </w:t>
            </w:r>
            <w:r>
              <w:rPr>
                <w:szCs w:val="24"/>
              </w:rPr>
              <w:t>type</w:t>
            </w:r>
            <w:r w:rsidRPr="008509C9">
              <w:rPr>
                <w:szCs w:val="24"/>
              </w:rPr>
              <w:t xml:space="preserve"> = Nhân </w:t>
            </w:r>
            <w:r w:rsidRPr="00877BDD">
              <w:rPr>
                <w:szCs w:val="24"/>
              </w:rPr>
              <w:t>công – chi phí hoặc ‘Nhân công – đầu tư’</w:t>
            </w:r>
            <w:r w:rsidRPr="008509C9">
              <w:rPr>
                <w:szCs w:val="24"/>
              </w:rPr>
              <w:t xml:space="preserve"> thì </w:t>
            </w:r>
            <w:r>
              <w:rPr>
                <w:szCs w:val="24"/>
              </w:rPr>
              <w:t>chỉ lọc lên những hóa đơn có Loại hàng hóa- dịch vụ = “</w:t>
            </w:r>
            <w:r w:rsidRPr="00D55E95">
              <w:rPr>
                <w:szCs w:val="24"/>
              </w:rPr>
              <w:t>Nhân công</w:t>
            </w:r>
            <w:r>
              <w:rPr>
                <w:szCs w:val="24"/>
              </w:rPr>
              <w:t>” (NC)</w:t>
            </w:r>
          </w:p>
          <w:p w14:paraId="36B4E2A6" w14:textId="6EAFCACD" w:rsidR="00132ECB" w:rsidRPr="008F0B76" w:rsidRDefault="00C63E5F" w:rsidP="00B46753">
            <w:pPr>
              <w:pStyle w:val="Sothutu-1so"/>
              <w:spacing w:before="120" w:line="276" w:lineRule="auto"/>
              <w:rPr>
                <w:szCs w:val="24"/>
              </w:rPr>
            </w:pPr>
            <w:r>
              <w:rPr>
                <w:szCs w:val="24"/>
              </w:rPr>
              <w:t xml:space="preserve">Có thể chọn nhiều hóa đơn từ danh sách hóa đơn, sau khi ấn Lưu -&gt;  </w:t>
            </w:r>
            <w:r w:rsidR="00132ECB">
              <w:rPr>
                <w:szCs w:val="24"/>
              </w:rPr>
              <w:t>M</w:t>
            </w:r>
            <w:r>
              <w:rPr>
                <w:szCs w:val="24"/>
              </w:rPr>
              <w:t>ỗi hóa đơn là 1 bản ghi ở tab Hóa đơn</w:t>
            </w:r>
          </w:p>
        </w:tc>
      </w:tr>
      <w:tr w:rsidR="00FD411E" w:rsidRPr="00FF37CC" w14:paraId="4DFB4BCF" w14:textId="77777777" w:rsidTr="00E72A62">
        <w:tc>
          <w:tcPr>
            <w:tcW w:w="2424" w:type="dxa"/>
          </w:tcPr>
          <w:p w14:paraId="565ACC6B" w14:textId="0ABFC862" w:rsidR="00FD411E" w:rsidRDefault="00FD411E" w:rsidP="00E821FE">
            <w:pPr>
              <w:pStyle w:val="Sothutu-1so"/>
              <w:spacing w:before="120" w:line="276" w:lineRule="auto"/>
              <w:jc w:val="left"/>
              <w:rPr>
                <w:szCs w:val="24"/>
              </w:rPr>
            </w:pPr>
            <w:r>
              <w:rPr>
                <w:szCs w:val="24"/>
              </w:rPr>
              <w:t>Lưu</w:t>
            </w:r>
          </w:p>
        </w:tc>
        <w:tc>
          <w:tcPr>
            <w:tcW w:w="1176" w:type="dxa"/>
          </w:tcPr>
          <w:p w14:paraId="746109A6" w14:textId="12B2F2C4" w:rsidR="00FD411E" w:rsidRPr="00FF37CC" w:rsidRDefault="00FD411E" w:rsidP="00E821FE">
            <w:pPr>
              <w:pStyle w:val="Sothutu-1so"/>
              <w:spacing w:before="120" w:line="276" w:lineRule="auto"/>
              <w:jc w:val="left"/>
              <w:rPr>
                <w:szCs w:val="24"/>
              </w:rPr>
            </w:pPr>
            <w:r>
              <w:rPr>
                <w:szCs w:val="24"/>
              </w:rPr>
              <w:t>Có</w:t>
            </w:r>
          </w:p>
        </w:tc>
        <w:tc>
          <w:tcPr>
            <w:tcW w:w="10710" w:type="dxa"/>
          </w:tcPr>
          <w:p w14:paraId="49BC0AE8" w14:textId="79C0F65F" w:rsidR="00FD411E" w:rsidRPr="00146097" w:rsidRDefault="000F0282" w:rsidP="00E821FE">
            <w:pPr>
              <w:pStyle w:val="Sothutu-1so"/>
              <w:spacing w:before="120" w:line="276" w:lineRule="auto"/>
              <w:rPr>
                <w:szCs w:val="24"/>
                <w:highlight w:val="yellow"/>
              </w:rPr>
            </w:pPr>
            <w:r w:rsidRPr="000F0282">
              <w:rPr>
                <w:szCs w:val="24"/>
              </w:rPr>
              <w:t xml:space="preserve">Lưu thông tin </w:t>
            </w:r>
            <w:r>
              <w:rPr>
                <w:szCs w:val="24"/>
              </w:rPr>
              <w:t>vào CSDL</w:t>
            </w:r>
          </w:p>
        </w:tc>
      </w:tr>
      <w:tr w:rsidR="00AB180A" w:rsidRPr="00FF37CC" w14:paraId="184C4050" w14:textId="77777777" w:rsidTr="00E72A62">
        <w:tc>
          <w:tcPr>
            <w:tcW w:w="2424" w:type="dxa"/>
          </w:tcPr>
          <w:p w14:paraId="6776CA24" w14:textId="7BD23930" w:rsidR="00AB180A" w:rsidRDefault="00AB180A" w:rsidP="00E821FE">
            <w:pPr>
              <w:pStyle w:val="Sothutu-1so"/>
              <w:spacing w:before="120" w:line="276" w:lineRule="auto"/>
              <w:jc w:val="left"/>
              <w:rPr>
                <w:szCs w:val="24"/>
              </w:rPr>
            </w:pPr>
            <w:r>
              <w:rPr>
                <w:szCs w:val="24"/>
              </w:rPr>
              <w:t>Chỉnh sửa</w:t>
            </w:r>
          </w:p>
        </w:tc>
        <w:tc>
          <w:tcPr>
            <w:tcW w:w="1176" w:type="dxa"/>
          </w:tcPr>
          <w:p w14:paraId="5335A257" w14:textId="4AE8D242" w:rsidR="00AB180A" w:rsidRDefault="00AB180A" w:rsidP="00E821FE">
            <w:pPr>
              <w:pStyle w:val="Sothutu-1so"/>
              <w:spacing w:before="120" w:line="276" w:lineRule="auto"/>
              <w:jc w:val="left"/>
              <w:rPr>
                <w:szCs w:val="24"/>
              </w:rPr>
            </w:pPr>
            <w:r>
              <w:rPr>
                <w:szCs w:val="24"/>
              </w:rPr>
              <w:t>Có</w:t>
            </w:r>
          </w:p>
        </w:tc>
        <w:tc>
          <w:tcPr>
            <w:tcW w:w="10710" w:type="dxa"/>
          </w:tcPr>
          <w:p w14:paraId="4BA1C696" w14:textId="4F631806" w:rsidR="00AB180A" w:rsidRPr="00146097" w:rsidRDefault="003844DE" w:rsidP="00E821FE">
            <w:pPr>
              <w:pStyle w:val="Sothutu-1so"/>
              <w:spacing w:before="120" w:line="276" w:lineRule="auto"/>
              <w:rPr>
                <w:szCs w:val="24"/>
                <w:highlight w:val="yellow"/>
              </w:rPr>
            </w:pPr>
            <w:r>
              <w:rPr>
                <w:szCs w:val="24"/>
              </w:rPr>
              <w:t>Chuyển sang màn hình tab</w:t>
            </w:r>
            <w:r w:rsidR="00AB180A">
              <w:rPr>
                <w:szCs w:val="24"/>
              </w:rPr>
              <w:t xml:space="preserve"> </w:t>
            </w:r>
            <w:r>
              <w:rPr>
                <w:szCs w:val="24"/>
              </w:rPr>
              <w:t>hóa đơn</w:t>
            </w:r>
            <w:r w:rsidR="00AB180A">
              <w:rPr>
                <w:szCs w:val="24"/>
              </w:rPr>
              <w:t xml:space="preserve"> để xem và chỉnh sửa thông tin</w:t>
            </w:r>
          </w:p>
        </w:tc>
      </w:tr>
      <w:tr w:rsidR="00AB180A" w:rsidRPr="00FF37CC" w14:paraId="6EC41F5E" w14:textId="77777777" w:rsidTr="00E72A62">
        <w:tc>
          <w:tcPr>
            <w:tcW w:w="2424" w:type="dxa"/>
          </w:tcPr>
          <w:p w14:paraId="41CBABA6" w14:textId="74F44771" w:rsidR="00AB180A" w:rsidRDefault="00AB180A" w:rsidP="00E821FE">
            <w:pPr>
              <w:pStyle w:val="Sothutu-1so"/>
              <w:spacing w:before="120" w:line="276" w:lineRule="auto"/>
              <w:jc w:val="left"/>
              <w:rPr>
                <w:szCs w:val="24"/>
              </w:rPr>
            </w:pPr>
            <w:r>
              <w:rPr>
                <w:szCs w:val="24"/>
              </w:rPr>
              <w:t>Xóa</w:t>
            </w:r>
          </w:p>
        </w:tc>
        <w:tc>
          <w:tcPr>
            <w:tcW w:w="1176" w:type="dxa"/>
          </w:tcPr>
          <w:p w14:paraId="3D84E73B" w14:textId="5A65A246" w:rsidR="00AB180A" w:rsidRDefault="00AB180A" w:rsidP="00E821FE">
            <w:pPr>
              <w:pStyle w:val="Sothutu-1so"/>
              <w:spacing w:before="120" w:line="276" w:lineRule="auto"/>
              <w:jc w:val="left"/>
              <w:rPr>
                <w:szCs w:val="24"/>
              </w:rPr>
            </w:pPr>
            <w:r>
              <w:rPr>
                <w:szCs w:val="24"/>
              </w:rPr>
              <w:t>Có</w:t>
            </w:r>
          </w:p>
        </w:tc>
        <w:tc>
          <w:tcPr>
            <w:tcW w:w="10710" w:type="dxa"/>
          </w:tcPr>
          <w:p w14:paraId="080F4AC0" w14:textId="77777777" w:rsidR="00AB180A" w:rsidRDefault="00AB180A" w:rsidP="00E821FE">
            <w:pPr>
              <w:pStyle w:val="Sothutu-1so"/>
              <w:spacing w:before="120" w:line="276" w:lineRule="auto"/>
              <w:rPr>
                <w:szCs w:val="24"/>
              </w:rPr>
            </w:pPr>
            <w:r>
              <w:rPr>
                <w:szCs w:val="24"/>
              </w:rPr>
              <w:t>Chỉ được xóa nếu Trạng thái tài liệu = “Nháp”</w:t>
            </w:r>
          </w:p>
          <w:p w14:paraId="2EA799CD" w14:textId="4DB349C4" w:rsidR="00AB180A" w:rsidRDefault="00AB180A" w:rsidP="00E821FE">
            <w:pPr>
              <w:pStyle w:val="Sothutu-1so"/>
              <w:spacing w:before="120" w:line="276" w:lineRule="auto"/>
              <w:rPr>
                <w:szCs w:val="24"/>
              </w:rPr>
            </w:pPr>
            <w:r>
              <w:rPr>
                <w:szCs w:val="24"/>
              </w:rPr>
              <w:t>Xóa chứng từ và dòng chi tiết liên quan</w:t>
            </w:r>
          </w:p>
        </w:tc>
      </w:tr>
      <w:tr w:rsidR="00AB180A" w:rsidRPr="00FF37CC" w14:paraId="28892C15" w14:textId="77777777" w:rsidTr="00E72A62">
        <w:tc>
          <w:tcPr>
            <w:tcW w:w="2424" w:type="dxa"/>
          </w:tcPr>
          <w:p w14:paraId="25521A13" w14:textId="316CED02" w:rsidR="00AB180A" w:rsidRPr="00BC4FA6" w:rsidRDefault="00AB180A" w:rsidP="00E821FE">
            <w:pPr>
              <w:pStyle w:val="Sothutu-1so"/>
              <w:spacing w:before="120" w:line="276" w:lineRule="auto"/>
              <w:jc w:val="left"/>
              <w:rPr>
                <w:strike/>
                <w:szCs w:val="24"/>
                <w:highlight w:val="yellow"/>
              </w:rPr>
            </w:pPr>
            <w:r w:rsidRPr="00BC4FA6">
              <w:rPr>
                <w:strike/>
                <w:szCs w:val="24"/>
                <w:highlight w:val="yellow"/>
              </w:rPr>
              <w:t>Thêm mới</w:t>
            </w:r>
          </w:p>
        </w:tc>
        <w:tc>
          <w:tcPr>
            <w:tcW w:w="1176" w:type="dxa"/>
          </w:tcPr>
          <w:p w14:paraId="59BF1C7F" w14:textId="3ACD353A" w:rsidR="00AB180A" w:rsidRPr="00BC4FA6" w:rsidRDefault="00AB180A" w:rsidP="00E821FE">
            <w:pPr>
              <w:pStyle w:val="Sothutu-1so"/>
              <w:spacing w:before="120" w:line="276" w:lineRule="auto"/>
              <w:jc w:val="left"/>
              <w:rPr>
                <w:strike/>
                <w:szCs w:val="24"/>
                <w:highlight w:val="yellow"/>
              </w:rPr>
            </w:pPr>
            <w:r w:rsidRPr="00BC4FA6">
              <w:rPr>
                <w:strike/>
                <w:szCs w:val="24"/>
                <w:highlight w:val="yellow"/>
              </w:rPr>
              <w:t>Có</w:t>
            </w:r>
          </w:p>
        </w:tc>
        <w:tc>
          <w:tcPr>
            <w:tcW w:w="10710" w:type="dxa"/>
          </w:tcPr>
          <w:p w14:paraId="13B52CED" w14:textId="6D7FC131" w:rsidR="00AB180A" w:rsidRPr="00BC4FA6" w:rsidRDefault="00AB180A" w:rsidP="00E821FE">
            <w:pPr>
              <w:pStyle w:val="Sothutu-1so"/>
              <w:spacing w:before="120" w:line="276" w:lineRule="auto"/>
              <w:rPr>
                <w:strike/>
                <w:szCs w:val="24"/>
                <w:highlight w:val="yellow"/>
              </w:rPr>
            </w:pPr>
            <w:r w:rsidRPr="00BC4FA6">
              <w:rPr>
                <w:strike/>
                <w:szCs w:val="24"/>
                <w:highlight w:val="yellow"/>
              </w:rPr>
              <w:t>Hiển thị màn hình thêm mới tờ trình theo mô tả bên dưới</w:t>
            </w:r>
          </w:p>
        </w:tc>
      </w:tr>
    </w:tbl>
    <w:p w14:paraId="7A29110B" w14:textId="77777777" w:rsidR="00FD411E" w:rsidRPr="00FD411E" w:rsidRDefault="00FD411E" w:rsidP="00E821FE"/>
    <w:p w14:paraId="025EDA03" w14:textId="32E1BFDB" w:rsidR="00AC0FEE" w:rsidRDefault="00AC0FEE" w:rsidP="00E821FE"/>
    <w:p w14:paraId="46F4992D" w14:textId="77777777" w:rsidR="00FD411E" w:rsidRDefault="00FD411E" w:rsidP="00E821FE">
      <w:pPr>
        <w:sectPr w:rsidR="00FD411E" w:rsidSect="00FD411E">
          <w:pgSz w:w="16834" w:h="11909" w:orient="landscape" w:code="9"/>
          <w:pgMar w:top="1440" w:right="1152" w:bottom="1152" w:left="1238" w:header="432" w:footer="432" w:gutter="0"/>
          <w:cols w:space="709"/>
          <w:titlePg/>
          <w:docGrid w:linePitch="326"/>
        </w:sectPr>
      </w:pPr>
    </w:p>
    <w:p w14:paraId="2E3B6A9B" w14:textId="195CFD78" w:rsidR="003D463C" w:rsidRDefault="00A80FC6" w:rsidP="00A97673">
      <w:pPr>
        <w:pStyle w:val="Heading5"/>
      </w:pPr>
      <w:r>
        <w:lastRenderedPageBreak/>
        <w:t>Tạo</w:t>
      </w:r>
      <w:r w:rsidR="003D463C">
        <w:t xml:space="preserve"> Đề nghị thanh toán</w:t>
      </w:r>
    </w:p>
    <w:p w14:paraId="055CF288" w14:textId="1C90D782" w:rsidR="002D20B1" w:rsidRDefault="00E54055" w:rsidP="00E821FE">
      <w:pPr>
        <w:ind w:left="0"/>
      </w:pPr>
      <w:r>
        <w:t>Khi chọn chức năng “Tạo Đề nghị chuyển tiền”, hệ thống ch</w:t>
      </w:r>
      <w:r w:rsidR="002D20B1">
        <w:t xml:space="preserve">uyển sang </w:t>
      </w:r>
      <w:r w:rsidR="001B0DCC">
        <w:t>màn hình tạo đề nghị thanh toá</w:t>
      </w:r>
      <w:r w:rsidR="00132ECB">
        <w:t>n, mặc định các thông tin trên Đ</w:t>
      </w:r>
      <w:r w:rsidR="001B0DCC">
        <w:t>ề nghị thanh toán như bên dưới:</w:t>
      </w:r>
    </w:p>
    <w:p w14:paraId="46238A24" w14:textId="1EC19C93" w:rsidR="00E964B0" w:rsidRPr="00FF37CC" w:rsidRDefault="00E964B0" w:rsidP="00E821FE">
      <w:pPr>
        <w:pStyle w:val="Heading6"/>
      </w:pPr>
      <w:r>
        <w:t xml:space="preserve">Tab Thông tin chung - </w:t>
      </w:r>
      <w:r w:rsidRPr="00FF37CC">
        <w:t>Danh sách trường dữ liệu</w:t>
      </w:r>
    </w:p>
    <w:p w14:paraId="5C776E67" w14:textId="77777777" w:rsidR="00E964B0" w:rsidRDefault="00E964B0" w:rsidP="004E37AB">
      <w:pPr>
        <w:numPr>
          <w:ilvl w:val="0"/>
          <w:numId w:val="11"/>
        </w:numPr>
      </w:pPr>
      <w:r w:rsidRPr="00FF37CC">
        <w:t xml:space="preserve">Bảng </w:t>
      </w:r>
      <w:r>
        <w:t>C_Advance_Request</w:t>
      </w:r>
    </w:p>
    <w:p w14:paraId="6CD351C3" w14:textId="77777777" w:rsidR="00E964B0" w:rsidRPr="00FF37CC" w:rsidRDefault="00E964B0" w:rsidP="004E37AB">
      <w:pPr>
        <w:numPr>
          <w:ilvl w:val="0"/>
          <w:numId w:val="11"/>
        </w:numPr>
      </w:pPr>
      <w:r>
        <w:t>S: Hiển thị trên giao diện</w:t>
      </w:r>
    </w:p>
    <w:p w14:paraId="01F498B6" w14:textId="77777777" w:rsidR="00E964B0" w:rsidRDefault="00E964B0"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964B0" w:rsidRPr="00FF37CC" w14:paraId="34948288" w14:textId="77777777" w:rsidTr="00AA0568">
        <w:trPr>
          <w:cantSplit/>
          <w:trHeight w:val="422"/>
          <w:tblHeader/>
        </w:trPr>
        <w:tc>
          <w:tcPr>
            <w:tcW w:w="1800" w:type="dxa"/>
            <w:shd w:val="clear" w:color="auto" w:fill="D9D9D9"/>
            <w:vAlign w:val="center"/>
          </w:tcPr>
          <w:p w14:paraId="1F931CC4" w14:textId="77777777" w:rsidR="00E964B0" w:rsidRPr="00FF37CC" w:rsidRDefault="00E964B0" w:rsidP="00E821FE">
            <w:pPr>
              <w:spacing w:after="120"/>
              <w:ind w:left="0"/>
              <w:jc w:val="center"/>
              <w:rPr>
                <w:b/>
              </w:rPr>
            </w:pPr>
            <w:r w:rsidRPr="00FF37CC">
              <w:rPr>
                <w:b/>
              </w:rPr>
              <w:t>Tên trường</w:t>
            </w:r>
          </w:p>
        </w:tc>
        <w:tc>
          <w:tcPr>
            <w:tcW w:w="1980" w:type="dxa"/>
            <w:shd w:val="clear" w:color="auto" w:fill="D9D9D9"/>
            <w:vAlign w:val="center"/>
          </w:tcPr>
          <w:p w14:paraId="69C349D8" w14:textId="77777777" w:rsidR="00E964B0" w:rsidRPr="00FF37CC" w:rsidRDefault="00E964B0" w:rsidP="00E821FE">
            <w:pPr>
              <w:spacing w:after="120"/>
              <w:ind w:left="0"/>
              <w:jc w:val="center"/>
              <w:rPr>
                <w:b/>
              </w:rPr>
            </w:pPr>
            <w:r w:rsidRPr="00FF37CC">
              <w:rPr>
                <w:b/>
              </w:rPr>
              <w:t>Tên dữ liệu</w:t>
            </w:r>
          </w:p>
        </w:tc>
        <w:tc>
          <w:tcPr>
            <w:tcW w:w="1417" w:type="dxa"/>
            <w:shd w:val="clear" w:color="auto" w:fill="D9D9D9"/>
            <w:vAlign w:val="center"/>
          </w:tcPr>
          <w:p w14:paraId="03F4CE9F" w14:textId="77777777" w:rsidR="00E964B0" w:rsidRPr="00FF37CC" w:rsidRDefault="00E964B0" w:rsidP="00E821FE">
            <w:pPr>
              <w:spacing w:after="120"/>
              <w:ind w:left="0"/>
              <w:jc w:val="center"/>
              <w:rPr>
                <w:b/>
              </w:rPr>
            </w:pPr>
            <w:r w:rsidRPr="00FF37CC">
              <w:rPr>
                <w:b/>
              </w:rPr>
              <w:t>Loại DL</w:t>
            </w:r>
          </w:p>
        </w:tc>
        <w:tc>
          <w:tcPr>
            <w:tcW w:w="630" w:type="dxa"/>
            <w:shd w:val="clear" w:color="auto" w:fill="D9D9D9"/>
            <w:vAlign w:val="center"/>
          </w:tcPr>
          <w:p w14:paraId="61A7537F" w14:textId="77777777" w:rsidR="00E964B0" w:rsidRPr="00FF37CC" w:rsidRDefault="00E964B0" w:rsidP="00E821FE">
            <w:pPr>
              <w:spacing w:after="120"/>
              <w:ind w:left="0"/>
              <w:jc w:val="center"/>
              <w:rPr>
                <w:b/>
              </w:rPr>
            </w:pPr>
            <w:r w:rsidRPr="00FF37CC">
              <w:rPr>
                <w:b/>
              </w:rPr>
              <w:t>L</w:t>
            </w:r>
          </w:p>
        </w:tc>
        <w:tc>
          <w:tcPr>
            <w:tcW w:w="540" w:type="dxa"/>
            <w:shd w:val="clear" w:color="auto" w:fill="D9D9D9"/>
            <w:vAlign w:val="center"/>
          </w:tcPr>
          <w:p w14:paraId="6B3B0FA4" w14:textId="77777777" w:rsidR="00E964B0" w:rsidRPr="00FF37CC" w:rsidRDefault="00E964B0" w:rsidP="00E821FE">
            <w:pPr>
              <w:spacing w:after="120"/>
              <w:ind w:left="0"/>
              <w:jc w:val="center"/>
              <w:rPr>
                <w:b/>
              </w:rPr>
            </w:pPr>
            <w:r w:rsidRPr="00FF37CC">
              <w:rPr>
                <w:b/>
              </w:rPr>
              <w:t>R</w:t>
            </w:r>
          </w:p>
        </w:tc>
        <w:tc>
          <w:tcPr>
            <w:tcW w:w="450" w:type="dxa"/>
            <w:shd w:val="clear" w:color="auto" w:fill="D9D9D9"/>
            <w:vAlign w:val="center"/>
          </w:tcPr>
          <w:p w14:paraId="53D404FB" w14:textId="77777777" w:rsidR="00E964B0" w:rsidRPr="00FF37CC" w:rsidRDefault="00E964B0" w:rsidP="00E821FE">
            <w:pPr>
              <w:spacing w:after="120"/>
              <w:ind w:left="0"/>
              <w:jc w:val="center"/>
              <w:rPr>
                <w:b/>
              </w:rPr>
            </w:pPr>
            <w:r w:rsidRPr="00FF37CC">
              <w:rPr>
                <w:b/>
              </w:rPr>
              <w:t>M</w:t>
            </w:r>
          </w:p>
        </w:tc>
        <w:tc>
          <w:tcPr>
            <w:tcW w:w="540" w:type="dxa"/>
            <w:shd w:val="clear" w:color="auto" w:fill="D9D9D9"/>
          </w:tcPr>
          <w:p w14:paraId="07CFFB83" w14:textId="77777777" w:rsidR="00E964B0" w:rsidRPr="00926A39" w:rsidRDefault="00E964B0" w:rsidP="00E821FE">
            <w:pPr>
              <w:spacing w:after="120"/>
              <w:ind w:left="0"/>
              <w:jc w:val="center"/>
              <w:rPr>
                <w:b/>
                <w:sz w:val="22"/>
              </w:rPr>
            </w:pPr>
            <w:r>
              <w:rPr>
                <w:b/>
              </w:rPr>
              <w:t>S</w:t>
            </w:r>
          </w:p>
        </w:tc>
        <w:tc>
          <w:tcPr>
            <w:tcW w:w="7380" w:type="dxa"/>
            <w:shd w:val="clear" w:color="auto" w:fill="D9D9D9"/>
            <w:vAlign w:val="center"/>
          </w:tcPr>
          <w:p w14:paraId="50F07A66" w14:textId="77777777" w:rsidR="00E964B0" w:rsidRPr="00FF37CC" w:rsidRDefault="00E964B0" w:rsidP="00E821FE">
            <w:pPr>
              <w:spacing w:after="120"/>
              <w:ind w:left="0"/>
              <w:jc w:val="center"/>
              <w:rPr>
                <w:b/>
              </w:rPr>
            </w:pPr>
            <w:r w:rsidRPr="00FF37CC">
              <w:rPr>
                <w:b/>
              </w:rPr>
              <w:t>Mô tả</w:t>
            </w:r>
          </w:p>
        </w:tc>
      </w:tr>
      <w:tr w:rsidR="00E964B0" w:rsidRPr="00FF37CC" w14:paraId="51F8C2D3" w14:textId="77777777" w:rsidTr="00AA0568">
        <w:trPr>
          <w:cantSplit/>
          <w:trHeight w:val="827"/>
        </w:trPr>
        <w:tc>
          <w:tcPr>
            <w:tcW w:w="1800" w:type="dxa"/>
          </w:tcPr>
          <w:p w14:paraId="40606F54" w14:textId="77777777" w:rsidR="00E964B0" w:rsidRPr="00FF37CC" w:rsidRDefault="00E964B0" w:rsidP="00E821FE">
            <w:pPr>
              <w:ind w:left="0"/>
            </w:pPr>
            <w:r>
              <w:t>ID</w:t>
            </w:r>
          </w:p>
        </w:tc>
        <w:tc>
          <w:tcPr>
            <w:tcW w:w="1980" w:type="dxa"/>
          </w:tcPr>
          <w:p w14:paraId="4E9BADC6" w14:textId="77777777" w:rsidR="00E964B0" w:rsidRPr="00FF37CC" w:rsidRDefault="00E964B0" w:rsidP="00E821FE">
            <w:pPr>
              <w:ind w:left="0"/>
            </w:pPr>
            <w:r>
              <w:rPr>
                <w:szCs w:val="24"/>
              </w:rPr>
              <w:t>C_ADVANCE_REQUEST</w:t>
            </w:r>
            <w:r w:rsidRPr="00AB2F64">
              <w:rPr>
                <w:szCs w:val="24"/>
              </w:rPr>
              <w:t xml:space="preserve"> </w:t>
            </w:r>
            <w:r>
              <w:rPr>
                <w:szCs w:val="24"/>
              </w:rPr>
              <w:t>_</w:t>
            </w:r>
            <w:r w:rsidRPr="00AB2F64">
              <w:rPr>
                <w:szCs w:val="24"/>
              </w:rPr>
              <w:t>ID</w:t>
            </w:r>
          </w:p>
        </w:tc>
        <w:tc>
          <w:tcPr>
            <w:tcW w:w="1417" w:type="dxa"/>
          </w:tcPr>
          <w:p w14:paraId="456670FA" w14:textId="77777777" w:rsidR="00E964B0" w:rsidRPr="00FF37CC" w:rsidRDefault="00E964B0" w:rsidP="00E821FE">
            <w:pPr>
              <w:ind w:left="0"/>
            </w:pPr>
            <w:r>
              <w:t>Number</w:t>
            </w:r>
          </w:p>
          <w:p w14:paraId="0608FDD1" w14:textId="77777777" w:rsidR="00E964B0" w:rsidRPr="00FF37CC" w:rsidRDefault="00E964B0" w:rsidP="00E821FE">
            <w:pPr>
              <w:ind w:left="0"/>
            </w:pPr>
          </w:p>
        </w:tc>
        <w:tc>
          <w:tcPr>
            <w:tcW w:w="630" w:type="dxa"/>
          </w:tcPr>
          <w:p w14:paraId="21FDE9FC" w14:textId="77777777" w:rsidR="00E964B0" w:rsidRPr="00FF37CC" w:rsidRDefault="00E964B0" w:rsidP="00E821FE">
            <w:pPr>
              <w:pStyle w:val="Sothutu-1so"/>
              <w:spacing w:before="120" w:after="120" w:line="276" w:lineRule="auto"/>
              <w:jc w:val="left"/>
              <w:rPr>
                <w:szCs w:val="24"/>
              </w:rPr>
            </w:pPr>
            <w:r w:rsidRPr="00FF37CC">
              <w:rPr>
                <w:szCs w:val="24"/>
              </w:rPr>
              <w:t>50</w:t>
            </w:r>
          </w:p>
        </w:tc>
        <w:tc>
          <w:tcPr>
            <w:tcW w:w="540" w:type="dxa"/>
          </w:tcPr>
          <w:p w14:paraId="25061EB9" w14:textId="77777777" w:rsidR="00E964B0" w:rsidRPr="00FF37CC" w:rsidRDefault="00E964B0" w:rsidP="00E821FE">
            <w:pPr>
              <w:pStyle w:val="Sothutu-1so"/>
              <w:spacing w:before="120" w:after="120" w:line="276" w:lineRule="auto"/>
              <w:jc w:val="left"/>
              <w:rPr>
                <w:szCs w:val="24"/>
              </w:rPr>
            </w:pPr>
            <w:r>
              <w:rPr>
                <w:szCs w:val="24"/>
              </w:rPr>
              <w:t>Y</w:t>
            </w:r>
          </w:p>
        </w:tc>
        <w:tc>
          <w:tcPr>
            <w:tcW w:w="450" w:type="dxa"/>
          </w:tcPr>
          <w:p w14:paraId="76D55F31" w14:textId="77777777" w:rsidR="00E964B0" w:rsidRPr="00FF37CC" w:rsidRDefault="00E964B0" w:rsidP="00E821FE">
            <w:pPr>
              <w:pStyle w:val="Sothutu-1so"/>
              <w:spacing w:before="120" w:after="120" w:line="276" w:lineRule="auto"/>
              <w:jc w:val="left"/>
              <w:rPr>
                <w:szCs w:val="24"/>
              </w:rPr>
            </w:pPr>
            <w:r>
              <w:rPr>
                <w:szCs w:val="24"/>
              </w:rPr>
              <w:t>N</w:t>
            </w:r>
          </w:p>
        </w:tc>
        <w:tc>
          <w:tcPr>
            <w:tcW w:w="540" w:type="dxa"/>
          </w:tcPr>
          <w:p w14:paraId="72B1DFA5" w14:textId="77777777" w:rsidR="00E964B0" w:rsidRDefault="00E964B0" w:rsidP="00E821FE">
            <w:pPr>
              <w:pStyle w:val="Sothutu-1so"/>
              <w:spacing w:before="120" w:after="120" w:line="276" w:lineRule="auto"/>
              <w:ind w:left="360" w:hanging="360"/>
              <w:jc w:val="center"/>
              <w:rPr>
                <w:szCs w:val="24"/>
              </w:rPr>
            </w:pPr>
            <w:r>
              <w:rPr>
                <w:szCs w:val="24"/>
              </w:rPr>
              <w:t>N</w:t>
            </w:r>
          </w:p>
        </w:tc>
        <w:tc>
          <w:tcPr>
            <w:tcW w:w="7380" w:type="dxa"/>
          </w:tcPr>
          <w:p w14:paraId="2CDDBF18" w14:textId="77777777" w:rsidR="00E964B0" w:rsidRPr="00FF37CC" w:rsidRDefault="00E964B0" w:rsidP="00E821FE">
            <w:pPr>
              <w:pStyle w:val="Sothutu-1so"/>
              <w:spacing w:before="120" w:after="120" w:line="276" w:lineRule="auto"/>
              <w:ind w:left="360" w:hanging="360"/>
              <w:jc w:val="left"/>
              <w:rPr>
                <w:szCs w:val="24"/>
              </w:rPr>
            </w:pPr>
            <w:r>
              <w:rPr>
                <w:szCs w:val="24"/>
              </w:rPr>
              <w:t>Key, tự sinh, không hiển thị</w:t>
            </w:r>
          </w:p>
        </w:tc>
      </w:tr>
      <w:tr w:rsidR="00E964B0" w:rsidRPr="001E5A81" w14:paraId="57CC647C" w14:textId="77777777" w:rsidTr="00AA0568">
        <w:trPr>
          <w:cantSplit/>
          <w:trHeight w:val="827"/>
        </w:trPr>
        <w:tc>
          <w:tcPr>
            <w:tcW w:w="14737" w:type="dxa"/>
            <w:gridSpan w:val="8"/>
          </w:tcPr>
          <w:p w14:paraId="4F5700F4" w14:textId="77777777" w:rsidR="00E964B0" w:rsidRPr="001E5A81" w:rsidRDefault="00E964B0" w:rsidP="00E821FE">
            <w:pPr>
              <w:pStyle w:val="Sothutu-1so"/>
              <w:spacing w:before="120" w:after="120" w:line="276" w:lineRule="auto"/>
              <w:ind w:left="360" w:hanging="360"/>
              <w:jc w:val="left"/>
              <w:rPr>
                <w:b/>
                <w:szCs w:val="24"/>
              </w:rPr>
            </w:pPr>
            <w:r w:rsidRPr="001E5A81">
              <w:rPr>
                <w:b/>
                <w:szCs w:val="24"/>
              </w:rPr>
              <w:t>Group: Thông tin chung</w:t>
            </w:r>
          </w:p>
        </w:tc>
      </w:tr>
      <w:tr w:rsidR="00E964B0" w:rsidRPr="00FF37CC" w14:paraId="4E89E7F2" w14:textId="77777777" w:rsidTr="00AA0568">
        <w:trPr>
          <w:cantSplit/>
          <w:trHeight w:val="827"/>
        </w:trPr>
        <w:tc>
          <w:tcPr>
            <w:tcW w:w="1800" w:type="dxa"/>
          </w:tcPr>
          <w:p w14:paraId="5737CCB3" w14:textId="77777777" w:rsidR="00E964B0" w:rsidRPr="00FF37CC" w:rsidRDefault="00E964B0" w:rsidP="00E821FE">
            <w:pPr>
              <w:ind w:left="0"/>
            </w:pPr>
            <w:r w:rsidRPr="00AB2F64">
              <w:rPr>
                <w:szCs w:val="24"/>
              </w:rPr>
              <w:t>Đơn vị</w:t>
            </w:r>
            <w:r>
              <w:rPr>
                <w:szCs w:val="24"/>
              </w:rPr>
              <w:t xml:space="preserve"> </w:t>
            </w:r>
          </w:p>
        </w:tc>
        <w:tc>
          <w:tcPr>
            <w:tcW w:w="1980" w:type="dxa"/>
          </w:tcPr>
          <w:p w14:paraId="12B4DF33" w14:textId="77777777" w:rsidR="00E964B0" w:rsidRPr="00FF37CC" w:rsidRDefault="00E964B0" w:rsidP="00E821FE">
            <w:pPr>
              <w:ind w:left="0"/>
            </w:pPr>
            <w:r w:rsidRPr="00FF37CC">
              <w:t>AD_Org_ID</w:t>
            </w:r>
          </w:p>
        </w:tc>
        <w:tc>
          <w:tcPr>
            <w:tcW w:w="1417" w:type="dxa"/>
          </w:tcPr>
          <w:p w14:paraId="3FE357C8" w14:textId="77777777" w:rsidR="00E964B0" w:rsidRDefault="00E964B0" w:rsidP="00E821FE">
            <w:pPr>
              <w:ind w:left="0"/>
            </w:pPr>
            <w:r w:rsidRPr="00FF37CC">
              <w:t>String</w:t>
            </w:r>
          </w:p>
          <w:p w14:paraId="0FAB6C99" w14:textId="77777777" w:rsidR="00E964B0" w:rsidRPr="00FF37CC" w:rsidRDefault="00E964B0" w:rsidP="00E821FE">
            <w:pPr>
              <w:ind w:left="0"/>
            </w:pPr>
            <w:r>
              <w:t>SL</w:t>
            </w:r>
          </w:p>
        </w:tc>
        <w:tc>
          <w:tcPr>
            <w:tcW w:w="630" w:type="dxa"/>
          </w:tcPr>
          <w:p w14:paraId="3E71F45C" w14:textId="77777777" w:rsidR="00E964B0" w:rsidRPr="00FF37CC" w:rsidRDefault="00E964B0" w:rsidP="00E821FE">
            <w:pPr>
              <w:pStyle w:val="Sothutu-1so"/>
              <w:spacing w:before="120" w:after="120" w:line="276" w:lineRule="auto"/>
              <w:jc w:val="left"/>
              <w:rPr>
                <w:szCs w:val="24"/>
              </w:rPr>
            </w:pPr>
            <w:r w:rsidRPr="00FF37CC">
              <w:rPr>
                <w:szCs w:val="24"/>
              </w:rPr>
              <w:t>50</w:t>
            </w:r>
          </w:p>
        </w:tc>
        <w:tc>
          <w:tcPr>
            <w:tcW w:w="540" w:type="dxa"/>
          </w:tcPr>
          <w:p w14:paraId="34B851E7" w14:textId="77777777" w:rsidR="00E964B0" w:rsidRPr="00FF37CC" w:rsidRDefault="00E964B0" w:rsidP="00E821FE">
            <w:pPr>
              <w:pStyle w:val="Sothutu-1so"/>
              <w:spacing w:before="120" w:after="120" w:line="276" w:lineRule="auto"/>
              <w:jc w:val="left"/>
              <w:rPr>
                <w:szCs w:val="24"/>
              </w:rPr>
            </w:pPr>
            <w:r>
              <w:rPr>
                <w:szCs w:val="24"/>
              </w:rPr>
              <w:t>N</w:t>
            </w:r>
          </w:p>
        </w:tc>
        <w:tc>
          <w:tcPr>
            <w:tcW w:w="450" w:type="dxa"/>
          </w:tcPr>
          <w:p w14:paraId="1E2AD4A6" w14:textId="77777777" w:rsidR="00E964B0" w:rsidRPr="00FF37CC" w:rsidRDefault="00E964B0" w:rsidP="00E821FE">
            <w:pPr>
              <w:pStyle w:val="Sothutu-1so"/>
              <w:spacing w:before="120" w:after="120" w:line="276" w:lineRule="auto"/>
              <w:jc w:val="left"/>
              <w:rPr>
                <w:szCs w:val="24"/>
              </w:rPr>
            </w:pPr>
            <w:r w:rsidRPr="00FF37CC">
              <w:rPr>
                <w:szCs w:val="24"/>
              </w:rPr>
              <w:t>Y</w:t>
            </w:r>
          </w:p>
        </w:tc>
        <w:tc>
          <w:tcPr>
            <w:tcW w:w="540" w:type="dxa"/>
          </w:tcPr>
          <w:p w14:paraId="6C2CB3F3" w14:textId="77777777" w:rsidR="00E964B0" w:rsidRPr="00FF37CC" w:rsidRDefault="00E964B0" w:rsidP="00E821FE">
            <w:pPr>
              <w:pStyle w:val="Sothutu-1so"/>
              <w:spacing w:before="120" w:after="120" w:line="276" w:lineRule="auto"/>
              <w:jc w:val="center"/>
              <w:rPr>
                <w:szCs w:val="24"/>
              </w:rPr>
            </w:pPr>
            <w:r>
              <w:rPr>
                <w:szCs w:val="24"/>
              </w:rPr>
              <w:t>N</w:t>
            </w:r>
          </w:p>
        </w:tc>
        <w:tc>
          <w:tcPr>
            <w:tcW w:w="7380" w:type="dxa"/>
          </w:tcPr>
          <w:p w14:paraId="0A0074B5" w14:textId="45527637" w:rsidR="00E964B0" w:rsidRPr="00FF37CC" w:rsidRDefault="004B55A1" w:rsidP="00E821FE">
            <w:pPr>
              <w:pStyle w:val="Sothutu-1so"/>
              <w:spacing w:before="120" w:after="120" w:line="276" w:lineRule="auto"/>
              <w:jc w:val="left"/>
              <w:rPr>
                <w:szCs w:val="24"/>
              </w:rPr>
            </w:pPr>
            <w:r>
              <w:rPr>
                <w:szCs w:val="24"/>
              </w:rPr>
              <w:t>Mặc định theo BTHTT</w:t>
            </w:r>
          </w:p>
        </w:tc>
      </w:tr>
      <w:tr w:rsidR="00E964B0" w:rsidRPr="00FF37CC" w14:paraId="4403C5C8" w14:textId="77777777" w:rsidTr="00AA0568">
        <w:trPr>
          <w:cantSplit/>
          <w:trHeight w:val="827"/>
        </w:trPr>
        <w:tc>
          <w:tcPr>
            <w:tcW w:w="1800" w:type="dxa"/>
          </w:tcPr>
          <w:p w14:paraId="1B93FE7E" w14:textId="77777777" w:rsidR="00E964B0" w:rsidRPr="00FF37CC" w:rsidRDefault="00E964B0" w:rsidP="00E821FE">
            <w:pPr>
              <w:ind w:left="0"/>
            </w:pPr>
            <w:r>
              <w:t>Phòng/ban</w:t>
            </w:r>
          </w:p>
        </w:tc>
        <w:tc>
          <w:tcPr>
            <w:tcW w:w="1980" w:type="dxa"/>
          </w:tcPr>
          <w:p w14:paraId="1796D781" w14:textId="77777777" w:rsidR="00E964B0" w:rsidRPr="00FF37CC" w:rsidRDefault="00E964B0" w:rsidP="00E821FE">
            <w:pPr>
              <w:ind w:left="0"/>
            </w:pPr>
            <w:r w:rsidRPr="00D5370A">
              <w:t>C_Department_ID</w:t>
            </w:r>
          </w:p>
        </w:tc>
        <w:tc>
          <w:tcPr>
            <w:tcW w:w="1417" w:type="dxa"/>
          </w:tcPr>
          <w:p w14:paraId="10D63E64" w14:textId="77777777" w:rsidR="00E964B0" w:rsidRDefault="00E964B0" w:rsidP="00E821FE">
            <w:pPr>
              <w:ind w:left="0"/>
            </w:pPr>
            <w:r w:rsidRPr="00FF37CC">
              <w:t>String</w:t>
            </w:r>
          </w:p>
          <w:p w14:paraId="06244398" w14:textId="77777777" w:rsidR="00E964B0" w:rsidRPr="00606D95" w:rsidRDefault="00E964B0" w:rsidP="00E821FE">
            <w:pPr>
              <w:ind w:left="0"/>
            </w:pPr>
            <w:r>
              <w:t>SL</w:t>
            </w:r>
          </w:p>
        </w:tc>
        <w:tc>
          <w:tcPr>
            <w:tcW w:w="630" w:type="dxa"/>
          </w:tcPr>
          <w:p w14:paraId="3841D9B6" w14:textId="77777777" w:rsidR="00E964B0" w:rsidRPr="00FF37CC" w:rsidRDefault="00E964B0"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5149FD7F" w14:textId="77777777" w:rsidR="00E964B0" w:rsidRPr="00FF37CC" w:rsidRDefault="00E964B0" w:rsidP="00E821FE">
            <w:pPr>
              <w:pStyle w:val="Sothutu-1so"/>
              <w:spacing w:before="120" w:after="120" w:line="276" w:lineRule="auto"/>
              <w:jc w:val="left"/>
              <w:rPr>
                <w:szCs w:val="24"/>
              </w:rPr>
            </w:pPr>
            <w:r>
              <w:rPr>
                <w:szCs w:val="24"/>
              </w:rPr>
              <w:t>N</w:t>
            </w:r>
          </w:p>
        </w:tc>
        <w:tc>
          <w:tcPr>
            <w:tcW w:w="450" w:type="dxa"/>
          </w:tcPr>
          <w:p w14:paraId="1E8EDDEF" w14:textId="77777777" w:rsidR="00E964B0" w:rsidRPr="00FF37CC" w:rsidRDefault="00E964B0" w:rsidP="00E821FE">
            <w:pPr>
              <w:pStyle w:val="Sothutu-1so"/>
              <w:spacing w:before="120" w:after="120" w:line="276" w:lineRule="auto"/>
              <w:jc w:val="left"/>
              <w:rPr>
                <w:szCs w:val="24"/>
              </w:rPr>
            </w:pPr>
            <w:r w:rsidRPr="00FF37CC">
              <w:rPr>
                <w:szCs w:val="24"/>
              </w:rPr>
              <w:t>Y</w:t>
            </w:r>
          </w:p>
        </w:tc>
        <w:tc>
          <w:tcPr>
            <w:tcW w:w="540" w:type="dxa"/>
          </w:tcPr>
          <w:p w14:paraId="69E4E9C5" w14:textId="77777777" w:rsidR="00E964B0" w:rsidRPr="00FF37CC" w:rsidRDefault="00E964B0" w:rsidP="00E821FE">
            <w:pPr>
              <w:pStyle w:val="Sothutu-1so"/>
              <w:spacing w:before="120" w:after="120" w:line="276" w:lineRule="auto"/>
              <w:jc w:val="center"/>
              <w:rPr>
                <w:szCs w:val="24"/>
              </w:rPr>
            </w:pPr>
            <w:r>
              <w:rPr>
                <w:szCs w:val="24"/>
              </w:rPr>
              <w:t>N</w:t>
            </w:r>
          </w:p>
        </w:tc>
        <w:tc>
          <w:tcPr>
            <w:tcW w:w="7380" w:type="dxa"/>
          </w:tcPr>
          <w:p w14:paraId="0DE92381" w14:textId="77CA4BF5" w:rsidR="00E964B0" w:rsidRPr="00FF37CC" w:rsidRDefault="00B57B80" w:rsidP="00E821FE">
            <w:pPr>
              <w:pStyle w:val="Sothutu-1so"/>
              <w:spacing w:before="120" w:after="120" w:line="360" w:lineRule="auto"/>
              <w:jc w:val="left"/>
              <w:rPr>
                <w:szCs w:val="24"/>
              </w:rPr>
            </w:pPr>
            <w:r>
              <w:rPr>
                <w:szCs w:val="24"/>
              </w:rPr>
              <w:t>Mặc định theo BTHTT</w:t>
            </w:r>
          </w:p>
        </w:tc>
      </w:tr>
      <w:tr w:rsidR="00E964B0" w:rsidRPr="000039A0" w14:paraId="0CE52D71" w14:textId="77777777" w:rsidTr="00AA0568">
        <w:trPr>
          <w:cantSplit/>
          <w:trHeight w:val="827"/>
        </w:trPr>
        <w:tc>
          <w:tcPr>
            <w:tcW w:w="1800" w:type="dxa"/>
          </w:tcPr>
          <w:p w14:paraId="5FC77327" w14:textId="77777777" w:rsidR="00E964B0" w:rsidRPr="00FF37CC" w:rsidRDefault="00E964B0" w:rsidP="00E821FE">
            <w:pPr>
              <w:ind w:left="0"/>
            </w:pPr>
            <w:r>
              <w:t>Loại chứng từ</w:t>
            </w:r>
          </w:p>
        </w:tc>
        <w:tc>
          <w:tcPr>
            <w:tcW w:w="1980" w:type="dxa"/>
          </w:tcPr>
          <w:p w14:paraId="019995C9" w14:textId="77777777" w:rsidR="00E964B0" w:rsidRPr="00FF37CC" w:rsidRDefault="00E964B0" w:rsidP="00E821FE">
            <w:pPr>
              <w:ind w:left="0"/>
            </w:pPr>
            <w:r>
              <w:rPr>
                <w:szCs w:val="24"/>
              </w:rPr>
              <w:t>C_Document_Type_ID</w:t>
            </w:r>
          </w:p>
        </w:tc>
        <w:tc>
          <w:tcPr>
            <w:tcW w:w="1417" w:type="dxa"/>
          </w:tcPr>
          <w:p w14:paraId="7C13E1BC" w14:textId="77777777" w:rsidR="00E964B0" w:rsidRDefault="00E964B0" w:rsidP="00E821FE">
            <w:pPr>
              <w:ind w:left="0"/>
            </w:pPr>
            <w:r w:rsidRPr="00FF37CC">
              <w:t>String</w:t>
            </w:r>
          </w:p>
          <w:p w14:paraId="21C7DF76" w14:textId="3E17391B" w:rsidR="00E964B0" w:rsidRPr="002714DC" w:rsidRDefault="00E964B0" w:rsidP="00E821FE">
            <w:pPr>
              <w:ind w:left="0"/>
            </w:pPr>
            <w:r>
              <w:t>CL</w:t>
            </w:r>
            <w:r w:rsidR="000721CE">
              <w:t xml:space="preserve"> </w:t>
            </w:r>
          </w:p>
        </w:tc>
        <w:tc>
          <w:tcPr>
            <w:tcW w:w="630" w:type="dxa"/>
          </w:tcPr>
          <w:p w14:paraId="0BD4821E" w14:textId="77777777" w:rsidR="00E964B0" w:rsidRPr="00FF37CC" w:rsidRDefault="00E964B0" w:rsidP="00E821FE">
            <w:pPr>
              <w:pStyle w:val="Sothutu-1so"/>
              <w:spacing w:before="120" w:after="120" w:line="276" w:lineRule="auto"/>
              <w:jc w:val="left"/>
              <w:rPr>
                <w:szCs w:val="24"/>
              </w:rPr>
            </w:pPr>
            <w:r>
              <w:rPr>
                <w:szCs w:val="24"/>
              </w:rPr>
              <w:t>20</w:t>
            </w:r>
          </w:p>
        </w:tc>
        <w:tc>
          <w:tcPr>
            <w:tcW w:w="540" w:type="dxa"/>
          </w:tcPr>
          <w:p w14:paraId="729080FA" w14:textId="77777777" w:rsidR="00E964B0" w:rsidRPr="00FF37CC" w:rsidRDefault="00E964B0" w:rsidP="00E821FE">
            <w:pPr>
              <w:pStyle w:val="Sothutu-1so"/>
              <w:spacing w:before="120" w:after="120" w:line="276" w:lineRule="auto"/>
              <w:jc w:val="left"/>
              <w:rPr>
                <w:szCs w:val="24"/>
              </w:rPr>
            </w:pPr>
            <w:r>
              <w:rPr>
                <w:szCs w:val="24"/>
              </w:rPr>
              <w:t>Y</w:t>
            </w:r>
          </w:p>
        </w:tc>
        <w:tc>
          <w:tcPr>
            <w:tcW w:w="450" w:type="dxa"/>
          </w:tcPr>
          <w:p w14:paraId="2CB0ECFC" w14:textId="77777777" w:rsidR="00E964B0" w:rsidRPr="00FF37CC" w:rsidRDefault="00E964B0" w:rsidP="00E821FE">
            <w:pPr>
              <w:pStyle w:val="Sothutu-1so"/>
              <w:spacing w:before="120" w:after="120" w:line="276" w:lineRule="auto"/>
              <w:jc w:val="left"/>
              <w:rPr>
                <w:szCs w:val="24"/>
              </w:rPr>
            </w:pPr>
            <w:r>
              <w:rPr>
                <w:szCs w:val="24"/>
              </w:rPr>
              <w:t>Y</w:t>
            </w:r>
          </w:p>
        </w:tc>
        <w:tc>
          <w:tcPr>
            <w:tcW w:w="540" w:type="dxa"/>
          </w:tcPr>
          <w:p w14:paraId="1A804442"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45C7611B" w14:textId="77777777" w:rsidR="00E964B0" w:rsidRPr="000039A0" w:rsidRDefault="00E964B0" w:rsidP="00E821FE">
            <w:pPr>
              <w:pStyle w:val="Sothutu-1so"/>
              <w:spacing w:before="120" w:after="120" w:line="276" w:lineRule="auto"/>
              <w:jc w:val="left"/>
              <w:rPr>
                <w:szCs w:val="24"/>
              </w:rPr>
            </w:pPr>
            <w:r>
              <w:rPr>
                <w:szCs w:val="24"/>
              </w:rPr>
              <w:t>“Đề nghị thanh toán”</w:t>
            </w:r>
          </w:p>
        </w:tc>
      </w:tr>
      <w:tr w:rsidR="00E964B0" w:rsidRPr="000039A0" w14:paraId="177B8E28" w14:textId="77777777" w:rsidTr="00AA0568">
        <w:trPr>
          <w:cantSplit/>
          <w:trHeight w:val="827"/>
        </w:trPr>
        <w:tc>
          <w:tcPr>
            <w:tcW w:w="1800" w:type="dxa"/>
          </w:tcPr>
          <w:p w14:paraId="4F0CF95A" w14:textId="77777777" w:rsidR="00E964B0" w:rsidRPr="00FF37CC" w:rsidRDefault="00E964B0" w:rsidP="00E821FE">
            <w:pPr>
              <w:ind w:left="0"/>
            </w:pPr>
            <w:r>
              <w:rPr>
                <w:szCs w:val="24"/>
              </w:rPr>
              <w:t>Loại đề nghị</w:t>
            </w:r>
          </w:p>
        </w:tc>
        <w:tc>
          <w:tcPr>
            <w:tcW w:w="1980" w:type="dxa"/>
          </w:tcPr>
          <w:p w14:paraId="3FC6DF77" w14:textId="77777777" w:rsidR="00E964B0" w:rsidRPr="00FF37CC" w:rsidRDefault="00E964B0" w:rsidP="00E821FE">
            <w:pPr>
              <w:ind w:left="0"/>
            </w:pPr>
            <w:r>
              <w:rPr>
                <w:szCs w:val="24"/>
              </w:rPr>
              <w:t>REQUEST_TYPE</w:t>
            </w:r>
          </w:p>
        </w:tc>
        <w:tc>
          <w:tcPr>
            <w:tcW w:w="1417" w:type="dxa"/>
          </w:tcPr>
          <w:p w14:paraId="4B77B60A" w14:textId="77777777" w:rsidR="00E964B0" w:rsidRDefault="00E964B0" w:rsidP="00E821FE">
            <w:pPr>
              <w:ind w:left="0"/>
            </w:pPr>
            <w:r>
              <w:t xml:space="preserve">String </w:t>
            </w:r>
          </w:p>
          <w:p w14:paraId="4A8F875B" w14:textId="77777777" w:rsidR="00E964B0" w:rsidRDefault="00E964B0" w:rsidP="00E821FE">
            <w:pPr>
              <w:ind w:left="0"/>
            </w:pPr>
            <w:r>
              <w:t>CL</w:t>
            </w:r>
          </w:p>
          <w:p w14:paraId="7F489335" w14:textId="77777777" w:rsidR="00E964B0" w:rsidRPr="00FF37CC" w:rsidRDefault="00E964B0" w:rsidP="00E821FE">
            <w:pPr>
              <w:ind w:left="0"/>
            </w:pPr>
            <w:r>
              <w:t>AC</w:t>
            </w:r>
          </w:p>
        </w:tc>
        <w:tc>
          <w:tcPr>
            <w:tcW w:w="630" w:type="dxa"/>
          </w:tcPr>
          <w:p w14:paraId="1E4460B3" w14:textId="77777777" w:rsidR="00E964B0" w:rsidRPr="00FF37CC" w:rsidRDefault="00E964B0" w:rsidP="00E821FE">
            <w:pPr>
              <w:pStyle w:val="Sothutu-1so"/>
              <w:spacing w:before="120" w:after="120" w:line="276" w:lineRule="auto"/>
              <w:jc w:val="left"/>
              <w:rPr>
                <w:szCs w:val="24"/>
              </w:rPr>
            </w:pPr>
            <w:r>
              <w:rPr>
                <w:szCs w:val="24"/>
              </w:rPr>
              <w:t>20</w:t>
            </w:r>
          </w:p>
        </w:tc>
        <w:tc>
          <w:tcPr>
            <w:tcW w:w="540" w:type="dxa"/>
          </w:tcPr>
          <w:p w14:paraId="403E8406" w14:textId="77777777" w:rsidR="00E964B0" w:rsidRPr="00FF37CC" w:rsidRDefault="00E964B0" w:rsidP="00E821FE">
            <w:pPr>
              <w:pStyle w:val="Sothutu-1so"/>
              <w:spacing w:before="120" w:after="120" w:line="276" w:lineRule="auto"/>
              <w:jc w:val="left"/>
              <w:rPr>
                <w:szCs w:val="24"/>
              </w:rPr>
            </w:pPr>
            <w:r>
              <w:rPr>
                <w:szCs w:val="24"/>
              </w:rPr>
              <w:t>N</w:t>
            </w:r>
          </w:p>
        </w:tc>
        <w:tc>
          <w:tcPr>
            <w:tcW w:w="450" w:type="dxa"/>
          </w:tcPr>
          <w:p w14:paraId="395BC195" w14:textId="77777777" w:rsidR="00E964B0" w:rsidRPr="00FF37CC" w:rsidRDefault="00E964B0" w:rsidP="00E821FE">
            <w:pPr>
              <w:pStyle w:val="Sothutu-1so"/>
              <w:spacing w:before="120" w:after="120" w:line="276" w:lineRule="auto"/>
              <w:jc w:val="left"/>
              <w:rPr>
                <w:szCs w:val="24"/>
              </w:rPr>
            </w:pPr>
            <w:r>
              <w:rPr>
                <w:szCs w:val="24"/>
              </w:rPr>
              <w:t>N</w:t>
            </w:r>
          </w:p>
        </w:tc>
        <w:tc>
          <w:tcPr>
            <w:tcW w:w="540" w:type="dxa"/>
          </w:tcPr>
          <w:p w14:paraId="101E3E15" w14:textId="77777777" w:rsidR="00E964B0" w:rsidRPr="00165004" w:rsidRDefault="00E964B0" w:rsidP="00E821FE">
            <w:pPr>
              <w:pStyle w:val="Sothutu-1so"/>
              <w:spacing w:before="120" w:after="120" w:line="276" w:lineRule="auto"/>
              <w:jc w:val="center"/>
              <w:rPr>
                <w:szCs w:val="24"/>
              </w:rPr>
            </w:pPr>
            <w:r>
              <w:rPr>
                <w:szCs w:val="24"/>
              </w:rPr>
              <w:t>Y</w:t>
            </w:r>
          </w:p>
        </w:tc>
        <w:tc>
          <w:tcPr>
            <w:tcW w:w="7380" w:type="dxa"/>
          </w:tcPr>
          <w:p w14:paraId="42230F35" w14:textId="153617F1" w:rsidR="00B57B80" w:rsidRPr="00B57B80" w:rsidRDefault="00B57B80" w:rsidP="00E821FE">
            <w:pPr>
              <w:pStyle w:val="Sothutu-1so"/>
              <w:spacing w:before="120" w:after="120" w:line="276" w:lineRule="auto"/>
              <w:rPr>
                <w:szCs w:val="24"/>
              </w:rPr>
            </w:pPr>
            <w:r w:rsidRPr="00B57B80">
              <w:rPr>
                <w:szCs w:val="24"/>
              </w:rPr>
              <w:t xml:space="preserve">Với loại bảng </w:t>
            </w:r>
            <w:r>
              <w:rPr>
                <w:szCs w:val="24"/>
              </w:rPr>
              <w:t>THTT ‘Chuyển tiền cho đối tác” là “</w:t>
            </w:r>
            <w:r w:rsidRPr="00B57B80">
              <w:rPr>
                <w:szCs w:val="24"/>
              </w:rPr>
              <w:t>Chuyển tiền cho đối tác</w:t>
            </w:r>
            <w:r>
              <w:rPr>
                <w:szCs w:val="24"/>
              </w:rPr>
              <w:t>”</w:t>
            </w:r>
          </w:p>
          <w:p w14:paraId="228D0813" w14:textId="694F70EE" w:rsidR="00E964B0" w:rsidRPr="000039A0" w:rsidRDefault="00B57B80" w:rsidP="00E821FE">
            <w:pPr>
              <w:pStyle w:val="Sothutu-1so"/>
              <w:spacing w:before="120" w:after="120" w:line="276" w:lineRule="auto"/>
              <w:jc w:val="left"/>
              <w:rPr>
                <w:szCs w:val="24"/>
              </w:rPr>
            </w:pPr>
            <w:r w:rsidRPr="00B57B80">
              <w:rPr>
                <w:szCs w:val="24"/>
              </w:rPr>
              <w:t>Với c</w:t>
            </w:r>
            <w:r>
              <w:rPr>
                <w:szCs w:val="24"/>
              </w:rPr>
              <w:t>ác loại bảng THTT khác là loại “</w:t>
            </w:r>
            <w:r w:rsidRPr="00B57B80">
              <w:rPr>
                <w:szCs w:val="24"/>
              </w:rPr>
              <w:t>Đề nghị khác</w:t>
            </w:r>
            <w:r>
              <w:rPr>
                <w:szCs w:val="24"/>
              </w:rPr>
              <w:t>”</w:t>
            </w:r>
          </w:p>
        </w:tc>
      </w:tr>
      <w:tr w:rsidR="00E964B0" w:rsidRPr="000039A0" w14:paraId="04AEAA6C" w14:textId="77777777" w:rsidTr="00AA0568">
        <w:trPr>
          <w:cantSplit/>
          <w:trHeight w:val="827"/>
        </w:trPr>
        <w:tc>
          <w:tcPr>
            <w:tcW w:w="1800" w:type="dxa"/>
          </w:tcPr>
          <w:p w14:paraId="7A09526B" w14:textId="77777777" w:rsidR="00E964B0" w:rsidRDefault="00E964B0" w:rsidP="00E821FE">
            <w:pPr>
              <w:ind w:left="0"/>
              <w:rPr>
                <w:szCs w:val="24"/>
              </w:rPr>
            </w:pPr>
            <w:r>
              <w:rPr>
                <w:szCs w:val="24"/>
              </w:rPr>
              <w:lastRenderedPageBreak/>
              <w:t>Đơn vị chi trả</w:t>
            </w:r>
          </w:p>
        </w:tc>
        <w:tc>
          <w:tcPr>
            <w:tcW w:w="1980" w:type="dxa"/>
          </w:tcPr>
          <w:p w14:paraId="52ABD46C" w14:textId="77777777" w:rsidR="00E964B0" w:rsidRDefault="00E964B0" w:rsidP="00E821FE">
            <w:pPr>
              <w:ind w:left="0"/>
              <w:rPr>
                <w:szCs w:val="24"/>
              </w:rPr>
            </w:pPr>
            <w:r>
              <w:rPr>
                <w:szCs w:val="24"/>
              </w:rPr>
              <w:t>PAYMENT_ORG_ID</w:t>
            </w:r>
          </w:p>
        </w:tc>
        <w:tc>
          <w:tcPr>
            <w:tcW w:w="1417" w:type="dxa"/>
          </w:tcPr>
          <w:p w14:paraId="25010F53" w14:textId="77777777" w:rsidR="00E964B0" w:rsidRDefault="00E964B0" w:rsidP="00E821FE">
            <w:pPr>
              <w:ind w:left="0"/>
            </w:pPr>
            <w:r>
              <w:t xml:space="preserve">String </w:t>
            </w:r>
          </w:p>
          <w:p w14:paraId="34B59FB2" w14:textId="77777777" w:rsidR="00E964B0" w:rsidRDefault="00E964B0" w:rsidP="00E821FE">
            <w:pPr>
              <w:ind w:left="0"/>
            </w:pPr>
            <w:r>
              <w:t>CL</w:t>
            </w:r>
          </w:p>
        </w:tc>
        <w:tc>
          <w:tcPr>
            <w:tcW w:w="630" w:type="dxa"/>
          </w:tcPr>
          <w:p w14:paraId="36BC4083" w14:textId="77777777" w:rsidR="00E964B0" w:rsidRDefault="00E964B0" w:rsidP="00E821FE">
            <w:pPr>
              <w:pStyle w:val="Sothutu-1so"/>
              <w:spacing w:before="120" w:after="120" w:line="276" w:lineRule="auto"/>
              <w:jc w:val="left"/>
              <w:rPr>
                <w:szCs w:val="24"/>
              </w:rPr>
            </w:pPr>
            <w:r>
              <w:rPr>
                <w:szCs w:val="24"/>
              </w:rPr>
              <w:t>100</w:t>
            </w:r>
          </w:p>
        </w:tc>
        <w:tc>
          <w:tcPr>
            <w:tcW w:w="540" w:type="dxa"/>
          </w:tcPr>
          <w:p w14:paraId="6F03BB0D"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7D2BDD47"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6D4DADE"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6F0580B6" w14:textId="77777777" w:rsidR="00433E1C" w:rsidRDefault="00433E1C" w:rsidP="00E821FE">
            <w:pPr>
              <w:pStyle w:val="Sothutu-1so"/>
              <w:spacing w:before="120" w:after="120" w:line="276" w:lineRule="auto"/>
              <w:rPr>
                <w:szCs w:val="24"/>
              </w:rPr>
            </w:pPr>
            <w:r>
              <w:rPr>
                <w:szCs w:val="24"/>
              </w:rPr>
              <w:t>Mặc định = đơn vị của chứng từ</w:t>
            </w:r>
          </w:p>
          <w:p w14:paraId="7EDD23AD" w14:textId="7014F4F0" w:rsidR="00E964B0" w:rsidRDefault="00E964B0" w:rsidP="00E821FE">
            <w:pPr>
              <w:pStyle w:val="Sothutu-1so"/>
              <w:spacing w:before="120" w:after="120" w:line="276" w:lineRule="auto"/>
              <w:rPr>
                <w:szCs w:val="24"/>
              </w:rPr>
            </w:pPr>
            <w:r>
              <w:rPr>
                <w:szCs w:val="24"/>
              </w:rPr>
              <w:t>Lọc all danh mục đơn vị</w:t>
            </w:r>
          </w:p>
        </w:tc>
      </w:tr>
      <w:tr w:rsidR="00E964B0" w:rsidRPr="000039A0" w14:paraId="508C4066" w14:textId="77777777" w:rsidTr="00AA0568">
        <w:trPr>
          <w:cantSplit/>
          <w:trHeight w:val="827"/>
        </w:trPr>
        <w:tc>
          <w:tcPr>
            <w:tcW w:w="1800" w:type="dxa"/>
          </w:tcPr>
          <w:p w14:paraId="3BCCAD67" w14:textId="77777777" w:rsidR="00E964B0" w:rsidRPr="00195774" w:rsidRDefault="00E964B0" w:rsidP="00E821FE">
            <w:pPr>
              <w:ind w:left="0"/>
            </w:pPr>
            <w:r w:rsidRPr="00195774">
              <w:t>Người yêu cầu</w:t>
            </w:r>
          </w:p>
        </w:tc>
        <w:tc>
          <w:tcPr>
            <w:tcW w:w="1980" w:type="dxa"/>
          </w:tcPr>
          <w:p w14:paraId="36251CCA" w14:textId="77777777" w:rsidR="00E964B0" w:rsidRPr="00195774" w:rsidRDefault="00E964B0" w:rsidP="00E821FE">
            <w:pPr>
              <w:ind w:left="0"/>
            </w:pPr>
            <w:r w:rsidRPr="00195774">
              <w:rPr>
                <w:szCs w:val="24"/>
              </w:rPr>
              <w:t>Requester_ID</w:t>
            </w:r>
          </w:p>
        </w:tc>
        <w:tc>
          <w:tcPr>
            <w:tcW w:w="1417" w:type="dxa"/>
          </w:tcPr>
          <w:p w14:paraId="48CE3917" w14:textId="77777777" w:rsidR="00E964B0" w:rsidRPr="00195774" w:rsidRDefault="00E964B0" w:rsidP="00E821FE">
            <w:pPr>
              <w:ind w:left="0"/>
            </w:pPr>
            <w:r w:rsidRPr="00195774">
              <w:t>String</w:t>
            </w:r>
          </w:p>
          <w:p w14:paraId="2A70FAAD" w14:textId="77777777" w:rsidR="00E964B0" w:rsidRPr="00195774" w:rsidRDefault="00E964B0" w:rsidP="00E821FE">
            <w:pPr>
              <w:ind w:left="0"/>
            </w:pPr>
            <w:r w:rsidRPr="00195774">
              <w:t>CL</w:t>
            </w:r>
          </w:p>
        </w:tc>
        <w:tc>
          <w:tcPr>
            <w:tcW w:w="630" w:type="dxa"/>
          </w:tcPr>
          <w:p w14:paraId="4B4D9816" w14:textId="77777777" w:rsidR="00E964B0" w:rsidRPr="00195774" w:rsidRDefault="00E964B0" w:rsidP="00E821FE">
            <w:pPr>
              <w:pStyle w:val="Sothutu-1so"/>
              <w:spacing w:before="120" w:after="120" w:line="276" w:lineRule="auto"/>
              <w:jc w:val="left"/>
              <w:rPr>
                <w:szCs w:val="24"/>
              </w:rPr>
            </w:pPr>
            <w:r w:rsidRPr="00195774">
              <w:rPr>
                <w:szCs w:val="24"/>
              </w:rPr>
              <w:t>50</w:t>
            </w:r>
          </w:p>
        </w:tc>
        <w:tc>
          <w:tcPr>
            <w:tcW w:w="540" w:type="dxa"/>
          </w:tcPr>
          <w:p w14:paraId="7AD06AA4" w14:textId="77777777" w:rsidR="00E964B0" w:rsidRPr="00195774" w:rsidRDefault="00E964B0" w:rsidP="00E821FE">
            <w:pPr>
              <w:pStyle w:val="Sothutu-1so"/>
              <w:spacing w:before="120" w:after="120" w:line="276" w:lineRule="auto"/>
              <w:jc w:val="left"/>
              <w:rPr>
                <w:szCs w:val="24"/>
              </w:rPr>
            </w:pPr>
            <w:r w:rsidRPr="00195774">
              <w:rPr>
                <w:szCs w:val="24"/>
              </w:rPr>
              <w:t>N</w:t>
            </w:r>
          </w:p>
        </w:tc>
        <w:tc>
          <w:tcPr>
            <w:tcW w:w="450" w:type="dxa"/>
          </w:tcPr>
          <w:p w14:paraId="28980FF0" w14:textId="77777777" w:rsidR="00E964B0" w:rsidRPr="00195774" w:rsidRDefault="00E964B0" w:rsidP="00E821FE">
            <w:pPr>
              <w:pStyle w:val="Sothutu-1so"/>
              <w:spacing w:before="120" w:after="120" w:line="276" w:lineRule="auto"/>
              <w:jc w:val="left"/>
              <w:rPr>
                <w:szCs w:val="24"/>
              </w:rPr>
            </w:pPr>
            <w:r w:rsidRPr="00195774">
              <w:rPr>
                <w:szCs w:val="24"/>
              </w:rPr>
              <w:t>N</w:t>
            </w:r>
          </w:p>
        </w:tc>
        <w:tc>
          <w:tcPr>
            <w:tcW w:w="540" w:type="dxa"/>
          </w:tcPr>
          <w:p w14:paraId="6CA8357D" w14:textId="77777777" w:rsidR="00E964B0" w:rsidRPr="00195774" w:rsidRDefault="00E964B0" w:rsidP="00E821FE">
            <w:pPr>
              <w:pStyle w:val="Sothutu-1so"/>
              <w:spacing w:before="120" w:after="120" w:line="276" w:lineRule="auto"/>
              <w:jc w:val="center"/>
              <w:rPr>
                <w:szCs w:val="24"/>
              </w:rPr>
            </w:pPr>
            <w:r w:rsidRPr="00195774">
              <w:rPr>
                <w:szCs w:val="24"/>
              </w:rPr>
              <w:t>Y</w:t>
            </w:r>
          </w:p>
        </w:tc>
        <w:tc>
          <w:tcPr>
            <w:tcW w:w="7380" w:type="dxa"/>
          </w:tcPr>
          <w:p w14:paraId="3307E295" w14:textId="014FA104" w:rsidR="00E964B0" w:rsidRPr="00195774" w:rsidRDefault="002915DA" w:rsidP="00E821FE">
            <w:pPr>
              <w:pStyle w:val="Sothutu-1so"/>
              <w:spacing w:before="120" w:after="120" w:line="276" w:lineRule="auto"/>
              <w:jc w:val="left"/>
              <w:rPr>
                <w:szCs w:val="24"/>
              </w:rPr>
            </w:pPr>
            <w:r w:rsidRPr="00195774">
              <w:rPr>
                <w:szCs w:val="24"/>
              </w:rPr>
              <w:t>Mặc định theo BTHTT</w:t>
            </w:r>
          </w:p>
        </w:tc>
      </w:tr>
      <w:tr w:rsidR="00E964B0" w14:paraId="211BF14E" w14:textId="77777777" w:rsidTr="00AA0568">
        <w:trPr>
          <w:cantSplit/>
          <w:trHeight w:val="827"/>
        </w:trPr>
        <w:tc>
          <w:tcPr>
            <w:tcW w:w="1800" w:type="dxa"/>
          </w:tcPr>
          <w:p w14:paraId="2F8F73D4" w14:textId="77777777" w:rsidR="00E964B0" w:rsidRDefault="00E964B0" w:rsidP="00E821FE">
            <w:pPr>
              <w:ind w:left="0"/>
            </w:pPr>
            <w:r>
              <w:rPr>
                <w:szCs w:val="24"/>
              </w:rPr>
              <w:t>Số chứng từ</w:t>
            </w:r>
          </w:p>
        </w:tc>
        <w:tc>
          <w:tcPr>
            <w:tcW w:w="1980" w:type="dxa"/>
          </w:tcPr>
          <w:p w14:paraId="2D5B5FA3" w14:textId="77777777" w:rsidR="00E964B0" w:rsidRDefault="00E964B0" w:rsidP="00E821FE">
            <w:pPr>
              <w:ind w:left="0"/>
            </w:pPr>
            <w:r>
              <w:rPr>
                <w:szCs w:val="24"/>
              </w:rPr>
              <w:t>Document_No</w:t>
            </w:r>
          </w:p>
        </w:tc>
        <w:tc>
          <w:tcPr>
            <w:tcW w:w="1417" w:type="dxa"/>
          </w:tcPr>
          <w:p w14:paraId="2570BEF7" w14:textId="77777777" w:rsidR="00E964B0" w:rsidRDefault="00E964B0" w:rsidP="00E821FE">
            <w:pPr>
              <w:ind w:left="0"/>
            </w:pPr>
            <w:r>
              <w:t>String</w:t>
            </w:r>
          </w:p>
          <w:p w14:paraId="715ADFE5" w14:textId="77777777" w:rsidR="00E964B0" w:rsidRDefault="00E964B0" w:rsidP="00E821FE">
            <w:pPr>
              <w:ind w:left="0"/>
            </w:pPr>
            <w:r>
              <w:t>Text Box</w:t>
            </w:r>
          </w:p>
        </w:tc>
        <w:tc>
          <w:tcPr>
            <w:tcW w:w="630" w:type="dxa"/>
          </w:tcPr>
          <w:p w14:paraId="464C500C"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78A7BFF0"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567B4363"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51D507B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74955CF4" w14:textId="3C524008" w:rsidR="00E964B0" w:rsidRDefault="002915DA" w:rsidP="00E821FE">
            <w:pPr>
              <w:pStyle w:val="Sothutu-1so"/>
              <w:spacing w:before="120" w:after="120" w:line="276" w:lineRule="auto"/>
              <w:jc w:val="left"/>
              <w:rPr>
                <w:szCs w:val="24"/>
              </w:rPr>
            </w:pPr>
            <w:r>
              <w:rPr>
                <w:szCs w:val="24"/>
              </w:rPr>
              <w:t>Tự sinh theo quy tắc</w:t>
            </w:r>
          </w:p>
        </w:tc>
      </w:tr>
      <w:tr w:rsidR="00E964B0" w14:paraId="195748F6" w14:textId="77777777" w:rsidTr="00AA0568">
        <w:trPr>
          <w:cantSplit/>
          <w:trHeight w:val="827"/>
        </w:trPr>
        <w:tc>
          <w:tcPr>
            <w:tcW w:w="1800" w:type="dxa"/>
          </w:tcPr>
          <w:p w14:paraId="48051022" w14:textId="77777777" w:rsidR="00E964B0" w:rsidRDefault="00E964B0" w:rsidP="00E821FE">
            <w:pPr>
              <w:ind w:left="0"/>
              <w:rPr>
                <w:szCs w:val="24"/>
              </w:rPr>
            </w:pPr>
            <w:r>
              <w:rPr>
                <w:szCs w:val="24"/>
              </w:rPr>
              <w:t>Ngày chứng từ</w:t>
            </w:r>
          </w:p>
        </w:tc>
        <w:tc>
          <w:tcPr>
            <w:tcW w:w="1980" w:type="dxa"/>
          </w:tcPr>
          <w:p w14:paraId="0548B72E" w14:textId="77777777" w:rsidR="00E964B0" w:rsidRDefault="00E964B0" w:rsidP="00E821FE">
            <w:pPr>
              <w:ind w:left="0"/>
              <w:rPr>
                <w:szCs w:val="24"/>
              </w:rPr>
            </w:pPr>
            <w:r>
              <w:rPr>
                <w:szCs w:val="24"/>
              </w:rPr>
              <w:t>Trans_Date</w:t>
            </w:r>
          </w:p>
        </w:tc>
        <w:tc>
          <w:tcPr>
            <w:tcW w:w="1417" w:type="dxa"/>
          </w:tcPr>
          <w:p w14:paraId="51A8167C" w14:textId="77777777" w:rsidR="00E964B0" w:rsidRDefault="00E964B0" w:rsidP="00E821FE">
            <w:pPr>
              <w:ind w:left="0"/>
            </w:pPr>
            <w:r>
              <w:t>Date</w:t>
            </w:r>
          </w:p>
          <w:p w14:paraId="3873646B" w14:textId="77777777" w:rsidR="00E964B0" w:rsidRDefault="00E964B0" w:rsidP="00E821FE">
            <w:pPr>
              <w:ind w:left="0"/>
            </w:pPr>
            <w:r>
              <w:t>Calendar</w:t>
            </w:r>
          </w:p>
        </w:tc>
        <w:tc>
          <w:tcPr>
            <w:tcW w:w="630" w:type="dxa"/>
          </w:tcPr>
          <w:p w14:paraId="3DE040C0" w14:textId="77777777" w:rsidR="00E964B0" w:rsidRDefault="00E964B0" w:rsidP="00E821FE">
            <w:pPr>
              <w:pStyle w:val="Sothutu-1so"/>
              <w:spacing w:before="120" w:after="120" w:line="276" w:lineRule="auto"/>
              <w:jc w:val="left"/>
              <w:rPr>
                <w:szCs w:val="24"/>
              </w:rPr>
            </w:pPr>
          </w:p>
        </w:tc>
        <w:tc>
          <w:tcPr>
            <w:tcW w:w="540" w:type="dxa"/>
          </w:tcPr>
          <w:p w14:paraId="5F20E475"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0BE94D20"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040785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1454EEBB" w14:textId="28C7CC5B" w:rsidR="00E964B0" w:rsidRDefault="002915DA" w:rsidP="00E821FE">
            <w:pPr>
              <w:pStyle w:val="Sothutu-1so"/>
              <w:spacing w:before="120" w:after="120" w:line="276" w:lineRule="auto"/>
              <w:rPr>
                <w:szCs w:val="24"/>
              </w:rPr>
            </w:pPr>
            <w:r>
              <w:rPr>
                <w:szCs w:val="24"/>
              </w:rPr>
              <w:t>Mặc định ngày chứng từ của BTHTT</w:t>
            </w:r>
          </w:p>
        </w:tc>
      </w:tr>
      <w:tr w:rsidR="00E964B0" w14:paraId="7023F6FF" w14:textId="77777777" w:rsidTr="00AA0568">
        <w:trPr>
          <w:cantSplit/>
          <w:trHeight w:val="827"/>
        </w:trPr>
        <w:tc>
          <w:tcPr>
            <w:tcW w:w="1800" w:type="dxa"/>
          </w:tcPr>
          <w:p w14:paraId="4496D4B7" w14:textId="77777777" w:rsidR="00E964B0" w:rsidRDefault="00E964B0" w:rsidP="00E821FE">
            <w:pPr>
              <w:ind w:left="0"/>
              <w:rPr>
                <w:szCs w:val="24"/>
              </w:rPr>
            </w:pPr>
            <w:r>
              <w:rPr>
                <w:szCs w:val="24"/>
              </w:rPr>
              <w:t>Số gom</w:t>
            </w:r>
          </w:p>
        </w:tc>
        <w:tc>
          <w:tcPr>
            <w:tcW w:w="1980" w:type="dxa"/>
          </w:tcPr>
          <w:p w14:paraId="696B5807" w14:textId="77777777" w:rsidR="00E964B0" w:rsidRDefault="00E964B0" w:rsidP="00E821FE">
            <w:pPr>
              <w:ind w:left="0"/>
              <w:rPr>
                <w:szCs w:val="24"/>
              </w:rPr>
            </w:pPr>
            <w:r w:rsidRPr="00DB17CB">
              <w:rPr>
                <w:szCs w:val="24"/>
              </w:rPr>
              <w:t>GROUP_NO</w:t>
            </w:r>
          </w:p>
        </w:tc>
        <w:tc>
          <w:tcPr>
            <w:tcW w:w="1417" w:type="dxa"/>
          </w:tcPr>
          <w:p w14:paraId="561D05CB" w14:textId="77777777" w:rsidR="00E964B0" w:rsidRDefault="00E964B0" w:rsidP="00E821FE">
            <w:pPr>
              <w:ind w:left="0"/>
            </w:pPr>
            <w:r>
              <w:t>String</w:t>
            </w:r>
          </w:p>
          <w:p w14:paraId="32742340" w14:textId="77777777" w:rsidR="00E964B0" w:rsidRDefault="00E964B0" w:rsidP="00E821FE">
            <w:pPr>
              <w:ind w:left="0"/>
            </w:pPr>
            <w:r>
              <w:t>Text Box</w:t>
            </w:r>
          </w:p>
        </w:tc>
        <w:tc>
          <w:tcPr>
            <w:tcW w:w="630" w:type="dxa"/>
          </w:tcPr>
          <w:p w14:paraId="2C79144F"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3C0CEE2B"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5719CECC"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41F4686"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0EE13110" w14:textId="77777777" w:rsidR="00E964B0" w:rsidRDefault="00E964B0" w:rsidP="00E821FE">
            <w:pPr>
              <w:pStyle w:val="Sothutu-1so"/>
              <w:spacing w:before="120" w:after="120" w:line="276" w:lineRule="auto"/>
              <w:rPr>
                <w:szCs w:val="24"/>
              </w:rPr>
            </w:pPr>
          </w:p>
        </w:tc>
      </w:tr>
      <w:tr w:rsidR="00E964B0" w14:paraId="5248BBA2" w14:textId="77777777" w:rsidTr="00AA0568">
        <w:trPr>
          <w:cantSplit/>
          <w:trHeight w:val="827"/>
        </w:trPr>
        <w:tc>
          <w:tcPr>
            <w:tcW w:w="1800" w:type="dxa"/>
          </w:tcPr>
          <w:p w14:paraId="2EC779B7" w14:textId="77777777" w:rsidR="00E964B0" w:rsidRDefault="00E964B0" w:rsidP="00E821FE">
            <w:pPr>
              <w:ind w:left="0"/>
              <w:rPr>
                <w:szCs w:val="24"/>
              </w:rPr>
            </w:pPr>
            <w:r>
              <w:rPr>
                <w:szCs w:val="24"/>
              </w:rPr>
              <w:t>Chuyển theo kho bạc</w:t>
            </w:r>
          </w:p>
        </w:tc>
        <w:tc>
          <w:tcPr>
            <w:tcW w:w="1980" w:type="dxa"/>
          </w:tcPr>
          <w:p w14:paraId="35953CAB" w14:textId="77777777" w:rsidR="00E964B0" w:rsidRDefault="00E964B0" w:rsidP="00E821FE">
            <w:pPr>
              <w:ind w:left="0"/>
              <w:rPr>
                <w:szCs w:val="24"/>
              </w:rPr>
            </w:pPr>
            <w:r w:rsidRPr="00DB17CB">
              <w:rPr>
                <w:szCs w:val="24"/>
              </w:rPr>
              <w:t>Is_State_Treasury</w:t>
            </w:r>
          </w:p>
        </w:tc>
        <w:tc>
          <w:tcPr>
            <w:tcW w:w="1417" w:type="dxa"/>
          </w:tcPr>
          <w:p w14:paraId="39454822" w14:textId="77777777" w:rsidR="00E964B0" w:rsidRDefault="00E964B0" w:rsidP="00E821FE">
            <w:pPr>
              <w:ind w:left="0"/>
            </w:pPr>
            <w:r>
              <w:t>Boolean</w:t>
            </w:r>
          </w:p>
          <w:p w14:paraId="31ED1C4A" w14:textId="77777777" w:rsidR="00E964B0" w:rsidRDefault="00E964B0" w:rsidP="00E821FE">
            <w:pPr>
              <w:ind w:left="0"/>
            </w:pPr>
            <w:r>
              <w:t>Check box</w:t>
            </w:r>
          </w:p>
        </w:tc>
        <w:tc>
          <w:tcPr>
            <w:tcW w:w="630" w:type="dxa"/>
          </w:tcPr>
          <w:p w14:paraId="706317D9" w14:textId="77777777" w:rsidR="00E964B0" w:rsidRDefault="00E964B0" w:rsidP="00E821FE">
            <w:pPr>
              <w:pStyle w:val="Sothutu-1so"/>
              <w:spacing w:before="120" w:after="120" w:line="276" w:lineRule="auto"/>
              <w:jc w:val="left"/>
              <w:rPr>
                <w:szCs w:val="24"/>
              </w:rPr>
            </w:pPr>
          </w:p>
        </w:tc>
        <w:tc>
          <w:tcPr>
            <w:tcW w:w="540" w:type="dxa"/>
          </w:tcPr>
          <w:p w14:paraId="2496DF49"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4B00CC4F"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78AAD5E7"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4CDCEBA3" w14:textId="3CEADDF2" w:rsidR="00E964B0" w:rsidRPr="00DB17CB" w:rsidRDefault="00E964B0" w:rsidP="00E821FE">
            <w:pPr>
              <w:pStyle w:val="Sothutu-1so"/>
              <w:spacing w:before="120" w:after="120" w:line="276" w:lineRule="auto"/>
              <w:rPr>
                <w:szCs w:val="24"/>
              </w:rPr>
            </w:pPr>
          </w:p>
        </w:tc>
      </w:tr>
      <w:tr w:rsidR="00E964B0" w14:paraId="0E891542" w14:textId="77777777" w:rsidTr="00AA0568">
        <w:trPr>
          <w:cantSplit/>
          <w:trHeight w:val="827"/>
        </w:trPr>
        <w:tc>
          <w:tcPr>
            <w:tcW w:w="1800" w:type="dxa"/>
          </w:tcPr>
          <w:p w14:paraId="4B531383" w14:textId="77777777" w:rsidR="00E964B0" w:rsidRDefault="00E964B0" w:rsidP="00E821FE">
            <w:pPr>
              <w:ind w:left="0"/>
              <w:rPr>
                <w:szCs w:val="24"/>
              </w:rPr>
            </w:pPr>
            <w:r>
              <w:rPr>
                <w:szCs w:val="24"/>
              </w:rPr>
              <w:t>Nội dung</w:t>
            </w:r>
          </w:p>
        </w:tc>
        <w:tc>
          <w:tcPr>
            <w:tcW w:w="1980" w:type="dxa"/>
          </w:tcPr>
          <w:p w14:paraId="4D206460" w14:textId="77777777" w:rsidR="00E964B0" w:rsidRDefault="00E964B0" w:rsidP="00E821FE">
            <w:pPr>
              <w:ind w:left="0"/>
              <w:rPr>
                <w:szCs w:val="24"/>
              </w:rPr>
            </w:pPr>
            <w:r>
              <w:rPr>
                <w:szCs w:val="24"/>
              </w:rPr>
              <w:t>Description</w:t>
            </w:r>
          </w:p>
        </w:tc>
        <w:tc>
          <w:tcPr>
            <w:tcW w:w="1417" w:type="dxa"/>
          </w:tcPr>
          <w:p w14:paraId="6EB7A445" w14:textId="77777777" w:rsidR="00E964B0" w:rsidRDefault="00E964B0" w:rsidP="00E821FE">
            <w:pPr>
              <w:ind w:left="0"/>
            </w:pPr>
            <w:r>
              <w:t>String</w:t>
            </w:r>
          </w:p>
          <w:p w14:paraId="1625CC67" w14:textId="77777777" w:rsidR="00E964B0" w:rsidRDefault="00E964B0" w:rsidP="00E821FE">
            <w:pPr>
              <w:ind w:left="0"/>
            </w:pPr>
            <w:r>
              <w:t>Text Box</w:t>
            </w:r>
          </w:p>
        </w:tc>
        <w:tc>
          <w:tcPr>
            <w:tcW w:w="630" w:type="dxa"/>
          </w:tcPr>
          <w:p w14:paraId="431F3D18" w14:textId="77777777" w:rsidR="00E964B0" w:rsidRDefault="00E964B0" w:rsidP="00E821FE">
            <w:pPr>
              <w:pStyle w:val="Sothutu-1so"/>
              <w:spacing w:before="120" w:after="120" w:line="276" w:lineRule="auto"/>
              <w:jc w:val="left"/>
              <w:rPr>
                <w:szCs w:val="24"/>
              </w:rPr>
            </w:pPr>
            <w:r>
              <w:rPr>
                <w:szCs w:val="24"/>
              </w:rPr>
              <w:t>250</w:t>
            </w:r>
          </w:p>
        </w:tc>
        <w:tc>
          <w:tcPr>
            <w:tcW w:w="540" w:type="dxa"/>
          </w:tcPr>
          <w:p w14:paraId="2077ABF8"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2A0D124D"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5283D935"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273099CD" w14:textId="77777777" w:rsidR="00E964B0" w:rsidRDefault="00E964B0" w:rsidP="00E821FE">
            <w:pPr>
              <w:pStyle w:val="Sothutu-1so"/>
              <w:spacing w:before="120" w:after="120" w:line="276" w:lineRule="auto"/>
              <w:rPr>
                <w:szCs w:val="24"/>
              </w:rPr>
            </w:pPr>
          </w:p>
        </w:tc>
      </w:tr>
      <w:tr w:rsidR="00E964B0" w14:paraId="1035D5C6" w14:textId="77777777" w:rsidTr="00AA0568">
        <w:trPr>
          <w:cantSplit/>
          <w:trHeight w:val="827"/>
        </w:trPr>
        <w:tc>
          <w:tcPr>
            <w:tcW w:w="1800" w:type="dxa"/>
          </w:tcPr>
          <w:p w14:paraId="3C0138E7" w14:textId="77777777" w:rsidR="00E964B0" w:rsidRDefault="00E964B0" w:rsidP="00E821FE">
            <w:pPr>
              <w:ind w:left="0"/>
              <w:rPr>
                <w:szCs w:val="24"/>
              </w:rPr>
            </w:pPr>
            <w:r>
              <w:rPr>
                <w:szCs w:val="24"/>
              </w:rPr>
              <w:t>Hình thức chi trả</w:t>
            </w:r>
          </w:p>
        </w:tc>
        <w:tc>
          <w:tcPr>
            <w:tcW w:w="1980" w:type="dxa"/>
          </w:tcPr>
          <w:p w14:paraId="15F0CB0A" w14:textId="77777777" w:rsidR="00E964B0" w:rsidRDefault="00E964B0" w:rsidP="00E821FE">
            <w:pPr>
              <w:ind w:left="0"/>
              <w:rPr>
                <w:szCs w:val="24"/>
              </w:rPr>
            </w:pPr>
            <w:r>
              <w:rPr>
                <w:szCs w:val="24"/>
              </w:rPr>
              <w:t>Payment_method</w:t>
            </w:r>
          </w:p>
        </w:tc>
        <w:tc>
          <w:tcPr>
            <w:tcW w:w="1417" w:type="dxa"/>
          </w:tcPr>
          <w:p w14:paraId="51A9FF4C" w14:textId="77777777" w:rsidR="00E964B0" w:rsidRDefault="00E964B0" w:rsidP="00E821FE">
            <w:pPr>
              <w:ind w:left="0"/>
            </w:pPr>
            <w:r>
              <w:t>String</w:t>
            </w:r>
          </w:p>
          <w:p w14:paraId="01B3D716" w14:textId="77777777" w:rsidR="00E964B0" w:rsidRDefault="00E964B0" w:rsidP="00E821FE">
            <w:pPr>
              <w:ind w:left="0"/>
            </w:pPr>
            <w:r>
              <w:t>CL</w:t>
            </w:r>
          </w:p>
          <w:p w14:paraId="6B4F1D9D" w14:textId="77777777" w:rsidR="00E964B0" w:rsidRDefault="00E964B0" w:rsidP="00E821FE">
            <w:pPr>
              <w:ind w:left="0"/>
            </w:pPr>
            <w:r>
              <w:t>AC</w:t>
            </w:r>
          </w:p>
        </w:tc>
        <w:tc>
          <w:tcPr>
            <w:tcW w:w="630" w:type="dxa"/>
          </w:tcPr>
          <w:p w14:paraId="552FF9D6"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C906394"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3A4900A1"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DA9EE7E"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718ED95E" w14:textId="4A41631D" w:rsidR="00E964B0" w:rsidRDefault="00E964B0" w:rsidP="00E821FE">
            <w:pPr>
              <w:pStyle w:val="Sothutu-1so"/>
              <w:spacing w:before="120" w:after="120" w:line="276" w:lineRule="auto"/>
              <w:rPr>
                <w:szCs w:val="24"/>
              </w:rPr>
            </w:pPr>
          </w:p>
        </w:tc>
      </w:tr>
      <w:tr w:rsidR="00E964B0" w:rsidRPr="000146A2" w14:paraId="34D26285" w14:textId="77777777" w:rsidTr="00AA0568">
        <w:trPr>
          <w:cantSplit/>
          <w:trHeight w:val="827"/>
        </w:trPr>
        <w:tc>
          <w:tcPr>
            <w:tcW w:w="1800" w:type="dxa"/>
          </w:tcPr>
          <w:p w14:paraId="7C56D2AF" w14:textId="77777777" w:rsidR="00E964B0" w:rsidRDefault="00E964B0" w:rsidP="00E821FE">
            <w:pPr>
              <w:ind w:left="0"/>
              <w:rPr>
                <w:szCs w:val="24"/>
              </w:rPr>
            </w:pPr>
            <w:r>
              <w:rPr>
                <w:szCs w:val="24"/>
              </w:rPr>
              <w:t>Yếu tố chi phí</w:t>
            </w:r>
          </w:p>
        </w:tc>
        <w:tc>
          <w:tcPr>
            <w:tcW w:w="1980" w:type="dxa"/>
          </w:tcPr>
          <w:p w14:paraId="29DD87E6" w14:textId="77777777" w:rsidR="00E964B0" w:rsidRDefault="00E964B0" w:rsidP="00E821FE">
            <w:pPr>
              <w:ind w:left="0"/>
              <w:rPr>
                <w:szCs w:val="24"/>
              </w:rPr>
            </w:pPr>
          </w:p>
        </w:tc>
        <w:tc>
          <w:tcPr>
            <w:tcW w:w="1417" w:type="dxa"/>
          </w:tcPr>
          <w:p w14:paraId="32B35401" w14:textId="77777777" w:rsidR="00E964B0" w:rsidRDefault="00E964B0" w:rsidP="00E821FE">
            <w:pPr>
              <w:ind w:left="0"/>
            </w:pPr>
            <w:r>
              <w:t>String</w:t>
            </w:r>
          </w:p>
          <w:p w14:paraId="24AA6EDA" w14:textId="77777777" w:rsidR="00E964B0" w:rsidRDefault="00E964B0" w:rsidP="00E821FE">
            <w:pPr>
              <w:ind w:left="0"/>
            </w:pPr>
            <w:r>
              <w:t>SL</w:t>
            </w:r>
          </w:p>
          <w:p w14:paraId="396B556C" w14:textId="77777777" w:rsidR="00E964B0" w:rsidRDefault="00E964B0" w:rsidP="00E821FE">
            <w:pPr>
              <w:ind w:left="0"/>
            </w:pPr>
            <w:r>
              <w:t>Popup</w:t>
            </w:r>
          </w:p>
        </w:tc>
        <w:tc>
          <w:tcPr>
            <w:tcW w:w="630" w:type="dxa"/>
          </w:tcPr>
          <w:p w14:paraId="65B8DADC" w14:textId="77777777" w:rsidR="00E964B0" w:rsidRDefault="00E964B0" w:rsidP="00E821FE">
            <w:pPr>
              <w:pStyle w:val="Sothutu-1so"/>
              <w:spacing w:before="120" w:after="120" w:line="276" w:lineRule="auto"/>
              <w:jc w:val="left"/>
              <w:rPr>
                <w:szCs w:val="24"/>
              </w:rPr>
            </w:pPr>
          </w:p>
        </w:tc>
        <w:tc>
          <w:tcPr>
            <w:tcW w:w="540" w:type="dxa"/>
          </w:tcPr>
          <w:p w14:paraId="7FB126D3"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4A2B64FD"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7DCE0CF5"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64D4050B" w14:textId="6BE313A5" w:rsidR="00E964B0" w:rsidRPr="000146A2" w:rsidRDefault="00E964B0" w:rsidP="00E821FE">
            <w:pPr>
              <w:pStyle w:val="Sothutu-1so"/>
              <w:spacing w:before="120" w:after="120" w:line="276" w:lineRule="auto"/>
              <w:rPr>
                <w:szCs w:val="24"/>
              </w:rPr>
            </w:pPr>
          </w:p>
        </w:tc>
      </w:tr>
      <w:tr w:rsidR="00E964B0" w:rsidRPr="001E5A81" w14:paraId="3B37A118" w14:textId="77777777" w:rsidTr="00AA0568">
        <w:trPr>
          <w:cantSplit/>
          <w:trHeight w:val="827"/>
        </w:trPr>
        <w:tc>
          <w:tcPr>
            <w:tcW w:w="14737" w:type="dxa"/>
            <w:gridSpan w:val="8"/>
          </w:tcPr>
          <w:p w14:paraId="061A54E6" w14:textId="77777777" w:rsidR="00E964B0" w:rsidRPr="001E5A81" w:rsidRDefault="00E964B0" w:rsidP="00E821FE">
            <w:pPr>
              <w:pStyle w:val="Sothutu-1so"/>
              <w:spacing w:before="120" w:after="120" w:line="276" w:lineRule="auto"/>
              <w:rPr>
                <w:b/>
                <w:szCs w:val="24"/>
              </w:rPr>
            </w:pPr>
            <w:r w:rsidRPr="001E5A81">
              <w:rPr>
                <w:b/>
                <w:szCs w:val="24"/>
              </w:rPr>
              <w:lastRenderedPageBreak/>
              <w:t>Group: Thông tin số tiền</w:t>
            </w:r>
          </w:p>
        </w:tc>
      </w:tr>
      <w:tr w:rsidR="00E964B0" w:rsidRPr="004C531E" w14:paraId="26C979DE" w14:textId="77777777" w:rsidTr="00AA0568">
        <w:trPr>
          <w:cantSplit/>
          <w:trHeight w:val="827"/>
        </w:trPr>
        <w:tc>
          <w:tcPr>
            <w:tcW w:w="1800" w:type="dxa"/>
          </w:tcPr>
          <w:p w14:paraId="602BEFA2" w14:textId="77777777" w:rsidR="00E964B0" w:rsidRDefault="00E964B0" w:rsidP="00E821FE">
            <w:pPr>
              <w:ind w:left="0"/>
              <w:rPr>
                <w:szCs w:val="24"/>
              </w:rPr>
            </w:pPr>
            <w:r>
              <w:rPr>
                <w:szCs w:val="24"/>
              </w:rPr>
              <w:t xml:space="preserve">Tiền tệ </w:t>
            </w:r>
          </w:p>
        </w:tc>
        <w:tc>
          <w:tcPr>
            <w:tcW w:w="1980" w:type="dxa"/>
          </w:tcPr>
          <w:p w14:paraId="1094F27F" w14:textId="77777777" w:rsidR="00E964B0" w:rsidRDefault="00E964B0" w:rsidP="00E821FE">
            <w:pPr>
              <w:ind w:left="0"/>
              <w:rPr>
                <w:szCs w:val="24"/>
              </w:rPr>
            </w:pPr>
            <w:r>
              <w:rPr>
                <w:szCs w:val="24"/>
              </w:rPr>
              <w:t>C_CURRENCY_ID</w:t>
            </w:r>
          </w:p>
        </w:tc>
        <w:tc>
          <w:tcPr>
            <w:tcW w:w="1417" w:type="dxa"/>
          </w:tcPr>
          <w:p w14:paraId="3D27A10B" w14:textId="77777777" w:rsidR="00E964B0" w:rsidRDefault="00E964B0" w:rsidP="00E821FE">
            <w:pPr>
              <w:ind w:left="0"/>
            </w:pPr>
            <w:r>
              <w:t>String</w:t>
            </w:r>
          </w:p>
          <w:p w14:paraId="3459F199" w14:textId="77777777" w:rsidR="00E964B0" w:rsidRDefault="00E964B0" w:rsidP="00E821FE">
            <w:pPr>
              <w:ind w:left="0"/>
            </w:pPr>
            <w:r>
              <w:t>CL</w:t>
            </w:r>
          </w:p>
          <w:p w14:paraId="799642CF" w14:textId="77777777" w:rsidR="00E964B0" w:rsidRDefault="00E964B0" w:rsidP="00E821FE">
            <w:pPr>
              <w:ind w:left="0"/>
            </w:pPr>
            <w:r>
              <w:t>AC</w:t>
            </w:r>
          </w:p>
        </w:tc>
        <w:tc>
          <w:tcPr>
            <w:tcW w:w="630" w:type="dxa"/>
          </w:tcPr>
          <w:p w14:paraId="148E034D"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7215D71"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460A81EE"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C27650D"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2E5C522E" w14:textId="10E5541F" w:rsidR="00E964B0" w:rsidRPr="004C531E" w:rsidRDefault="00E964B0" w:rsidP="00E821FE">
            <w:pPr>
              <w:pStyle w:val="Sothutu-1so"/>
              <w:spacing w:before="120" w:after="120" w:line="276" w:lineRule="auto"/>
              <w:rPr>
                <w:szCs w:val="24"/>
              </w:rPr>
            </w:pPr>
            <w:r>
              <w:rPr>
                <w:szCs w:val="24"/>
              </w:rPr>
              <w:t xml:space="preserve">Mặc định theo tiền tệ của </w:t>
            </w:r>
            <w:r w:rsidR="004F6AC7">
              <w:rPr>
                <w:szCs w:val="24"/>
              </w:rPr>
              <w:t>bảng THTT</w:t>
            </w:r>
            <w:r>
              <w:rPr>
                <w:szCs w:val="24"/>
              </w:rPr>
              <w:t>, người sử dụng có thể sửa lại</w:t>
            </w:r>
          </w:p>
        </w:tc>
      </w:tr>
      <w:tr w:rsidR="00E964B0" w:rsidRPr="004C531E" w14:paraId="6E66963B" w14:textId="77777777" w:rsidTr="00AA0568">
        <w:trPr>
          <w:cantSplit/>
          <w:trHeight w:val="827"/>
        </w:trPr>
        <w:tc>
          <w:tcPr>
            <w:tcW w:w="1800" w:type="dxa"/>
          </w:tcPr>
          <w:p w14:paraId="1A54F43F" w14:textId="77777777" w:rsidR="00E964B0" w:rsidRPr="00311EE8" w:rsidRDefault="00E964B0" w:rsidP="00E821FE">
            <w:pPr>
              <w:ind w:left="0"/>
              <w:rPr>
                <w:szCs w:val="24"/>
              </w:rPr>
            </w:pPr>
            <w:r>
              <w:rPr>
                <w:szCs w:val="24"/>
              </w:rPr>
              <w:t>Tỷ giá</w:t>
            </w:r>
          </w:p>
        </w:tc>
        <w:tc>
          <w:tcPr>
            <w:tcW w:w="1980" w:type="dxa"/>
          </w:tcPr>
          <w:p w14:paraId="482ACA03" w14:textId="77777777" w:rsidR="00E964B0" w:rsidRDefault="00E964B0" w:rsidP="00E821FE">
            <w:pPr>
              <w:ind w:left="0"/>
              <w:rPr>
                <w:szCs w:val="24"/>
              </w:rPr>
            </w:pPr>
            <w:r>
              <w:rPr>
                <w:szCs w:val="24"/>
              </w:rPr>
              <w:t>CURRENCY_RATE</w:t>
            </w:r>
          </w:p>
        </w:tc>
        <w:tc>
          <w:tcPr>
            <w:tcW w:w="1417" w:type="dxa"/>
          </w:tcPr>
          <w:p w14:paraId="2C94A69D" w14:textId="77777777" w:rsidR="00E964B0" w:rsidRDefault="00E964B0" w:rsidP="00E821FE">
            <w:pPr>
              <w:ind w:left="0"/>
            </w:pPr>
            <w:r>
              <w:t>Number</w:t>
            </w:r>
          </w:p>
        </w:tc>
        <w:tc>
          <w:tcPr>
            <w:tcW w:w="630" w:type="dxa"/>
          </w:tcPr>
          <w:p w14:paraId="5DC8A07D"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74C1B1E0"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45D1CFBE"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D1B7F1F"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42E88C99" w14:textId="51E8CCF3" w:rsidR="00E964B0" w:rsidRPr="004C531E" w:rsidRDefault="00E964B0" w:rsidP="00E821FE">
            <w:pPr>
              <w:pStyle w:val="Sothutu-1so"/>
              <w:spacing w:before="120" w:after="120" w:line="276" w:lineRule="auto"/>
              <w:rPr>
                <w:szCs w:val="24"/>
              </w:rPr>
            </w:pPr>
          </w:p>
        </w:tc>
      </w:tr>
      <w:tr w:rsidR="00E964B0" w:rsidRPr="004C531E" w14:paraId="13FFC6BE" w14:textId="77777777" w:rsidTr="00AA0568">
        <w:trPr>
          <w:cantSplit/>
          <w:trHeight w:val="827"/>
        </w:trPr>
        <w:tc>
          <w:tcPr>
            <w:tcW w:w="1800" w:type="dxa"/>
            <w:vAlign w:val="bottom"/>
          </w:tcPr>
          <w:p w14:paraId="709E4EAA" w14:textId="77777777" w:rsidR="00E964B0" w:rsidRDefault="00E964B0" w:rsidP="00E821FE">
            <w:pPr>
              <w:ind w:left="0"/>
              <w:rPr>
                <w:szCs w:val="24"/>
              </w:rPr>
            </w:pPr>
            <w:r w:rsidRPr="00311EE8">
              <w:rPr>
                <w:szCs w:val="24"/>
              </w:rPr>
              <w:t>Tổng tiền đề nghị</w:t>
            </w:r>
          </w:p>
        </w:tc>
        <w:tc>
          <w:tcPr>
            <w:tcW w:w="1980" w:type="dxa"/>
            <w:vAlign w:val="bottom"/>
          </w:tcPr>
          <w:p w14:paraId="043CCC11" w14:textId="77777777" w:rsidR="00E964B0" w:rsidRDefault="00E964B0" w:rsidP="00E821FE">
            <w:pPr>
              <w:ind w:left="0"/>
              <w:rPr>
                <w:szCs w:val="24"/>
              </w:rPr>
            </w:pPr>
            <w:r w:rsidRPr="00311EE8">
              <w:rPr>
                <w:szCs w:val="24"/>
              </w:rPr>
              <w:t>REQUEST_AMOUNT</w:t>
            </w:r>
          </w:p>
        </w:tc>
        <w:tc>
          <w:tcPr>
            <w:tcW w:w="1417" w:type="dxa"/>
          </w:tcPr>
          <w:p w14:paraId="2B6D68D7" w14:textId="77777777" w:rsidR="00E964B0" w:rsidRDefault="00E964B0" w:rsidP="00E821FE">
            <w:pPr>
              <w:ind w:left="0"/>
            </w:pPr>
            <w:r>
              <w:t>Number</w:t>
            </w:r>
          </w:p>
        </w:tc>
        <w:tc>
          <w:tcPr>
            <w:tcW w:w="630" w:type="dxa"/>
          </w:tcPr>
          <w:p w14:paraId="1F5BD095"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05D9AC1"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4206A18D"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37063FC"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59B87224" w14:textId="77777777" w:rsidR="00E964B0" w:rsidRPr="004C531E" w:rsidRDefault="00E964B0" w:rsidP="00E821FE">
            <w:pPr>
              <w:pStyle w:val="Sothutu-1so"/>
              <w:spacing w:before="120" w:after="120" w:line="276" w:lineRule="auto"/>
              <w:rPr>
                <w:szCs w:val="24"/>
              </w:rPr>
            </w:pPr>
            <w:r>
              <w:rPr>
                <w:szCs w:val="24"/>
              </w:rPr>
              <w:t>Tổng tiền đề nghị của các line chi tiết, cập nhật sau mỗi lần lưu/xóa bản ghi chi tiết</w:t>
            </w:r>
            <w:r w:rsidRPr="004C531E">
              <w:rPr>
                <w:szCs w:val="24"/>
              </w:rPr>
              <w:t xml:space="preserve"> </w:t>
            </w:r>
          </w:p>
        </w:tc>
      </w:tr>
      <w:tr w:rsidR="00E964B0" w14:paraId="43503CA3" w14:textId="77777777" w:rsidTr="00AA0568">
        <w:trPr>
          <w:cantSplit/>
          <w:trHeight w:val="827"/>
        </w:trPr>
        <w:tc>
          <w:tcPr>
            <w:tcW w:w="1800" w:type="dxa"/>
            <w:vAlign w:val="bottom"/>
          </w:tcPr>
          <w:p w14:paraId="56781D92" w14:textId="77777777" w:rsidR="00E964B0" w:rsidRDefault="00E964B0" w:rsidP="00E821FE">
            <w:pPr>
              <w:ind w:left="0"/>
              <w:rPr>
                <w:szCs w:val="24"/>
              </w:rPr>
            </w:pPr>
            <w:r w:rsidRPr="00311EE8">
              <w:rPr>
                <w:szCs w:val="24"/>
              </w:rPr>
              <w:t>Tổng tiền được duyệt</w:t>
            </w:r>
          </w:p>
        </w:tc>
        <w:tc>
          <w:tcPr>
            <w:tcW w:w="1980" w:type="dxa"/>
            <w:vAlign w:val="bottom"/>
          </w:tcPr>
          <w:p w14:paraId="59134CDE" w14:textId="77777777" w:rsidR="00E964B0" w:rsidRPr="00311EE8" w:rsidRDefault="00E964B0" w:rsidP="00E821FE">
            <w:pPr>
              <w:ind w:left="0"/>
              <w:rPr>
                <w:szCs w:val="24"/>
              </w:rPr>
            </w:pPr>
            <w:r w:rsidRPr="00311EE8">
              <w:rPr>
                <w:szCs w:val="24"/>
              </w:rPr>
              <w:t>APPROVED_AMOUNT</w:t>
            </w:r>
          </w:p>
        </w:tc>
        <w:tc>
          <w:tcPr>
            <w:tcW w:w="1417" w:type="dxa"/>
          </w:tcPr>
          <w:p w14:paraId="5478D0E4" w14:textId="77777777" w:rsidR="00E964B0" w:rsidRDefault="00E964B0" w:rsidP="00E821FE">
            <w:pPr>
              <w:ind w:left="0"/>
            </w:pPr>
            <w:r>
              <w:t>Number</w:t>
            </w:r>
          </w:p>
        </w:tc>
        <w:tc>
          <w:tcPr>
            <w:tcW w:w="630" w:type="dxa"/>
          </w:tcPr>
          <w:p w14:paraId="39F2986A"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ACDEF54"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396334AB"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2DE8651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477A8BC1" w14:textId="77777777" w:rsidR="00E964B0" w:rsidRDefault="00E964B0" w:rsidP="00E821FE">
            <w:pPr>
              <w:pStyle w:val="Sothutu-1so"/>
              <w:spacing w:before="120" w:after="120" w:line="276" w:lineRule="auto"/>
              <w:rPr>
                <w:szCs w:val="24"/>
              </w:rPr>
            </w:pPr>
            <w:r>
              <w:rPr>
                <w:szCs w:val="24"/>
              </w:rPr>
              <w:t xml:space="preserve">Tổng tiền được duyệt của các line chi tiết, cập nhật sau mỗi lần lưu bản ghi chi tiết </w:t>
            </w:r>
          </w:p>
        </w:tc>
      </w:tr>
      <w:tr w:rsidR="00E964B0" w:rsidRPr="00311EE8" w14:paraId="5846EA96" w14:textId="77777777" w:rsidTr="00AA0568">
        <w:trPr>
          <w:cantSplit/>
          <w:trHeight w:val="827"/>
        </w:trPr>
        <w:tc>
          <w:tcPr>
            <w:tcW w:w="14737" w:type="dxa"/>
            <w:gridSpan w:val="8"/>
          </w:tcPr>
          <w:p w14:paraId="783304AA" w14:textId="77777777" w:rsidR="00E964B0" w:rsidRPr="00311EE8" w:rsidRDefault="00E964B0" w:rsidP="00E821FE">
            <w:pPr>
              <w:pStyle w:val="Sothutu-1so"/>
              <w:spacing w:before="120" w:after="120" w:line="276" w:lineRule="auto"/>
              <w:jc w:val="left"/>
              <w:rPr>
                <w:szCs w:val="24"/>
              </w:rPr>
            </w:pPr>
            <w:r w:rsidRPr="001E5A81">
              <w:rPr>
                <w:b/>
                <w:szCs w:val="24"/>
              </w:rPr>
              <w:t xml:space="preserve">Group: Thông tin </w:t>
            </w:r>
            <w:r>
              <w:rPr>
                <w:b/>
                <w:szCs w:val="24"/>
              </w:rPr>
              <w:t>VOffice</w:t>
            </w:r>
          </w:p>
        </w:tc>
      </w:tr>
      <w:tr w:rsidR="00E964B0" w:rsidRPr="00311EE8" w14:paraId="5475FDEC" w14:textId="77777777" w:rsidTr="00AA0568">
        <w:trPr>
          <w:cantSplit/>
          <w:trHeight w:val="827"/>
        </w:trPr>
        <w:tc>
          <w:tcPr>
            <w:tcW w:w="1800" w:type="dxa"/>
          </w:tcPr>
          <w:p w14:paraId="33A26E02" w14:textId="77777777" w:rsidR="00E964B0" w:rsidRDefault="00E964B0" w:rsidP="00E821FE">
            <w:pPr>
              <w:pStyle w:val="Sothutu-1so"/>
              <w:spacing w:before="120" w:after="120" w:line="276" w:lineRule="auto"/>
              <w:jc w:val="left"/>
              <w:rPr>
                <w:szCs w:val="24"/>
              </w:rPr>
            </w:pPr>
            <w:r w:rsidRPr="00555E4D">
              <w:rPr>
                <w:szCs w:val="24"/>
              </w:rPr>
              <w:t>Số, ký hiệu VB trình ký</w:t>
            </w:r>
            <w:r>
              <w:rPr>
                <w:szCs w:val="24"/>
              </w:rPr>
              <w:t xml:space="preserve"> </w:t>
            </w:r>
          </w:p>
          <w:p w14:paraId="796323AE" w14:textId="77777777" w:rsidR="00E964B0" w:rsidRPr="00555E4D" w:rsidRDefault="00E964B0" w:rsidP="00E821FE">
            <w:pPr>
              <w:pStyle w:val="Sothutu-1so"/>
              <w:spacing w:before="120" w:after="120" w:line="276" w:lineRule="auto"/>
              <w:jc w:val="left"/>
              <w:rPr>
                <w:szCs w:val="24"/>
              </w:rPr>
            </w:pPr>
            <w:r w:rsidRPr="00555E4D">
              <w:rPr>
                <w:szCs w:val="24"/>
              </w:rPr>
              <w:t>(Link tới danh sách chứng từ trình ký)</w:t>
            </w:r>
          </w:p>
        </w:tc>
        <w:tc>
          <w:tcPr>
            <w:tcW w:w="1980" w:type="dxa"/>
          </w:tcPr>
          <w:p w14:paraId="6B5CCC0F" w14:textId="77777777" w:rsidR="00E964B0" w:rsidRPr="00555E4D" w:rsidRDefault="00E964B0" w:rsidP="00E821FE">
            <w:pPr>
              <w:ind w:left="0"/>
              <w:rPr>
                <w:szCs w:val="24"/>
              </w:rPr>
            </w:pPr>
            <w:r w:rsidRPr="00555E4D">
              <w:rPr>
                <w:szCs w:val="24"/>
              </w:rPr>
              <w:t>Hard_Copy_Document_No</w:t>
            </w:r>
          </w:p>
        </w:tc>
        <w:tc>
          <w:tcPr>
            <w:tcW w:w="1417" w:type="dxa"/>
          </w:tcPr>
          <w:p w14:paraId="620D5368" w14:textId="77777777" w:rsidR="00E964B0" w:rsidRDefault="00E964B0" w:rsidP="00E821FE">
            <w:pPr>
              <w:ind w:left="0"/>
            </w:pPr>
            <w:r>
              <w:t>String</w:t>
            </w:r>
          </w:p>
          <w:p w14:paraId="3445B5A4" w14:textId="77777777" w:rsidR="00E964B0" w:rsidRDefault="00E964B0" w:rsidP="00E821FE">
            <w:pPr>
              <w:ind w:left="0"/>
            </w:pPr>
            <w:r>
              <w:t>Text Box</w:t>
            </w:r>
          </w:p>
        </w:tc>
        <w:tc>
          <w:tcPr>
            <w:tcW w:w="630" w:type="dxa"/>
          </w:tcPr>
          <w:p w14:paraId="71562DE4"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122B7174"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27AC18BA"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03D6A25"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1F1DC75D" w14:textId="58876ADF" w:rsidR="00E964B0" w:rsidRPr="00311EE8" w:rsidRDefault="00E964B0" w:rsidP="00E821FE">
            <w:pPr>
              <w:pStyle w:val="Sothutu-1so"/>
              <w:spacing w:before="120" w:after="120" w:line="276" w:lineRule="auto"/>
              <w:rPr>
                <w:szCs w:val="24"/>
              </w:rPr>
            </w:pPr>
          </w:p>
        </w:tc>
      </w:tr>
      <w:tr w:rsidR="00E964B0" w:rsidRPr="00311EE8" w14:paraId="7F05B4DF" w14:textId="77777777" w:rsidTr="00AA0568">
        <w:trPr>
          <w:cantSplit/>
          <w:trHeight w:val="827"/>
        </w:trPr>
        <w:tc>
          <w:tcPr>
            <w:tcW w:w="1800" w:type="dxa"/>
          </w:tcPr>
          <w:p w14:paraId="4D9B16FB" w14:textId="77777777" w:rsidR="00E964B0" w:rsidRPr="00555E4D" w:rsidRDefault="00E964B0" w:rsidP="00E821FE">
            <w:pPr>
              <w:pStyle w:val="Sothutu-1so"/>
              <w:spacing w:before="120" w:after="120" w:line="276" w:lineRule="auto"/>
              <w:jc w:val="left"/>
              <w:rPr>
                <w:szCs w:val="24"/>
              </w:rPr>
            </w:pPr>
            <w:r w:rsidRPr="00555E4D">
              <w:rPr>
                <w:szCs w:val="24"/>
              </w:rPr>
              <w:t>Trạng thái ký</w:t>
            </w:r>
          </w:p>
        </w:tc>
        <w:tc>
          <w:tcPr>
            <w:tcW w:w="1980" w:type="dxa"/>
          </w:tcPr>
          <w:p w14:paraId="51CD89A1" w14:textId="77777777" w:rsidR="00E964B0" w:rsidRPr="00555E4D" w:rsidRDefault="00E964B0" w:rsidP="00E821FE">
            <w:pPr>
              <w:ind w:left="0"/>
              <w:rPr>
                <w:szCs w:val="24"/>
              </w:rPr>
            </w:pPr>
            <w:r w:rsidRPr="00555E4D">
              <w:t>SignerStatus</w:t>
            </w:r>
          </w:p>
        </w:tc>
        <w:tc>
          <w:tcPr>
            <w:tcW w:w="1417" w:type="dxa"/>
          </w:tcPr>
          <w:p w14:paraId="5525B549" w14:textId="77777777" w:rsidR="00E964B0" w:rsidRDefault="00E964B0" w:rsidP="00E821FE">
            <w:pPr>
              <w:ind w:left="0"/>
            </w:pPr>
            <w:r>
              <w:t>String</w:t>
            </w:r>
          </w:p>
          <w:p w14:paraId="22A89C85" w14:textId="77777777" w:rsidR="00E964B0" w:rsidRDefault="00E964B0" w:rsidP="00E821FE">
            <w:pPr>
              <w:ind w:left="0"/>
            </w:pPr>
            <w:r>
              <w:t>CL</w:t>
            </w:r>
          </w:p>
        </w:tc>
        <w:tc>
          <w:tcPr>
            <w:tcW w:w="630" w:type="dxa"/>
          </w:tcPr>
          <w:p w14:paraId="39895C7B"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65AD9D11"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506F92D4"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6360C04E"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1BA4094E" w14:textId="09CB0E07" w:rsidR="00E964B0" w:rsidRPr="00311EE8" w:rsidRDefault="00E964B0" w:rsidP="00E821FE">
            <w:pPr>
              <w:pStyle w:val="Sothutu-1so"/>
              <w:spacing w:before="120" w:after="120" w:line="276" w:lineRule="auto"/>
              <w:rPr>
                <w:szCs w:val="24"/>
              </w:rPr>
            </w:pPr>
          </w:p>
        </w:tc>
      </w:tr>
      <w:tr w:rsidR="00E964B0" w:rsidRPr="00311EE8" w14:paraId="155887B5" w14:textId="77777777" w:rsidTr="00AA0568">
        <w:trPr>
          <w:cantSplit/>
          <w:trHeight w:val="827"/>
        </w:trPr>
        <w:tc>
          <w:tcPr>
            <w:tcW w:w="1800" w:type="dxa"/>
          </w:tcPr>
          <w:p w14:paraId="18F8D06A" w14:textId="77777777" w:rsidR="00E964B0" w:rsidRPr="00555E4D" w:rsidRDefault="00E964B0" w:rsidP="00E821FE">
            <w:pPr>
              <w:pStyle w:val="Sothutu-1so"/>
              <w:spacing w:before="120" w:after="120" w:line="276" w:lineRule="auto"/>
              <w:jc w:val="left"/>
              <w:rPr>
                <w:szCs w:val="24"/>
              </w:rPr>
            </w:pPr>
            <w:r w:rsidRPr="00555E4D">
              <w:rPr>
                <w:szCs w:val="24"/>
              </w:rPr>
              <w:lastRenderedPageBreak/>
              <w:t>Ngày duyệt Voffice</w:t>
            </w:r>
          </w:p>
        </w:tc>
        <w:tc>
          <w:tcPr>
            <w:tcW w:w="1980" w:type="dxa"/>
          </w:tcPr>
          <w:p w14:paraId="1C6040A9" w14:textId="77777777" w:rsidR="00E964B0" w:rsidRPr="00555E4D" w:rsidRDefault="00E964B0" w:rsidP="00E821FE">
            <w:pPr>
              <w:ind w:left="0"/>
              <w:rPr>
                <w:szCs w:val="24"/>
              </w:rPr>
            </w:pPr>
            <w:r w:rsidRPr="00555E4D">
              <w:rPr>
                <w:szCs w:val="24"/>
              </w:rPr>
              <w:t>Hard_Copy_Date</w:t>
            </w:r>
          </w:p>
        </w:tc>
        <w:tc>
          <w:tcPr>
            <w:tcW w:w="1417" w:type="dxa"/>
          </w:tcPr>
          <w:p w14:paraId="339D582E" w14:textId="77777777" w:rsidR="00E964B0" w:rsidRDefault="00E964B0" w:rsidP="00E821FE">
            <w:pPr>
              <w:ind w:left="0"/>
            </w:pPr>
            <w:r>
              <w:t>Date</w:t>
            </w:r>
          </w:p>
        </w:tc>
        <w:tc>
          <w:tcPr>
            <w:tcW w:w="630" w:type="dxa"/>
          </w:tcPr>
          <w:p w14:paraId="364CACCF" w14:textId="77777777" w:rsidR="00E964B0" w:rsidRDefault="00E964B0" w:rsidP="00E821FE">
            <w:pPr>
              <w:pStyle w:val="Sothutu-1so"/>
              <w:spacing w:before="120" w:after="120" w:line="276" w:lineRule="auto"/>
              <w:jc w:val="left"/>
              <w:rPr>
                <w:szCs w:val="24"/>
              </w:rPr>
            </w:pPr>
          </w:p>
        </w:tc>
        <w:tc>
          <w:tcPr>
            <w:tcW w:w="540" w:type="dxa"/>
          </w:tcPr>
          <w:p w14:paraId="368E61B5"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0F4734CC"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39C139FF"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44DAB4D7" w14:textId="5F425E92" w:rsidR="00E964B0" w:rsidRPr="00311EE8" w:rsidRDefault="00E964B0" w:rsidP="00E821FE">
            <w:pPr>
              <w:pStyle w:val="Sothutu-1so"/>
              <w:spacing w:before="120" w:after="120" w:line="276" w:lineRule="auto"/>
              <w:rPr>
                <w:szCs w:val="24"/>
              </w:rPr>
            </w:pPr>
          </w:p>
        </w:tc>
      </w:tr>
      <w:tr w:rsidR="00E964B0" w:rsidRPr="00311EE8" w14:paraId="35A9E535" w14:textId="77777777" w:rsidTr="00AA0568">
        <w:trPr>
          <w:cantSplit/>
          <w:trHeight w:val="827"/>
        </w:trPr>
        <w:tc>
          <w:tcPr>
            <w:tcW w:w="1800" w:type="dxa"/>
          </w:tcPr>
          <w:p w14:paraId="005AD7F1" w14:textId="77777777" w:rsidR="00E964B0" w:rsidRPr="00555E4D" w:rsidRDefault="00E964B0" w:rsidP="00E821FE">
            <w:pPr>
              <w:pStyle w:val="Sothutu-1so"/>
              <w:spacing w:before="120" w:after="120" w:line="276" w:lineRule="auto"/>
              <w:jc w:val="left"/>
              <w:rPr>
                <w:szCs w:val="24"/>
              </w:rPr>
            </w:pPr>
            <w:r w:rsidRPr="00555E4D">
              <w:rPr>
                <w:szCs w:val="24"/>
              </w:rPr>
              <w:t>Bản ghi trình ký</w:t>
            </w:r>
          </w:p>
        </w:tc>
        <w:tc>
          <w:tcPr>
            <w:tcW w:w="1980" w:type="dxa"/>
          </w:tcPr>
          <w:p w14:paraId="381AD9F8" w14:textId="77777777" w:rsidR="00E964B0" w:rsidRPr="00555E4D" w:rsidRDefault="00E964B0" w:rsidP="00E821FE">
            <w:pPr>
              <w:ind w:left="0"/>
              <w:rPr>
                <w:szCs w:val="24"/>
              </w:rPr>
            </w:pPr>
            <w:r w:rsidRPr="00555E4D">
              <w:t>IsSignerRecord</w:t>
            </w:r>
          </w:p>
        </w:tc>
        <w:tc>
          <w:tcPr>
            <w:tcW w:w="1417" w:type="dxa"/>
          </w:tcPr>
          <w:p w14:paraId="7928D961" w14:textId="77777777" w:rsidR="00E964B0" w:rsidRDefault="00E964B0" w:rsidP="00E821FE">
            <w:pPr>
              <w:ind w:left="0"/>
            </w:pPr>
            <w:r>
              <w:t>Boolean</w:t>
            </w:r>
          </w:p>
          <w:p w14:paraId="2F28681C" w14:textId="77777777" w:rsidR="00E964B0" w:rsidRDefault="00E964B0" w:rsidP="00E821FE">
            <w:pPr>
              <w:ind w:left="0"/>
            </w:pPr>
            <w:r>
              <w:t>Check box</w:t>
            </w:r>
          </w:p>
        </w:tc>
        <w:tc>
          <w:tcPr>
            <w:tcW w:w="630" w:type="dxa"/>
          </w:tcPr>
          <w:p w14:paraId="3C2EB60A" w14:textId="77777777" w:rsidR="00E964B0" w:rsidRDefault="00E964B0" w:rsidP="00E821FE">
            <w:pPr>
              <w:pStyle w:val="Sothutu-1so"/>
              <w:spacing w:before="120" w:after="120" w:line="276" w:lineRule="auto"/>
              <w:jc w:val="left"/>
              <w:rPr>
                <w:szCs w:val="24"/>
              </w:rPr>
            </w:pPr>
          </w:p>
        </w:tc>
        <w:tc>
          <w:tcPr>
            <w:tcW w:w="540" w:type="dxa"/>
          </w:tcPr>
          <w:p w14:paraId="670A7C7D"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1856C5F7"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53F5668D"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086C168D" w14:textId="77777777" w:rsidR="00E964B0" w:rsidRPr="00311EE8" w:rsidRDefault="00E964B0" w:rsidP="00E821FE">
            <w:pPr>
              <w:pStyle w:val="Sothutu-1so"/>
              <w:spacing w:before="120" w:after="120" w:line="276" w:lineRule="auto"/>
              <w:rPr>
                <w:szCs w:val="24"/>
              </w:rPr>
            </w:pPr>
          </w:p>
        </w:tc>
      </w:tr>
      <w:tr w:rsidR="00E964B0" w:rsidRPr="00311EE8" w14:paraId="71364D68" w14:textId="77777777" w:rsidTr="00AA0568">
        <w:trPr>
          <w:cantSplit/>
          <w:trHeight w:val="827"/>
        </w:trPr>
        <w:tc>
          <w:tcPr>
            <w:tcW w:w="14737" w:type="dxa"/>
            <w:gridSpan w:val="8"/>
          </w:tcPr>
          <w:p w14:paraId="51CAEEC1" w14:textId="77777777" w:rsidR="00E964B0" w:rsidRPr="00311EE8" w:rsidRDefault="00E964B0" w:rsidP="00E821FE">
            <w:pPr>
              <w:pStyle w:val="Sothutu-1so"/>
              <w:spacing w:before="120" w:after="120" w:line="276" w:lineRule="auto"/>
              <w:rPr>
                <w:szCs w:val="24"/>
              </w:rPr>
            </w:pPr>
            <w:r w:rsidRPr="001E5A81">
              <w:rPr>
                <w:b/>
                <w:szCs w:val="24"/>
              </w:rPr>
              <w:t xml:space="preserve">Group: Thông tin </w:t>
            </w:r>
            <w:r>
              <w:rPr>
                <w:b/>
                <w:szCs w:val="24"/>
              </w:rPr>
              <w:t>trạng thái</w:t>
            </w:r>
          </w:p>
        </w:tc>
      </w:tr>
      <w:tr w:rsidR="00E964B0" w:rsidRPr="00311EE8" w14:paraId="26B8B95F" w14:textId="77777777" w:rsidTr="00AA0568">
        <w:trPr>
          <w:cantSplit/>
          <w:trHeight w:val="827"/>
        </w:trPr>
        <w:tc>
          <w:tcPr>
            <w:tcW w:w="1800" w:type="dxa"/>
          </w:tcPr>
          <w:p w14:paraId="4B44932E" w14:textId="77777777" w:rsidR="00E964B0" w:rsidRPr="00555E4D" w:rsidRDefault="00E964B0" w:rsidP="00E821FE">
            <w:pPr>
              <w:pStyle w:val="Sothutu-1so"/>
              <w:spacing w:before="120" w:after="120" w:line="276" w:lineRule="auto"/>
              <w:jc w:val="left"/>
              <w:rPr>
                <w:szCs w:val="24"/>
              </w:rPr>
            </w:pPr>
            <w:r>
              <w:rPr>
                <w:szCs w:val="24"/>
              </w:rPr>
              <w:t>Trạng thái duyệt</w:t>
            </w:r>
          </w:p>
        </w:tc>
        <w:tc>
          <w:tcPr>
            <w:tcW w:w="1980" w:type="dxa"/>
          </w:tcPr>
          <w:p w14:paraId="20CF240E" w14:textId="77777777" w:rsidR="00E964B0" w:rsidRPr="00555E4D" w:rsidRDefault="00E964B0" w:rsidP="00E821FE">
            <w:pPr>
              <w:ind w:left="0"/>
            </w:pPr>
          </w:p>
        </w:tc>
        <w:tc>
          <w:tcPr>
            <w:tcW w:w="1417" w:type="dxa"/>
          </w:tcPr>
          <w:p w14:paraId="45A6E67B" w14:textId="77777777" w:rsidR="00E964B0" w:rsidRDefault="00E964B0" w:rsidP="00E821FE">
            <w:pPr>
              <w:ind w:left="0"/>
            </w:pPr>
            <w:r>
              <w:t>String</w:t>
            </w:r>
          </w:p>
          <w:p w14:paraId="2EE4DBC5" w14:textId="77777777" w:rsidR="00E964B0" w:rsidRDefault="00E964B0" w:rsidP="00E821FE">
            <w:pPr>
              <w:ind w:left="0"/>
            </w:pPr>
            <w:r>
              <w:t>CL</w:t>
            </w:r>
          </w:p>
        </w:tc>
        <w:tc>
          <w:tcPr>
            <w:tcW w:w="630" w:type="dxa"/>
          </w:tcPr>
          <w:p w14:paraId="1CCFDB4D"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6D1CDE6E"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078E0A6A"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6F324013"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3944FD5D" w14:textId="2EAC0853" w:rsidR="00E964B0" w:rsidRPr="00311EE8" w:rsidRDefault="00E964B0" w:rsidP="00E821FE">
            <w:pPr>
              <w:pStyle w:val="Sothutu-1so"/>
              <w:spacing w:before="120" w:after="120" w:line="276" w:lineRule="auto"/>
              <w:rPr>
                <w:szCs w:val="24"/>
              </w:rPr>
            </w:pPr>
          </w:p>
        </w:tc>
      </w:tr>
      <w:tr w:rsidR="00E964B0" w:rsidRPr="00311EE8" w14:paraId="654ED81C" w14:textId="77777777" w:rsidTr="00AA0568">
        <w:trPr>
          <w:cantSplit/>
          <w:trHeight w:val="827"/>
        </w:trPr>
        <w:tc>
          <w:tcPr>
            <w:tcW w:w="1800" w:type="dxa"/>
          </w:tcPr>
          <w:p w14:paraId="17AC2A29" w14:textId="77777777" w:rsidR="00E964B0" w:rsidRDefault="00E964B0" w:rsidP="00E821FE">
            <w:pPr>
              <w:pStyle w:val="Sothutu-1so"/>
              <w:spacing w:before="120" w:after="120" w:line="276" w:lineRule="auto"/>
              <w:jc w:val="left"/>
              <w:rPr>
                <w:szCs w:val="24"/>
              </w:rPr>
            </w:pPr>
            <w:r>
              <w:rPr>
                <w:szCs w:val="24"/>
              </w:rPr>
              <w:t>Trạng thái tài liệu</w:t>
            </w:r>
          </w:p>
        </w:tc>
        <w:tc>
          <w:tcPr>
            <w:tcW w:w="1980" w:type="dxa"/>
          </w:tcPr>
          <w:p w14:paraId="42DA26A9" w14:textId="77777777" w:rsidR="00E964B0" w:rsidRPr="00555E4D" w:rsidRDefault="00E964B0" w:rsidP="00E821FE">
            <w:pPr>
              <w:ind w:left="0"/>
            </w:pPr>
          </w:p>
        </w:tc>
        <w:tc>
          <w:tcPr>
            <w:tcW w:w="1417" w:type="dxa"/>
          </w:tcPr>
          <w:p w14:paraId="4609EAF9" w14:textId="77777777" w:rsidR="00E964B0" w:rsidRDefault="00E964B0" w:rsidP="00E821FE">
            <w:pPr>
              <w:ind w:left="0"/>
            </w:pPr>
            <w:r>
              <w:t>String</w:t>
            </w:r>
          </w:p>
          <w:p w14:paraId="05883A89" w14:textId="77777777" w:rsidR="00E964B0" w:rsidRDefault="00E964B0" w:rsidP="00E821FE">
            <w:pPr>
              <w:ind w:left="0"/>
            </w:pPr>
            <w:r>
              <w:t>CL</w:t>
            </w:r>
          </w:p>
          <w:p w14:paraId="563A58B5" w14:textId="77777777" w:rsidR="00E964B0" w:rsidRDefault="00E964B0" w:rsidP="00E821FE">
            <w:pPr>
              <w:ind w:left="0"/>
            </w:pPr>
          </w:p>
        </w:tc>
        <w:tc>
          <w:tcPr>
            <w:tcW w:w="630" w:type="dxa"/>
          </w:tcPr>
          <w:p w14:paraId="176A07C6"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59B8FF9C"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2932E4DB"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20826F97"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7D6D4DCE" w14:textId="18C815F9" w:rsidR="00E964B0" w:rsidRPr="00311EE8" w:rsidRDefault="00E964B0" w:rsidP="00E821FE">
            <w:pPr>
              <w:pStyle w:val="Sothutu-1so"/>
              <w:spacing w:before="120" w:after="120" w:line="276" w:lineRule="auto"/>
              <w:rPr>
                <w:szCs w:val="24"/>
              </w:rPr>
            </w:pPr>
          </w:p>
        </w:tc>
      </w:tr>
      <w:tr w:rsidR="00E964B0" w:rsidRPr="00311EE8" w14:paraId="23536894" w14:textId="77777777" w:rsidTr="00AA0568">
        <w:trPr>
          <w:cantSplit/>
          <w:trHeight w:val="827"/>
        </w:trPr>
        <w:tc>
          <w:tcPr>
            <w:tcW w:w="1800" w:type="dxa"/>
          </w:tcPr>
          <w:p w14:paraId="1CC5A92E" w14:textId="77777777" w:rsidR="00E964B0" w:rsidRDefault="00E964B0" w:rsidP="00E821FE">
            <w:pPr>
              <w:pStyle w:val="Sothutu-1so"/>
              <w:spacing w:before="120" w:after="120" w:line="276" w:lineRule="auto"/>
              <w:jc w:val="left"/>
              <w:rPr>
                <w:szCs w:val="24"/>
              </w:rPr>
            </w:pPr>
            <w:r>
              <w:rPr>
                <w:szCs w:val="24"/>
              </w:rPr>
              <w:t>Trạng thái chi</w:t>
            </w:r>
          </w:p>
        </w:tc>
        <w:tc>
          <w:tcPr>
            <w:tcW w:w="1980" w:type="dxa"/>
          </w:tcPr>
          <w:p w14:paraId="65F7F89D" w14:textId="77777777" w:rsidR="00E964B0" w:rsidRPr="00555E4D" w:rsidRDefault="00E964B0" w:rsidP="00E821FE">
            <w:pPr>
              <w:ind w:left="0"/>
            </w:pPr>
          </w:p>
        </w:tc>
        <w:tc>
          <w:tcPr>
            <w:tcW w:w="1417" w:type="dxa"/>
          </w:tcPr>
          <w:p w14:paraId="750993FF" w14:textId="77777777" w:rsidR="00E964B0" w:rsidRDefault="00E964B0" w:rsidP="00E821FE">
            <w:pPr>
              <w:ind w:left="0"/>
            </w:pPr>
            <w:r>
              <w:t>String</w:t>
            </w:r>
          </w:p>
          <w:p w14:paraId="0B7F8C3C" w14:textId="77777777" w:rsidR="00E964B0" w:rsidRDefault="00E964B0" w:rsidP="00E821FE">
            <w:pPr>
              <w:ind w:left="0"/>
            </w:pPr>
            <w:r>
              <w:t>CL</w:t>
            </w:r>
          </w:p>
        </w:tc>
        <w:tc>
          <w:tcPr>
            <w:tcW w:w="630" w:type="dxa"/>
          </w:tcPr>
          <w:p w14:paraId="3733912B"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50550160"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6822A926"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4BFF88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2EDE5AF0" w14:textId="4EFF9F50" w:rsidR="00E964B0" w:rsidRPr="00311EE8" w:rsidRDefault="00E964B0" w:rsidP="00E821FE">
            <w:pPr>
              <w:pStyle w:val="Sothutu-1so"/>
              <w:spacing w:before="120" w:after="120" w:line="276" w:lineRule="auto"/>
              <w:rPr>
                <w:szCs w:val="24"/>
              </w:rPr>
            </w:pPr>
          </w:p>
        </w:tc>
      </w:tr>
      <w:tr w:rsidR="00E964B0" w:rsidRPr="00311EE8" w14:paraId="104394F8" w14:textId="77777777" w:rsidTr="00AA0568">
        <w:trPr>
          <w:cantSplit/>
          <w:trHeight w:val="827"/>
        </w:trPr>
        <w:tc>
          <w:tcPr>
            <w:tcW w:w="14737" w:type="dxa"/>
            <w:gridSpan w:val="8"/>
          </w:tcPr>
          <w:p w14:paraId="51DFC2DE" w14:textId="77777777" w:rsidR="00E964B0" w:rsidRPr="00311EE8" w:rsidRDefault="00E964B0" w:rsidP="00E821FE">
            <w:pPr>
              <w:pStyle w:val="Sothutu-1so"/>
              <w:spacing w:before="120" w:after="120" w:line="276" w:lineRule="auto"/>
              <w:rPr>
                <w:szCs w:val="24"/>
              </w:rPr>
            </w:pPr>
            <w:r w:rsidRPr="001E5A81">
              <w:rPr>
                <w:b/>
                <w:szCs w:val="24"/>
              </w:rPr>
              <w:t xml:space="preserve">Group: Thông tin </w:t>
            </w:r>
            <w:r>
              <w:rPr>
                <w:b/>
                <w:szCs w:val="24"/>
              </w:rPr>
              <w:t>bản ghi</w:t>
            </w:r>
          </w:p>
        </w:tc>
      </w:tr>
      <w:tr w:rsidR="00E964B0" w:rsidRPr="00311EE8" w14:paraId="5FFAE5F8" w14:textId="77777777" w:rsidTr="00AA0568">
        <w:trPr>
          <w:cantSplit/>
          <w:trHeight w:val="827"/>
        </w:trPr>
        <w:tc>
          <w:tcPr>
            <w:tcW w:w="1800" w:type="dxa"/>
          </w:tcPr>
          <w:p w14:paraId="0BB6AB2A" w14:textId="77777777" w:rsidR="00E964B0" w:rsidRDefault="00E964B0" w:rsidP="00E821FE">
            <w:pPr>
              <w:pStyle w:val="Sothutu-1so"/>
              <w:spacing w:before="120" w:after="120" w:line="276" w:lineRule="auto"/>
              <w:jc w:val="left"/>
              <w:rPr>
                <w:szCs w:val="24"/>
              </w:rPr>
            </w:pPr>
            <w:r>
              <w:rPr>
                <w:szCs w:val="24"/>
              </w:rPr>
              <w:t>Đã nộp bản cứng</w:t>
            </w:r>
          </w:p>
        </w:tc>
        <w:tc>
          <w:tcPr>
            <w:tcW w:w="1980" w:type="dxa"/>
          </w:tcPr>
          <w:p w14:paraId="79D11F27" w14:textId="77777777" w:rsidR="00E964B0" w:rsidRPr="00555E4D" w:rsidRDefault="00E964B0" w:rsidP="00E821FE">
            <w:pPr>
              <w:ind w:left="0"/>
            </w:pPr>
            <w:r w:rsidRPr="007D3262">
              <w:t>Is_Submit_hard_copy</w:t>
            </w:r>
          </w:p>
        </w:tc>
        <w:tc>
          <w:tcPr>
            <w:tcW w:w="1417" w:type="dxa"/>
          </w:tcPr>
          <w:p w14:paraId="66A52482" w14:textId="77777777" w:rsidR="00E964B0" w:rsidRDefault="00E964B0" w:rsidP="00E821FE">
            <w:pPr>
              <w:ind w:left="0"/>
            </w:pPr>
            <w:r>
              <w:t>Boolean</w:t>
            </w:r>
          </w:p>
          <w:p w14:paraId="68768D7B" w14:textId="77777777" w:rsidR="00E964B0" w:rsidRDefault="00E964B0" w:rsidP="00E821FE">
            <w:pPr>
              <w:ind w:left="0"/>
            </w:pPr>
            <w:r>
              <w:t>Check box</w:t>
            </w:r>
          </w:p>
        </w:tc>
        <w:tc>
          <w:tcPr>
            <w:tcW w:w="630" w:type="dxa"/>
          </w:tcPr>
          <w:p w14:paraId="271E83FF" w14:textId="77777777" w:rsidR="00E964B0" w:rsidRDefault="00E964B0" w:rsidP="00E821FE">
            <w:pPr>
              <w:pStyle w:val="Sothutu-1so"/>
              <w:spacing w:before="120" w:after="120" w:line="276" w:lineRule="auto"/>
              <w:jc w:val="left"/>
              <w:rPr>
                <w:szCs w:val="24"/>
              </w:rPr>
            </w:pPr>
          </w:p>
        </w:tc>
        <w:tc>
          <w:tcPr>
            <w:tcW w:w="540" w:type="dxa"/>
          </w:tcPr>
          <w:p w14:paraId="58BA9F15" w14:textId="77777777" w:rsidR="00E964B0" w:rsidRDefault="00E964B0" w:rsidP="00E821FE">
            <w:pPr>
              <w:pStyle w:val="Sothutu-1so"/>
              <w:spacing w:before="120" w:after="120" w:line="276" w:lineRule="auto"/>
              <w:jc w:val="left"/>
              <w:rPr>
                <w:szCs w:val="24"/>
              </w:rPr>
            </w:pPr>
          </w:p>
        </w:tc>
        <w:tc>
          <w:tcPr>
            <w:tcW w:w="450" w:type="dxa"/>
          </w:tcPr>
          <w:p w14:paraId="0A75D37B" w14:textId="77777777" w:rsidR="00E964B0" w:rsidRDefault="00E964B0" w:rsidP="00E821FE">
            <w:pPr>
              <w:pStyle w:val="Sothutu-1so"/>
              <w:spacing w:before="120" w:after="120" w:line="276" w:lineRule="auto"/>
              <w:jc w:val="left"/>
              <w:rPr>
                <w:szCs w:val="24"/>
              </w:rPr>
            </w:pPr>
          </w:p>
        </w:tc>
        <w:tc>
          <w:tcPr>
            <w:tcW w:w="540" w:type="dxa"/>
          </w:tcPr>
          <w:p w14:paraId="653EC9E8" w14:textId="77777777" w:rsidR="00E964B0" w:rsidRDefault="00E964B0" w:rsidP="00E821FE">
            <w:pPr>
              <w:pStyle w:val="Sothutu-1so"/>
              <w:spacing w:before="120" w:after="120" w:line="276" w:lineRule="auto"/>
              <w:jc w:val="center"/>
              <w:rPr>
                <w:szCs w:val="24"/>
              </w:rPr>
            </w:pPr>
          </w:p>
        </w:tc>
        <w:tc>
          <w:tcPr>
            <w:tcW w:w="7380" w:type="dxa"/>
          </w:tcPr>
          <w:p w14:paraId="34D4BA46" w14:textId="59B0F0D8" w:rsidR="00E964B0" w:rsidRPr="007D3262" w:rsidRDefault="00E964B0" w:rsidP="00E821FE">
            <w:pPr>
              <w:pStyle w:val="Sothutu-1so"/>
              <w:spacing w:before="120" w:after="120" w:line="276" w:lineRule="auto"/>
              <w:rPr>
                <w:szCs w:val="24"/>
              </w:rPr>
            </w:pPr>
          </w:p>
        </w:tc>
      </w:tr>
      <w:tr w:rsidR="00E964B0" w:rsidRPr="00311EE8" w14:paraId="7D210ABC" w14:textId="77777777" w:rsidTr="00AA0568">
        <w:trPr>
          <w:cantSplit/>
          <w:trHeight w:val="827"/>
        </w:trPr>
        <w:tc>
          <w:tcPr>
            <w:tcW w:w="1800" w:type="dxa"/>
          </w:tcPr>
          <w:p w14:paraId="3755536E" w14:textId="77777777" w:rsidR="00E964B0" w:rsidRDefault="00E964B0" w:rsidP="00E821FE">
            <w:pPr>
              <w:pStyle w:val="Sothutu-1so"/>
              <w:spacing w:before="120" w:after="120" w:line="276" w:lineRule="auto"/>
              <w:jc w:val="left"/>
              <w:rPr>
                <w:szCs w:val="24"/>
              </w:rPr>
            </w:pPr>
            <w:r>
              <w:rPr>
                <w:szCs w:val="24"/>
              </w:rPr>
              <w:t>Người tạo</w:t>
            </w:r>
          </w:p>
        </w:tc>
        <w:tc>
          <w:tcPr>
            <w:tcW w:w="1980" w:type="dxa"/>
          </w:tcPr>
          <w:p w14:paraId="5F6E71DC" w14:textId="77777777" w:rsidR="00E964B0" w:rsidRPr="00555E4D" w:rsidRDefault="00E964B0" w:rsidP="00E821FE">
            <w:pPr>
              <w:ind w:left="0"/>
            </w:pPr>
            <w:r>
              <w:rPr>
                <w:szCs w:val="24"/>
              </w:rPr>
              <w:t>CREATEDBY</w:t>
            </w:r>
          </w:p>
        </w:tc>
        <w:tc>
          <w:tcPr>
            <w:tcW w:w="1417" w:type="dxa"/>
          </w:tcPr>
          <w:p w14:paraId="2B12E907" w14:textId="77777777" w:rsidR="00E964B0" w:rsidRDefault="00E964B0" w:rsidP="00E821FE">
            <w:pPr>
              <w:ind w:left="0"/>
            </w:pPr>
            <w:r>
              <w:t>String</w:t>
            </w:r>
          </w:p>
          <w:p w14:paraId="0F827ECC" w14:textId="77777777" w:rsidR="00E964B0" w:rsidRDefault="00E964B0" w:rsidP="00E821FE">
            <w:pPr>
              <w:ind w:left="0"/>
            </w:pPr>
            <w:r>
              <w:t>Text box</w:t>
            </w:r>
          </w:p>
        </w:tc>
        <w:tc>
          <w:tcPr>
            <w:tcW w:w="630" w:type="dxa"/>
          </w:tcPr>
          <w:p w14:paraId="1C471601" w14:textId="77777777" w:rsidR="00E964B0" w:rsidRDefault="00E964B0" w:rsidP="00E821FE">
            <w:pPr>
              <w:pStyle w:val="Sothutu-1so"/>
              <w:spacing w:before="120" w:after="120" w:line="276" w:lineRule="auto"/>
              <w:jc w:val="left"/>
              <w:rPr>
                <w:szCs w:val="24"/>
              </w:rPr>
            </w:pPr>
            <w:r>
              <w:rPr>
                <w:szCs w:val="24"/>
              </w:rPr>
              <w:t>50</w:t>
            </w:r>
          </w:p>
        </w:tc>
        <w:tc>
          <w:tcPr>
            <w:tcW w:w="540" w:type="dxa"/>
          </w:tcPr>
          <w:p w14:paraId="6E23D92F"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704FE272"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43AF31B7"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33130E86" w14:textId="77777777" w:rsidR="00E964B0" w:rsidRPr="00311EE8" w:rsidRDefault="00E964B0" w:rsidP="00E821FE">
            <w:pPr>
              <w:pStyle w:val="Sothutu-1so"/>
              <w:spacing w:before="120" w:after="120" w:line="276" w:lineRule="auto"/>
              <w:rPr>
                <w:szCs w:val="24"/>
              </w:rPr>
            </w:pPr>
          </w:p>
        </w:tc>
      </w:tr>
      <w:tr w:rsidR="00E964B0" w:rsidRPr="00311EE8" w14:paraId="44B094C5" w14:textId="77777777" w:rsidTr="00AA0568">
        <w:trPr>
          <w:cantSplit/>
          <w:trHeight w:val="827"/>
        </w:trPr>
        <w:tc>
          <w:tcPr>
            <w:tcW w:w="1800" w:type="dxa"/>
          </w:tcPr>
          <w:p w14:paraId="77A5C940" w14:textId="77777777" w:rsidR="00E964B0" w:rsidRDefault="00E964B0" w:rsidP="00E821FE">
            <w:pPr>
              <w:pStyle w:val="Sothutu-1so"/>
              <w:spacing w:before="120" w:after="120" w:line="276" w:lineRule="auto"/>
              <w:jc w:val="left"/>
              <w:rPr>
                <w:szCs w:val="24"/>
              </w:rPr>
            </w:pPr>
            <w:r>
              <w:rPr>
                <w:szCs w:val="24"/>
              </w:rPr>
              <w:lastRenderedPageBreak/>
              <w:t>Người cập nhật</w:t>
            </w:r>
          </w:p>
        </w:tc>
        <w:tc>
          <w:tcPr>
            <w:tcW w:w="1980" w:type="dxa"/>
          </w:tcPr>
          <w:p w14:paraId="2E269F4D" w14:textId="77777777" w:rsidR="00E964B0" w:rsidRPr="00555E4D" w:rsidRDefault="00E964B0" w:rsidP="00E821FE">
            <w:pPr>
              <w:ind w:left="0"/>
            </w:pPr>
            <w:r>
              <w:rPr>
                <w:szCs w:val="24"/>
              </w:rPr>
              <w:t>UPDATEDBY</w:t>
            </w:r>
          </w:p>
        </w:tc>
        <w:tc>
          <w:tcPr>
            <w:tcW w:w="1417" w:type="dxa"/>
          </w:tcPr>
          <w:p w14:paraId="1ABA1AFA" w14:textId="77777777" w:rsidR="00E964B0" w:rsidRDefault="00E964B0" w:rsidP="00E821FE">
            <w:pPr>
              <w:ind w:left="0"/>
            </w:pPr>
            <w:r>
              <w:t>String</w:t>
            </w:r>
          </w:p>
          <w:p w14:paraId="70A99FAA" w14:textId="77777777" w:rsidR="00E964B0" w:rsidRDefault="00E964B0" w:rsidP="00E821FE">
            <w:pPr>
              <w:ind w:left="0"/>
            </w:pPr>
            <w:r>
              <w:t>Text box</w:t>
            </w:r>
          </w:p>
        </w:tc>
        <w:tc>
          <w:tcPr>
            <w:tcW w:w="630" w:type="dxa"/>
          </w:tcPr>
          <w:p w14:paraId="365F3B76" w14:textId="77777777" w:rsidR="00E964B0" w:rsidRDefault="00E964B0" w:rsidP="00E821FE">
            <w:pPr>
              <w:pStyle w:val="Sothutu-1so"/>
              <w:spacing w:before="120" w:after="120" w:line="276" w:lineRule="auto"/>
              <w:jc w:val="left"/>
              <w:rPr>
                <w:szCs w:val="24"/>
              </w:rPr>
            </w:pPr>
            <w:r>
              <w:rPr>
                <w:szCs w:val="24"/>
              </w:rPr>
              <w:t>50</w:t>
            </w:r>
          </w:p>
        </w:tc>
        <w:tc>
          <w:tcPr>
            <w:tcW w:w="540" w:type="dxa"/>
          </w:tcPr>
          <w:p w14:paraId="7E78FDB2"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02A9A215"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40BBC264"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7E1D4A19" w14:textId="77777777" w:rsidR="00E964B0" w:rsidRPr="00311EE8" w:rsidRDefault="00E964B0" w:rsidP="00E821FE">
            <w:pPr>
              <w:pStyle w:val="Sothutu-1so"/>
              <w:spacing w:before="120" w:after="120" w:line="276" w:lineRule="auto"/>
              <w:rPr>
                <w:szCs w:val="24"/>
              </w:rPr>
            </w:pPr>
          </w:p>
        </w:tc>
      </w:tr>
    </w:tbl>
    <w:p w14:paraId="04CF4D13" w14:textId="77777777" w:rsidR="001B0DCC" w:rsidRPr="002D20B1" w:rsidRDefault="001B0DCC" w:rsidP="00E821FE">
      <w:pPr>
        <w:ind w:left="0"/>
      </w:pPr>
    </w:p>
    <w:p w14:paraId="497280B3" w14:textId="228D9A86" w:rsidR="004761BA" w:rsidRDefault="004761BA" w:rsidP="00E821FE">
      <w:pPr>
        <w:pStyle w:val="Heading6"/>
      </w:pPr>
      <w:r>
        <w:t xml:space="preserve">Tab thông tin chi tiết- </w:t>
      </w:r>
      <w:r w:rsidRPr="00FF37CC">
        <w:t>Danh sách trường dữ liệu</w:t>
      </w:r>
    </w:p>
    <w:p w14:paraId="2D6DBAC2" w14:textId="7C8B3964" w:rsidR="002602B0" w:rsidRDefault="007D7103" w:rsidP="002602B0">
      <w:pPr>
        <w:ind w:left="0"/>
      </w:pPr>
      <w:r>
        <w:t>Tạo đề nghị cho</w:t>
      </w:r>
      <w:r w:rsidR="002602B0">
        <w:t xml:space="preserve"> những bản ghi hóa đơn có Số tiền chưa đề nghị &gt; 0</w:t>
      </w:r>
    </w:p>
    <w:p w14:paraId="0425AB77" w14:textId="062D2608" w:rsidR="006E4DBC" w:rsidRPr="002602B0" w:rsidRDefault="006E4DBC" w:rsidP="002602B0">
      <w:pPr>
        <w:ind w:left="0"/>
      </w:pPr>
      <w:r>
        <w:t>Mỗi 1 hóa đơn từ bảng AP_Invoice sẽ tạo 1 bản ghi C_Advance_Request_Line</w:t>
      </w:r>
    </w:p>
    <w:p w14:paraId="48C033D6" w14:textId="77777777" w:rsidR="004761BA" w:rsidRDefault="004761BA" w:rsidP="004E37AB">
      <w:pPr>
        <w:numPr>
          <w:ilvl w:val="0"/>
          <w:numId w:val="11"/>
        </w:numPr>
      </w:pPr>
      <w:r w:rsidRPr="00FF37CC">
        <w:t xml:space="preserve">Bảng </w:t>
      </w:r>
      <w:r>
        <w:t>C_Advance_Request_Line</w:t>
      </w:r>
    </w:p>
    <w:p w14:paraId="1091664C" w14:textId="77777777" w:rsidR="004761BA" w:rsidRPr="00FF37CC" w:rsidRDefault="004761BA" w:rsidP="004E37AB">
      <w:pPr>
        <w:numPr>
          <w:ilvl w:val="0"/>
          <w:numId w:val="11"/>
        </w:numPr>
      </w:pPr>
      <w:r>
        <w:t>S: Hiển thị trên giao diện</w:t>
      </w:r>
    </w:p>
    <w:p w14:paraId="350E2503" w14:textId="77777777" w:rsidR="004761BA" w:rsidRDefault="004761BA"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4761BA" w:rsidRPr="00FF37CC" w14:paraId="1B25E232" w14:textId="77777777" w:rsidTr="00AA0568">
        <w:trPr>
          <w:cantSplit/>
          <w:trHeight w:val="422"/>
          <w:tblHeader/>
        </w:trPr>
        <w:tc>
          <w:tcPr>
            <w:tcW w:w="1800" w:type="dxa"/>
            <w:shd w:val="clear" w:color="auto" w:fill="D9D9D9"/>
            <w:vAlign w:val="center"/>
          </w:tcPr>
          <w:p w14:paraId="7AAEAECA" w14:textId="77777777" w:rsidR="004761BA" w:rsidRPr="00FF37CC" w:rsidRDefault="004761BA" w:rsidP="00E821FE">
            <w:pPr>
              <w:spacing w:after="120"/>
              <w:ind w:left="0"/>
              <w:jc w:val="center"/>
              <w:rPr>
                <w:b/>
              </w:rPr>
            </w:pPr>
            <w:r w:rsidRPr="00FF37CC">
              <w:rPr>
                <w:b/>
              </w:rPr>
              <w:t>Tên trường</w:t>
            </w:r>
          </w:p>
        </w:tc>
        <w:tc>
          <w:tcPr>
            <w:tcW w:w="1980" w:type="dxa"/>
            <w:shd w:val="clear" w:color="auto" w:fill="D9D9D9"/>
            <w:vAlign w:val="center"/>
          </w:tcPr>
          <w:p w14:paraId="1A747F42" w14:textId="77777777" w:rsidR="004761BA" w:rsidRPr="00FF37CC" w:rsidRDefault="004761BA" w:rsidP="00E821FE">
            <w:pPr>
              <w:spacing w:after="120"/>
              <w:ind w:left="0"/>
              <w:jc w:val="center"/>
              <w:rPr>
                <w:b/>
              </w:rPr>
            </w:pPr>
            <w:r w:rsidRPr="00FF37CC">
              <w:rPr>
                <w:b/>
              </w:rPr>
              <w:t>Tên dữ liệu</w:t>
            </w:r>
          </w:p>
        </w:tc>
        <w:tc>
          <w:tcPr>
            <w:tcW w:w="1417" w:type="dxa"/>
            <w:shd w:val="clear" w:color="auto" w:fill="D9D9D9"/>
            <w:vAlign w:val="center"/>
          </w:tcPr>
          <w:p w14:paraId="0242D4D5" w14:textId="77777777" w:rsidR="004761BA" w:rsidRPr="00FF37CC" w:rsidRDefault="004761BA" w:rsidP="00E821FE">
            <w:pPr>
              <w:spacing w:after="120"/>
              <w:ind w:left="0"/>
              <w:jc w:val="center"/>
              <w:rPr>
                <w:b/>
              </w:rPr>
            </w:pPr>
            <w:r w:rsidRPr="00FF37CC">
              <w:rPr>
                <w:b/>
              </w:rPr>
              <w:t>Loại DL</w:t>
            </w:r>
          </w:p>
        </w:tc>
        <w:tc>
          <w:tcPr>
            <w:tcW w:w="630" w:type="dxa"/>
            <w:shd w:val="clear" w:color="auto" w:fill="D9D9D9"/>
            <w:vAlign w:val="center"/>
          </w:tcPr>
          <w:p w14:paraId="58EB984A" w14:textId="77777777" w:rsidR="004761BA" w:rsidRPr="00FF37CC" w:rsidRDefault="004761BA" w:rsidP="00E821FE">
            <w:pPr>
              <w:spacing w:after="120"/>
              <w:ind w:left="0"/>
              <w:jc w:val="center"/>
              <w:rPr>
                <w:b/>
              </w:rPr>
            </w:pPr>
            <w:r w:rsidRPr="00FF37CC">
              <w:rPr>
                <w:b/>
              </w:rPr>
              <w:t>L</w:t>
            </w:r>
          </w:p>
        </w:tc>
        <w:tc>
          <w:tcPr>
            <w:tcW w:w="540" w:type="dxa"/>
            <w:shd w:val="clear" w:color="auto" w:fill="D9D9D9"/>
            <w:vAlign w:val="center"/>
          </w:tcPr>
          <w:p w14:paraId="613E2F77" w14:textId="77777777" w:rsidR="004761BA" w:rsidRPr="00FF37CC" w:rsidRDefault="004761BA" w:rsidP="00E821FE">
            <w:pPr>
              <w:spacing w:after="120"/>
              <w:ind w:left="0"/>
              <w:jc w:val="center"/>
              <w:rPr>
                <w:b/>
              </w:rPr>
            </w:pPr>
            <w:r w:rsidRPr="00FF37CC">
              <w:rPr>
                <w:b/>
              </w:rPr>
              <w:t>R</w:t>
            </w:r>
          </w:p>
        </w:tc>
        <w:tc>
          <w:tcPr>
            <w:tcW w:w="450" w:type="dxa"/>
            <w:shd w:val="clear" w:color="auto" w:fill="D9D9D9"/>
            <w:vAlign w:val="center"/>
          </w:tcPr>
          <w:p w14:paraId="29AFDE3F" w14:textId="77777777" w:rsidR="004761BA" w:rsidRPr="00FF37CC" w:rsidRDefault="004761BA" w:rsidP="00E821FE">
            <w:pPr>
              <w:spacing w:after="120"/>
              <w:ind w:left="0"/>
              <w:jc w:val="center"/>
              <w:rPr>
                <w:b/>
              </w:rPr>
            </w:pPr>
            <w:r w:rsidRPr="00FF37CC">
              <w:rPr>
                <w:b/>
              </w:rPr>
              <w:t>M</w:t>
            </w:r>
          </w:p>
        </w:tc>
        <w:tc>
          <w:tcPr>
            <w:tcW w:w="540" w:type="dxa"/>
            <w:shd w:val="clear" w:color="auto" w:fill="D9D9D9"/>
          </w:tcPr>
          <w:p w14:paraId="5AEDCD95" w14:textId="77777777" w:rsidR="004761BA" w:rsidRPr="00926A39" w:rsidRDefault="004761BA" w:rsidP="00E821FE">
            <w:pPr>
              <w:spacing w:after="120"/>
              <w:ind w:left="0"/>
              <w:jc w:val="center"/>
              <w:rPr>
                <w:b/>
                <w:sz w:val="22"/>
              </w:rPr>
            </w:pPr>
            <w:r>
              <w:rPr>
                <w:b/>
              </w:rPr>
              <w:t>S</w:t>
            </w:r>
          </w:p>
        </w:tc>
        <w:tc>
          <w:tcPr>
            <w:tcW w:w="7380" w:type="dxa"/>
            <w:shd w:val="clear" w:color="auto" w:fill="D9D9D9"/>
            <w:vAlign w:val="center"/>
          </w:tcPr>
          <w:p w14:paraId="6FF4BDE5" w14:textId="77777777" w:rsidR="004761BA" w:rsidRPr="00FF37CC" w:rsidRDefault="004761BA" w:rsidP="00E821FE">
            <w:pPr>
              <w:spacing w:after="120"/>
              <w:ind w:left="0"/>
              <w:jc w:val="center"/>
              <w:rPr>
                <w:b/>
              </w:rPr>
            </w:pPr>
            <w:r w:rsidRPr="00FF37CC">
              <w:rPr>
                <w:b/>
              </w:rPr>
              <w:t>Mô tả</w:t>
            </w:r>
          </w:p>
        </w:tc>
      </w:tr>
      <w:tr w:rsidR="004761BA" w:rsidRPr="00FF37CC" w14:paraId="635CDA0A" w14:textId="77777777" w:rsidTr="00AA0568">
        <w:trPr>
          <w:cantSplit/>
          <w:trHeight w:val="827"/>
        </w:trPr>
        <w:tc>
          <w:tcPr>
            <w:tcW w:w="1800" w:type="dxa"/>
          </w:tcPr>
          <w:p w14:paraId="17635023" w14:textId="77777777" w:rsidR="004761BA" w:rsidRPr="00FF37CC" w:rsidRDefault="004761BA" w:rsidP="00E821FE">
            <w:pPr>
              <w:ind w:left="0"/>
            </w:pPr>
            <w:r>
              <w:t>ID</w:t>
            </w:r>
          </w:p>
        </w:tc>
        <w:tc>
          <w:tcPr>
            <w:tcW w:w="1980" w:type="dxa"/>
          </w:tcPr>
          <w:p w14:paraId="58061C7D" w14:textId="77777777" w:rsidR="004761BA" w:rsidRPr="00FF37CC" w:rsidRDefault="004761BA" w:rsidP="00E821FE">
            <w:pPr>
              <w:ind w:left="0"/>
            </w:pPr>
            <w:r>
              <w:rPr>
                <w:szCs w:val="24"/>
              </w:rPr>
              <w:t>C_ADVANCE_REQUEST_LINE_</w:t>
            </w:r>
            <w:r w:rsidRPr="00AB2F64">
              <w:rPr>
                <w:szCs w:val="24"/>
              </w:rPr>
              <w:t>ID</w:t>
            </w:r>
          </w:p>
        </w:tc>
        <w:tc>
          <w:tcPr>
            <w:tcW w:w="1417" w:type="dxa"/>
          </w:tcPr>
          <w:p w14:paraId="7D7FD613" w14:textId="77777777" w:rsidR="004761BA" w:rsidRPr="00FF37CC" w:rsidRDefault="004761BA" w:rsidP="00E821FE">
            <w:pPr>
              <w:ind w:left="0"/>
            </w:pPr>
            <w:r>
              <w:t>Number</w:t>
            </w:r>
          </w:p>
          <w:p w14:paraId="2C44A1F9" w14:textId="77777777" w:rsidR="004761BA" w:rsidRPr="00FF37CC" w:rsidRDefault="004761BA" w:rsidP="00E821FE">
            <w:pPr>
              <w:ind w:left="0"/>
            </w:pPr>
          </w:p>
        </w:tc>
        <w:tc>
          <w:tcPr>
            <w:tcW w:w="630" w:type="dxa"/>
          </w:tcPr>
          <w:p w14:paraId="600685BA" w14:textId="77777777" w:rsidR="004761BA" w:rsidRPr="00FF37CC" w:rsidRDefault="004761BA" w:rsidP="00E821FE">
            <w:pPr>
              <w:pStyle w:val="Sothutu-1so"/>
              <w:spacing w:before="120" w:after="120" w:line="276" w:lineRule="auto"/>
              <w:jc w:val="left"/>
              <w:rPr>
                <w:szCs w:val="24"/>
              </w:rPr>
            </w:pPr>
            <w:r w:rsidRPr="00FF37CC">
              <w:rPr>
                <w:szCs w:val="24"/>
              </w:rPr>
              <w:t>50</w:t>
            </w:r>
          </w:p>
        </w:tc>
        <w:tc>
          <w:tcPr>
            <w:tcW w:w="540" w:type="dxa"/>
          </w:tcPr>
          <w:p w14:paraId="75451A37" w14:textId="77777777" w:rsidR="004761BA" w:rsidRPr="00FF37CC" w:rsidRDefault="004761BA" w:rsidP="00E821FE">
            <w:pPr>
              <w:pStyle w:val="Sothutu-1so"/>
              <w:spacing w:before="120" w:after="120" w:line="276" w:lineRule="auto"/>
              <w:jc w:val="left"/>
              <w:rPr>
                <w:szCs w:val="24"/>
              </w:rPr>
            </w:pPr>
            <w:r>
              <w:rPr>
                <w:szCs w:val="24"/>
              </w:rPr>
              <w:t>Y</w:t>
            </w:r>
          </w:p>
        </w:tc>
        <w:tc>
          <w:tcPr>
            <w:tcW w:w="450" w:type="dxa"/>
          </w:tcPr>
          <w:p w14:paraId="770BB487" w14:textId="77777777" w:rsidR="004761BA" w:rsidRPr="00FF37CC" w:rsidRDefault="004761BA" w:rsidP="00E821FE">
            <w:pPr>
              <w:pStyle w:val="Sothutu-1so"/>
              <w:spacing w:before="120" w:after="120" w:line="276" w:lineRule="auto"/>
              <w:jc w:val="left"/>
              <w:rPr>
                <w:szCs w:val="24"/>
              </w:rPr>
            </w:pPr>
            <w:r>
              <w:rPr>
                <w:szCs w:val="24"/>
              </w:rPr>
              <w:t>N</w:t>
            </w:r>
          </w:p>
        </w:tc>
        <w:tc>
          <w:tcPr>
            <w:tcW w:w="540" w:type="dxa"/>
          </w:tcPr>
          <w:p w14:paraId="17198553" w14:textId="77777777" w:rsidR="004761BA" w:rsidRDefault="004761BA" w:rsidP="00E821FE">
            <w:pPr>
              <w:pStyle w:val="Sothutu-1so"/>
              <w:spacing w:before="120" w:after="120" w:line="276" w:lineRule="auto"/>
              <w:ind w:left="360" w:hanging="360"/>
              <w:jc w:val="center"/>
              <w:rPr>
                <w:szCs w:val="24"/>
              </w:rPr>
            </w:pPr>
            <w:r>
              <w:rPr>
                <w:szCs w:val="24"/>
              </w:rPr>
              <w:t>N</w:t>
            </w:r>
          </w:p>
        </w:tc>
        <w:tc>
          <w:tcPr>
            <w:tcW w:w="7380" w:type="dxa"/>
          </w:tcPr>
          <w:p w14:paraId="491C7261" w14:textId="77777777" w:rsidR="004761BA" w:rsidRPr="00FF37CC" w:rsidRDefault="004761BA" w:rsidP="00E821FE">
            <w:pPr>
              <w:pStyle w:val="Sothutu-1so"/>
              <w:spacing w:before="120" w:after="120" w:line="276" w:lineRule="auto"/>
              <w:ind w:left="360" w:hanging="360"/>
              <w:jc w:val="left"/>
              <w:rPr>
                <w:szCs w:val="24"/>
              </w:rPr>
            </w:pPr>
            <w:r>
              <w:rPr>
                <w:szCs w:val="24"/>
              </w:rPr>
              <w:t>Key, tự sinh, không hiển thị</w:t>
            </w:r>
          </w:p>
        </w:tc>
      </w:tr>
      <w:tr w:rsidR="004761BA" w:rsidRPr="001E5A81" w14:paraId="489AE4A9" w14:textId="77777777" w:rsidTr="00AA0568">
        <w:trPr>
          <w:cantSplit/>
          <w:trHeight w:val="827"/>
        </w:trPr>
        <w:tc>
          <w:tcPr>
            <w:tcW w:w="14737" w:type="dxa"/>
            <w:gridSpan w:val="8"/>
          </w:tcPr>
          <w:p w14:paraId="7C259390" w14:textId="77777777" w:rsidR="004761BA" w:rsidRPr="001E5A81" w:rsidRDefault="004761BA" w:rsidP="00E821FE">
            <w:pPr>
              <w:pStyle w:val="Sothutu-1so"/>
              <w:spacing w:before="120" w:after="120" w:line="276" w:lineRule="auto"/>
              <w:ind w:left="360" w:hanging="360"/>
              <w:jc w:val="left"/>
              <w:rPr>
                <w:b/>
                <w:szCs w:val="24"/>
              </w:rPr>
            </w:pPr>
            <w:r w:rsidRPr="001E5A81">
              <w:rPr>
                <w:b/>
                <w:szCs w:val="24"/>
              </w:rPr>
              <w:t>Group: Thông tin chung</w:t>
            </w:r>
          </w:p>
        </w:tc>
      </w:tr>
      <w:tr w:rsidR="00765E43" w:rsidRPr="00FF37CC" w14:paraId="239D7F46" w14:textId="77777777" w:rsidTr="00AA0568">
        <w:trPr>
          <w:cantSplit/>
          <w:trHeight w:val="827"/>
        </w:trPr>
        <w:tc>
          <w:tcPr>
            <w:tcW w:w="1800" w:type="dxa"/>
          </w:tcPr>
          <w:p w14:paraId="79431037" w14:textId="77777777" w:rsidR="00765E43" w:rsidRPr="00FF37CC" w:rsidRDefault="00765E43" w:rsidP="00E821FE">
            <w:pPr>
              <w:ind w:left="0"/>
            </w:pPr>
            <w:r>
              <w:rPr>
                <w:szCs w:val="24"/>
              </w:rPr>
              <w:t xml:space="preserve">Nội dung </w:t>
            </w:r>
          </w:p>
        </w:tc>
        <w:tc>
          <w:tcPr>
            <w:tcW w:w="1980" w:type="dxa"/>
          </w:tcPr>
          <w:p w14:paraId="1CD2129B" w14:textId="77777777" w:rsidR="00765E43" w:rsidRPr="00FF37CC" w:rsidRDefault="00765E43" w:rsidP="00E821FE">
            <w:pPr>
              <w:ind w:left="0"/>
            </w:pPr>
            <w:r>
              <w:t>Description</w:t>
            </w:r>
          </w:p>
        </w:tc>
        <w:tc>
          <w:tcPr>
            <w:tcW w:w="1417" w:type="dxa"/>
          </w:tcPr>
          <w:p w14:paraId="42208B44" w14:textId="77777777" w:rsidR="00765E43" w:rsidRDefault="00765E43" w:rsidP="00E821FE">
            <w:pPr>
              <w:ind w:left="0"/>
            </w:pPr>
            <w:r>
              <w:t>String</w:t>
            </w:r>
          </w:p>
          <w:p w14:paraId="758B8A10" w14:textId="77777777" w:rsidR="00765E43" w:rsidRPr="00FF37CC" w:rsidRDefault="00765E43" w:rsidP="00E821FE">
            <w:pPr>
              <w:ind w:left="0"/>
            </w:pPr>
            <w:r>
              <w:t>Text box</w:t>
            </w:r>
          </w:p>
        </w:tc>
        <w:tc>
          <w:tcPr>
            <w:tcW w:w="630" w:type="dxa"/>
          </w:tcPr>
          <w:p w14:paraId="053C8A44" w14:textId="12718035" w:rsidR="00765E43" w:rsidRPr="00FF37CC" w:rsidRDefault="00765E43" w:rsidP="00E821FE">
            <w:pPr>
              <w:pStyle w:val="Sothutu-1so"/>
              <w:spacing w:before="120" w:after="120" w:line="276" w:lineRule="auto"/>
              <w:jc w:val="left"/>
              <w:rPr>
                <w:szCs w:val="24"/>
              </w:rPr>
            </w:pPr>
            <w:r>
              <w:rPr>
                <w:szCs w:val="24"/>
              </w:rPr>
              <w:t>500</w:t>
            </w:r>
          </w:p>
        </w:tc>
        <w:tc>
          <w:tcPr>
            <w:tcW w:w="540" w:type="dxa"/>
          </w:tcPr>
          <w:p w14:paraId="7E910F51" w14:textId="47F1735D" w:rsidR="00765E43" w:rsidRPr="00FF37CC" w:rsidRDefault="00765E43" w:rsidP="00E821FE">
            <w:pPr>
              <w:pStyle w:val="Sothutu-1so"/>
              <w:spacing w:before="120" w:after="120" w:line="276" w:lineRule="auto"/>
              <w:jc w:val="left"/>
              <w:rPr>
                <w:szCs w:val="24"/>
              </w:rPr>
            </w:pPr>
            <w:r>
              <w:rPr>
                <w:szCs w:val="24"/>
              </w:rPr>
              <w:t>N</w:t>
            </w:r>
          </w:p>
        </w:tc>
        <w:tc>
          <w:tcPr>
            <w:tcW w:w="450" w:type="dxa"/>
          </w:tcPr>
          <w:p w14:paraId="1E05949B" w14:textId="7BAE3F15" w:rsidR="00765E43" w:rsidRPr="00FF37CC" w:rsidRDefault="00765E43" w:rsidP="00E821FE">
            <w:pPr>
              <w:pStyle w:val="Sothutu-1so"/>
              <w:spacing w:before="120" w:after="120" w:line="276" w:lineRule="auto"/>
              <w:jc w:val="left"/>
              <w:rPr>
                <w:szCs w:val="24"/>
              </w:rPr>
            </w:pPr>
            <w:r>
              <w:rPr>
                <w:szCs w:val="24"/>
              </w:rPr>
              <w:t>Y</w:t>
            </w:r>
          </w:p>
        </w:tc>
        <w:tc>
          <w:tcPr>
            <w:tcW w:w="540" w:type="dxa"/>
          </w:tcPr>
          <w:p w14:paraId="5722D3A7" w14:textId="17A99BD1" w:rsidR="00765E43" w:rsidRPr="00FF37CC" w:rsidRDefault="00765E43" w:rsidP="00E821FE">
            <w:pPr>
              <w:pStyle w:val="Sothutu-1so"/>
              <w:spacing w:before="120" w:after="120" w:line="276" w:lineRule="auto"/>
              <w:jc w:val="center"/>
              <w:rPr>
                <w:szCs w:val="24"/>
              </w:rPr>
            </w:pPr>
            <w:r>
              <w:rPr>
                <w:szCs w:val="24"/>
              </w:rPr>
              <w:t>Y</w:t>
            </w:r>
          </w:p>
        </w:tc>
        <w:tc>
          <w:tcPr>
            <w:tcW w:w="7380" w:type="dxa"/>
          </w:tcPr>
          <w:p w14:paraId="6E1E833C" w14:textId="75211D61" w:rsidR="00765E43" w:rsidRPr="00FF37CC" w:rsidRDefault="00765E43" w:rsidP="00E821FE">
            <w:pPr>
              <w:pStyle w:val="Sothutu-1so"/>
              <w:spacing w:before="120" w:after="120" w:line="276" w:lineRule="auto"/>
              <w:jc w:val="left"/>
              <w:rPr>
                <w:szCs w:val="24"/>
              </w:rPr>
            </w:pPr>
            <w:r>
              <w:rPr>
                <w:szCs w:val="24"/>
              </w:rPr>
              <w:t>Bằng nội dung hóa đơn</w:t>
            </w:r>
          </w:p>
        </w:tc>
      </w:tr>
      <w:tr w:rsidR="00765E43" w:rsidRPr="00FF37CC" w14:paraId="2EABCA6C" w14:textId="77777777" w:rsidTr="00AA0568">
        <w:trPr>
          <w:cantSplit/>
          <w:trHeight w:val="827"/>
        </w:trPr>
        <w:tc>
          <w:tcPr>
            <w:tcW w:w="1800" w:type="dxa"/>
          </w:tcPr>
          <w:p w14:paraId="6C285840" w14:textId="77777777" w:rsidR="00765E43" w:rsidRPr="00FF37CC" w:rsidRDefault="00765E43" w:rsidP="00E821FE">
            <w:pPr>
              <w:ind w:left="0"/>
            </w:pPr>
            <w:r>
              <w:t>Bảng THTT</w:t>
            </w:r>
          </w:p>
        </w:tc>
        <w:tc>
          <w:tcPr>
            <w:tcW w:w="1980" w:type="dxa"/>
          </w:tcPr>
          <w:p w14:paraId="62CE7573" w14:textId="77777777" w:rsidR="00765E43" w:rsidRPr="00FF37CC" w:rsidRDefault="00765E43" w:rsidP="00E821FE">
            <w:pPr>
              <w:ind w:left="0"/>
            </w:pPr>
            <w:r w:rsidRPr="00241AA1">
              <w:rPr>
                <w:szCs w:val="24"/>
              </w:rPr>
              <w:t>AP_INVOICE_GROUP_ID</w:t>
            </w:r>
          </w:p>
        </w:tc>
        <w:tc>
          <w:tcPr>
            <w:tcW w:w="1417" w:type="dxa"/>
          </w:tcPr>
          <w:p w14:paraId="257CB3B1" w14:textId="77777777" w:rsidR="00765E43" w:rsidRDefault="00765E43" w:rsidP="00E821FE">
            <w:pPr>
              <w:ind w:left="0"/>
            </w:pPr>
            <w:r>
              <w:t>String</w:t>
            </w:r>
          </w:p>
          <w:p w14:paraId="3C064AE4" w14:textId="77777777" w:rsidR="00765E43" w:rsidRPr="00606D95" w:rsidRDefault="00765E43" w:rsidP="00E821FE">
            <w:pPr>
              <w:ind w:left="0"/>
            </w:pPr>
            <w:r>
              <w:t>SL</w:t>
            </w:r>
          </w:p>
        </w:tc>
        <w:tc>
          <w:tcPr>
            <w:tcW w:w="630" w:type="dxa"/>
          </w:tcPr>
          <w:p w14:paraId="5873F281" w14:textId="75F2C83F" w:rsidR="00765E43" w:rsidRPr="00FF37CC" w:rsidRDefault="00765E43" w:rsidP="00E821FE">
            <w:pPr>
              <w:pStyle w:val="Sothutu-1so"/>
              <w:spacing w:before="120" w:after="120" w:line="276" w:lineRule="auto"/>
              <w:jc w:val="left"/>
              <w:rPr>
                <w:szCs w:val="24"/>
              </w:rPr>
            </w:pPr>
            <w:r>
              <w:rPr>
                <w:szCs w:val="24"/>
              </w:rPr>
              <w:t>100</w:t>
            </w:r>
          </w:p>
        </w:tc>
        <w:tc>
          <w:tcPr>
            <w:tcW w:w="540" w:type="dxa"/>
          </w:tcPr>
          <w:p w14:paraId="732B2B5B" w14:textId="587536D4" w:rsidR="00765E43" w:rsidRPr="00FF37CC" w:rsidRDefault="00765E43" w:rsidP="00E821FE">
            <w:pPr>
              <w:pStyle w:val="Sothutu-1so"/>
              <w:spacing w:before="120" w:after="120" w:line="276" w:lineRule="auto"/>
              <w:jc w:val="left"/>
              <w:rPr>
                <w:szCs w:val="24"/>
              </w:rPr>
            </w:pPr>
            <w:r>
              <w:rPr>
                <w:szCs w:val="24"/>
              </w:rPr>
              <w:t>Y</w:t>
            </w:r>
          </w:p>
        </w:tc>
        <w:tc>
          <w:tcPr>
            <w:tcW w:w="450" w:type="dxa"/>
          </w:tcPr>
          <w:p w14:paraId="5A2B42DC" w14:textId="61ADE45E" w:rsidR="00765E43" w:rsidRPr="00FF37CC" w:rsidRDefault="00765E43" w:rsidP="00E821FE">
            <w:pPr>
              <w:pStyle w:val="Sothutu-1so"/>
              <w:spacing w:before="120" w:after="120" w:line="276" w:lineRule="auto"/>
              <w:jc w:val="left"/>
              <w:rPr>
                <w:szCs w:val="24"/>
              </w:rPr>
            </w:pPr>
            <w:r>
              <w:rPr>
                <w:szCs w:val="24"/>
              </w:rPr>
              <w:t>N</w:t>
            </w:r>
          </w:p>
        </w:tc>
        <w:tc>
          <w:tcPr>
            <w:tcW w:w="540" w:type="dxa"/>
          </w:tcPr>
          <w:p w14:paraId="48B0D50D" w14:textId="221DD4E9" w:rsidR="00765E43" w:rsidRPr="00FF37CC" w:rsidRDefault="00765E43" w:rsidP="00E821FE">
            <w:pPr>
              <w:pStyle w:val="Sothutu-1so"/>
              <w:spacing w:before="120" w:after="120" w:line="276" w:lineRule="auto"/>
              <w:jc w:val="center"/>
              <w:rPr>
                <w:szCs w:val="24"/>
              </w:rPr>
            </w:pPr>
            <w:r>
              <w:rPr>
                <w:szCs w:val="24"/>
              </w:rPr>
              <w:t>N</w:t>
            </w:r>
          </w:p>
        </w:tc>
        <w:tc>
          <w:tcPr>
            <w:tcW w:w="7380" w:type="dxa"/>
          </w:tcPr>
          <w:p w14:paraId="68A8C858" w14:textId="26CE20BB" w:rsidR="009C4EF2" w:rsidRDefault="008C395B" w:rsidP="00E821FE">
            <w:pPr>
              <w:pStyle w:val="Sothutu-1so"/>
              <w:spacing w:before="120" w:after="120" w:line="360" w:lineRule="auto"/>
              <w:jc w:val="left"/>
              <w:rPr>
                <w:szCs w:val="24"/>
              </w:rPr>
            </w:pPr>
            <w:r>
              <w:rPr>
                <w:szCs w:val="24"/>
              </w:rPr>
              <w:t xml:space="preserve">Số BTHTT </w:t>
            </w:r>
          </w:p>
          <w:p w14:paraId="42EA397A" w14:textId="4FA0D8C4" w:rsidR="00765E43" w:rsidRPr="00FF37CC" w:rsidRDefault="00765E43" w:rsidP="00E821FE">
            <w:pPr>
              <w:pStyle w:val="Sothutu-1so"/>
              <w:spacing w:before="120" w:after="120" w:line="360" w:lineRule="auto"/>
              <w:jc w:val="left"/>
              <w:rPr>
                <w:szCs w:val="24"/>
              </w:rPr>
            </w:pPr>
            <w:r>
              <w:rPr>
                <w:szCs w:val="24"/>
              </w:rPr>
              <w:t>Hiển thị số chứng từ_ngày hạch toán_tổng tiền được duyệt_nội dung</w:t>
            </w:r>
          </w:p>
        </w:tc>
      </w:tr>
      <w:tr w:rsidR="00765E43" w:rsidRPr="000039A0" w14:paraId="1BC2DAEC" w14:textId="77777777" w:rsidTr="00AA0568">
        <w:trPr>
          <w:cantSplit/>
          <w:trHeight w:val="827"/>
        </w:trPr>
        <w:tc>
          <w:tcPr>
            <w:tcW w:w="1800" w:type="dxa"/>
          </w:tcPr>
          <w:p w14:paraId="0F81678E" w14:textId="77777777" w:rsidR="00765E43" w:rsidRPr="00FF37CC" w:rsidRDefault="00765E43" w:rsidP="00E821FE">
            <w:pPr>
              <w:ind w:left="0"/>
            </w:pPr>
            <w:r>
              <w:lastRenderedPageBreak/>
              <w:t>Số hóa đơn</w:t>
            </w:r>
          </w:p>
        </w:tc>
        <w:tc>
          <w:tcPr>
            <w:tcW w:w="1980" w:type="dxa"/>
          </w:tcPr>
          <w:p w14:paraId="726E6FA6" w14:textId="77777777" w:rsidR="00765E43" w:rsidRPr="00FF37CC" w:rsidRDefault="00765E43" w:rsidP="00E821FE">
            <w:pPr>
              <w:ind w:left="0"/>
            </w:pPr>
            <w:r w:rsidRPr="00241AA1">
              <w:rPr>
                <w:szCs w:val="24"/>
              </w:rPr>
              <w:t>AP_INVOICE_ID</w:t>
            </w:r>
          </w:p>
        </w:tc>
        <w:tc>
          <w:tcPr>
            <w:tcW w:w="1417" w:type="dxa"/>
          </w:tcPr>
          <w:p w14:paraId="11BE34EF" w14:textId="77777777" w:rsidR="00765E43" w:rsidRDefault="00765E43" w:rsidP="00E821FE">
            <w:pPr>
              <w:ind w:left="0"/>
            </w:pPr>
            <w:r>
              <w:t>String</w:t>
            </w:r>
          </w:p>
          <w:p w14:paraId="49017197" w14:textId="77777777" w:rsidR="00765E43" w:rsidRPr="002714DC" w:rsidRDefault="00765E43" w:rsidP="00E821FE">
            <w:pPr>
              <w:ind w:left="0"/>
            </w:pPr>
            <w:r>
              <w:t>Text box</w:t>
            </w:r>
          </w:p>
        </w:tc>
        <w:tc>
          <w:tcPr>
            <w:tcW w:w="630" w:type="dxa"/>
          </w:tcPr>
          <w:p w14:paraId="576F939B" w14:textId="0D0E13E5" w:rsidR="00765E43" w:rsidRPr="00FF37CC" w:rsidRDefault="00765E43" w:rsidP="00E821FE">
            <w:pPr>
              <w:pStyle w:val="Sothutu-1so"/>
              <w:spacing w:before="120" w:after="120" w:line="276" w:lineRule="auto"/>
              <w:jc w:val="left"/>
              <w:rPr>
                <w:szCs w:val="24"/>
              </w:rPr>
            </w:pPr>
            <w:r>
              <w:rPr>
                <w:szCs w:val="24"/>
              </w:rPr>
              <w:t>20</w:t>
            </w:r>
          </w:p>
        </w:tc>
        <w:tc>
          <w:tcPr>
            <w:tcW w:w="540" w:type="dxa"/>
          </w:tcPr>
          <w:p w14:paraId="6E7E94C5" w14:textId="48903DA7" w:rsidR="00765E43" w:rsidRPr="00FF37CC" w:rsidRDefault="00765E43" w:rsidP="00E821FE">
            <w:pPr>
              <w:pStyle w:val="Sothutu-1so"/>
              <w:spacing w:before="120" w:after="120" w:line="276" w:lineRule="auto"/>
              <w:jc w:val="left"/>
              <w:rPr>
                <w:szCs w:val="24"/>
              </w:rPr>
            </w:pPr>
            <w:r>
              <w:rPr>
                <w:szCs w:val="24"/>
              </w:rPr>
              <w:t>Y</w:t>
            </w:r>
          </w:p>
        </w:tc>
        <w:tc>
          <w:tcPr>
            <w:tcW w:w="450" w:type="dxa"/>
          </w:tcPr>
          <w:p w14:paraId="091E4640" w14:textId="10F58BB2" w:rsidR="00765E43" w:rsidRPr="00FF37CC" w:rsidRDefault="00765E43" w:rsidP="00E821FE">
            <w:pPr>
              <w:pStyle w:val="Sothutu-1so"/>
              <w:spacing w:before="120" w:after="120" w:line="276" w:lineRule="auto"/>
              <w:jc w:val="left"/>
              <w:rPr>
                <w:szCs w:val="24"/>
              </w:rPr>
            </w:pPr>
            <w:r>
              <w:rPr>
                <w:szCs w:val="24"/>
              </w:rPr>
              <w:t>N</w:t>
            </w:r>
          </w:p>
        </w:tc>
        <w:tc>
          <w:tcPr>
            <w:tcW w:w="540" w:type="dxa"/>
          </w:tcPr>
          <w:p w14:paraId="6979C250" w14:textId="1D1204E0" w:rsidR="00765E43" w:rsidRDefault="00765E43" w:rsidP="00E821FE">
            <w:pPr>
              <w:pStyle w:val="Sothutu-1so"/>
              <w:spacing w:before="120" w:after="120" w:line="276" w:lineRule="auto"/>
              <w:jc w:val="center"/>
              <w:rPr>
                <w:szCs w:val="24"/>
              </w:rPr>
            </w:pPr>
            <w:r>
              <w:rPr>
                <w:szCs w:val="24"/>
              </w:rPr>
              <w:t>N</w:t>
            </w:r>
          </w:p>
        </w:tc>
        <w:tc>
          <w:tcPr>
            <w:tcW w:w="7380" w:type="dxa"/>
          </w:tcPr>
          <w:p w14:paraId="7F2078AF" w14:textId="06860246" w:rsidR="006E4DBC" w:rsidRPr="000039A0" w:rsidRDefault="00765E43" w:rsidP="008C395B">
            <w:pPr>
              <w:pStyle w:val="Sothutu-1so"/>
              <w:spacing w:before="120" w:after="120" w:line="276" w:lineRule="auto"/>
              <w:jc w:val="left"/>
              <w:rPr>
                <w:szCs w:val="24"/>
              </w:rPr>
            </w:pPr>
            <w:r>
              <w:rPr>
                <w:szCs w:val="24"/>
              </w:rPr>
              <w:t>Theo số hóa đơn từ BTHT</w:t>
            </w:r>
            <w:r w:rsidR="006E4DBC">
              <w:rPr>
                <w:szCs w:val="24"/>
              </w:rPr>
              <w:t>T</w:t>
            </w:r>
          </w:p>
        </w:tc>
      </w:tr>
      <w:tr w:rsidR="00765E43" w:rsidRPr="000039A0" w14:paraId="3FB642A4" w14:textId="77777777" w:rsidTr="00AA0568">
        <w:trPr>
          <w:cantSplit/>
          <w:trHeight w:val="827"/>
        </w:trPr>
        <w:tc>
          <w:tcPr>
            <w:tcW w:w="1800" w:type="dxa"/>
          </w:tcPr>
          <w:p w14:paraId="1D554144" w14:textId="77777777" w:rsidR="00765E43" w:rsidRPr="00FF37CC" w:rsidRDefault="00765E43" w:rsidP="00E821FE">
            <w:pPr>
              <w:ind w:left="0"/>
            </w:pPr>
            <w:r>
              <w:t>Số tiền đề nghị</w:t>
            </w:r>
          </w:p>
        </w:tc>
        <w:tc>
          <w:tcPr>
            <w:tcW w:w="1980" w:type="dxa"/>
          </w:tcPr>
          <w:p w14:paraId="6AB583A6" w14:textId="77777777" w:rsidR="00765E43" w:rsidRPr="00FF37CC" w:rsidRDefault="00765E43" w:rsidP="00E821FE">
            <w:pPr>
              <w:ind w:left="0"/>
            </w:pPr>
            <w:r>
              <w:t>Request_Amount</w:t>
            </w:r>
          </w:p>
        </w:tc>
        <w:tc>
          <w:tcPr>
            <w:tcW w:w="1417" w:type="dxa"/>
          </w:tcPr>
          <w:p w14:paraId="50886F1D" w14:textId="77777777" w:rsidR="00765E43" w:rsidRPr="00FF37CC" w:rsidRDefault="00765E43" w:rsidP="00E821FE">
            <w:pPr>
              <w:ind w:left="0"/>
            </w:pPr>
            <w:r>
              <w:t>Number</w:t>
            </w:r>
          </w:p>
        </w:tc>
        <w:tc>
          <w:tcPr>
            <w:tcW w:w="630" w:type="dxa"/>
          </w:tcPr>
          <w:p w14:paraId="1D1B9663" w14:textId="5751C18B" w:rsidR="00765E43" w:rsidRPr="00FF37CC" w:rsidRDefault="00765E43" w:rsidP="00E821FE">
            <w:pPr>
              <w:pStyle w:val="Sothutu-1so"/>
              <w:spacing w:before="120" w:after="120" w:line="276" w:lineRule="auto"/>
              <w:jc w:val="left"/>
              <w:rPr>
                <w:szCs w:val="24"/>
              </w:rPr>
            </w:pPr>
            <w:r>
              <w:rPr>
                <w:szCs w:val="24"/>
              </w:rPr>
              <w:t>20</w:t>
            </w:r>
          </w:p>
        </w:tc>
        <w:tc>
          <w:tcPr>
            <w:tcW w:w="540" w:type="dxa"/>
          </w:tcPr>
          <w:p w14:paraId="46650831" w14:textId="5F059D5A" w:rsidR="00765E43" w:rsidRPr="00FF37CC" w:rsidRDefault="00765E43" w:rsidP="00E821FE">
            <w:pPr>
              <w:pStyle w:val="Sothutu-1so"/>
              <w:spacing w:before="120" w:after="120" w:line="276" w:lineRule="auto"/>
              <w:jc w:val="left"/>
              <w:rPr>
                <w:szCs w:val="24"/>
              </w:rPr>
            </w:pPr>
            <w:r>
              <w:rPr>
                <w:szCs w:val="24"/>
              </w:rPr>
              <w:t>N</w:t>
            </w:r>
          </w:p>
        </w:tc>
        <w:tc>
          <w:tcPr>
            <w:tcW w:w="450" w:type="dxa"/>
          </w:tcPr>
          <w:p w14:paraId="2CF80A6E" w14:textId="44906559" w:rsidR="00765E43" w:rsidRPr="00FF37CC" w:rsidRDefault="00765E43" w:rsidP="00E821FE">
            <w:pPr>
              <w:pStyle w:val="Sothutu-1so"/>
              <w:spacing w:before="120" w:after="120" w:line="276" w:lineRule="auto"/>
              <w:jc w:val="left"/>
              <w:rPr>
                <w:szCs w:val="24"/>
              </w:rPr>
            </w:pPr>
            <w:r>
              <w:rPr>
                <w:szCs w:val="24"/>
              </w:rPr>
              <w:t>Y</w:t>
            </w:r>
          </w:p>
        </w:tc>
        <w:tc>
          <w:tcPr>
            <w:tcW w:w="540" w:type="dxa"/>
          </w:tcPr>
          <w:p w14:paraId="42B4F481" w14:textId="22F497A8" w:rsidR="00765E43" w:rsidRPr="00165004" w:rsidRDefault="00765E43" w:rsidP="00E821FE">
            <w:pPr>
              <w:pStyle w:val="Sothutu-1so"/>
              <w:spacing w:before="120" w:after="120" w:line="276" w:lineRule="auto"/>
              <w:jc w:val="center"/>
              <w:rPr>
                <w:szCs w:val="24"/>
              </w:rPr>
            </w:pPr>
            <w:r>
              <w:rPr>
                <w:szCs w:val="24"/>
              </w:rPr>
              <w:t>Y</w:t>
            </w:r>
          </w:p>
        </w:tc>
        <w:tc>
          <w:tcPr>
            <w:tcW w:w="7380" w:type="dxa"/>
          </w:tcPr>
          <w:p w14:paraId="3314CAD6" w14:textId="5DA64422" w:rsidR="00765E43" w:rsidRPr="000039A0" w:rsidRDefault="00765E43" w:rsidP="007D7103">
            <w:pPr>
              <w:pStyle w:val="Sothutu-1so"/>
              <w:spacing w:before="120" w:after="120" w:line="276" w:lineRule="auto"/>
              <w:jc w:val="left"/>
              <w:rPr>
                <w:szCs w:val="24"/>
              </w:rPr>
            </w:pPr>
            <w:r w:rsidRPr="00D962EF">
              <w:rPr>
                <w:szCs w:val="24"/>
              </w:rPr>
              <w:t>Bằng Số tiền chưa đề nghị thanh toán của hóa đơn</w:t>
            </w:r>
          </w:p>
        </w:tc>
      </w:tr>
      <w:tr w:rsidR="00765E43" w:rsidRPr="000039A0" w14:paraId="0940AD37" w14:textId="77777777" w:rsidTr="00AA0568">
        <w:trPr>
          <w:cantSplit/>
          <w:trHeight w:val="827"/>
        </w:trPr>
        <w:tc>
          <w:tcPr>
            <w:tcW w:w="1800" w:type="dxa"/>
          </w:tcPr>
          <w:p w14:paraId="4E2771AF" w14:textId="77777777" w:rsidR="00765E43" w:rsidRDefault="00765E43" w:rsidP="00E821FE">
            <w:pPr>
              <w:ind w:left="0"/>
              <w:rPr>
                <w:szCs w:val="24"/>
              </w:rPr>
            </w:pPr>
            <w:r>
              <w:rPr>
                <w:szCs w:val="24"/>
              </w:rPr>
              <w:t>Số tiền duyệt</w:t>
            </w:r>
          </w:p>
        </w:tc>
        <w:tc>
          <w:tcPr>
            <w:tcW w:w="1980" w:type="dxa"/>
          </w:tcPr>
          <w:p w14:paraId="5A4113D3" w14:textId="77777777" w:rsidR="00765E43" w:rsidRDefault="00765E43" w:rsidP="00E821FE">
            <w:pPr>
              <w:ind w:left="0"/>
              <w:rPr>
                <w:szCs w:val="24"/>
              </w:rPr>
            </w:pPr>
            <w:r>
              <w:rPr>
                <w:szCs w:val="24"/>
              </w:rPr>
              <w:t>Approve_Amount</w:t>
            </w:r>
          </w:p>
        </w:tc>
        <w:tc>
          <w:tcPr>
            <w:tcW w:w="1417" w:type="dxa"/>
          </w:tcPr>
          <w:p w14:paraId="0DA269E9" w14:textId="77777777" w:rsidR="00765E43" w:rsidRDefault="00765E43" w:rsidP="00E821FE">
            <w:pPr>
              <w:ind w:left="0"/>
            </w:pPr>
            <w:r>
              <w:t>Number</w:t>
            </w:r>
          </w:p>
        </w:tc>
        <w:tc>
          <w:tcPr>
            <w:tcW w:w="630" w:type="dxa"/>
          </w:tcPr>
          <w:p w14:paraId="2AC5C478" w14:textId="1C6ACFE4" w:rsidR="00765E43" w:rsidRDefault="00765E43" w:rsidP="00E821FE">
            <w:pPr>
              <w:pStyle w:val="Sothutu-1so"/>
              <w:spacing w:before="120" w:after="120" w:line="276" w:lineRule="auto"/>
              <w:jc w:val="left"/>
              <w:rPr>
                <w:szCs w:val="24"/>
              </w:rPr>
            </w:pPr>
            <w:r>
              <w:rPr>
                <w:szCs w:val="24"/>
              </w:rPr>
              <w:t>20</w:t>
            </w:r>
          </w:p>
        </w:tc>
        <w:tc>
          <w:tcPr>
            <w:tcW w:w="540" w:type="dxa"/>
          </w:tcPr>
          <w:p w14:paraId="000F0B9C" w14:textId="0CDF4235" w:rsidR="00765E43" w:rsidRDefault="00765E43" w:rsidP="00E821FE">
            <w:pPr>
              <w:pStyle w:val="Sothutu-1so"/>
              <w:spacing w:before="120" w:after="120" w:line="276" w:lineRule="auto"/>
              <w:jc w:val="left"/>
              <w:rPr>
                <w:szCs w:val="24"/>
              </w:rPr>
            </w:pPr>
            <w:r>
              <w:rPr>
                <w:szCs w:val="24"/>
              </w:rPr>
              <w:t>Y</w:t>
            </w:r>
          </w:p>
        </w:tc>
        <w:tc>
          <w:tcPr>
            <w:tcW w:w="450" w:type="dxa"/>
          </w:tcPr>
          <w:p w14:paraId="5C3D153F" w14:textId="310D8633" w:rsidR="00765E43" w:rsidRDefault="00765E43" w:rsidP="00E821FE">
            <w:pPr>
              <w:pStyle w:val="Sothutu-1so"/>
              <w:spacing w:before="120" w:after="120" w:line="276" w:lineRule="auto"/>
              <w:jc w:val="left"/>
              <w:rPr>
                <w:szCs w:val="24"/>
              </w:rPr>
            </w:pPr>
            <w:r>
              <w:rPr>
                <w:szCs w:val="24"/>
              </w:rPr>
              <w:t>N</w:t>
            </w:r>
          </w:p>
        </w:tc>
        <w:tc>
          <w:tcPr>
            <w:tcW w:w="540" w:type="dxa"/>
          </w:tcPr>
          <w:p w14:paraId="2E64E6DC" w14:textId="733201D2" w:rsidR="00765E43" w:rsidRDefault="00765E43" w:rsidP="00E821FE">
            <w:pPr>
              <w:pStyle w:val="Sothutu-1so"/>
              <w:spacing w:before="120" w:after="120" w:line="276" w:lineRule="auto"/>
              <w:jc w:val="center"/>
              <w:rPr>
                <w:szCs w:val="24"/>
              </w:rPr>
            </w:pPr>
            <w:r>
              <w:rPr>
                <w:szCs w:val="24"/>
              </w:rPr>
              <w:t>Y</w:t>
            </w:r>
          </w:p>
        </w:tc>
        <w:tc>
          <w:tcPr>
            <w:tcW w:w="7380" w:type="dxa"/>
          </w:tcPr>
          <w:p w14:paraId="284C114E" w14:textId="4C5FD7C5" w:rsidR="00765E43" w:rsidRDefault="00765E43" w:rsidP="00E821FE">
            <w:pPr>
              <w:pStyle w:val="Sothutu-1so"/>
              <w:spacing w:before="120" w:after="120" w:line="276" w:lineRule="auto"/>
              <w:rPr>
                <w:szCs w:val="24"/>
              </w:rPr>
            </w:pPr>
            <w:r w:rsidRPr="00D162AD">
              <w:rPr>
                <w:szCs w:val="24"/>
              </w:rPr>
              <w:t xml:space="preserve">Mặc định bằng số tiền đề nghị </w:t>
            </w:r>
          </w:p>
        </w:tc>
      </w:tr>
      <w:tr w:rsidR="00765E43" w:rsidRPr="000039A0" w14:paraId="62B817DF" w14:textId="77777777" w:rsidTr="00AA0568">
        <w:trPr>
          <w:cantSplit/>
          <w:trHeight w:val="827"/>
        </w:trPr>
        <w:tc>
          <w:tcPr>
            <w:tcW w:w="1800" w:type="dxa"/>
          </w:tcPr>
          <w:p w14:paraId="1141BC39" w14:textId="77777777" w:rsidR="00765E43" w:rsidRPr="0093740D" w:rsidRDefault="00765E43" w:rsidP="00E821FE">
            <w:pPr>
              <w:ind w:left="0"/>
              <w:rPr>
                <w:highlight w:val="yellow"/>
              </w:rPr>
            </w:pPr>
            <w:r w:rsidRPr="005A65CE">
              <w:t>Hợp đồng</w:t>
            </w:r>
          </w:p>
        </w:tc>
        <w:tc>
          <w:tcPr>
            <w:tcW w:w="1980" w:type="dxa"/>
          </w:tcPr>
          <w:p w14:paraId="21DE94C0" w14:textId="77777777" w:rsidR="00765E43" w:rsidRPr="0093740D" w:rsidRDefault="00765E43" w:rsidP="00E821FE">
            <w:pPr>
              <w:ind w:left="0"/>
              <w:rPr>
                <w:highlight w:val="yellow"/>
              </w:rPr>
            </w:pPr>
            <w:r>
              <w:rPr>
                <w:szCs w:val="24"/>
              </w:rPr>
              <w:t>C_CONTRACT_ID</w:t>
            </w:r>
          </w:p>
        </w:tc>
        <w:tc>
          <w:tcPr>
            <w:tcW w:w="1417" w:type="dxa"/>
          </w:tcPr>
          <w:p w14:paraId="72FD4C82" w14:textId="77777777" w:rsidR="00765E43" w:rsidRPr="001569D4" w:rsidRDefault="00765E43" w:rsidP="00E821FE">
            <w:pPr>
              <w:ind w:left="0"/>
            </w:pPr>
            <w:r w:rsidRPr="001569D4">
              <w:t>String</w:t>
            </w:r>
          </w:p>
          <w:p w14:paraId="7A6D115B" w14:textId="77777777" w:rsidR="00765E43" w:rsidRPr="0093740D" w:rsidRDefault="00765E43" w:rsidP="00E821FE">
            <w:pPr>
              <w:ind w:left="0"/>
              <w:rPr>
                <w:highlight w:val="yellow"/>
              </w:rPr>
            </w:pPr>
            <w:r w:rsidRPr="001569D4">
              <w:t>SL</w:t>
            </w:r>
          </w:p>
        </w:tc>
        <w:tc>
          <w:tcPr>
            <w:tcW w:w="630" w:type="dxa"/>
            <w:shd w:val="clear" w:color="auto" w:fill="auto"/>
          </w:tcPr>
          <w:p w14:paraId="453FD342" w14:textId="607CD231" w:rsidR="00765E43" w:rsidRPr="005A76BC" w:rsidRDefault="00765E43" w:rsidP="00E821FE">
            <w:pPr>
              <w:pStyle w:val="Sothutu-1so"/>
              <w:spacing w:before="120" w:after="120" w:line="276" w:lineRule="auto"/>
              <w:jc w:val="left"/>
              <w:rPr>
                <w:szCs w:val="24"/>
              </w:rPr>
            </w:pPr>
            <w:r>
              <w:rPr>
                <w:szCs w:val="24"/>
              </w:rPr>
              <w:t>150</w:t>
            </w:r>
          </w:p>
        </w:tc>
        <w:tc>
          <w:tcPr>
            <w:tcW w:w="540" w:type="dxa"/>
            <w:shd w:val="clear" w:color="auto" w:fill="auto"/>
          </w:tcPr>
          <w:p w14:paraId="3C9866EA" w14:textId="0C60DF7D" w:rsidR="00765E43" w:rsidRPr="005A76BC" w:rsidRDefault="00765E43" w:rsidP="00E821FE">
            <w:pPr>
              <w:pStyle w:val="Sothutu-1so"/>
              <w:spacing w:before="120" w:after="120" w:line="276" w:lineRule="auto"/>
              <w:jc w:val="left"/>
              <w:rPr>
                <w:szCs w:val="24"/>
              </w:rPr>
            </w:pPr>
            <w:r w:rsidRPr="005A76BC">
              <w:rPr>
                <w:szCs w:val="24"/>
              </w:rPr>
              <w:t>N</w:t>
            </w:r>
          </w:p>
        </w:tc>
        <w:tc>
          <w:tcPr>
            <w:tcW w:w="450" w:type="dxa"/>
            <w:shd w:val="clear" w:color="auto" w:fill="auto"/>
          </w:tcPr>
          <w:p w14:paraId="3DB0F3FA" w14:textId="3E8B9888" w:rsidR="00765E43" w:rsidRPr="005A76BC" w:rsidRDefault="00765E43" w:rsidP="00E821FE">
            <w:pPr>
              <w:pStyle w:val="Sothutu-1so"/>
              <w:spacing w:before="120" w:after="120" w:line="276" w:lineRule="auto"/>
              <w:jc w:val="left"/>
              <w:rPr>
                <w:szCs w:val="24"/>
              </w:rPr>
            </w:pPr>
            <w:r w:rsidRPr="005A76BC">
              <w:rPr>
                <w:szCs w:val="24"/>
              </w:rPr>
              <w:t>N</w:t>
            </w:r>
          </w:p>
        </w:tc>
        <w:tc>
          <w:tcPr>
            <w:tcW w:w="540" w:type="dxa"/>
            <w:shd w:val="clear" w:color="auto" w:fill="auto"/>
          </w:tcPr>
          <w:p w14:paraId="488C96E9" w14:textId="78C57DA8" w:rsidR="00765E43" w:rsidRPr="005A76BC" w:rsidRDefault="00765E43" w:rsidP="00E821FE">
            <w:pPr>
              <w:pStyle w:val="Sothutu-1so"/>
              <w:spacing w:before="120" w:after="120" w:line="276" w:lineRule="auto"/>
              <w:jc w:val="center"/>
              <w:rPr>
                <w:szCs w:val="24"/>
              </w:rPr>
            </w:pPr>
            <w:r w:rsidRPr="005A76BC">
              <w:rPr>
                <w:szCs w:val="24"/>
              </w:rPr>
              <w:t>Y</w:t>
            </w:r>
          </w:p>
        </w:tc>
        <w:tc>
          <w:tcPr>
            <w:tcW w:w="7380" w:type="dxa"/>
          </w:tcPr>
          <w:p w14:paraId="3D8642A9" w14:textId="1C414C71" w:rsidR="00765E43" w:rsidRPr="0093740D" w:rsidRDefault="00765E43" w:rsidP="00E821FE">
            <w:pPr>
              <w:pStyle w:val="Sothutu-1so"/>
              <w:spacing w:before="120" w:after="120" w:line="276" w:lineRule="auto"/>
              <w:jc w:val="left"/>
              <w:rPr>
                <w:szCs w:val="24"/>
                <w:highlight w:val="yellow"/>
              </w:rPr>
            </w:pPr>
            <w:r>
              <w:rPr>
                <w:szCs w:val="24"/>
              </w:rPr>
              <w:t>Hợp đồng của hóa đơn</w:t>
            </w:r>
          </w:p>
        </w:tc>
      </w:tr>
      <w:tr w:rsidR="00765E43" w14:paraId="78CEA734" w14:textId="77777777" w:rsidTr="00AA0568">
        <w:trPr>
          <w:cantSplit/>
          <w:trHeight w:val="827"/>
        </w:trPr>
        <w:tc>
          <w:tcPr>
            <w:tcW w:w="1800" w:type="dxa"/>
          </w:tcPr>
          <w:p w14:paraId="4B78B4FB" w14:textId="77777777" w:rsidR="00765E43" w:rsidRDefault="00765E43" w:rsidP="00E821FE">
            <w:pPr>
              <w:ind w:left="0"/>
            </w:pPr>
            <w:r>
              <w:t>Kỳ thanh toán</w:t>
            </w:r>
          </w:p>
        </w:tc>
        <w:tc>
          <w:tcPr>
            <w:tcW w:w="1980" w:type="dxa"/>
          </w:tcPr>
          <w:p w14:paraId="70C3DB65" w14:textId="77777777" w:rsidR="00765E43" w:rsidRDefault="00765E43" w:rsidP="00E821FE">
            <w:pPr>
              <w:ind w:left="0"/>
            </w:pPr>
            <w:r>
              <w:rPr>
                <w:szCs w:val="24"/>
              </w:rPr>
              <w:t>C_PAYMENT_PLAN_ID</w:t>
            </w:r>
          </w:p>
        </w:tc>
        <w:tc>
          <w:tcPr>
            <w:tcW w:w="1417" w:type="dxa"/>
          </w:tcPr>
          <w:p w14:paraId="24C4A635" w14:textId="77777777" w:rsidR="00765E43" w:rsidRPr="001569D4" w:rsidRDefault="00765E43" w:rsidP="00E821FE">
            <w:pPr>
              <w:ind w:left="0"/>
            </w:pPr>
            <w:r w:rsidRPr="001569D4">
              <w:t>String</w:t>
            </w:r>
          </w:p>
          <w:p w14:paraId="2729041D" w14:textId="77777777" w:rsidR="00765E43" w:rsidRDefault="00765E43" w:rsidP="00E821FE">
            <w:pPr>
              <w:ind w:left="0"/>
            </w:pPr>
            <w:r w:rsidRPr="001569D4">
              <w:t>SL</w:t>
            </w:r>
          </w:p>
        </w:tc>
        <w:tc>
          <w:tcPr>
            <w:tcW w:w="630" w:type="dxa"/>
          </w:tcPr>
          <w:p w14:paraId="6B8FA399" w14:textId="4B729A48" w:rsidR="00765E43" w:rsidRDefault="00765E43" w:rsidP="00E821FE">
            <w:pPr>
              <w:pStyle w:val="Sothutu-1so"/>
              <w:spacing w:before="120" w:after="120" w:line="276" w:lineRule="auto"/>
              <w:jc w:val="left"/>
              <w:rPr>
                <w:szCs w:val="24"/>
              </w:rPr>
            </w:pPr>
            <w:r>
              <w:rPr>
                <w:szCs w:val="24"/>
              </w:rPr>
              <w:t>50</w:t>
            </w:r>
          </w:p>
        </w:tc>
        <w:tc>
          <w:tcPr>
            <w:tcW w:w="540" w:type="dxa"/>
          </w:tcPr>
          <w:p w14:paraId="00842756" w14:textId="06958690" w:rsidR="00765E43" w:rsidRDefault="00765E43" w:rsidP="00E821FE">
            <w:pPr>
              <w:pStyle w:val="Sothutu-1so"/>
              <w:spacing w:before="120" w:after="120" w:line="276" w:lineRule="auto"/>
              <w:jc w:val="left"/>
              <w:rPr>
                <w:szCs w:val="24"/>
              </w:rPr>
            </w:pPr>
            <w:r>
              <w:rPr>
                <w:szCs w:val="24"/>
              </w:rPr>
              <w:t>N</w:t>
            </w:r>
          </w:p>
        </w:tc>
        <w:tc>
          <w:tcPr>
            <w:tcW w:w="450" w:type="dxa"/>
          </w:tcPr>
          <w:p w14:paraId="68E5C05E" w14:textId="315803F3" w:rsidR="00765E43" w:rsidRDefault="00765E43" w:rsidP="00E821FE">
            <w:pPr>
              <w:pStyle w:val="Sothutu-1so"/>
              <w:spacing w:before="120" w:after="120" w:line="276" w:lineRule="auto"/>
              <w:jc w:val="left"/>
              <w:rPr>
                <w:szCs w:val="24"/>
              </w:rPr>
            </w:pPr>
            <w:r>
              <w:rPr>
                <w:szCs w:val="24"/>
              </w:rPr>
              <w:t>N</w:t>
            </w:r>
          </w:p>
        </w:tc>
        <w:tc>
          <w:tcPr>
            <w:tcW w:w="540" w:type="dxa"/>
          </w:tcPr>
          <w:p w14:paraId="5111C3D8" w14:textId="189C5F9D" w:rsidR="00765E43" w:rsidRDefault="00765E43" w:rsidP="00E821FE">
            <w:pPr>
              <w:pStyle w:val="Sothutu-1so"/>
              <w:spacing w:before="120" w:after="120" w:line="276" w:lineRule="auto"/>
              <w:jc w:val="center"/>
              <w:rPr>
                <w:szCs w:val="24"/>
              </w:rPr>
            </w:pPr>
            <w:r>
              <w:rPr>
                <w:szCs w:val="24"/>
              </w:rPr>
              <w:t>Y</w:t>
            </w:r>
          </w:p>
        </w:tc>
        <w:tc>
          <w:tcPr>
            <w:tcW w:w="7380" w:type="dxa"/>
          </w:tcPr>
          <w:p w14:paraId="789EA28B" w14:textId="4CE79026" w:rsidR="00765E43" w:rsidRDefault="00765E43" w:rsidP="00E821FE">
            <w:pPr>
              <w:pStyle w:val="Sothutu-1so"/>
              <w:spacing w:before="120" w:after="120" w:line="276" w:lineRule="auto"/>
              <w:jc w:val="left"/>
              <w:rPr>
                <w:szCs w:val="24"/>
              </w:rPr>
            </w:pPr>
          </w:p>
        </w:tc>
      </w:tr>
      <w:tr w:rsidR="00765E43" w14:paraId="38BCF14D" w14:textId="77777777" w:rsidTr="00AA0568">
        <w:trPr>
          <w:cantSplit/>
          <w:trHeight w:val="827"/>
        </w:trPr>
        <w:tc>
          <w:tcPr>
            <w:tcW w:w="1800" w:type="dxa"/>
          </w:tcPr>
          <w:p w14:paraId="2AF167B5" w14:textId="77777777" w:rsidR="00765E43" w:rsidRDefault="00765E43" w:rsidP="00E821FE">
            <w:pPr>
              <w:ind w:left="0"/>
              <w:rPr>
                <w:szCs w:val="24"/>
              </w:rPr>
            </w:pPr>
            <w:r>
              <w:rPr>
                <w:szCs w:val="24"/>
              </w:rPr>
              <w:t>Dự án</w:t>
            </w:r>
          </w:p>
        </w:tc>
        <w:tc>
          <w:tcPr>
            <w:tcW w:w="1980" w:type="dxa"/>
          </w:tcPr>
          <w:p w14:paraId="0A24614D" w14:textId="77777777" w:rsidR="00765E43" w:rsidRDefault="00765E43" w:rsidP="00E821FE">
            <w:pPr>
              <w:ind w:left="0"/>
              <w:rPr>
                <w:szCs w:val="24"/>
              </w:rPr>
            </w:pPr>
            <w:r>
              <w:rPr>
                <w:szCs w:val="24"/>
              </w:rPr>
              <w:t>C_Project_ID</w:t>
            </w:r>
          </w:p>
        </w:tc>
        <w:tc>
          <w:tcPr>
            <w:tcW w:w="1417" w:type="dxa"/>
          </w:tcPr>
          <w:p w14:paraId="30B57295" w14:textId="77777777" w:rsidR="00765E43" w:rsidRDefault="00765E43" w:rsidP="00E821FE">
            <w:pPr>
              <w:ind w:left="0"/>
            </w:pPr>
            <w:r>
              <w:t>String</w:t>
            </w:r>
          </w:p>
          <w:p w14:paraId="3BF98D07" w14:textId="77777777" w:rsidR="00765E43" w:rsidRDefault="00765E43" w:rsidP="00E821FE">
            <w:pPr>
              <w:ind w:left="0"/>
            </w:pPr>
            <w:r>
              <w:t>SL</w:t>
            </w:r>
          </w:p>
        </w:tc>
        <w:tc>
          <w:tcPr>
            <w:tcW w:w="630" w:type="dxa"/>
          </w:tcPr>
          <w:p w14:paraId="6FA429A5" w14:textId="420CD7D0" w:rsidR="00765E43" w:rsidRDefault="00765E43" w:rsidP="00E821FE">
            <w:pPr>
              <w:pStyle w:val="Sothutu-1so"/>
              <w:spacing w:before="120" w:after="120" w:line="276" w:lineRule="auto"/>
              <w:jc w:val="left"/>
              <w:rPr>
                <w:szCs w:val="24"/>
              </w:rPr>
            </w:pPr>
            <w:r>
              <w:rPr>
                <w:szCs w:val="24"/>
              </w:rPr>
              <w:t>150</w:t>
            </w:r>
          </w:p>
        </w:tc>
        <w:tc>
          <w:tcPr>
            <w:tcW w:w="540" w:type="dxa"/>
          </w:tcPr>
          <w:p w14:paraId="07DE928F" w14:textId="01C00EDF" w:rsidR="00765E43" w:rsidRDefault="00765E43" w:rsidP="00E821FE">
            <w:pPr>
              <w:pStyle w:val="Sothutu-1so"/>
              <w:spacing w:before="120" w:after="120" w:line="276" w:lineRule="auto"/>
              <w:jc w:val="left"/>
              <w:rPr>
                <w:szCs w:val="24"/>
              </w:rPr>
            </w:pPr>
            <w:r>
              <w:rPr>
                <w:szCs w:val="24"/>
              </w:rPr>
              <w:t>N</w:t>
            </w:r>
          </w:p>
        </w:tc>
        <w:tc>
          <w:tcPr>
            <w:tcW w:w="450" w:type="dxa"/>
          </w:tcPr>
          <w:p w14:paraId="00A935EB" w14:textId="40073F5A" w:rsidR="00765E43" w:rsidRDefault="00765E43" w:rsidP="00E821FE">
            <w:pPr>
              <w:pStyle w:val="Sothutu-1so"/>
              <w:spacing w:before="120" w:after="120" w:line="276" w:lineRule="auto"/>
              <w:jc w:val="left"/>
              <w:rPr>
                <w:szCs w:val="24"/>
              </w:rPr>
            </w:pPr>
            <w:r>
              <w:rPr>
                <w:szCs w:val="24"/>
              </w:rPr>
              <w:t>N</w:t>
            </w:r>
          </w:p>
        </w:tc>
        <w:tc>
          <w:tcPr>
            <w:tcW w:w="540" w:type="dxa"/>
          </w:tcPr>
          <w:p w14:paraId="76863429" w14:textId="71163E54" w:rsidR="00765E43" w:rsidRDefault="00765E43" w:rsidP="00E821FE">
            <w:pPr>
              <w:pStyle w:val="Sothutu-1so"/>
              <w:spacing w:before="120" w:after="120" w:line="276" w:lineRule="auto"/>
              <w:jc w:val="center"/>
              <w:rPr>
                <w:szCs w:val="24"/>
              </w:rPr>
            </w:pPr>
            <w:r>
              <w:rPr>
                <w:szCs w:val="24"/>
              </w:rPr>
              <w:t>Y</w:t>
            </w:r>
          </w:p>
        </w:tc>
        <w:tc>
          <w:tcPr>
            <w:tcW w:w="7380" w:type="dxa"/>
          </w:tcPr>
          <w:p w14:paraId="37FB24BB" w14:textId="3C5E0D32" w:rsidR="00765E43" w:rsidRDefault="00765E43" w:rsidP="00E821FE">
            <w:pPr>
              <w:pStyle w:val="Sothutu-1so"/>
              <w:spacing w:before="120" w:after="120" w:line="276" w:lineRule="auto"/>
              <w:rPr>
                <w:szCs w:val="24"/>
              </w:rPr>
            </w:pPr>
          </w:p>
        </w:tc>
      </w:tr>
      <w:tr w:rsidR="00765E43" w14:paraId="3779BFD8" w14:textId="77777777" w:rsidTr="00AA0568">
        <w:trPr>
          <w:cantSplit/>
          <w:trHeight w:val="827"/>
        </w:trPr>
        <w:tc>
          <w:tcPr>
            <w:tcW w:w="1800" w:type="dxa"/>
          </w:tcPr>
          <w:p w14:paraId="4381E8DF" w14:textId="77777777" w:rsidR="00765E43" w:rsidRDefault="00765E43" w:rsidP="00E821FE">
            <w:pPr>
              <w:ind w:left="0"/>
              <w:rPr>
                <w:szCs w:val="24"/>
              </w:rPr>
            </w:pPr>
            <w:r>
              <w:rPr>
                <w:szCs w:val="24"/>
              </w:rPr>
              <w:t>Vị trí</w:t>
            </w:r>
          </w:p>
        </w:tc>
        <w:tc>
          <w:tcPr>
            <w:tcW w:w="1980" w:type="dxa"/>
          </w:tcPr>
          <w:p w14:paraId="69CF7AF1" w14:textId="77777777" w:rsidR="00765E43" w:rsidRDefault="00765E43" w:rsidP="00E821FE">
            <w:pPr>
              <w:ind w:left="0"/>
              <w:rPr>
                <w:szCs w:val="24"/>
              </w:rPr>
            </w:pPr>
          </w:p>
        </w:tc>
        <w:tc>
          <w:tcPr>
            <w:tcW w:w="1417" w:type="dxa"/>
          </w:tcPr>
          <w:p w14:paraId="57AC57C6" w14:textId="77777777" w:rsidR="00765E43" w:rsidRDefault="00765E43" w:rsidP="00E821FE">
            <w:pPr>
              <w:ind w:left="0"/>
            </w:pPr>
            <w:r>
              <w:t>String</w:t>
            </w:r>
          </w:p>
          <w:p w14:paraId="09B03A2C" w14:textId="77777777" w:rsidR="00765E43" w:rsidRDefault="00765E43" w:rsidP="00E821FE">
            <w:pPr>
              <w:ind w:left="0"/>
            </w:pPr>
            <w:r>
              <w:t>SL</w:t>
            </w:r>
          </w:p>
        </w:tc>
        <w:tc>
          <w:tcPr>
            <w:tcW w:w="630" w:type="dxa"/>
          </w:tcPr>
          <w:p w14:paraId="48B46B66" w14:textId="7D621D2A" w:rsidR="00765E43" w:rsidRDefault="00765E43" w:rsidP="00E821FE">
            <w:pPr>
              <w:pStyle w:val="Sothutu-1so"/>
              <w:spacing w:before="120" w:after="120" w:line="276" w:lineRule="auto"/>
              <w:jc w:val="left"/>
              <w:rPr>
                <w:szCs w:val="24"/>
              </w:rPr>
            </w:pPr>
            <w:r>
              <w:rPr>
                <w:szCs w:val="24"/>
              </w:rPr>
              <w:t>150</w:t>
            </w:r>
          </w:p>
        </w:tc>
        <w:tc>
          <w:tcPr>
            <w:tcW w:w="540" w:type="dxa"/>
          </w:tcPr>
          <w:p w14:paraId="4C88F17C" w14:textId="3805CFD1" w:rsidR="00765E43" w:rsidRDefault="00765E43" w:rsidP="00E821FE">
            <w:pPr>
              <w:pStyle w:val="Sothutu-1so"/>
              <w:spacing w:before="120" w:after="120" w:line="276" w:lineRule="auto"/>
              <w:jc w:val="left"/>
              <w:rPr>
                <w:szCs w:val="24"/>
              </w:rPr>
            </w:pPr>
            <w:r>
              <w:rPr>
                <w:szCs w:val="24"/>
              </w:rPr>
              <w:t>N</w:t>
            </w:r>
          </w:p>
        </w:tc>
        <w:tc>
          <w:tcPr>
            <w:tcW w:w="450" w:type="dxa"/>
          </w:tcPr>
          <w:p w14:paraId="3CA4FC30" w14:textId="52024CA2" w:rsidR="00765E43" w:rsidRDefault="00765E43" w:rsidP="00E821FE">
            <w:pPr>
              <w:pStyle w:val="Sothutu-1so"/>
              <w:spacing w:before="120" w:after="120" w:line="276" w:lineRule="auto"/>
              <w:jc w:val="left"/>
              <w:rPr>
                <w:szCs w:val="24"/>
              </w:rPr>
            </w:pPr>
            <w:r>
              <w:rPr>
                <w:szCs w:val="24"/>
              </w:rPr>
              <w:t>N</w:t>
            </w:r>
          </w:p>
        </w:tc>
        <w:tc>
          <w:tcPr>
            <w:tcW w:w="540" w:type="dxa"/>
          </w:tcPr>
          <w:p w14:paraId="206B849F" w14:textId="3D42B62C" w:rsidR="00765E43" w:rsidRDefault="00765E43" w:rsidP="00E821FE">
            <w:pPr>
              <w:pStyle w:val="Sothutu-1so"/>
              <w:spacing w:before="120" w:after="120" w:line="276" w:lineRule="auto"/>
              <w:jc w:val="center"/>
              <w:rPr>
                <w:szCs w:val="24"/>
              </w:rPr>
            </w:pPr>
            <w:r>
              <w:rPr>
                <w:szCs w:val="24"/>
              </w:rPr>
              <w:t>Y</w:t>
            </w:r>
          </w:p>
        </w:tc>
        <w:tc>
          <w:tcPr>
            <w:tcW w:w="7380" w:type="dxa"/>
          </w:tcPr>
          <w:p w14:paraId="57CB90AA" w14:textId="77777777" w:rsidR="00765E43" w:rsidRDefault="00765E43" w:rsidP="00E821FE">
            <w:pPr>
              <w:pStyle w:val="Sothutu-1so"/>
              <w:spacing w:before="120" w:after="120" w:line="276" w:lineRule="auto"/>
              <w:rPr>
                <w:szCs w:val="24"/>
              </w:rPr>
            </w:pPr>
          </w:p>
        </w:tc>
      </w:tr>
      <w:tr w:rsidR="00765E43" w14:paraId="5BB4CF81" w14:textId="77777777" w:rsidTr="00AA0568">
        <w:trPr>
          <w:cantSplit/>
          <w:trHeight w:val="827"/>
        </w:trPr>
        <w:tc>
          <w:tcPr>
            <w:tcW w:w="1800" w:type="dxa"/>
          </w:tcPr>
          <w:p w14:paraId="54C1A57F" w14:textId="77777777" w:rsidR="00765E43" w:rsidRDefault="00765E43" w:rsidP="00E821FE">
            <w:pPr>
              <w:ind w:left="0"/>
              <w:rPr>
                <w:szCs w:val="24"/>
              </w:rPr>
            </w:pPr>
            <w:r>
              <w:rPr>
                <w:szCs w:val="24"/>
              </w:rPr>
              <w:t>Tờ trình</w:t>
            </w:r>
          </w:p>
        </w:tc>
        <w:tc>
          <w:tcPr>
            <w:tcW w:w="1980" w:type="dxa"/>
          </w:tcPr>
          <w:p w14:paraId="23F6E5C9" w14:textId="77777777" w:rsidR="00765E43" w:rsidRDefault="00765E43" w:rsidP="00E821FE">
            <w:pPr>
              <w:ind w:left="0"/>
              <w:rPr>
                <w:szCs w:val="24"/>
              </w:rPr>
            </w:pPr>
          </w:p>
        </w:tc>
        <w:tc>
          <w:tcPr>
            <w:tcW w:w="1417" w:type="dxa"/>
          </w:tcPr>
          <w:p w14:paraId="51DA1208" w14:textId="77777777" w:rsidR="00765E43" w:rsidRDefault="00765E43" w:rsidP="00E821FE">
            <w:pPr>
              <w:ind w:left="0"/>
            </w:pPr>
            <w:r>
              <w:t>String</w:t>
            </w:r>
          </w:p>
          <w:p w14:paraId="35F297B8" w14:textId="77777777" w:rsidR="00765E43" w:rsidRDefault="00765E43" w:rsidP="00E821FE">
            <w:pPr>
              <w:ind w:left="0"/>
            </w:pPr>
            <w:r>
              <w:t>SL</w:t>
            </w:r>
          </w:p>
        </w:tc>
        <w:tc>
          <w:tcPr>
            <w:tcW w:w="630" w:type="dxa"/>
          </w:tcPr>
          <w:p w14:paraId="36B34D61" w14:textId="43538F39" w:rsidR="00765E43" w:rsidRDefault="00765E43" w:rsidP="00E821FE">
            <w:pPr>
              <w:pStyle w:val="Sothutu-1so"/>
              <w:spacing w:before="120" w:after="120" w:line="276" w:lineRule="auto"/>
              <w:jc w:val="left"/>
              <w:rPr>
                <w:szCs w:val="24"/>
              </w:rPr>
            </w:pPr>
            <w:r>
              <w:rPr>
                <w:szCs w:val="24"/>
              </w:rPr>
              <w:t>150</w:t>
            </w:r>
          </w:p>
        </w:tc>
        <w:tc>
          <w:tcPr>
            <w:tcW w:w="540" w:type="dxa"/>
          </w:tcPr>
          <w:p w14:paraId="17AC4C6C" w14:textId="77AA645B" w:rsidR="00765E43" w:rsidRDefault="00765E43" w:rsidP="00E821FE">
            <w:pPr>
              <w:pStyle w:val="Sothutu-1so"/>
              <w:spacing w:before="120" w:after="120" w:line="276" w:lineRule="auto"/>
              <w:jc w:val="left"/>
              <w:rPr>
                <w:szCs w:val="24"/>
              </w:rPr>
            </w:pPr>
            <w:r>
              <w:rPr>
                <w:szCs w:val="24"/>
              </w:rPr>
              <w:t>N</w:t>
            </w:r>
          </w:p>
        </w:tc>
        <w:tc>
          <w:tcPr>
            <w:tcW w:w="450" w:type="dxa"/>
          </w:tcPr>
          <w:p w14:paraId="47FC77F7" w14:textId="43B2612D" w:rsidR="00765E43" w:rsidRDefault="00765E43" w:rsidP="00E821FE">
            <w:pPr>
              <w:pStyle w:val="Sothutu-1so"/>
              <w:spacing w:before="120" w:after="120" w:line="276" w:lineRule="auto"/>
              <w:jc w:val="left"/>
              <w:rPr>
                <w:szCs w:val="24"/>
              </w:rPr>
            </w:pPr>
            <w:r>
              <w:rPr>
                <w:szCs w:val="24"/>
              </w:rPr>
              <w:t>Y</w:t>
            </w:r>
          </w:p>
        </w:tc>
        <w:tc>
          <w:tcPr>
            <w:tcW w:w="540" w:type="dxa"/>
          </w:tcPr>
          <w:p w14:paraId="3B93296E" w14:textId="0ED561FD" w:rsidR="00765E43" w:rsidRDefault="00765E43" w:rsidP="00E821FE">
            <w:pPr>
              <w:pStyle w:val="Sothutu-1so"/>
              <w:spacing w:before="120" w:after="120" w:line="276" w:lineRule="auto"/>
              <w:jc w:val="center"/>
              <w:rPr>
                <w:szCs w:val="24"/>
              </w:rPr>
            </w:pPr>
            <w:r>
              <w:rPr>
                <w:szCs w:val="24"/>
              </w:rPr>
              <w:t>Y</w:t>
            </w:r>
          </w:p>
        </w:tc>
        <w:tc>
          <w:tcPr>
            <w:tcW w:w="7380" w:type="dxa"/>
          </w:tcPr>
          <w:p w14:paraId="7A098EB6" w14:textId="6BC9E852" w:rsidR="00765E43" w:rsidRPr="00DB17CB" w:rsidRDefault="00765E43" w:rsidP="00E821FE">
            <w:pPr>
              <w:pStyle w:val="Sothutu-1so"/>
              <w:spacing w:before="120" w:after="120" w:line="276" w:lineRule="auto"/>
              <w:rPr>
                <w:szCs w:val="24"/>
              </w:rPr>
            </w:pPr>
          </w:p>
        </w:tc>
      </w:tr>
      <w:tr w:rsidR="004761BA" w14:paraId="2FA357F4" w14:textId="77777777" w:rsidTr="00AA0568">
        <w:trPr>
          <w:cantSplit/>
          <w:trHeight w:val="827"/>
        </w:trPr>
        <w:tc>
          <w:tcPr>
            <w:tcW w:w="14737" w:type="dxa"/>
            <w:gridSpan w:val="8"/>
          </w:tcPr>
          <w:p w14:paraId="42897D93" w14:textId="77777777" w:rsidR="004761BA" w:rsidRPr="008A5430" w:rsidRDefault="004761BA" w:rsidP="00E821FE">
            <w:pPr>
              <w:pStyle w:val="Sothutu-1so"/>
              <w:spacing w:before="120" w:after="120" w:line="276" w:lineRule="auto"/>
              <w:rPr>
                <w:b/>
                <w:szCs w:val="24"/>
              </w:rPr>
            </w:pPr>
            <w:r w:rsidRPr="008A5430">
              <w:rPr>
                <w:b/>
                <w:szCs w:val="24"/>
              </w:rPr>
              <w:t>Group: Người thụ hưởng</w:t>
            </w:r>
          </w:p>
        </w:tc>
      </w:tr>
      <w:tr w:rsidR="00765E43" w14:paraId="4471558A" w14:textId="77777777" w:rsidTr="00AA0568">
        <w:trPr>
          <w:cantSplit/>
          <w:trHeight w:val="827"/>
        </w:trPr>
        <w:tc>
          <w:tcPr>
            <w:tcW w:w="1800" w:type="dxa"/>
          </w:tcPr>
          <w:p w14:paraId="28720688" w14:textId="77777777" w:rsidR="00765E43" w:rsidRDefault="00765E43" w:rsidP="00E821FE">
            <w:pPr>
              <w:ind w:left="0"/>
              <w:rPr>
                <w:szCs w:val="24"/>
              </w:rPr>
            </w:pPr>
            <w:r>
              <w:rPr>
                <w:szCs w:val="24"/>
              </w:rPr>
              <w:t>Đối tượng công nợ</w:t>
            </w:r>
          </w:p>
        </w:tc>
        <w:tc>
          <w:tcPr>
            <w:tcW w:w="1980" w:type="dxa"/>
          </w:tcPr>
          <w:p w14:paraId="39714F8C" w14:textId="77777777" w:rsidR="00765E43" w:rsidRDefault="00765E43" w:rsidP="00E821FE">
            <w:pPr>
              <w:ind w:left="0"/>
              <w:rPr>
                <w:szCs w:val="24"/>
              </w:rPr>
            </w:pPr>
            <w:r>
              <w:rPr>
                <w:szCs w:val="24"/>
              </w:rPr>
              <w:t>C_BPARTNER_ID</w:t>
            </w:r>
          </w:p>
        </w:tc>
        <w:tc>
          <w:tcPr>
            <w:tcW w:w="1417" w:type="dxa"/>
          </w:tcPr>
          <w:p w14:paraId="0246BABD" w14:textId="77777777" w:rsidR="00765E43" w:rsidRDefault="00765E43" w:rsidP="00E821FE">
            <w:pPr>
              <w:ind w:left="0"/>
            </w:pPr>
            <w:r>
              <w:t>String</w:t>
            </w:r>
          </w:p>
          <w:p w14:paraId="4B0573EB" w14:textId="6E768660" w:rsidR="00765E43" w:rsidRDefault="00765E43" w:rsidP="00E821FE">
            <w:pPr>
              <w:ind w:left="0"/>
            </w:pPr>
            <w:r>
              <w:t>SL</w:t>
            </w:r>
          </w:p>
        </w:tc>
        <w:tc>
          <w:tcPr>
            <w:tcW w:w="630" w:type="dxa"/>
          </w:tcPr>
          <w:p w14:paraId="2B3CD1D8" w14:textId="540E070A" w:rsidR="00765E43" w:rsidRDefault="00765E43" w:rsidP="00E821FE">
            <w:pPr>
              <w:pStyle w:val="Sothutu-1so"/>
              <w:spacing w:before="120" w:after="120" w:line="276" w:lineRule="auto"/>
              <w:jc w:val="left"/>
              <w:rPr>
                <w:szCs w:val="24"/>
              </w:rPr>
            </w:pPr>
            <w:r>
              <w:rPr>
                <w:szCs w:val="24"/>
              </w:rPr>
              <w:t>50</w:t>
            </w:r>
          </w:p>
        </w:tc>
        <w:tc>
          <w:tcPr>
            <w:tcW w:w="540" w:type="dxa"/>
          </w:tcPr>
          <w:p w14:paraId="574B0C48" w14:textId="3930E645" w:rsidR="00765E43" w:rsidRDefault="00765E43" w:rsidP="00E821FE">
            <w:pPr>
              <w:pStyle w:val="Sothutu-1so"/>
              <w:spacing w:before="120" w:after="120" w:line="276" w:lineRule="auto"/>
              <w:jc w:val="left"/>
              <w:rPr>
                <w:szCs w:val="24"/>
              </w:rPr>
            </w:pPr>
            <w:r>
              <w:rPr>
                <w:szCs w:val="24"/>
              </w:rPr>
              <w:t>N</w:t>
            </w:r>
          </w:p>
        </w:tc>
        <w:tc>
          <w:tcPr>
            <w:tcW w:w="450" w:type="dxa"/>
          </w:tcPr>
          <w:p w14:paraId="75230490" w14:textId="23FEC487" w:rsidR="00765E43" w:rsidRDefault="00765E43" w:rsidP="00E821FE">
            <w:pPr>
              <w:pStyle w:val="Sothutu-1so"/>
              <w:spacing w:before="120" w:after="120" w:line="276" w:lineRule="auto"/>
              <w:jc w:val="left"/>
              <w:rPr>
                <w:szCs w:val="24"/>
              </w:rPr>
            </w:pPr>
            <w:r>
              <w:rPr>
                <w:szCs w:val="24"/>
              </w:rPr>
              <w:t>Y</w:t>
            </w:r>
          </w:p>
        </w:tc>
        <w:tc>
          <w:tcPr>
            <w:tcW w:w="540" w:type="dxa"/>
          </w:tcPr>
          <w:p w14:paraId="5B73036B" w14:textId="7FC63240" w:rsidR="00765E43" w:rsidRDefault="00765E43" w:rsidP="00E821FE">
            <w:pPr>
              <w:pStyle w:val="Sothutu-1so"/>
              <w:spacing w:before="120" w:after="120" w:line="276" w:lineRule="auto"/>
              <w:jc w:val="center"/>
              <w:rPr>
                <w:szCs w:val="24"/>
              </w:rPr>
            </w:pPr>
            <w:r>
              <w:rPr>
                <w:szCs w:val="24"/>
              </w:rPr>
              <w:t>Y</w:t>
            </w:r>
          </w:p>
        </w:tc>
        <w:tc>
          <w:tcPr>
            <w:tcW w:w="7380" w:type="dxa"/>
          </w:tcPr>
          <w:p w14:paraId="1A4AD8F1" w14:textId="61049B45" w:rsidR="00765E43" w:rsidRDefault="00765E43" w:rsidP="00E821FE">
            <w:pPr>
              <w:pStyle w:val="Sothutu-1so"/>
              <w:spacing w:before="120" w:after="120" w:line="276" w:lineRule="auto"/>
              <w:rPr>
                <w:szCs w:val="24"/>
              </w:rPr>
            </w:pPr>
            <w:r>
              <w:rPr>
                <w:szCs w:val="24"/>
              </w:rPr>
              <w:t>= Đối tượng công nợ của hóa đơn</w:t>
            </w:r>
          </w:p>
        </w:tc>
      </w:tr>
      <w:tr w:rsidR="00765E43" w:rsidRPr="000146A2" w14:paraId="5D1D4258" w14:textId="77777777" w:rsidTr="00AA0568">
        <w:trPr>
          <w:cantSplit/>
          <w:trHeight w:val="827"/>
        </w:trPr>
        <w:tc>
          <w:tcPr>
            <w:tcW w:w="1800" w:type="dxa"/>
          </w:tcPr>
          <w:p w14:paraId="4AEB6D9E" w14:textId="77777777" w:rsidR="00765E43" w:rsidRDefault="00765E43" w:rsidP="00E821FE">
            <w:pPr>
              <w:ind w:left="0"/>
              <w:rPr>
                <w:szCs w:val="24"/>
              </w:rPr>
            </w:pPr>
            <w:r>
              <w:rPr>
                <w:szCs w:val="24"/>
              </w:rPr>
              <w:lastRenderedPageBreak/>
              <w:t>Tài khoản ngân hàng thụ hưởng</w:t>
            </w:r>
          </w:p>
        </w:tc>
        <w:tc>
          <w:tcPr>
            <w:tcW w:w="1980" w:type="dxa"/>
          </w:tcPr>
          <w:p w14:paraId="44D9221C" w14:textId="77777777" w:rsidR="00765E43" w:rsidRDefault="00765E43" w:rsidP="00E821FE">
            <w:pPr>
              <w:ind w:left="0"/>
              <w:rPr>
                <w:szCs w:val="24"/>
              </w:rPr>
            </w:pPr>
            <w:r w:rsidRPr="00C1034C">
              <w:rPr>
                <w:szCs w:val="24"/>
              </w:rPr>
              <w:t>C_BPARTNER_BANK_ID</w:t>
            </w:r>
          </w:p>
        </w:tc>
        <w:tc>
          <w:tcPr>
            <w:tcW w:w="1417" w:type="dxa"/>
          </w:tcPr>
          <w:p w14:paraId="7182BED4" w14:textId="77777777" w:rsidR="00765E43" w:rsidRDefault="00765E43" w:rsidP="00E821FE">
            <w:pPr>
              <w:ind w:left="0"/>
            </w:pPr>
            <w:r>
              <w:t>String</w:t>
            </w:r>
          </w:p>
          <w:p w14:paraId="58FE7299" w14:textId="3FDFB557" w:rsidR="00765E43" w:rsidRDefault="00765E43" w:rsidP="00E821FE">
            <w:pPr>
              <w:ind w:left="0"/>
            </w:pPr>
            <w:r>
              <w:t>SL</w:t>
            </w:r>
          </w:p>
        </w:tc>
        <w:tc>
          <w:tcPr>
            <w:tcW w:w="630" w:type="dxa"/>
          </w:tcPr>
          <w:p w14:paraId="347F3D09" w14:textId="043C9ADC" w:rsidR="00765E43" w:rsidRDefault="00765E43" w:rsidP="00E821FE">
            <w:pPr>
              <w:pStyle w:val="Sothutu-1so"/>
              <w:spacing w:before="120" w:after="120" w:line="276" w:lineRule="auto"/>
              <w:jc w:val="left"/>
              <w:rPr>
                <w:szCs w:val="24"/>
              </w:rPr>
            </w:pPr>
            <w:r>
              <w:rPr>
                <w:szCs w:val="24"/>
              </w:rPr>
              <w:t>50</w:t>
            </w:r>
          </w:p>
        </w:tc>
        <w:tc>
          <w:tcPr>
            <w:tcW w:w="540" w:type="dxa"/>
          </w:tcPr>
          <w:p w14:paraId="105559DD" w14:textId="240D8BA4" w:rsidR="00765E43" w:rsidRDefault="00765E43" w:rsidP="00E821FE">
            <w:pPr>
              <w:pStyle w:val="Sothutu-1so"/>
              <w:spacing w:before="120" w:after="120" w:line="276" w:lineRule="auto"/>
              <w:jc w:val="left"/>
              <w:rPr>
                <w:szCs w:val="24"/>
              </w:rPr>
            </w:pPr>
            <w:r>
              <w:rPr>
                <w:szCs w:val="24"/>
              </w:rPr>
              <w:t>N</w:t>
            </w:r>
          </w:p>
        </w:tc>
        <w:tc>
          <w:tcPr>
            <w:tcW w:w="450" w:type="dxa"/>
          </w:tcPr>
          <w:p w14:paraId="356533B9" w14:textId="36B2E261" w:rsidR="00765E43" w:rsidRDefault="00765E43" w:rsidP="00E821FE">
            <w:pPr>
              <w:pStyle w:val="Sothutu-1so"/>
              <w:spacing w:before="120" w:after="120" w:line="276" w:lineRule="auto"/>
              <w:jc w:val="left"/>
              <w:rPr>
                <w:szCs w:val="24"/>
              </w:rPr>
            </w:pPr>
            <w:r>
              <w:rPr>
                <w:szCs w:val="24"/>
              </w:rPr>
              <w:t>N</w:t>
            </w:r>
          </w:p>
        </w:tc>
        <w:tc>
          <w:tcPr>
            <w:tcW w:w="540" w:type="dxa"/>
          </w:tcPr>
          <w:p w14:paraId="067E2224" w14:textId="22D4BE8A" w:rsidR="00765E43" w:rsidRDefault="00765E43" w:rsidP="00E821FE">
            <w:pPr>
              <w:pStyle w:val="Sothutu-1so"/>
              <w:spacing w:before="120" w:after="120" w:line="276" w:lineRule="auto"/>
              <w:jc w:val="center"/>
              <w:rPr>
                <w:szCs w:val="24"/>
              </w:rPr>
            </w:pPr>
            <w:r>
              <w:rPr>
                <w:szCs w:val="24"/>
              </w:rPr>
              <w:t>Y</w:t>
            </w:r>
          </w:p>
        </w:tc>
        <w:tc>
          <w:tcPr>
            <w:tcW w:w="7380" w:type="dxa"/>
          </w:tcPr>
          <w:p w14:paraId="6712F3BB" w14:textId="0B8FC62D" w:rsidR="00765E43" w:rsidRPr="000146A2" w:rsidRDefault="00765E43" w:rsidP="00E821FE">
            <w:pPr>
              <w:pStyle w:val="Sothutu-1so"/>
              <w:spacing w:before="120" w:after="120" w:line="276" w:lineRule="auto"/>
              <w:rPr>
                <w:szCs w:val="24"/>
              </w:rPr>
            </w:pPr>
          </w:p>
        </w:tc>
      </w:tr>
      <w:tr w:rsidR="00765E43" w:rsidRPr="000146A2" w14:paraId="12990E9E" w14:textId="77777777" w:rsidTr="00AA0568">
        <w:trPr>
          <w:cantSplit/>
          <w:trHeight w:val="827"/>
        </w:trPr>
        <w:tc>
          <w:tcPr>
            <w:tcW w:w="1800" w:type="dxa"/>
          </w:tcPr>
          <w:p w14:paraId="46871C02" w14:textId="77777777" w:rsidR="00765E43" w:rsidRDefault="00765E43" w:rsidP="00E821FE">
            <w:pPr>
              <w:ind w:left="0"/>
              <w:rPr>
                <w:szCs w:val="24"/>
              </w:rPr>
            </w:pPr>
            <w:r>
              <w:rPr>
                <w:szCs w:val="24"/>
              </w:rPr>
              <w:t>Tên chủ tài khoản</w:t>
            </w:r>
          </w:p>
        </w:tc>
        <w:tc>
          <w:tcPr>
            <w:tcW w:w="1980" w:type="dxa"/>
          </w:tcPr>
          <w:p w14:paraId="484A6419" w14:textId="77777777" w:rsidR="00765E43" w:rsidRDefault="00765E43" w:rsidP="00E821FE">
            <w:pPr>
              <w:ind w:left="0"/>
              <w:rPr>
                <w:szCs w:val="24"/>
              </w:rPr>
            </w:pPr>
            <w:r>
              <w:rPr>
                <w:szCs w:val="24"/>
              </w:rPr>
              <w:t>BankOwnerName</w:t>
            </w:r>
          </w:p>
        </w:tc>
        <w:tc>
          <w:tcPr>
            <w:tcW w:w="1417" w:type="dxa"/>
          </w:tcPr>
          <w:p w14:paraId="569E7685" w14:textId="77777777" w:rsidR="00765E43" w:rsidRDefault="00765E43" w:rsidP="00E821FE">
            <w:pPr>
              <w:ind w:left="0"/>
            </w:pPr>
            <w:r>
              <w:t>String</w:t>
            </w:r>
          </w:p>
          <w:p w14:paraId="68EEF815" w14:textId="1835A39C" w:rsidR="00765E43" w:rsidRDefault="00765E43" w:rsidP="00E821FE">
            <w:pPr>
              <w:ind w:left="0"/>
            </w:pPr>
            <w:r>
              <w:t>Text box</w:t>
            </w:r>
          </w:p>
        </w:tc>
        <w:tc>
          <w:tcPr>
            <w:tcW w:w="630" w:type="dxa"/>
          </w:tcPr>
          <w:p w14:paraId="32B03823" w14:textId="5CD26299" w:rsidR="00765E43" w:rsidRDefault="00765E43" w:rsidP="00E821FE">
            <w:pPr>
              <w:pStyle w:val="Sothutu-1so"/>
              <w:spacing w:before="120" w:after="120" w:line="276" w:lineRule="auto"/>
              <w:jc w:val="left"/>
              <w:rPr>
                <w:szCs w:val="24"/>
              </w:rPr>
            </w:pPr>
            <w:r>
              <w:rPr>
                <w:szCs w:val="24"/>
              </w:rPr>
              <w:t>50</w:t>
            </w:r>
          </w:p>
        </w:tc>
        <w:tc>
          <w:tcPr>
            <w:tcW w:w="540" w:type="dxa"/>
          </w:tcPr>
          <w:p w14:paraId="2D666FE2" w14:textId="0E1D7A00" w:rsidR="00765E43" w:rsidRDefault="00765E43" w:rsidP="00E821FE">
            <w:pPr>
              <w:pStyle w:val="Sothutu-1so"/>
              <w:spacing w:before="120" w:after="120" w:line="276" w:lineRule="auto"/>
              <w:jc w:val="left"/>
              <w:rPr>
                <w:szCs w:val="24"/>
              </w:rPr>
            </w:pPr>
            <w:r>
              <w:rPr>
                <w:szCs w:val="24"/>
              </w:rPr>
              <w:t>N</w:t>
            </w:r>
          </w:p>
        </w:tc>
        <w:tc>
          <w:tcPr>
            <w:tcW w:w="450" w:type="dxa"/>
          </w:tcPr>
          <w:p w14:paraId="4DDEEA6C" w14:textId="319E72CF" w:rsidR="00765E43" w:rsidRDefault="00765E43" w:rsidP="00E821FE">
            <w:pPr>
              <w:pStyle w:val="Sothutu-1so"/>
              <w:spacing w:before="120" w:after="120" w:line="276" w:lineRule="auto"/>
              <w:jc w:val="left"/>
              <w:rPr>
                <w:szCs w:val="24"/>
              </w:rPr>
            </w:pPr>
            <w:r>
              <w:rPr>
                <w:szCs w:val="24"/>
              </w:rPr>
              <w:t>Y</w:t>
            </w:r>
          </w:p>
        </w:tc>
        <w:tc>
          <w:tcPr>
            <w:tcW w:w="540" w:type="dxa"/>
          </w:tcPr>
          <w:p w14:paraId="7BD40959" w14:textId="7A173CE6" w:rsidR="00765E43" w:rsidRDefault="00765E43" w:rsidP="00E821FE">
            <w:pPr>
              <w:pStyle w:val="Sothutu-1so"/>
              <w:spacing w:before="120" w:after="120" w:line="276" w:lineRule="auto"/>
              <w:jc w:val="center"/>
              <w:rPr>
                <w:szCs w:val="24"/>
              </w:rPr>
            </w:pPr>
            <w:r>
              <w:rPr>
                <w:szCs w:val="24"/>
              </w:rPr>
              <w:t>Y</w:t>
            </w:r>
          </w:p>
        </w:tc>
        <w:tc>
          <w:tcPr>
            <w:tcW w:w="7380" w:type="dxa"/>
          </w:tcPr>
          <w:p w14:paraId="22C8F62E" w14:textId="7FDB3F00" w:rsidR="00765E43" w:rsidRPr="000146A2" w:rsidRDefault="00765E43" w:rsidP="00E821FE">
            <w:pPr>
              <w:pStyle w:val="Sothutu-1so"/>
              <w:spacing w:before="120" w:after="120" w:line="276" w:lineRule="auto"/>
              <w:rPr>
                <w:szCs w:val="24"/>
              </w:rPr>
            </w:pPr>
          </w:p>
        </w:tc>
      </w:tr>
      <w:tr w:rsidR="00765E43" w:rsidRPr="000146A2" w14:paraId="16F60C66" w14:textId="77777777" w:rsidTr="00AA0568">
        <w:trPr>
          <w:cantSplit/>
          <w:trHeight w:val="827"/>
        </w:trPr>
        <w:tc>
          <w:tcPr>
            <w:tcW w:w="1800" w:type="dxa"/>
          </w:tcPr>
          <w:p w14:paraId="14D276F4" w14:textId="77777777" w:rsidR="00765E43" w:rsidRDefault="00765E43" w:rsidP="00E821FE">
            <w:pPr>
              <w:ind w:left="0"/>
              <w:rPr>
                <w:szCs w:val="24"/>
              </w:rPr>
            </w:pPr>
            <w:r>
              <w:rPr>
                <w:szCs w:val="24"/>
              </w:rPr>
              <w:t>Số tài khoản</w:t>
            </w:r>
          </w:p>
        </w:tc>
        <w:tc>
          <w:tcPr>
            <w:tcW w:w="1980" w:type="dxa"/>
          </w:tcPr>
          <w:p w14:paraId="692A20EA" w14:textId="77777777" w:rsidR="00765E43" w:rsidRDefault="00765E43" w:rsidP="00E821FE">
            <w:pPr>
              <w:ind w:left="0"/>
              <w:rPr>
                <w:szCs w:val="24"/>
              </w:rPr>
            </w:pPr>
            <w:r>
              <w:rPr>
                <w:szCs w:val="24"/>
              </w:rPr>
              <w:t>ACCOUNT_NO</w:t>
            </w:r>
          </w:p>
        </w:tc>
        <w:tc>
          <w:tcPr>
            <w:tcW w:w="1417" w:type="dxa"/>
          </w:tcPr>
          <w:p w14:paraId="68882F4D" w14:textId="77777777" w:rsidR="00765E43" w:rsidRDefault="00765E43" w:rsidP="00E821FE">
            <w:pPr>
              <w:ind w:left="0"/>
            </w:pPr>
            <w:r>
              <w:t>String</w:t>
            </w:r>
          </w:p>
          <w:p w14:paraId="103DACA5" w14:textId="4B8B7E9B" w:rsidR="00765E43" w:rsidRDefault="00765E43" w:rsidP="00E821FE">
            <w:pPr>
              <w:ind w:left="0"/>
            </w:pPr>
            <w:r>
              <w:t>Text box</w:t>
            </w:r>
          </w:p>
        </w:tc>
        <w:tc>
          <w:tcPr>
            <w:tcW w:w="630" w:type="dxa"/>
          </w:tcPr>
          <w:p w14:paraId="2914DE2E" w14:textId="4184CDC9" w:rsidR="00765E43" w:rsidRDefault="00765E43" w:rsidP="00E821FE">
            <w:pPr>
              <w:pStyle w:val="Sothutu-1so"/>
              <w:spacing w:before="120" w:after="120" w:line="276" w:lineRule="auto"/>
              <w:jc w:val="left"/>
              <w:rPr>
                <w:szCs w:val="24"/>
              </w:rPr>
            </w:pPr>
            <w:r>
              <w:rPr>
                <w:szCs w:val="24"/>
              </w:rPr>
              <w:t>50</w:t>
            </w:r>
          </w:p>
        </w:tc>
        <w:tc>
          <w:tcPr>
            <w:tcW w:w="540" w:type="dxa"/>
          </w:tcPr>
          <w:p w14:paraId="209C52F2" w14:textId="1ED76AD1" w:rsidR="00765E43" w:rsidRDefault="00765E43" w:rsidP="00E821FE">
            <w:pPr>
              <w:pStyle w:val="Sothutu-1so"/>
              <w:spacing w:before="120" w:after="120" w:line="276" w:lineRule="auto"/>
              <w:jc w:val="left"/>
              <w:rPr>
                <w:szCs w:val="24"/>
              </w:rPr>
            </w:pPr>
            <w:r>
              <w:rPr>
                <w:szCs w:val="24"/>
              </w:rPr>
              <w:t>N</w:t>
            </w:r>
          </w:p>
        </w:tc>
        <w:tc>
          <w:tcPr>
            <w:tcW w:w="450" w:type="dxa"/>
          </w:tcPr>
          <w:p w14:paraId="2826C54A" w14:textId="5D557CE2" w:rsidR="00765E43" w:rsidRDefault="00765E43" w:rsidP="00E821FE">
            <w:pPr>
              <w:pStyle w:val="Sothutu-1so"/>
              <w:spacing w:before="120" w:after="120" w:line="276" w:lineRule="auto"/>
              <w:jc w:val="left"/>
              <w:rPr>
                <w:szCs w:val="24"/>
              </w:rPr>
            </w:pPr>
            <w:r>
              <w:rPr>
                <w:szCs w:val="24"/>
              </w:rPr>
              <w:t>Y</w:t>
            </w:r>
          </w:p>
        </w:tc>
        <w:tc>
          <w:tcPr>
            <w:tcW w:w="540" w:type="dxa"/>
          </w:tcPr>
          <w:p w14:paraId="726B6446" w14:textId="5778B29F" w:rsidR="00765E43" w:rsidRDefault="00765E43" w:rsidP="00E821FE">
            <w:pPr>
              <w:pStyle w:val="Sothutu-1so"/>
              <w:spacing w:before="120" w:after="120" w:line="276" w:lineRule="auto"/>
              <w:jc w:val="center"/>
              <w:rPr>
                <w:szCs w:val="24"/>
              </w:rPr>
            </w:pPr>
            <w:r>
              <w:rPr>
                <w:szCs w:val="24"/>
              </w:rPr>
              <w:t>Y</w:t>
            </w:r>
          </w:p>
        </w:tc>
        <w:tc>
          <w:tcPr>
            <w:tcW w:w="7380" w:type="dxa"/>
          </w:tcPr>
          <w:p w14:paraId="26F16D2D" w14:textId="340878F0" w:rsidR="00765E43" w:rsidRPr="000146A2" w:rsidRDefault="00765E43" w:rsidP="00E821FE">
            <w:pPr>
              <w:pStyle w:val="Sothutu-1so"/>
              <w:spacing w:before="120" w:after="120" w:line="276" w:lineRule="auto"/>
              <w:rPr>
                <w:szCs w:val="24"/>
              </w:rPr>
            </w:pPr>
          </w:p>
        </w:tc>
      </w:tr>
      <w:tr w:rsidR="00765E43" w:rsidRPr="000146A2" w14:paraId="632DD716" w14:textId="77777777" w:rsidTr="00AA0568">
        <w:trPr>
          <w:cantSplit/>
          <w:trHeight w:val="827"/>
        </w:trPr>
        <w:tc>
          <w:tcPr>
            <w:tcW w:w="1800" w:type="dxa"/>
          </w:tcPr>
          <w:p w14:paraId="78466F9B" w14:textId="77777777" w:rsidR="00765E43" w:rsidRDefault="00765E43" w:rsidP="00E821FE">
            <w:pPr>
              <w:ind w:left="0"/>
              <w:rPr>
                <w:szCs w:val="24"/>
              </w:rPr>
            </w:pPr>
            <w:r>
              <w:rPr>
                <w:szCs w:val="24"/>
              </w:rPr>
              <w:t>Ngân hàng</w:t>
            </w:r>
          </w:p>
        </w:tc>
        <w:tc>
          <w:tcPr>
            <w:tcW w:w="1980" w:type="dxa"/>
          </w:tcPr>
          <w:p w14:paraId="4134833F" w14:textId="77777777" w:rsidR="00765E43" w:rsidRDefault="00765E43" w:rsidP="00E821FE">
            <w:pPr>
              <w:ind w:left="0"/>
              <w:rPr>
                <w:szCs w:val="24"/>
              </w:rPr>
            </w:pPr>
            <w:r w:rsidRPr="003F5845">
              <w:rPr>
                <w:szCs w:val="24"/>
              </w:rPr>
              <w:t>C_bank_ID</w:t>
            </w:r>
          </w:p>
        </w:tc>
        <w:tc>
          <w:tcPr>
            <w:tcW w:w="1417" w:type="dxa"/>
          </w:tcPr>
          <w:p w14:paraId="4C695C78" w14:textId="77777777" w:rsidR="00765E43" w:rsidRDefault="00765E43" w:rsidP="00E821FE">
            <w:pPr>
              <w:ind w:left="0"/>
            </w:pPr>
            <w:r>
              <w:t>String</w:t>
            </w:r>
          </w:p>
          <w:p w14:paraId="169BDE22" w14:textId="010D5837" w:rsidR="00765E43" w:rsidRDefault="00765E43" w:rsidP="00E821FE">
            <w:pPr>
              <w:ind w:left="0"/>
            </w:pPr>
            <w:r>
              <w:t>SL</w:t>
            </w:r>
          </w:p>
        </w:tc>
        <w:tc>
          <w:tcPr>
            <w:tcW w:w="630" w:type="dxa"/>
          </w:tcPr>
          <w:p w14:paraId="74A57472" w14:textId="77FDE9AE" w:rsidR="00765E43" w:rsidRDefault="00765E43" w:rsidP="00E821FE">
            <w:pPr>
              <w:pStyle w:val="Sothutu-1so"/>
              <w:spacing w:before="120" w:after="120" w:line="276" w:lineRule="auto"/>
              <w:jc w:val="left"/>
              <w:rPr>
                <w:szCs w:val="24"/>
              </w:rPr>
            </w:pPr>
            <w:r>
              <w:rPr>
                <w:szCs w:val="24"/>
              </w:rPr>
              <w:t>100</w:t>
            </w:r>
          </w:p>
        </w:tc>
        <w:tc>
          <w:tcPr>
            <w:tcW w:w="540" w:type="dxa"/>
          </w:tcPr>
          <w:p w14:paraId="0A713F2A" w14:textId="62FA9ECA" w:rsidR="00765E43" w:rsidRDefault="00765E43" w:rsidP="00E821FE">
            <w:pPr>
              <w:pStyle w:val="Sothutu-1so"/>
              <w:spacing w:before="120" w:after="120" w:line="276" w:lineRule="auto"/>
              <w:jc w:val="left"/>
              <w:rPr>
                <w:szCs w:val="24"/>
              </w:rPr>
            </w:pPr>
            <w:r>
              <w:rPr>
                <w:szCs w:val="24"/>
              </w:rPr>
              <w:t>N</w:t>
            </w:r>
          </w:p>
        </w:tc>
        <w:tc>
          <w:tcPr>
            <w:tcW w:w="450" w:type="dxa"/>
          </w:tcPr>
          <w:p w14:paraId="3590EA93" w14:textId="7F97AF72" w:rsidR="00765E43" w:rsidRDefault="00765E43" w:rsidP="00E821FE">
            <w:pPr>
              <w:pStyle w:val="Sothutu-1so"/>
              <w:spacing w:before="120" w:after="120" w:line="276" w:lineRule="auto"/>
              <w:jc w:val="left"/>
              <w:rPr>
                <w:szCs w:val="24"/>
              </w:rPr>
            </w:pPr>
            <w:r>
              <w:rPr>
                <w:szCs w:val="24"/>
              </w:rPr>
              <w:t>N</w:t>
            </w:r>
          </w:p>
        </w:tc>
        <w:tc>
          <w:tcPr>
            <w:tcW w:w="540" w:type="dxa"/>
          </w:tcPr>
          <w:p w14:paraId="1383EBB6" w14:textId="25CC5A8C" w:rsidR="00765E43" w:rsidRDefault="00765E43" w:rsidP="00E821FE">
            <w:pPr>
              <w:pStyle w:val="Sothutu-1so"/>
              <w:spacing w:before="120" w:after="120" w:line="276" w:lineRule="auto"/>
              <w:jc w:val="center"/>
              <w:rPr>
                <w:szCs w:val="24"/>
              </w:rPr>
            </w:pPr>
            <w:r>
              <w:rPr>
                <w:szCs w:val="24"/>
              </w:rPr>
              <w:t>Y</w:t>
            </w:r>
          </w:p>
        </w:tc>
        <w:tc>
          <w:tcPr>
            <w:tcW w:w="7380" w:type="dxa"/>
          </w:tcPr>
          <w:p w14:paraId="6A1282B9" w14:textId="61104B63" w:rsidR="00765E43" w:rsidRPr="000146A2" w:rsidRDefault="00765E43" w:rsidP="00E821FE">
            <w:pPr>
              <w:pStyle w:val="Sothutu-1so"/>
              <w:spacing w:before="120" w:after="120" w:line="276" w:lineRule="auto"/>
              <w:rPr>
                <w:szCs w:val="24"/>
              </w:rPr>
            </w:pPr>
          </w:p>
        </w:tc>
      </w:tr>
      <w:tr w:rsidR="00765E43" w:rsidRPr="000146A2" w14:paraId="2233CCA9" w14:textId="77777777" w:rsidTr="00AA0568">
        <w:trPr>
          <w:cantSplit/>
          <w:trHeight w:val="827"/>
        </w:trPr>
        <w:tc>
          <w:tcPr>
            <w:tcW w:w="1800" w:type="dxa"/>
          </w:tcPr>
          <w:p w14:paraId="70A145B3" w14:textId="77777777" w:rsidR="00765E43" w:rsidRDefault="00765E43" w:rsidP="00E821FE">
            <w:pPr>
              <w:ind w:left="0"/>
              <w:rPr>
                <w:szCs w:val="24"/>
              </w:rPr>
            </w:pPr>
            <w:r>
              <w:rPr>
                <w:szCs w:val="24"/>
              </w:rPr>
              <w:t>Tên ngân hàng</w:t>
            </w:r>
          </w:p>
        </w:tc>
        <w:tc>
          <w:tcPr>
            <w:tcW w:w="1980" w:type="dxa"/>
          </w:tcPr>
          <w:p w14:paraId="75FBD4A4" w14:textId="77777777" w:rsidR="00765E43" w:rsidRDefault="00765E43" w:rsidP="00E821FE">
            <w:pPr>
              <w:ind w:left="0"/>
              <w:rPr>
                <w:szCs w:val="24"/>
              </w:rPr>
            </w:pPr>
          </w:p>
        </w:tc>
        <w:tc>
          <w:tcPr>
            <w:tcW w:w="1417" w:type="dxa"/>
          </w:tcPr>
          <w:p w14:paraId="2BBA6B47" w14:textId="77777777" w:rsidR="00765E43" w:rsidRDefault="00765E43" w:rsidP="00E821FE">
            <w:pPr>
              <w:ind w:left="0"/>
            </w:pPr>
            <w:r>
              <w:t>String</w:t>
            </w:r>
          </w:p>
          <w:p w14:paraId="59199814" w14:textId="29B24209" w:rsidR="00765E43" w:rsidRDefault="00765E43" w:rsidP="00E821FE">
            <w:pPr>
              <w:ind w:left="0"/>
            </w:pPr>
            <w:r>
              <w:t>Text box</w:t>
            </w:r>
          </w:p>
        </w:tc>
        <w:tc>
          <w:tcPr>
            <w:tcW w:w="630" w:type="dxa"/>
          </w:tcPr>
          <w:p w14:paraId="45EC24E3" w14:textId="369C126F" w:rsidR="00765E43" w:rsidRDefault="00765E43" w:rsidP="00E821FE">
            <w:pPr>
              <w:pStyle w:val="Sothutu-1so"/>
              <w:spacing w:before="120" w:after="120" w:line="276" w:lineRule="auto"/>
              <w:jc w:val="left"/>
              <w:rPr>
                <w:szCs w:val="24"/>
              </w:rPr>
            </w:pPr>
            <w:r>
              <w:rPr>
                <w:szCs w:val="24"/>
              </w:rPr>
              <w:t>50</w:t>
            </w:r>
          </w:p>
        </w:tc>
        <w:tc>
          <w:tcPr>
            <w:tcW w:w="540" w:type="dxa"/>
          </w:tcPr>
          <w:p w14:paraId="0F4FE857" w14:textId="1C7C0AE3" w:rsidR="00765E43" w:rsidRDefault="00765E43" w:rsidP="00E821FE">
            <w:pPr>
              <w:pStyle w:val="Sothutu-1so"/>
              <w:spacing w:before="120" w:after="120" w:line="276" w:lineRule="auto"/>
              <w:jc w:val="left"/>
              <w:rPr>
                <w:szCs w:val="24"/>
              </w:rPr>
            </w:pPr>
            <w:r>
              <w:rPr>
                <w:szCs w:val="24"/>
              </w:rPr>
              <w:t>N</w:t>
            </w:r>
          </w:p>
        </w:tc>
        <w:tc>
          <w:tcPr>
            <w:tcW w:w="450" w:type="dxa"/>
          </w:tcPr>
          <w:p w14:paraId="07911D36" w14:textId="526C74F6" w:rsidR="00765E43" w:rsidRDefault="00765E43" w:rsidP="00E821FE">
            <w:pPr>
              <w:pStyle w:val="Sothutu-1so"/>
              <w:spacing w:before="120" w:after="120" w:line="276" w:lineRule="auto"/>
              <w:jc w:val="left"/>
              <w:rPr>
                <w:szCs w:val="24"/>
              </w:rPr>
            </w:pPr>
            <w:r>
              <w:rPr>
                <w:szCs w:val="24"/>
              </w:rPr>
              <w:t>Y</w:t>
            </w:r>
          </w:p>
        </w:tc>
        <w:tc>
          <w:tcPr>
            <w:tcW w:w="540" w:type="dxa"/>
          </w:tcPr>
          <w:p w14:paraId="651A5EA8" w14:textId="33E53D3C" w:rsidR="00765E43" w:rsidRDefault="00765E43" w:rsidP="00E821FE">
            <w:pPr>
              <w:pStyle w:val="Sothutu-1so"/>
              <w:spacing w:before="120" w:after="120" w:line="276" w:lineRule="auto"/>
              <w:jc w:val="center"/>
              <w:rPr>
                <w:szCs w:val="24"/>
              </w:rPr>
            </w:pPr>
            <w:r>
              <w:rPr>
                <w:szCs w:val="24"/>
              </w:rPr>
              <w:t>N</w:t>
            </w:r>
          </w:p>
        </w:tc>
        <w:tc>
          <w:tcPr>
            <w:tcW w:w="7380" w:type="dxa"/>
          </w:tcPr>
          <w:p w14:paraId="1A469E4E" w14:textId="7737E847" w:rsidR="00765E43" w:rsidRPr="000146A2" w:rsidRDefault="00765E43" w:rsidP="00E821FE">
            <w:pPr>
              <w:pStyle w:val="Sothutu-1so"/>
              <w:spacing w:before="120" w:after="120" w:line="276" w:lineRule="auto"/>
              <w:rPr>
                <w:szCs w:val="24"/>
              </w:rPr>
            </w:pPr>
          </w:p>
        </w:tc>
      </w:tr>
      <w:tr w:rsidR="00765E43" w:rsidRPr="000146A2" w14:paraId="505626B7" w14:textId="77777777" w:rsidTr="00AA0568">
        <w:trPr>
          <w:cantSplit/>
          <w:trHeight w:val="827"/>
        </w:trPr>
        <w:tc>
          <w:tcPr>
            <w:tcW w:w="1800" w:type="dxa"/>
          </w:tcPr>
          <w:p w14:paraId="383F3D52" w14:textId="77777777" w:rsidR="00765E43" w:rsidRDefault="00765E43" w:rsidP="00E821FE">
            <w:pPr>
              <w:ind w:left="0"/>
              <w:rPr>
                <w:szCs w:val="24"/>
              </w:rPr>
            </w:pPr>
            <w:r>
              <w:rPr>
                <w:szCs w:val="24"/>
              </w:rPr>
              <w:t>Mã ngân hàng</w:t>
            </w:r>
          </w:p>
        </w:tc>
        <w:tc>
          <w:tcPr>
            <w:tcW w:w="1980" w:type="dxa"/>
          </w:tcPr>
          <w:p w14:paraId="6D204907" w14:textId="77777777" w:rsidR="00765E43" w:rsidRDefault="00765E43" w:rsidP="00E821FE">
            <w:pPr>
              <w:ind w:left="0"/>
              <w:rPr>
                <w:szCs w:val="24"/>
              </w:rPr>
            </w:pPr>
          </w:p>
        </w:tc>
        <w:tc>
          <w:tcPr>
            <w:tcW w:w="1417" w:type="dxa"/>
          </w:tcPr>
          <w:p w14:paraId="7C6AF8FD" w14:textId="77777777" w:rsidR="00765E43" w:rsidRDefault="00765E43" w:rsidP="00E821FE">
            <w:pPr>
              <w:ind w:left="0"/>
            </w:pPr>
            <w:r>
              <w:t>String</w:t>
            </w:r>
          </w:p>
          <w:p w14:paraId="0A9E945F" w14:textId="2EDF0C14" w:rsidR="00765E43" w:rsidRDefault="00765E43" w:rsidP="00E821FE">
            <w:pPr>
              <w:ind w:left="0"/>
            </w:pPr>
            <w:r>
              <w:t>Text box</w:t>
            </w:r>
          </w:p>
        </w:tc>
        <w:tc>
          <w:tcPr>
            <w:tcW w:w="630" w:type="dxa"/>
          </w:tcPr>
          <w:p w14:paraId="00AEB9B0" w14:textId="3DDF3302" w:rsidR="00765E43" w:rsidRDefault="00765E43" w:rsidP="00E821FE">
            <w:pPr>
              <w:pStyle w:val="Sothutu-1so"/>
              <w:spacing w:before="120" w:after="120" w:line="276" w:lineRule="auto"/>
              <w:jc w:val="left"/>
              <w:rPr>
                <w:szCs w:val="24"/>
              </w:rPr>
            </w:pPr>
            <w:r>
              <w:rPr>
                <w:szCs w:val="24"/>
              </w:rPr>
              <w:t>20</w:t>
            </w:r>
          </w:p>
        </w:tc>
        <w:tc>
          <w:tcPr>
            <w:tcW w:w="540" w:type="dxa"/>
          </w:tcPr>
          <w:p w14:paraId="4A1638C1" w14:textId="36B4A21A" w:rsidR="00765E43" w:rsidRDefault="00765E43" w:rsidP="00E821FE">
            <w:pPr>
              <w:pStyle w:val="Sothutu-1so"/>
              <w:spacing w:before="120" w:after="120" w:line="276" w:lineRule="auto"/>
              <w:jc w:val="left"/>
              <w:rPr>
                <w:szCs w:val="24"/>
              </w:rPr>
            </w:pPr>
            <w:r>
              <w:rPr>
                <w:szCs w:val="24"/>
              </w:rPr>
              <w:t>N</w:t>
            </w:r>
          </w:p>
        </w:tc>
        <w:tc>
          <w:tcPr>
            <w:tcW w:w="450" w:type="dxa"/>
          </w:tcPr>
          <w:p w14:paraId="518C1736" w14:textId="4ABB9922" w:rsidR="00765E43" w:rsidRDefault="00765E43" w:rsidP="00E821FE">
            <w:pPr>
              <w:pStyle w:val="Sothutu-1so"/>
              <w:spacing w:before="120" w:after="120" w:line="276" w:lineRule="auto"/>
              <w:jc w:val="left"/>
              <w:rPr>
                <w:szCs w:val="24"/>
              </w:rPr>
            </w:pPr>
            <w:r>
              <w:rPr>
                <w:szCs w:val="24"/>
              </w:rPr>
              <w:t>N</w:t>
            </w:r>
          </w:p>
        </w:tc>
        <w:tc>
          <w:tcPr>
            <w:tcW w:w="540" w:type="dxa"/>
          </w:tcPr>
          <w:p w14:paraId="0663426B" w14:textId="19EE9774" w:rsidR="00765E43" w:rsidRDefault="00765E43" w:rsidP="00E821FE">
            <w:pPr>
              <w:pStyle w:val="Sothutu-1so"/>
              <w:spacing w:before="120" w:after="120" w:line="276" w:lineRule="auto"/>
              <w:jc w:val="center"/>
              <w:rPr>
                <w:szCs w:val="24"/>
              </w:rPr>
            </w:pPr>
            <w:r>
              <w:rPr>
                <w:szCs w:val="24"/>
              </w:rPr>
              <w:t>N</w:t>
            </w:r>
          </w:p>
        </w:tc>
        <w:tc>
          <w:tcPr>
            <w:tcW w:w="7380" w:type="dxa"/>
          </w:tcPr>
          <w:p w14:paraId="44AD8863" w14:textId="76EA47F0" w:rsidR="00765E43" w:rsidRPr="006E6FE5" w:rsidRDefault="00765E43" w:rsidP="00E821FE">
            <w:pPr>
              <w:pStyle w:val="Sothutu-1so"/>
              <w:spacing w:before="120" w:after="120" w:line="276" w:lineRule="auto"/>
              <w:rPr>
                <w:szCs w:val="24"/>
              </w:rPr>
            </w:pPr>
          </w:p>
        </w:tc>
      </w:tr>
      <w:tr w:rsidR="00765E43" w:rsidRPr="000146A2" w14:paraId="1BF1D3F3" w14:textId="77777777" w:rsidTr="00AA0568">
        <w:trPr>
          <w:cantSplit/>
          <w:trHeight w:val="827"/>
        </w:trPr>
        <w:tc>
          <w:tcPr>
            <w:tcW w:w="1800" w:type="dxa"/>
          </w:tcPr>
          <w:p w14:paraId="141811C6" w14:textId="77777777" w:rsidR="00765E43" w:rsidRDefault="00765E43" w:rsidP="00E821FE">
            <w:pPr>
              <w:ind w:left="0"/>
              <w:rPr>
                <w:szCs w:val="24"/>
              </w:rPr>
            </w:pPr>
            <w:r>
              <w:rPr>
                <w:szCs w:val="24"/>
              </w:rPr>
              <w:t>Citad</w:t>
            </w:r>
          </w:p>
        </w:tc>
        <w:tc>
          <w:tcPr>
            <w:tcW w:w="1980" w:type="dxa"/>
          </w:tcPr>
          <w:p w14:paraId="7A6EA3DB" w14:textId="77777777" w:rsidR="00765E43" w:rsidRDefault="00765E43" w:rsidP="00E821FE">
            <w:pPr>
              <w:ind w:left="0"/>
              <w:rPr>
                <w:szCs w:val="24"/>
              </w:rPr>
            </w:pPr>
          </w:p>
        </w:tc>
        <w:tc>
          <w:tcPr>
            <w:tcW w:w="1417" w:type="dxa"/>
          </w:tcPr>
          <w:p w14:paraId="7134F868" w14:textId="77777777" w:rsidR="00765E43" w:rsidRDefault="00765E43" w:rsidP="00E821FE">
            <w:pPr>
              <w:ind w:left="0"/>
            </w:pPr>
            <w:r>
              <w:t>String</w:t>
            </w:r>
          </w:p>
          <w:p w14:paraId="0190FAFA" w14:textId="182AA1A0" w:rsidR="00765E43" w:rsidRDefault="00765E43" w:rsidP="00E821FE">
            <w:pPr>
              <w:ind w:left="0"/>
            </w:pPr>
            <w:r>
              <w:t>Text box</w:t>
            </w:r>
          </w:p>
        </w:tc>
        <w:tc>
          <w:tcPr>
            <w:tcW w:w="630" w:type="dxa"/>
          </w:tcPr>
          <w:p w14:paraId="31F90A62" w14:textId="368723B5" w:rsidR="00765E43" w:rsidRDefault="00765E43" w:rsidP="00E821FE">
            <w:pPr>
              <w:pStyle w:val="Sothutu-1so"/>
              <w:spacing w:before="120" w:after="120" w:line="276" w:lineRule="auto"/>
              <w:jc w:val="left"/>
              <w:rPr>
                <w:szCs w:val="24"/>
              </w:rPr>
            </w:pPr>
            <w:r>
              <w:rPr>
                <w:szCs w:val="24"/>
              </w:rPr>
              <w:t>20</w:t>
            </w:r>
          </w:p>
        </w:tc>
        <w:tc>
          <w:tcPr>
            <w:tcW w:w="540" w:type="dxa"/>
          </w:tcPr>
          <w:p w14:paraId="3A1028F8" w14:textId="7971B383" w:rsidR="00765E43" w:rsidRDefault="00765E43" w:rsidP="00E821FE">
            <w:pPr>
              <w:pStyle w:val="Sothutu-1so"/>
              <w:spacing w:before="120" w:after="120" w:line="276" w:lineRule="auto"/>
              <w:jc w:val="left"/>
              <w:rPr>
                <w:szCs w:val="24"/>
              </w:rPr>
            </w:pPr>
            <w:r>
              <w:rPr>
                <w:szCs w:val="24"/>
              </w:rPr>
              <w:t>N</w:t>
            </w:r>
          </w:p>
        </w:tc>
        <w:tc>
          <w:tcPr>
            <w:tcW w:w="450" w:type="dxa"/>
          </w:tcPr>
          <w:p w14:paraId="19008F7F" w14:textId="259A8E08" w:rsidR="00765E43" w:rsidRDefault="00765E43" w:rsidP="00E821FE">
            <w:pPr>
              <w:pStyle w:val="Sothutu-1so"/>
              <w:spacing w:before="120" w:after="120" w:line="276" w:lineRule="auto"/>
              <w:jc w:val="left"/>
              <w:rPr>
                <w:szCs w:val="24"/>
              </w:rPr>
            </w:pPr>
            <w:r>
              <w:rPr>
                <w:szCs w:val="24"/>
              </w:rPr>
              <w:t>N</w:t>
            </w:r>
          </w:p>
        </w:tc>
        <w:tc>
          <w:tcPr>
            <w:tcW w:w="540" w:type="dxa"/>
          </w:tcPr>
          <w:p w14:paraId="458DAB64" w14:textId="35478659" w:rsidR="00765E43" w:rsidRDefault="00765E43" w:rsidP="00E821FE">
            <w:pPr>
              <w:pStyle w:val="Sothutu-1so"/>
              <w:spacing w:before="120" w:after="120" w:line="276" w:lineRule="auto"/>
              <w:jc w:val="center"/>
              <w:rPr>
                <w:szCs w:val="24"/>
              </w:rPr>
            </w:pPr>
            <w:r>
              <w:rPr>
                <w:szCs w:val="24"/>
              </w:rPr>
              <w:t>N</w:t>
            </w:r>
          </w:p>
        </w:tc>
        <w:tc>
          <w:tcPr>
            <w:tcW w:w="7380" w:type="dxa"/>
          </w:tcPr>
          <w:p w14:paraId="5E4BC5D8" w14:textId="14D6B009" w:rsidR="00765E43" w:rsidRPr="000146A2" w:rsidRDefault="00765E43" w:rsidP="00E821FE">
            <w:pPr>
              <w:pStyle w:val="Sothutu-1so"/>
              <w:spacing w:before="120" w:after="120" w:line="276" w:lineRule="auto"/>
              <w:rPr>
                <w:szCs w:val="24"/>
              </w:rPr>
            </w:pPr>
          </w:p>
        </w:tc>
      </w:tr>
      <w:tr w:rsidR="00765E43" w:rsidRPr="000146A2" w14:paraId="7F44F3C1" w14:textId="77777777" w:rsidTr="00AA0568">
        <w:trPr>
          <w:cantSplit/>
          <w:trHeight w:val="827"/>
        </w:trPr>
        <w:tc>
          <w:tcPr>
            <w:tcW w:w="1800" w:type="dxa"/>
          </w:tcPr>
          <w:p w14:paraId="275CDB02" w14:textId="77777777" w:rsidR="00765E43" w:rsidRDefault="00765E43" w:rsidP="00E821FE">
            <w:pPr>
              <w:ind w:left="0"/>
              <w:rPr>
                <w:szCs w:val="24"/>
              </w:rPr>
            </w:pPr>
            <w:r>
              <w:rPr>
                <w:szCs w:val="24"/>
              </w:rPr>
              <w:t>Swift code</w:t>
            </w:r>
          </w:p>
        </w:tc>
        <w:tc>
          <w:tcPr>
            <w:tcW w:w="1980" w:type="dxa"/>
          </w:tcPr>
          <w:p w14:paraId="304AAB60" w14:textId="77777777" w:rsidR="00765E43" w:rsidRDefault="00765E43" w:rsidP="00E821FE">
            <w:pPr>
              <w:ind w:left="0"/>
              <w:rPr>
                <w:szCs w:val="24"/>
              </w:rPr>
            </w:pPr>
          </w:p>
        </w:tc>
        <w:tc>
          <w:tcPr>
            <w:tcW w:w="1417" w:type="dxa"/>
          </w:tcPr>
          <w:p w14:paraId="13F9DC13" w14:textId="77777777" w:rsidR="00765E43" w:rsidRDefault="00765E43" w:rsidP="00E821FE">
            <w:pPr>
              <w:ind w:left="0"/>
            </w:pPr>
            <w:r>
              <w:t>String</w:t>
            </w:r>
          </w:p>
          <w:p w14:paraId="3B9D5EF0" w14:textId="737C9346" w:rsidR="00765E43" w:rsidRDefault="00765E43" w:rsidP="00E821FE">
            <w:pPr>
              <w:ind w:left="0"/>
            </w:pPr>
            <w:r>
              <w:t>Text box</w:t>
            </w:r>
          </w:p>
        </w:tc>
        <w:tc>
          <w:tcPr>
            <w:tcW w:w="630" w:type="dxa"/>
          </w:tcPr>
          <w:p w14:paraId="1F4FE798" w14:textId="0D2AE47C" w:rsidR="00765E43" w:rsidRDefault="00765E43" w:rsidP="00E821FE">
            <w:pPr>
              <w:pStyle w:val="Sothutu-1so"/>
              <w:spacing w:before="120" w:after="120" w:line="276" w:lineRule="auto"/>
              <w:jc w:val="left"/>
              <w:rPr>
                <w:szCs w:val="24"/>
              </w:rPr>
            </w:pPr>
            <w:r>
              <w:rPr>
                <w:szCs w:val="24"/>
              </w:rPr>
              <w:t>20</w:t>
            </w:r>
          </w:p>
        </w:tc>
        <w:tc>
          <w:tcPr>
            <w:tcW w:w="540" w:type="dxa"/>
          </w:tcPr>
          <w:p w14:paraId="577473DB" w14:textId="418C2CDB" w:rsidR="00765E43" w:rsidRDefault="00765E43" w:rsidP="00E821FE">
            <w:pPr>
              <w:pStyle w:val="Sothutu-1so"/>
              <w:spacing w:before="120" w:after="120" w:line="276" w:lineRule="auto"/>
              <w:jc w:val="left"/>
              <w:rPr>
                <w:szCs w:val="24"/>
              </w:rPr>
            </w:pPr>
            <w:r>
              <w:rPr>
                <w:szCs w:val="24"/>
              </w:rPr>
              <w:t>N</w:t>
            </w:r>
          </w:p>
        </w:tc>
        <w:tc>
          <w:tcPr>
            <w:tcW w:w="450" w:type="dxa"/>
          </w:tcPr>
          <w:p w14:paraId="298D76E5" w14:textId="0BD60C41" w:rsidR="00765E43" w:rsidRDefault="00765E43" w:rsidP="00E821FE">
            <w:pPr>
              <w:pStyle w:val="Sothutu-1so"/>
              <w:spacing w:before="120" w:after="120" w:line="276" w:lineRule="auto"/>
              <w:jc w:val="left"/>
              <w:rPr>
                <w:szCs w:val="24"/>
              </w:rPr>
            </w:pPr>
            <w:r>
              <w:rPr>
                <w:szCs w:val="24"/>
              </w:rPr>
              <w:t>N</w:t>
            </w:r>
          </w:p>
        </w:tc>
        <w:tc>
          <w:tcPr>
            <w:tcW w:w="540" w:type="dxa"/>
          </w:tcPr>
          <w:p w14:paraId="3316FCF8" w14:textId="2DA0C66C" w:rsidR="00765E43" w:rsidRDefault="00765E43" w:rsidP="00E821FE">
            <w:pPr>
              <w:pStyle w:val="Sothutu-1so"/>
              <w:spacing w:before="120" w:after="120" w:line="276" w:lineRule="auto"/>
              <w:jc w:val="center"/>
              <w:rPr>
                <w:szCs w:val="24"/>
              </w:rPr>
            </w:pPr>
            <w:r>
              <w:rPr>
                <w:szCs w:val="24"/>
              </w:rPr>
              <w:t>N</w:t>
            </w:r>
          </w:p>
        </w:tc>
        <w:tc>
          <w:tcPr>
            <w:tcW w:w="7380" w:type="dxa"/>
          </w:tcPr>
          <w:p w14:paraId="13F37E67" w14:textId="77777777" w:rsidR="00765E43" w:rsidRPr="000146A2" w:rsidRDefault="00765E43" w:rsidP="00E821FE">
            <w:pPr>
              <w:pStyle w:val="Sothutu-1so"/>
              <w:spacing w:before="120" w:after="120" w:line="276" w:lineRule="auto"/>
              <w:rPr>
                <w:szCs w:val="24"/>
              </w:rPr>
            </w:pPr>
          </w:p>
        </w:tc>
      </w:tr>
      <w:tr w:rsidR="004761BA" w:rsidRPr="001E5A81" w14:paraId="549D73E5" w14:textId="77777777" w:rsidTr="00AA0568">
        <w:trPr>
          <w:cantSplit/>
          <w:trHeight w:val="827"/>
        </w:trPr>
        <w:tc>
          <w:tcPr>
            <w:tcW w:w="14737" w:type="dxa"/>
            <w:gridSpan w:val="8"/>
          </w:tcPr>
          <w:p w14:paraId="1348381D" w14:textId="77777777" w:rsidR="004761BA" w:rsidRPr="001E5A81" w:rsidRDefault="004761BA" w:rsidP="00E821FE">
            <w:pPr>
              <w:pStyle w:val="Sothutu-1so"/>
              <w:spacing w:before="120" w:after="120" w:line="276" w:lineRule="auto"/>
              <w:rPr>
                <w:b/>
                <w:szCs w:val="24"/>
              </w:rPr>
            </w:pPr>
            <w:r>
              <w:rPr>
                <w:b/>
                <w:szCs w:val="24"/>
              </w:rPr>
              <w:t>Group: Thông tin kế toán</w:t>
            </w:r>
          </w:p>
        </w:tc>
      </w:tr>
      <w:tr w:rsidR="00765E43" w:rsidRPr="004C531E" w14:paraId="400BF7B6" w14:textId="77777777" w:rsidTr="00AA0568">
        <w:trPr>
          <w:cantSplit/>
          <w:trHeight w:val="827"/>
        </w:trPr>
        <w:tc>
          <w:tcPr>
            <w:tcW w:w="1800" w:type="dxa"/>
          </w:tcPr>
          <w:p w14:paraId="3773FD58" w14:textId="77777777" w:rsidR="00765E43" w:rsidRDefault="00765E43" w:rsidP="00E821FE">
            <w:pPr>
              <w:ind w:left="0"/>
              <w:rPr>
                <w:szCs w:val="24"/>
              </w:rPr>
            </w:pPr>
            <w:r>
              <w:rPr>
                <w:szCs w:val="24"/>
              </w:rPr>
              <w:t>Khoản mục phí</w:t>
            </w:r>
          </w:p>
        </w:tc>
        <w:tc>
          <w:tcPr>
            <w:tcW w:w="1980" w:type="dxa"/>
          </w:tcPr>
          <w:p w14:paraId="77CAFB0C" w14:textId="77777777" w:rsidR="00765E43" w:rsidRDefault="00765E43" w:rsidP="00E821FE">
            <w:pPr>
              <w:ind w:left="0"/>
              <w:rPr>
                <w:szCs w:val="24"/>
              </w:rPr>
            </w:pPr>
          </w:p>
        </w:tc>
        <w:tc>
          <w:tcPr>
            <w:tcW w:w="1417" w:type="dxa"/>
          </w:tcPr>
          <w:p w14:paraId="40637050" w14:textId="77777777" w:rsidR="00765E43" w:rsidRDefault="00765E43" w:rsidP="00E821FE">
            <w:pPr>
              <w:ind w:left="0"/>
            </w:pPr>
            <w:r>
              <w:t>String</w:t>
            </w:r>
          </w:p>
          <w:p w14:paraId="410DF2A5" w14:textId="41D8736C" w:rsidR="00765E43" w:rsidRDefault="00765E43" w:rsidP="00E821FE">
            <w:pPr>
              <w:ind w:left="0"/>
            </w:pPr>
            <w:r>
              <w:t>SL</w:t>
            </w:r>
          </w:p>
        </w:tc>
        <w:tc>
          <w:tcPr>
            <w:tcW w:w="630" w:type="dxa"/>
          </w:tcPr>
          <w:p w14:paraId="4F228460" w14:textId="27D0BF37" w:rsidR="00765E43" w:rsidRDefault="00765E43" w:rsidP="00E821FE">
            <w:pPr>
              <w:pStyle w:val="Sothutu-1so"/>
              <w:spacing w:before="120" w:after="120" w:line="276" w:lineRule="auto"/>
              <w:jc w:val="left"/>
              <w:rPr>
                <w:szCs w:val="24"/>
              </w:rPr>
            </w:pPr>
            <w:r>
              <w:rPr>
                <w:szCs w:val="24"/>
              </w:rPr>
              <w:t>50</w:t>
            </w:r>
          </w:p>
        </w:tc>
        <w:tc>
          <w:tcPr>
            <w:tcW w:w="540" w:type="dxa"/>
          </w:tcPr>
          <w:p w14:paraId="7A3D27F2" w14:textId="0E4477AD" w:rsidR="00765E43" w:rsidRDefault="00765E43" w:rsidP="00E821FE">
            <w:pPr>
              <w:pStyle w:val="Sothutu-1so"/>
              <w:spacing w:before="120" w:after="120" w:line="276" w:lineRule="auto"/>
              <w:jc w:val="left"/>
              <w:rPr>
                <w:szCs w:val="24"/>
              </w:rPr>
            </w:pPr>
            <w:r>
              <w:rPr>
                <w:szCs w:val="24"/>
              </w:rPr>
              <w:t>N</w:t>
            </w:r>
          </w:p>
        </w:tc>
        <w:tc>
          <w:tcPr>
            <w:tcW w:w="450" w:type="dxa"/>
          </w:tcPr>
          <w:p w14:paraId="17325D49" w14:textId="73AFE164" w:rsidR="00765E43" w:rsidRDefault="00765E43" w:rsidP="00E821FE">
            <w:pPr>
              <w:pStyle w:val="Sothutu-1so"/>
              <w:spacing w:before="120" w:after="120" w:line="276" w:lineRule="auto"/>
              <w:jc w:val="left"/>
              <w:rPr>
                <w:szCs w:val="24"/>
              </w:rPr>
            </w:pPr>
            <w:r>
              <w:rPr>
                <w:szCs w:val="24"/>
              </w:rPr>
              <w:t>Y</w:t>
            </w:r>
          </w:p>
        </w:tc>
        <w:tc>
          <w:tcPr>
            <w:tcW w:w="540" w:type="dxa"/>
          </w:tcPr>
          <w:p w14:paraId="0231826E" w14:textId="3D66A659" w:rsidR="00765E43" w:rsidRDefault="00765E43" w:rsidP="00E821FE">
            <w:pPr>
              <w:pStyle w:val="Sothutu-1so"/>
              <w:spacing w:before="120" w:after="120" w:line="276" w:lineRule="auto"/>
              <w:jc w:val="center"/>
              <w:rPr>
                <w:szCs w:val="24"/>
              </w:rPr>
            </w:pPr>
            <w:r>
              <w:rPr>
                <w:szCs w:val="24"/>
              </w:rPr>
              <w:t>Y</w:t>
            </w:r>
          </w:p>
        </w:tc>
        <w:tc>
          <w:tcPr>
            <w:tcW w:w="7380" w:type="dxa"/>
          </w:tcPr>
          <w:p w14:paraId="77BA4592" w14:textId="4C779B4B" w:rsidR="00765E43" w:rsidRPr="004C531E" w:rsidRDefault="00765E43" w:rsidP="00E821FE">
            <w:pPr>
              <w:pStyle w:val="Sothutu-1so"/>
              <w:spacing w:before="120" w:after="120" w:line="276" w:lineRule="auto"/>
              <w:rPr>
                <w:szCs w:val="24"/>
              </w:rPr>
            </w:pPr>
          </w:p>
        </w:tc>
      </w:tr>
      <w:tr w:rsidR="00765E43" w:rsidRPr="004C531E" w14:paraId="13E9BF28" w14:textId="77777777" w:rsidTr="00AA0568">
        <w:trPr>
          <w:cantSplit/>
          <w:trHeight w:val="827"/>
        </w:trPr>
        <w:tc>
          <w:tcPr>
            <w:tcW w:w="1800" w:type="dxa"/>
          </w:tcPr>
          <w:p w14:paraId="262ADCC2" w14:textId="77777777" w:rsidR="00765E43" w:rsidRPr="00311EE8" w:rsidRDefault="00765E43" w:rsidP="00E821FE">
            <w:pPr>
              <w:ind w:left="0"/>
              <w:rPr>
                <w:szCs w:val="24"/>
              </w:rPr>
            </w:pPr>
            <w:r>
              <w:rPr>
                <w:szCs w:val="24"/>
              </w:rPr>
              <w:lastRenderedPageBreak/>
              <w:t>Nguồn kinh phí</w:t>
            </w:r>
          </w:p>
        </w:tc>
        <w:tc>
          <w:tcPr>
            <w:tcW w:w="1980" w:type="dxa"/>
          </w:tcPr>
          <w:p w14:paraId="5563B792" w14:textId="77777777" w:rsidR="00765E43" w:rsidRDefault="00765E43" w:rsidP="00E821FE">
            <w:pPr>
              <w:ind w:left="0"/>
              <w:rPr>
                <w:szCs w:val="24"/>
              </w:rPr>
            </w:pPr>
          </w:p>
        </w:tc>
        <w:tc>
          <w:tcPr>
            <w:tcW w:w="1417" w:type="dxa"/>
          </w:tcPr>
          <w:p w14:paraId="26088943" w14:textId="77777777" w:rsidR="00765E43" w:rsidRDefault="00765E43" w:rsidP="00E821FE">
            <w:pPr>
              <w:ind w:left="0"/>
            </w:pPr>
            <w:r>
              <w:t>String</w:t>
            </w:r>
          </w:p>
          <w:p w14:paraId="6D86459C" w14:textId="30869C84" w:rsidR="00765E43" w:rsidRDefault="00765E43" w:rsidP="00E821FE">
            <w:pPr>
              <w:ind w:left="0"/>
            </w:pPr>
            <w:r>
              <w:t>SL</w:t>
            </w:r>
          </w:p>
        </w:tc>
        <w:tc>
          <w:tcPr>
            <w:tcW w:w="630" w:type="dxa"/>
          </w:tcPr>
          <w:p w14:paraId="53296F40" w14:textId="372F513D" w:rsidR="00765E43" w:rsidRDefault="00765E43" w:rsidP="00E821FE">
            <w:pPr>
              <w:pStyle w:val="Sothutu-1so"/>
              <w:spacing w:before="120" w:after="120" w:line="276" w:lineRule="auto"/>
              <w:jc w:val="left"/>
              <w:rPr>
                <w:szCs w:val="24"/>
              </w:rPr>
            </w:pPr>
            <w:r>
              <w:rPr>
                <w:szCs w:val="24"/>
              </w:rPr>
              <w:t>50</w:t>
            </w:r>
          </w:p>
        </w:tc>
        <w:tc>
          <w:tcPr>
            <w:tcW w:w="540" w:type="dxa"/>
          </w:tcPr>
          <w:p w14:paraId="779DD492" w14:textId="2D4C7078" w:rsidR="00765E43" w:rsidRDefault="00765E43" w:rsidP="00E821FE">
            <w:pPr>
              <w:pStyle w:val="Sothutu-1so"/>
              <w:spacing w:before="120" w:after="120" w:line="276" w:lineRule="auto"/>
              <w:jc w:val="left"/>
              <w:rPr>
                <w:szCs w:val="24"/>
              </w:rPr>
            </w:pPr>
            <w:r>
              <w:rPr>
                <w:szCs w:val="24"/>
              </w:rPr>
              <w:t>N</w:t>
            </w:r>
          </w:p>
        </w:tc>
        <w:tc>
          <w:tcPr>
            <w:tcW w:w="450" w:type="dxa"/>
          </w:tcPr>
          <w:p w14:paraId="7CF0DB92" w14:textId="6883873B" w:rsidR="00765E43" w:rsidRDefault="00765E43" w:rsidP="00E821FE">
            <w:pPr>
              <w:pStyle w:val="Sothutu-1so"/>
              <w:spacing w:before="120" w:after="120" w:line="276" w:lineRule="auto"/>
              <w:jc w:val="left"/>
              <w:rPr>
                <w:szCs w:val="24"/>
              </w:rPr>
            </w:pPr>
            <w:r>
              <w:rPr>
                <w:szCs w:val="24"/>
              </w:rPr>
              <w:t>N</w:t>
            </w:r>
          </w:p>
        </w:tc>
        <w:tc>
          <w:tcPr>
            <w:tcW w:w="540" w:type="dxa"/>
          </w:tcPr>
          <w:p w14:paraId="3F247E07" w14:textId="18E7C1E5" w:rsidR="00765E43" w:rsidRDefault="00765E43" w:rsidP="00E821FE">
            <w:pPr>
              <w:pStyle w:val="Sothutu-1so"/>
              <w:spacing w:before="120" w:after="120" w:line="276" w:lineRule="auto"/>
              <w:jc w:val="center"/>
              <w:rPr>
                <w:szCs w:val="24"/>
              </w:rPr>
            </w:pPr>
            <w:r>
              <w:rPr>
                <w:szCs w:val="24"/>
              </w:rPr>
              <w:t>Y</w:t>
            </w:r>
          </w:p>
        </w:tc>
        <w:tc>
          <w:tcPr>
            <w:tcW w:w="7380" w:type="dxa"/>
          </w:tcPr>
          <w:p w14:paraId="41CDEC29" w14:textId="238D58C0" w:rsidR="00765E43" w:rsidRPr="004C531E" w:rsidRDefault="00765E43" w:rsidP="00E821FE">
            <w:pPr>
              <w:pStyle w:val="Sothutu-1so"/>
              <w:spacing w:before="120" w:after="120" w:line="276" w:lineRule="auto"/>
              <w:rPr>
                <w:szCs w:val="24"/>
              </w:rPr>
            </w:pPr>
          </w:p>
        </w:tc>
      </w:tr>
      <w:tr w:rsidR="00765E43" w:rsidRPr="004C531E" w14:paraId="2940856E" w14:textId="77777777" w:rsidTr="00AA0568">
        <w:trPr>
          <w:cantSplit/>
          <w:trHeight w:val="827"/>
        </w:trPr>
        <w:tc>
          <w:tcPr>
            <w:tcW w:w="1800" w:type="dxa"/>
          </w:tcPr>
          <w:p w14:paraId="09572858" w14:textId="77777777" w:rsidR="00765E43" w:rsidRDefault="00765E43" w:rsidP="00E821FE">
            <w:pPr>
              <w:ind w:left="0"/>
              <w:rPr>
                <w:szCs w:val="24"/>
              </w:rPr>
            </w:pPr>
            <w:r>
              <w:rPr>
                <w:szCs w:val="24"/>
              </w:rPr>
              <w:t>Vụ việc</w:t>
            </w:r>
          </w:p>
        </w:tc>
        <w:tc>
          <w:tcPr>
            <w:tcW w:w="1980" w:type="dxa"/>
            <w:vAlign w:val="bottom"/>
          </w:tcPr>
          <w:p w14:paraId="6FB35E08" w14:textId="77777777" w:rsidR="00765E43" w:rsidRDefault="00765E43" w:rsidP="00E821FE">
            <w:pPr>
              <w:ind w:left="0"/>
              <w:rPr>
                <w:szCs w:val="24"/>
              </w:rPr>
            </w:pPr>
          </w:p>
        </w:tc>
        <w:tc>
          <w:tcPr>
            <w:tcW w:w="1417" w:type="dxa"/>
          </w:tcPr>
          <w:p w14:paraId="0E063168" w14:textId="77777777" w:rsidR="00765E43" w:rsidRDefault="00765E43" w:rsidP="00E821FE">
            <w:pPr>
              <w:ind w:left="0"/>
            </w:pPr>
            <w:r>
              <w:t>String</w:t>
            </w:r>
          </w:p>
          <w:p w14:paraId="4F2B3D3C" w14:textId="1EA213A3" w:rsidR="00765E43" w:rsidRDefault="00765E43" w:rsidP="00E821FE">
            <w:pPr>
              <w:ind w:left="0"/>
            </w:pPr>
            <w:r>
              <w:t>Text box</w:t>
            </w:r>
          </w:p>
        </w:tc>
        <w:tc>
          <w:tcPr>
            <w:tcW w:w="630" w:type="dxa"/>
          </w:tcPr>
          <w:p w14:paraId="48D90907" w14:textId="4AD8182D" w:rsidR="00765E43" w:rsidRDefault="00765E43" w:rsidP="00E821FE">
            <w:pPr>
              <w:pStyle w:val="Sothutu-1so"/>
              <w:spacing w:before="120" w:after="120" w:line="276" w:lineRule="auto"/>
              <w:jc w:val="left"/>
              <w:rPr>
                <w:szCs w:val="24"/>
              </w:rPr>
            </w:pPr>
            <w:r>
              <w:rPr>
                <w:szCs w:val="24"/>
              </w:rPr>
              <w:t>50</w:t>
            </w:r>
          </w:p>
        </w:tc>
        <w:tc>
          <w:tcPr>
            <w:tcW w:w="540" w:type="dxa"/>
          </w:tcPr>
          <w:p w14:paraId="493C3067" w14:textId="5F244685" w:rsidR="00765E43" w:rsidRDefault="00765E43" w:rsidP="00E821FE">
            <w:pPr>
              <w:pStyle w:val="Sothutu-1so"/>
              <w:spacing w:before="120" w:after="120" w:line="276" w:lineRule="auto"/>
              <w:jc w:val="left"/>
              <w:rPr>
                <w:szCs w:val="24"/>
              </w:rPr>
            </w:pPr>
            <w:r>
              <w:rPr>
                <w:szCs w:val="24"/>
              </w:rPr>
              <w:t>N</w:t>
            </w:r>
          </w:p>
        </w:tc>
        <w:tc>
          <w:tcPr>
            <w:tcW w:w="450" w:type="dxa"/>
          </w:tcPr>
          <w:p w14:paraId="2519B79C" w14:textId="0DB243CC" w:rsidR="00765E43" w:rsidRDefault="00765E43" w:rsidP="00E821FE">
            <w:pPr>
              <w:pStyle w:val="Sothutu-1so"/>
              <w:spacing w:before="120" w:after="120" w:line="276" w:lineRule="auto"/>
              <w:jc w:val="left"/>
              <w:rPr>
                <w:szCs w:val="24"/>
              </w:rPr>
            </w:pPr>
            <w:r>
              <w:rPr>
                <w:szCs w:val="24"/>
              </w:rPr>
              <w:t>Y</w:t>
            </w:r>
          </w:p>
        </w:tc>
        <w:tc>
          <w:tcPr>
            <w:tcW w:w="540" w:type="dxa"/>
          </w:tcPr>
          <w:p w14:paraId="66A5AD7E" w14:textId="0ADF96AB" w:rsidR="00765E43" w:rsidRDefault="00765E43" w:rsidP="00E821FE">
            <w:pPr>
              <w:pStyle w:val="Sothutu-1so"/>
              <w:spacing w:before="120" w:after="120" w:line="276" w:lineRule="auto"/>
              <w:jc w:val="center"/>
              <w:rPr>
                <w:szCs w:val="24"/>
              </w:rPr>
            </w:pPr>
            <w:r>
              <w:rPr>
                <w:szCs w:val="24"/>
              </w:rPr>
              <w:t>Y</w:t>
            </w:r>
          </w:p>
        </w:tc>
        <w:tc>
          <w:tcPr>
            <w:tcW w:w="7380" w:type="dxa"/>
          </w:tcPr>
          <w:p w14:paraId="7CFDA219" w14:textId="009282B0" w:rsidR="00765E43" w:rsidRPr="004C531E" w:rsidRDefault="00765E43" w:rsidP="00E821FE">
            <w:pPr>
              <w:pStyle w:val="Sothutu-1so"/>
              <w:spacing w:before="120" w:after="120" w:line="276" w:lineRule="auto"/>
              <w:rPr>
                <w:szCs w:val="24"/>
              </w:rPr>
            </w:pPr>
          </w:p>
        </w:tc>
      </w:tr>
      <w:tr w:rsidR="00765E43" w14:paraId="0DC2A6F0" w14:textId="77777777" w:rsidTr="00AA0568">
        <w:trPr>
          <w:cantSplit/>
          <w:trHeight w:val="827"/>
        </w:trPr>
        <w:tc>
          <w:tcPr>
            <w:tcW w:w="1800" w:type="dxa"/>
          </w:tcPr>
          <w:p w14:paraId="2B4B999D" w14:textId="77777777" w:rsidR="00765E43" w:rsidRDefault="00765E43" w:rsidP="00E821FE">
            <w:pPr>
              <w:ind w:left="0"/>
              <w:rPr>
                <w:szCs w:val="24"/>
              </w:rPr>
            </w:pPr>
            <w:r>
              <w:rPr>
                <w:szCs w:val="24"/>
              </w:rPr>
              <w:t>Loại chi</w:t>
            </w:r>
          </w:p>
        </w:tc>
        <w:tc>
          <w:tcPr>
            <w:tcW w:w="1980" w:type="dxa"/>
            <w:vAlign w:val="bottom"/>
          </w:tcPr>
          <w:p w14:paraId="0E50EEE9" w14:textId="77777777" w:rsidR="00765E43" w:rsidRPr="00311EE8" w:rsidRDefault="00765E43" w:rsidP="00E821FE">
            <w:pPr>
              <w:ind w:left="0"/>
              <w:rPr>
                <w:szCs w:val="24"/>
              </w:rPr>
            </w:pPr>
          </w:p>
        </w:tc>
        <w:tc>
          <w:tcPr>
            <w:tcW w:w="1417" w:type="dxa"/>
          </w:tcPr>
          <w:p w14:paraId="3EA3E262" w14:textId="77777777" w:rsidR="00765E43" w:rsidRDefault="00765E43" w:rsidP="00E821FE">
            <w:pPr>
              <w:ind w:left="0"/>
            </w:pPr>
            <w:r>
              <w:t>String</w:t>
            </w:r>
          </w:p>
          <w:p w14:paraId="51EA1013" w14:textId="30308F49" w:rsidR="00765E43" w:rsidRDefault="00765E43" w:rsidP="00E821FE">
            <w:pPr>
              <w:ind w:left="0"/>
            </w:pPr>
            <w:r>
              <w:t>Text box</w:t>
            </w:r>
          </w:p>
        </w:tc>
        <w:tc>
          <w:tcPr>
            <w:tcW w:w="630" w:type="dxa"/>
          </w:tcPr>
          <w:p w14:paraId="1B7781EB" w14:textId="51F5BA83" w:rsidR="00765E43" w:rsidRDefault="00765E43" w:rsidP="00E821FE">
            <w:pPr>
              <w:pStyle w:val="Sothutu-1so"/>
              <w:spacing w:before="120" w:after="120" w:line="276" w:lineRule="auto"/>
              <w:jc w:val="left"/>
              <w:rPr>
                <w:szCs w:val="24"/>
              </w:rPr>
            </w:pPr>
            <w:r>
              <w:rPr>
                <w:szCs w:val="24"/>
              </w:rPr>
              <w:t>50</w:t>
            </w:r>
          </w:p>
        </w:tc>
        <w:tc>
          <w:tcPr>
            <w:tcW w:w="540" w:type="dxa"/>
          </w:tcPr>
          <w:p w14:paraId="52BFE61E" w14:textId="5B010902" w:rsidR="00765E43" w:rsidRDefault="00765E43" w:rsidP="00E821FE">
            <w:pPr>
              <w:pStyle w:val="Sothutu-1so"/>
              <w:spacing w:before="120" w:after="120" w:line="276" w:lineRule="auto"/>
              <w:jc w:val="left"/>
              <w:rPr>
                <w:szCs w:val="24"/>
              </w:rPr>
            </w:pPr>
            <w:r>
              <w:rPr>
                <w:szCs w:val="24"/>
              </w:rPr>
              <w:t>N</w:t>
            </w:r>
          </w:p>
        </w:tc>
        <w:tc>
          <w:tcPr>
            <w:tcW w:w="450" w:type="dxa"/>
          </w:tcPr>
          <w:p w14:paraId="26EBED42" w14:textId="51C36E43" w:rsidR="00765E43" w:rsidRDefault="00765E43" w:rsidP="00E821FE">
            <w:pPr>
              <w:pStyle w:val="Sothutu-1so"/>
              <w:spacing w:before="120" w:after="120" w:line="276" w:lineRule="auto"/>
              <w:jc w:val="left"/>
              <w:rPr>
                <w:szCs w:val="24"/>
              </w:rPr>
            </w:pPr>
            <w:r>
              <w:rPr>
                <w:szCs w:val="24"/>
              </w:rPr>
              <w:t>Y</w:t>
            </w:r>
          </w:p>
        </w:tc>
        <w:tc>
          <w:tcPr>
            <w:tcW w:w="540" w:type="dxa"/>
          </w:tcPr>
          <w:p w14:paraId="43F9C715" w14:textId="5169E6B1" w:rsidR="00765E43" w:rsidRDefault="00765E43" w:rsidP="00E821FE">
            <w:pPr>
              <w:pStyle w:val="Sothutu-1so"/>
              <w:spacing w:before="120" w:after="120" w:line="276" w:lineRule="auto"/>
              <w:jc w:val="center"/>
              <w:rPr>
                <w:szCs w:val="24"/>
              </w:rPr>
            </w:pPr>
            <w:r>
              <w:rPr>
                <w:szCs w:val="24"/>
              </w:rPr>
              <w:t>Y</w:t>
            </w:r>
          </w:p>
        </w:tc>
        <w:tc>
          <w:tcPr>
            <w:tcW w:w="7380" w:type="dxa"/>
          </w:tcPr>
          <w:p w14:paraId="60573CC1" w14:textId="0FAC519D" w:rsidR="00765E43" w:rsidRDefault="00765E43" w:rsidP="00E821FE">
            <w:pPr>
              <w:pStyle w:val="Sothutu-1so"/>
              <w:spacing w:before="120" w:after="120" w:line="276" w:lineRule="auto"/>
              <w:rPr>
                <w:szCs w:val="24"/>
              </w:rPr>
            </w:pPr>
          </w:p>
        </w:tc>
      </w:tr>
      <w:tr w:rsidR="00765E43" w14:paraId="2AF6F667" w14:textId="77777777" w:rsidTr="00AA0568">
        <w:trPr>
          <w:cantSplit/>
          <w:trHeight w:val="827"/>
        </w:trPr>
        <w:tc>
          <w:tcPr>
            <w:tcW w:w="1800" w:type="dxa"/>
          </w:tcPr>
          <w:p w14:paraId="7F8AEB19" w14:textId="77777777" w:rsidR="00765E43" w:rsidRDefault="00765E43" w:rsidP="00E821FE">
            <w:pPr>
              <w:ind w:left="0"/>
              <w:rPr>
                <w:szCs w:val="24"/>
              </w:rPr>
            </w:pPr>
            <w:r>
              <w:rPr>
                <w:szCs w:val="24"/>
              </w:rPr>
              <w:t>Đơn vị nhận nợ</w:t>
            </w:r>
          </w:p>
        </w:tc>
        <w:tc>
          <w:tcPr>
            <w:tcW w:w="1980" w:type="dxa"/>
          </w:tcPr>
          <w:p w14:paraId="0F6A1AD7" w14:textId="77777777" w:rsidR="00765E43" w:rsidRPr="00311EE8" w:rsidRDefault="00765E43" w:rsidP="00E821FE">
            <w:pPr>
              <w:ind w:left="0"/>
              <w:rPr>
                <w:szCs w:val="24"/>
              </w:rPr>
            </w:pPr>
            <w:r w:rsidRPr="003569B1">
              <w:t>Ad_Org_Indebt_ID</w:t>
            </w:r>
          </w:p>
        </w:tc>
        <w:tc>
          <w:tcPr>
            <w:tcW w:w="1417" w:type="dxa"/>
          </w:tcPr>
          <w:p w14:paraId="66C3F2C9" w14:textId="77777777" w:rsidR="00765E43" w:rsidRDefault="00765E43" w:rsidP="00E821FE">
            <w:pPr>
              <w:ind w:left="0"/>
            </w:pPr>
            <w:r>
              <w:t>String</w:t>
            </w:r>
          </w:p>
          <w:p w14:paraId="74946E36" w14:textId="0645E4BC" w:rsidR="00765E43" w:rsidRDefault="00765E43" w:rsidP="00E821FE">
            <w:pPr>
              <w:ind w:left="0"/>
            </w:pPr>
            <w:r>
              <w:t>SL</w:t>
            </w:r>
          </w:p>
        </w:tc>
        <w:tc>
          <w:tcPr>
            <w:tcW w:w="630" w:type="dxa"/>
          </w:tcPr>
          <w:p w14:paraId="7D551216" w14:textId="4264C05C" w:rsidR="00765E43" w:rsidRDefault="00765E43" w:rsidP="00E821FE">
            <w:pPr>
              <w:pStyle w:val="Sothutu-1so"/>
              <w:spacing w:before="120" w:after="120" w:line="276" w:lineRule="auto"/>
              <w:jc w:val="left"/>
              <w:rPr>
                <w:szCs w:val="24"/>
              </w:rPr>
            </w:pPr>
            <w:r>
              <w:rPr>
                <w:szCs w:val="24"/>
              </w:rPr>
              <w:t>100</w:t>
            </w:r>
          </w:p>
        </w:tc>
        <w:tc>
          <w:tcPr>
            <w:tcW w:w="540" w:type="dxa"/>
          </w:tcPr>
          <w:p w14:paraId="43A3DB97" w14:textId="2E346EE0" w:rsidR="00765E43" w:rsidRDefault="00765E43" w:rsidP="00E821FE">
            <w:pPr>
              <w:pStyle w:val="Sothutu-1so"/>
              <w:spacing w:before="120" w:after="120" w:line="276" w:lineRule="auto"/>
              <w:jc w:val="left"/>
              <w:rPr>
                <w:szCs w:val="24"/>
              </w:rPr>
            </w:pPr>
            <w:r>
              <w:rPr>
                <w:szCs w:val="24"/>
              </w:rPr>
              <w:t>N</w:t>
            </w:r>
          </w:p>
        </w:tc>
        <w:tc>
          <w:tcPr>
            <w:tcW w:w="450" w:type="dxa"/>
          </w:tcPr>
          <w:p w14:paraId="002C049B" w14:textId="2C8E5EF8" w:rsidR="00765E43" w:rsidRDefault="00765E43" w:rsidP="00E821FE">
            <w:pPr>
              <w:pStyle w:val="Sothutu-1so"/>
              <w:spacing w:before="120" w:after="120" w:line="276" w:lineRule="auto"/>
              <w:jc w:val="left"/>
              <w:rPr>
                <w:szCs w:val="24"/>
              </w:rPr>
            </w:pPr>
            <w:r>
              <w:rPr>
                <w:szCs w:val="24"/>
              </w:rPr>
              <w:t>N</w:t>
            </w:r>
          </w:p>
        </w:tc>
        <w:tc>
          <w:tcPr>
            <w:tcW w:w="540" w:type="dxa"/>
          </w:tcPr>
          <w:p w14:paraId="33B94C22" w14:textId="6CDE1088" w:rsidR="00765E43" w:rsidRDefault="00765E43" w:rsidP="00E821FE">
            <w:pPr>
              <w:pStyle w:val="Sothutu-1so"/>
              <w:spacing w:before="120" w:after="120" w:line="276" w:lineRule="auto"/>
              <w:jc w:val="center"/>
              <w:rPr>
                <w:szCs w:val="24"/>
              </w:rPr>
            </w:pPr>
            <w:r>
              <w:rPr>
                <w:szCs w:val="24"/>
              </w:rPr>
              <w:t>Y</w:t>
            </w:r>
          </w:p>
        </w:tc>
        <w:tc>
          <w:tcPr>
            <w:tcW w:w="7380" w:type="dxa"/>
          </w:tcPr>
          <w:p w14:paraId="66AA7311" w14:textId="06D7FAE0" w:rsidR="00765E43" w:rsidRDefault="00765E43" w:rsidP="00E821FE">
            <w:pPr>
              <w:pStyle w:val="Sothutu-1so"/>
              <w:spacing w:before="120" w:after="120" w:line="276" w:lineRule="auto"/>
              <w:jc w:val="left"/>
              <w:rPr>
                <w:szCs w:val="24"/>
              </w:rPr>
            </w:pPr>
          </w:p>
          <w:p w14:paraId="0B4D2E54" w14:textId="1C7EEE5B" w:rsidR="00765E43" w:rsidRDefault="00765E43" w:rsidP="00E821FE">
            <w:pPr>
              <w:pStyle w:val="Sothutu-1so"/>
              <w:spacing w:before="120" w:after="120" w:line="276" w:lineRule="auto"/>
              <w:jc w:val="left"/>
              <w:rPr>
                <w:szCs w:val="24"/>
              </w:rPr>
            </w:pPr>
          </w:p>
        </w:tc>
      </w:tr>
      <w:tr w:rsidR="004761BA" w:rsidRPr="00311EE8" w14:paraId="3E0F1F4D" w14:textId="77777777" w:rsidTr="00AA0568">
        <w:trPr>
          <w:cantSplit/>
          <w:trHeight w:val="827"/>
        </w:trPr>
        <w:tc>
          <w:tcPr>
            <w:tcW w:w="14737" w:type="dxa"/>
            <w:gridSpan w:val="8"/>
          </w:tcPr>
          <w:p w14:paraId="5F57957F" w14:textId="77777777" w:rsidR="004761BA" w:rsidRPr="00311EE8" w:rsidRDefault="004761BA" w:rsidP="00E821FE">
            <w:pPr>
              <w:pStyle w:val="Sothutu-1so"/>
              <w:spacing w:before="120" w:after="120" w:line="276" w:lineRule="auto"/>
              <w:jc w:val="left"/>
              <w:rPr>
                <w:szCs w:val="24"/>
              </w:rPr>
            </w:pPr>
            <w:r w:rsidRPr="001E5A81">
              <w:rPr>
                <w:b/>
                <w:szCs w:val="24"/>
              </w:rPr>
              <w:t xml:space="preserve">Group: Thông tin </w:t>
            </w:r>
            <w:r>
              <w:rPr>
                <w:b/>
                <w:szCs w:val="24"/>
              </w:rPr>
              <w:t>khác</w:t>
            </w:r>
          </w:p>
        </w:tc>
      </w:tr>
      <w:tr w:rsidR="00765E43" w:rsidRPr="00311EE8" w14:paraId="5E06E444" w14:textId="77777777" w:rsidTr="00AA0568">
        <w:trPr>
          <w:cantSplit/>
          <w:trHeight w:val="827"/>
        </w:trPr>
        <w:tc>
          <w:tcPr>
            <w:tcW w:w="1800" w:type="dxa"/>
          </w:tcPr>
          <w:p w14:paraId="6530919B" w14:textId="77777777" w:rsidR="00765E43" w:rsidRPr="00555E4D" w:rsidRDefault="00765E43" w:rsidP="00E821FE">
            <w:pPr>
              <w:pStyle w:val="Sothutu-1so"/>
              <w:spacing w:before="120" w:after="120" w:line="276" w:lineRule="auto"/>
              <w:jc w:val="left"/>
              <w:rPr>
                <w:szCs w:val="24"/>
              </w:rPr>
            </w:pPr>
            <w:r>
              <w:rPr>
                <w:szCs w:val="24"/>
              </w:rPr>
              <w:t>Thời hạn quyết toán</w:t>
            </w:r>
          </w:p>
        </w:tc>
        <w:tc>
          <w:tcPr>
            <w:tcW w:w="1980" w:type="dxa"/>
          </w:tcPr>
          <w:p w14:paraId="134ECFD6" w14:textId="77777777" w:rsidR="00765E43" w:rsidRPr="00555E4D" w:rsidRDefault="00765E43" w:rsidP="00E821FE">
            <w:pPr>
              <w:ind w:left="0"/>
              <w:rPr>
                <w:szCs w:val="24"/>
              </w:rPr>
            </w:pPr>
          </w:p>
        </w:tc>
        <w:tc>
          <w:tcPr>
            <w:tcW w:w="1417" w:type="dxa"/>
          </w:tcPr>
          <w:p w14:paraId="51880721" w14:textId="106CE657" w:rsidR="00765E43" w:rsidRDefault="00765E43" w:rsidP="00E821FE">
            <w:pPr>
              <w:ind w:left="0"/>
            </w:pPr>
            <w:r>
              <w:t>Date</w:t>
            </w:r>
          </w:p>
        </w:tc>
        <w:tc>
          <w:tcPr>
            <w:tcW w:w="630" w:type="dxa"/>
          </w:tcPr>
          <w:p w14:paraId="6A865447" w14:textId="3CCD5DF7" w:rsidR="00765E43" w:rsidRDefault="00765E43" w:rsidP="00E821FE">
            <w:pPr>
              <w:pStyle w:val="Sothutu-1so"/>
              <w:spacing w:before="120" w:after="120" w:line="276" w:lineRule="auto"/>
              <w:jc w:val="left"/>
              <w:rPr>
                <w:szCs w:val="24"/>
              </w:rPr>
            </w:pPr>
            <w:r>
              <w:rPr>
                <w:szCs w:val="24"/>
              </w:rPr>
              <w:t>10</w:t>
            </w:r>
          </w:p>
        </w:tc>
        <w:tc>
          <w:tcPr>
            <w:tcW w:w="540" w:type="dxa"/>
          </w:tcPr>
          <w:p w14:paraId="3E5C1916" w14:textId="1E6E3DD0" w:rsidR="00765E43" w:rsidRDefault="00765E43" w:rsidP="00E821FE">
            <w:pPr>
              <w:pStyle w:val="Sothutu-1so"/>
              <w:spacing w:before="120" w:after="120" w:line="276" w:lineRule="auto"/>
              <w:jc w:val="left"/>
              <w:rPr>
                <w:szCs w:val="24"/>
              </w:rPr>
            </w:pPr>
            <w:r>
              <w:rPr>
                <w:szCs w:val="24"/>
              </w:rPr>
              <w:t>N</w:t>
            </w:r>
          </w:p>
        </w:tc>
        <w:tc>
          <w:tcPr>
            <w:tcW w:w="450" w:type="dxa"/>
          </w:tcPr>
          <w:p w14:paraId="6E3B2D0B" w14:textId="48980ED4" w:rsidR="00765E43" w:rsidRDefault="00765E43" w:rsidP="00E821FE">
            <w:pPr>
              <w:pStyle w:val="Sothutu-1so"/>
              <w:spacing w:before="120" w:after="120" w:line="276" w:lineRule="auto"/>
              <w:jc w:val="left"/>
              <w:rPr>
                <w:szCs w:val="24"/>
              </w:rPr>
            </w:pPr>
            <w:r>
              <w:rPr>
                <w:szCs w:val="24"/>
              </w:rPr>
              <w:t>Y</w:t>
            </w:r>
          </w:p>
        </w:tc>
        <w:tc>
          <w:tcPr>
            <w:tcW w:w="540" w:type="dxa"/>
          </w:tcPr>
          <w:p w14:paraId="6F3BE6D8" w14:textId="4F369438" w:rsidR="00765E43" w:rsidRDefault="00765E43" w:rsidP="00E821FE">
            <w:pPr>
              <w:pStyle w:val="Sothutu-1so"/>
              <w:spacing w:before="120" w:after="120" w:line="276" w:lineRule="auto"/>
              <w:jc w:val="center"/>
              <w:rPr>
                <w:szCs w:val="24"/>
              </w:rPr>
            </w:pPr>
            <w:r>
              <w:rPr>
                <w:szCs w:val="24"/>
              </w:rPr>
              <w:t>Y</w:t>
            </w:r>
          </w:p>
        </w:tc>
        <w:tc>
          <w:tcPr>
            <w:tcW w:w="7380" w:type="dxa"/>
          </w:tcPr>
          <w:p w14:paraId="6813E361" w14:textId="66BEC8BF" w:rsidR="00765E43" w:rsidRPr="00311EE8" w:rsidRDefault="00765E43" w:rsidP="00E821FE">
            <w:pPr>
              <w:pStyle w:val="Sothutu-1so"/>
              <w:spacing w:before="120" w:after="120" w:line="276" w:lineRule="auto"/>
              <w:rPr>
                <w:szCs w:val="24"/>
              </w:rPr>
            </w:pPr>
          </w:p>
        </w:tc>
      </w:tr>
      <w:tr w:rsidR="00765E43" w:rsidRPr="00311EE8" w14:paraId="1E342878" w14:textId="77777777" w:rsidTr="00AA0568">
        <w:trPr>
          <w:cantSplit/>
          <w:trHeight w:val="827"/>
        </w:trPr>
        <w:tc>
          <w:tcPr>
            <w:tcW w:w="1800" w:type="dxa"/>
          </w:tcPr>
          <w:p w14:paraId="496FF159" w14:textId="77777777" w:rsidR="00765E43" w:rsidRPr="00555E4D" w:rsidRDefault="00765E43" w:rsidP="00E821FE">
            <w:pPr>
              <w:pStyle w:val="Sothutu-1so"/>
              <w:spacing w:before="120" w:after="120" w:line="276" w:lineRule="auto"/>
              <w:jc w:val="left"/>
              <w:rPr>
                <w:szCs w:val="24"/>
              </w:rPr>
            </w:pPr>
            <w:r>
              <w:rPr>
                <w:szCs w:val="24"/>
              </w:rPr>
              <w:t>Ghi chú</w:t>
            </w:r>
          </w:p>
        </w:tc>
        <w:tc>
          <w:tcPr>
            <w:tcW w:w="1980" w:type="dxa"/>
          </w:tcPr>
          <w:p w14:paraId="668ACBB5" w14:textId="77777777" w:rsidR="00765E43" w:rsidRPr="00555E4D" w:rsidRDefault="00765E43" w:rsidP="00E821FE">
            <w:pPr>
              <w:ind w:left="0"/>
              <w:rPr>
                <w:szCs w:val="24"/>
              </w:rPr>
            </w:pPr>
          </w:p>
        </w:tc>
        <w:tc>
          <w:tcPr>
            <w:tcW w:w="1417" w:type="dxa"/>
          </w:tcPr>
          <w:p w14:paraId="7BE109BF" w14:textId="77777777" w:rsidR="00765E43" w:rsidRDefault="00765E43" w:rsidP="00E821FE">
            <w:pPr>
              <w:ind w:left="0"/>
            </w:pPr>
            <w:r>
              <w:t>String</w:t>
            </w:r>
          </w:p>
          <w:p w14:paraId="75B5B990" w14:textId="033FE9B0" w:rsidR="00765E43" w:rsidRDefault="00765E43" w:rsidP="00E821FE">
            <w:pPr>
              <w:ind w:left="0"/>
            </w:pPr>
            <w:r>
              <w:t>Text box</w:t>
            </w:r>
          </w:p>
        </w:tc>
        <w:tc>
          <w:tcPr>
            <w:tcW w:w="630" w:type="dxa"/>
          </w:tcPr>
          <w:p w14:paraId="579CCF35" w14:textId="45F4BDCF" w:rsidR="00765E43" w:rsidRDefault="00765E43" w:rsidP="00E821FE">
            <w:pPr>
              <w:pStyle w:val="Sothutu-1so"/>
              <w:spacing w:before="120" w:after="120" w:line="276" w:lineRule="auto"/>
              <w:jc w:val="left"/>
              <w:rPr>
                <w:szCs w:val="24"/>
              </w:rPr>
            </w:pPr>
            <w:r>
              <w:rPr>
                <w:szCs w:val="24"/>
              </w:rPr>
              <w:t>250</w:t>
            </w:r>
          </w:p>
        </w:tc>
        <w:tc>
          <w:tcPr>
            <w:tcW w:w="540" w:type="dxa"/>
          </w:tcPr>
          <w:p w14:paraId="35C614DF" w14:textId="1C03793C" w:rsidR="00765E43" w:rsidRDefault="00765E43" w:rsidP="00E821FE">
            <w:pPr>
              <w:pStyle w:val="Sothutu-1so"/>
              <w:spacing w:before="120" w:after="120" w:line="276" w:lineRule="auto"/>
              <w:jc w:val="left"/>
              <w:rPr>
                <w:szCs w:val="24"/>
              </w:rPr>
            </w:pPr>
            <w:r>
              <w:rPr>
                <w:szCs w:val="24"/>
              </w:rPr>
              <w:t>Y</w:t>
            </w:r>
          </w:p>
        </w:tc>
        <w:tc>
          <w:tcPr>
            <w:tcW w:w="450" w:type="dxa"/>
          </w:tcPr>
          <w:p w14:paraId="0B1B8914" w14:textId="013F123E" w:rsidR="00765E43" w:rsidRDefault="00765E43" w:rsidP="00E821FE">
            <w:pPr>
              <w:pStyle w:val="Sothutu-1so"/>
              <w:spacing w:before="120" w:after="120" w:line="276" w:lineRule="auto"/>
              <w:jc w:val="left"/>
              <w:rPr>
                <w:szCs w:val="24"/>
              </w:rPr>
            </w:pPr>
            <w:r>
              <w:rPr>
                <w:szCs w:val="24"/>
              </w:rPr>
              <w:t>N</w:t>
            </w:r>
          </w:p>
        </w:tc>
        <w:tc>
          <w:tcPr>
            <w:tcW w:w="540" w:type="dxa"/>
          </w:tcPr>
          <w:p w14:paraId="3A66847B" w14:textId="2E597C01" w:rsidR="00765E43" w:rsidRDefault="00765E43" w:rsidP="00E821FE">
            <w:pPr>
              <w:pStyle w:val="Sothutu-1so"/>
              <w:spacing w:before="120" w:after="120" w:line="276" w:lineRule="auto"/>
              <w:jc w:val="center"/>
              <w:rPr>
                <w:szCs w:val="24"/>
              </w:rPr>
            </w:pPr>
            <w:r>
              <w:rPr>
                <w:szCs w:val="24"/>
              </w:rPr>
              <w:t>Y</w:t>
            </w:r>
          </w:p>
        </w:tc>
        <w:tc>
          <w:tcPr>
            <w:tcW w:w="7380" w:type="dxa"/>
          </w:tcPr>
          <w:p w14:paraId="09F52FB7" w14:textId="40284232" w:rsidR="00765E43" w:rsidRPr="00311EE8" w:rsidRDefault="00765E43" w:rsidP="00E821FE">
            <w:pPr>
              <w:pStyle w:val="Sothutu-1so"/>
              <w:spacing w:before="120" w:after="120" w:line="276" w:lineRule="auto"/>
              <w:rPr>
                <w:szCs w:val="24"/>
              </w:rPr>
            </w:pPr>
          </w:p>
        </w:tc>
      </w:tr>
      <w:tr w:rsidR="00765E43" w:rsidRPr="00311EE8" w14:paraId="4B8E3BE5" w14:textId="77777777" w:rsidTr="00AA0568">
        <w:trPr>
          <w:cantSplit/>
          <w:trHeight w:val="827"/>
        </w:trPr>
        <w:tc>
          <w:tcPr>
            <w:tcW w:w="1800" w:type="dxa"/>
          </w:tcPr>
          <w:p w14:paraId="520144C8" w14:textId="77777777" w:rsidR="00765E43" w:rsidRPr="00555E4D" w:rsidRDefault="00765E43" w:rsidP="00E821FE">
            <w:pPr>
              <w:pStyle w:val="Sothutu-1so"/>
              <w:spacing w:before="120" w:after="120" w:line="276" w:lineRule="auto"/>
              <w:jc w:val="left"/>
              <w:rPr>
                <w:szCs w:val="24"/>
              </w:rPr>
            </w:pPr>
            <w:r>
              <w:rPr>
                <w:szCs w:val="24"/>
              </w:rPr>
              <w:t>Số tiền chưa chi</w:t>
            </w:r>
          </w:p>
        </w:tc>
        <w:tc>
          <w:tcPr>
            <w:tcW w:w="1980" w:type="dxa"/>
          </w:tcPr>
          <w:p w14:paraId="15B8878C" w14:textId="77777777" w:rsidR="00765E43" w:rsidRPr="00555E4D" w:rsidRDefault="00765E43" w:rsidP="00E821FE">
            <w:pPr>
              <w:ind w:left="0"/>
              <w:rPr>
                <w:szCs w:val="24"/>
              </w:rPr>
            </w:pPr>
          </w:p>
        </w:tc>
        <w:tc>
          <w:tcPr>
            <w:tcW w:w="1417" w:type="dxa"/>
          </w:tcPr>
          <w:p w14:paraId="39F6EE62" w14:textId="77777777" w:rsidR="00765E43" w:rsidRDefault="00765E43" w:rsidP="00E821FE">
            <w:pPr>
              <w:ind w:left="0"/>
            </w:pPr>
            <w:r>
              <w:t>Number</w:t>
            </w:r>
          </w:p>
          <w:p w14:paraId="6334C5FF" w14:textId="77777777" w:rsidR="00765E43" w:rsidRDefault="00765E43" w:rsidP="00E821FE">
            <w:pPr>
              <w:ind w:left="0"/>
            </w:pPr>
          </w:p>
        </w:tc>
        <w:tc>
          <w:tcPr>
            <w:tcW w:w="630" w:type="dxa"/>
          </w:tcPr>
          <w:p w14:paraId="7A9CB40E" w14:textId="5123EC09" w:rsidR="00765E43" w:rsidRDefault="00765E43" w:rsidP="00E821FE">
            <w:pPr>
              <w:pStyle w:val="Sothutu-1so"/>
              <w:spacing w:before="120" w:after="120" w:line="276" w:lineRule="auto"/>
              <w:jc w:val="left"/>
              <w:rPr>
                <w:szCs w:val="24"/>
              </w:rPr>
            </w:pPr>
            <w:r>
              <w:rPr>
                <w:szCs w:val="24"/>
              </w:rPr>
              <w:t>20</w:t>
            </w:r>
          </w:p>
        </w:tc>
        <w:tc>
          <w:tcPr>
            <w:tcW w:w="540" w:type="dxa"/>
          </w:tcPr>
          <w:p w14:paraId="68B476EB" w14:textId="57C067EA" w:rsidR="00765E43" w:rsidRDefault="00765E43" w:rsidP="00E821FE">
            <w:pPr>
              <w:pStyle w:val="Sothutu-1so"/>
              <w:spacing w:before="120" w:after="120" w:line="276" w:lineRule="auto"/>
              <w:jc w:val="left"/>
              <w:rPr>
                <w:szCs w:val="24"/>
              </w:rPr>
            </w:pPr>
            <w:r>
              <w:rPr>
                <w:szCs w:val="24"/>
              </w:rPr>
              <w:t>Y</w:t>
            </w:r>
          </w:p>
        </w:tc>
        <w:tc>
          <w:tcPr>
            <w:tcW w:w="450" w:type="dxa"/>
          </w:tcPr>
          <w:p w14:paraId="6E42FCB2" w14:textId="64646C61" w:rsidR="00765E43" w:rsidRDefault="00765E43" w:rsidP="00E821FE">
            <w:pPr>
              <w:pStyle w:val="Sothutu-1so"/>
              <w:spacing w:before="120" w:after="120" w:line="276" w:lineRule="auto"/>
              <w:jc w:val="left"/>
              <w:rPr>
                <w:szCs w:val="24"/>
              </w:rPr>
            </w:pPr>
            <w:r>
              <w:rPr>
                <w:szCs w:val="24"/>
              </w:rPr>
              <w:t>N</w:t>
            </w:r>
          </w:p>
        </w:tc>
        <w:tc>
          <w:tcPr>
            <w:tcW w:w="540" w:type="dxa"/>
          </w:tcPr>
          <w:p w14:paraId="1AE52503" w14:textId="13996248" w:rsidR="00765E43" w:rsidRDefault="00765E43" w:rsidP="00E821FE">
            <w:pPr>
              <w:pStyle w:val="Sothutu-1so"/>
              <w:spacing w:before="120" w:after="120" w:line="276" w:lineRule="auto"/>
              <w:jc w:val="center"/>
              <w:rPr>
                <w:szCs w:val="24"/>
              </w:rPr>
            </w:pPr>
            <w:r>
              <w:rPr>
                <w:szCs w:val="24"/>
              </w:rPr>
              <w:t>Y</w:t>
            </w:r>
          </w:p>
        </w:tc>
        <w:tc>
          <w:tcPr>
            <w:tcW w:w="7380" w:type="dxa"/>
          </w:tcPr>
          <w:p w14:paraId="63C9B0BD" w14:textId="638046D6" w:rsidR="00765E43" w:rsidRPr="00311EE8" w:rsidRDefault="00765E43" w:rsidP="00E821FE">
            <w:pPr>
              <w:pStyle w:val="Sothutu-1so"/>
              <w:spacing w:before="120" w:after="120" w:line="276" w:lineRule="auto"/>
              <w:rPr>
                <w:szCs w:val="24"/>
              </w:rPr>
            </w:pPr>
          </w:p>
        </w:tc>
      </w:tr>
      <w:tr w:rsidR="00765E43" w:rsidRPr="00311EE8" w14:paraId="3DADEA60" w14:textId="77777777" w:rsidTr="00AA0568">
        <w:trPr>
          <w:cantSplit/>
          <w:trHeight w:val="827"/>
        </w:trPr>
        <w:tc>
          <w:tcPr>
            <w:tcW w:w="1800" w:type="dxa"/>
          </w:tcPr>
          <w:p w14:paraId="2A9C95FC" w14:textId="77777777" w:rsidR="00765E43" w:rsidRPr="00555E4D" w:rsidRDefault="00765E43" w:rsidP="00E821FE">
            <w:pPr>
              <w:pStyle w:val="Sothutu-1so"/>
              <w:spacing w:before="120" w:after="120" w:line="276" w:lineRule="auto"/>
              <w:jc w:val="left"/>
              <w:rPr>
                <w:szCs w:val="24"/>
              </w:rPr>
            </w:pPr>
            <w:r>
              <w:rPr>
                <w:szCs w:val="24"/>
              </w:rPr>
              <w:t>Số tiền đã quyết toán</w:t>
            </w:r>
          </w:p>
        </w:tc>
        <w:tc>
          <w:tcPr>
            <w:tcW w:w="1980" w:type="dxa"/>
          </w:tcPr>
          <w:p w14:paraId="5432BD90" w14:textId="77777777" w:rsidR="00765E43" w:rsidRPr="00555E4D" w:rsidRDefault="00765E43" w:rsidP="00E821FE">
            <w:pPr>
              <w:ind w:left="0"/>
              <w:rPr>
                <w:szCs w:val="24"/>
              </w:rPr>
            </w:pPr>
          </w:p>
        </w:tc>
        <w:tc>
          <w:tcPr>
            <w:tcW w:w="1417" w:type="dxa"/>
          </w:tcPr>
          <w:p w14:paraId="399F0F0F" w14:textId="7E5C0DBD" w:rsidR="00765E43" w:rsidRDefault="00765E43" w:rsidP="00E821FE">
            <w:pPr>
              <w:ind w:left="0"/>
            </w:pPr>
            <w:r>
              <w:t>Number</w:t>
            </w:r>
          </w:p>
        </w:tc>
        <w:tc>
          <w:tcPr>
            <w:tcW w:w="630" w:type="dxa"/>
          </w:tcPr>
          <w:p w14:paraId="261192CF" w14:textId="2C880499" w:rsidR="00765E43" w:rsidRDefault="00765E43" w:rsidP="00E821FE">
            <w:pPr>
              <w:pStyle w:val="Sothutu-1so"/>
              <w:spacing w:before="120" w:after="120" w:line="276" w:lineRule="auto"/>
              <w:jc w:val="left"/>
              <w:rPr>
                <w:szCs w:val="24"/>
              </w:rPr>
            </w:pPr>
            <w:r>
              <w:rPr>
                <w:szCs w:val="24"/>
              </w:rPr>
              <w:t>20</w:t>
            </w:r>
          </w:p>
        </w:tc>
        <w:tc>
          <w:tcPr>
            <w:tcW w:w="540" w:type="dxa"/>
          </w:tcPr>
          <w:p w14:paraId="0B39D94F" w14:textId="1FA2A6BE" w:rsidR="00765E43" w:rsidRDefault="00765E43" w:rsidP="00E821FE">
            <w:pPr>
              <w:pStyle w:val="Sothutu-1so"/>
              <w:spacing w:before="120" w:after="120" w:line="276" w:lineRule="auto"/>
              <w:jc w:val="left"/>
              <w:rPr>
                <w:szCs w:val="24"/>
              </w:rPr>
            </w:pPr>
            <w:r>
              <w:rPr>
                <w:szCs w:val="24"/>
              </w:rPr>
              <w:t>Y</w:t>
            </w:r>
          </w:p>
        </w:tc>
        <w:tc>
          <w:tcPr>
            <w:tcW w:w="450" w:type="dxa"/>
          </w:tcPr>
          <w:p w14:paraId="45525177" w14:textId="5DF8AE7A" w:rsidR="00765E43" w:rsidRDefault="00765E43" w:rsidP="00E821FE">
            <w:pPr>
              <w:pStyle w:val="Sothutu-1so"/>
              <w:spacing w:before="120" w:after="120" w:line="276" w:lineRule="auto"/>
              <w:jc w:val="left"/>
              <w:rPr>
                <w:szCs w:val="24"/>
              </w:rPr>
            </w:pPr>
            <w:r>
              <w:rPr>
                <w:szCs w:val="24"/>
              </w:rPr>
              <w:t>N</w:t>
            </w:r>
          </w:p>
        </w:tc>
        <w:tc>
          <w:tcPr>
            <w:tcW w:w="540" w:type="dxa"/>
          </w:tcPr>
          <w:p w14:paraId="020C0AB1" w14:textId="49191810" w:rsidR="00765E43" w:rsidRDefault="00765E43" w:rsidP="00E821FE">
            <w:pPr>
              <w:pStyle w:val="Sothutu-1so"/>
              <w:spacing w:before="120" w:after="120" w:line="276" w:lineRule="auto"/>
              <w:jc w:val="center"/>
              <w:rPr>
                <w:szCs w:val="24"/>
              </w:rPr>
            </w:pPr>
            <w:r>
              <w:rPr>
                <w:szCs w:val="24"/>
              </w:rPr>
              <w:t>Y</w:t>
            </w:r>
          </w:p>
        </w:tc>
        <w:tc>
          <w:tcPr>
            <w:tcW w:w="7380" w:type="dxa"/>
          </w:tcPr>
          <w:p w14:paraId="2302CE37" w14:textId="77777777" w:rsidR="00765E43" w:rsidRPr="00311EE8" w:rsidRDefault="00765E43" w:rsidP="00E821FE">
            <w:pPr>
              <w:pStyle w:val="Sothutu-1so"/>
              <w:spacing w:before="120" w:after="120" w:line="276" w:lineRule="auto"/>
              <w:rPr>
                <w:szCs w:val="24"/>
              </w:rPr>
            </w:pPr>
          </w:p>
        </w:tc>
      </w:tr>
    </w:tbl>
    <w:p w14:paraId="7BFFCF76" w14:textId="77777777" w:rsidR="002D20B1" w:rsidRPr="002D20B1" w:rsidRDefault="002D20B1" w:rsidP="00E821FE"/>
    <w:p w14:paraId="62864CB5" w14:textId="4CC4695C" w:rsidR="00145383" w:rsidRPr="00145383" w:rsidRDefault="00145383" w:rsidP="00E821FE">
      <w:pPr>
        <w:pStyle w:val="Heading6"/>
      </w:pPr>
      <w:r w:rsidRPr="00145383">
        <w:lastRenderedPageBreak/>
        <w:t>Tab thông tin duyệt – Danh sách trường dữ liệu</w:t>
      </w:r>
    </w:p>
    <w:p w14:paraId="494D517C" w14:textId="77777777" w:rsidR="00145383" w:rsidRDefault="00145383" w:rsidP="004E37AB">
      <w:pPr>
        <w:numPr>
          <w:ilvl w:val="0"/>
          <w:numId w:val="11"/>
        </w:numPr>
      </w:pPr>
      <w:r w:rsidRPr="00FF37CC">
        <w:t xml:space="preserve">Bảng </w:t>
      </w:r>
      <w:r w:rsidRPr="000F22C6">
        <w:t>C_APPROVAL_ADVANCE_REQUEST</w:t>
      </w:r>
    </w:p>
    <w:p w14:paraId="363BD644" w14:textId="77777777" w:rsidR="00145383" w:rsidRPr="000A0F11" w:rsidRDefault="00145383" w:rsidP="004E37AB">
      <w:pPr>
        <w:numPr>
          <w:ilvl w:val="0"/>
          <w:numId w:val="11"/>
        </w:numPr>
        <w:rPr>
          <w:i/>
        </w:rPr>
      </w:pPr>
      <w:r w:rsidRPr="000A0F11">
        <w:rPr>
          <w:i/>
          <w:lang w:eastAsia="ar-SA"/>
        </w:rPr>
        <w:t>S: Hiển thị trên màn hình nhập liệu</w:t>
      </w:r>
    </w:p>
    <w:p w14:paraId="3097CED6" w14:textId="77777777" w:rsidR="00145383" w:rsidRDefault="00145383" w:rsidP="004E37AB">
      <w:pPr>
        <w:numPr>
          <w:ilvl w:val="0"/>
          <w:numId w:val="11"/>
        </w:numPr>
        <w:rPr>
          <w:i/>
        </w:rPr>
      </w:pPr>
      <w:r w:rsidRPr="00FF37CC">
        <w:rPr>
          <w:i/>
        </w:rPr>
        <w:t>L: Length; R: Readonly; M: Mandatory; SL: Search List; CL: Combo List</w:t>
      </w:r>
    </w:p>
    <w:p w14:paraId="4AE6C34E" w14:textId="77777777" w:rsidR="00145383" w:rsidRPr="00FF37CC" w:rsidRDefault="00145383" w:rsidP="00E821FE">
      <w:pPr>
        <w:ind w:left="720"/>
        <w:rPr>
          <w:i/>
        </w:rPr>
      </w:pP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145383" w:rsidRPr="00FF37CC" w14:paraId="2AA1B15E" w14:textId="77777777" w:rsidTr="00AA0568">
        <w:trPr>
          <w:cantSplit/>
          <w:trHeight w:val="422"/>
          <w:tblHeader/>
        </w:trPr>
        <w:tc>
          <w:tcPr>
            <w:tcW w:w="1800" w:type="dxa"/>
            <w:shd w:val="clear" w:color="auto" w:fill="D9D9D9"/>
            <w:vAlign w:val="center"/>
          </w:tcPr>
          <w:p w14:paraId="11DF5FD4" w14:textId="77777777" w:rsidR="00145383" w:rsidRPr="00FF37CC" w:rsidRDefault="00145383" w:rsidP="00E821FE">
            <w:pPr>
              <w:spacing w:after="120"/>
              <w:ind w:left="0"/>
              <w:jc w:val="center"/>
              <w:rPr>
                <w:b/>
              </w:rPr>
            </w:pPr>
            <w:r w:rsidRPr="00FF37CC">
              <w:rPr>
                <w:b/>
              </w:rPr>
              <w:t>Tên trường</w:t>
            </w:r>
          </w:p>
        </w:tc>
        <w:tc>
          <w:tcPr>
            <w:tcW w:w="1980" w:type="dxa"/>
            <w:shd w:val="clear" w:color="auto" w:fill="D9D9D9"/>
            <w:vAlign w:val="center"/>
          </w:tcPr>
          <w:p w14:paraId="416C0F59" w14:textId="77777777" w:rsidR="00145383" w:rsidRPr="00FF37CC" w:rsidRDefault="00145383" w:rsidP="00E821FE">
            <w:pPr>
              <w:spacing w:after="120"/>
              <w:ind w:left="0"/>
              <w:jc w:val="center"/>
              <w:rPr>
                <w:b/>
              </w:rPr>
            </w:pPr>
            <w:r w:rsidRPr="00FF37CC">
              <w:rPr>
                <w:b/>
              </w:rPr>
              <w:t>Tên dữ liệu</w:t>
            </w:r>
          </w:p>
        </w:tc>
        <w:tc>
          <w:tcPr>
            <w:tcW w:w="1417" w:type="dxa"/>
            <w:shd w:val="clear" w:color="auto" w:fill="D9D9D9"/>
            <w:vAlign w:val="center"/>
          </w:tcPr>
          <w:p w14:paraId="6995A02C" w14:textId="77777777" w:rsidR="00145383" w:rsidRPr="00FF37CC" w:rsidRDefault="00145383" w:rsidP="00E821FE">
            <w:pPr>
              <w:spacing w:after="120"/>
              <w:ind w:left="0"/>
              <w:jc w:val="center"/>
              <w:rPr>
                <w:b/>
              </w:rPr>
            </w:pPr>
            <w:r w:rsidRPr="00FF37CC">
              <w:rPr>
                <w:b/>
              </w:rPr>
              <w:t>Loại DL</w:t>
            </w:r>
          </w:p>
        </w:tc>
        <w:tc>
          <w:tcPr>
            <w:tcW w:w="630" w:type="dxa"/>
            <w:shd w:val="clear" w:color="auto" w:fill="D9D9D9"/>
            <w:vAlign w:val="center"/>
          </w:tcPr>
          <w:p w14:paraId="2C2EA5D5" w14:textId="77777777" w:rsidR="00145383" w:rsidRPr="00FF37CC" w:rsidRDefault="00145383" w:rsidP="00E821FE">
            <w:pPr>
              <w:spacing w:after="120"/>
              <w:ind w:left="0"/>
              <w:jc w:val="center"/>
              <w:rPr>
                <w:b/>
              </w:rPr>
            </w:pPr>
            <w:r w:rsidRPr="00FF37CC">
              <w:rPr>
                <w:b/>
              </w:rPr>
              <w:t>L</w:t>
            </w:r>
          </w:p>
        </w:tc>
        <w:tc>
          <w:tcPr>
            <w:tcW w:w="540" w:type="dxa"/>
            <w:shd w:val="clear" w:color="auto" w:fill="D9D9D9"/>
            <w:vAlign w:val="center"/>
          </w:tcPr>
          <w:p w14:paraId="149C9ACC" w14:textId="77777777" w:rsidR="00145383" w:rsidRPr="00FF37CC" w:rsidRDefault="00145383" w:rsidP="00E821FE">
            <w:pPr>
              <w:spacing w:after="120"/>
              <w:ind w:left="0"/>
              <w:jc w:val="center"/>
              <w:rPr>
                <w:b/>
              </w:rPr>
            </w:pPr>
            <w:r w:rsidRPr="00FF37CC">
              <w:rPr>
                <w:b/>
              </w:rPr>
              <w:t>R</w:t>
            </w:r>
          </w:p>
        </w:tc>
        <w:tc>
          <w:tcPr>
            <w:tcW w:w="450" w:type="dxa"/>
            <w:shd w:val="clear" w:color="auto" w:fill="D9D9D9"/>
            <w:vAlign w:val="center"/>
          </w:tcPr>
          <w:p w14:paraId="56EB4359" w14:textId="77777777" w:rsidR="00145383" w:rsidRPr="00FF37CC" w:rsidRDefault="00145383" w:rsidP="00E821FE">
            <w:pPr>
              <w:spacing w:after="120"/>
              <w:ind w:left="0"/>
              <w:jc w:val="center"/>
              <w:rPr>
                <w:b/>
              </w:rPr>
            </w:pPr>
            <w:r w:rsidRPr="00FF37CC">
              <w:rPr>
                <w:b/>
              </w:rPr>
              <w:t>M</w:t>
            </w:r>
          </w:p>
        </w:tc>
        <w:tc>
          <w:tcPr>
            <w:tcW w:w="540" w:type="dxa"/>
            <w:shd w:val="clear" w:color="auto" w:fill="D9D9D9"/>
          </w:tcPr>
          <w:p w14:paraId="1A8392DD" w14:textId="77777777" w:rsidR="00145383" w:rsidRPr="00926A39" w:rsidRDefault="00145383" w:rsidP="00E821FE">
            <w:pPr>
              <w:spacing w:after="120"/>
              <w:ind w:left="0"/>
              <w:jc w:val="center"/>
              <w:rPr>
                <w:b/>
                <w:sz w:val="22"/>
              </w:rPr>
            </w:pPr>
            <w:r>
              <w:rPr>
                <w:b/>
              </w:rPr>
              <w:t>S</w:t>
            </w:r>
          </w:p>
        </w:tc>
        <w:tc>
          <w:tcPr>
            <w:tcW w:w="7380" w:type="dxa"/>
            <w:shd w:val="clear" w:color="auto" w:fill="D9D9D9"/>
            <w:vAlign w:val="center"/>
          </w:tcPr>
          <w:p w14:paraId="44A5E07B" w14:textId="77777777" w:rsidR="00145383" w:rsidRPr="00FF37CC" w:rsidRDefault="00145383" w:rsidP="00E821FE">
            <w:pPr>
              <w:spacing w:after="120"/>
              <w:ind w:left="0"/>
              <w:jc w:val="center"/>
              <w:rPr>
                <w:b/>
              </w:rPr>
            </w:pPr>
            <w:r w:rsidRPr="00FF37CC">
              <w:rPr>
                <w:b/>
              </w:rPr>
              <w:t>Mô tả</w:t>
            </w:r>
          </w:p>
        </w:tc>
      </w:tr>
      <w:tr w:rsidR="00145383" w:rsidRPr="00FF37CC" w14:paraId="68F5D818" w14:textId="77777777" w:rsidTr="00AA0568">
        <w:trPr>
          <w:cantSplit/>
          <w:trHeight w:val="827"/>
        </w:trPr>
        <w:tc>
          <w:tcPr>
            <w:tcW w:w="1800" w:type="dxa"/>
          </w:tcPr>
          <w:p w14:paraId="181E1F18" w14:textId="77777777" w:rsidR="00145383" w:rsidRPr="00FF37CC" w:rsidRDefault="00145383" w:rsidP="00E821FE">
            <w:pPr>
              <w:ind w:left="0"/>
            </w:pPr>
            <w:r w:rsidRPr="00AB2F64">
              <w:rPr>
                <w:szCs w:val="24"/>
              </w:rPr>
              <w:t>ID</w:t>
            </w:r>
            <w:r>
              <w:rPr>
                <w:szCs w:val="24"/>
              </w:rPr>
              <w:t xml:space="preserve"> </w:t>
            </w:r>
          </w:p>
        </w:tc>
        <w:tc>
          <w:tcPr>
            <w:tcW w:w="1980" w:type="dxa"/>
          </w:tcPr>
          <w:p w14:paraId="569B9B2F" w14:textId="77777777" w:rsidR="00145383" w:rsidRPr="00FF37CC" w:rsidRDefault="00145383" w:rsidP="00E821FE">
            <w:pPr>
              <w:ind w:left="0"/>
            </w:pPr>
            <w:r>
              <w:rPr>
                <w:szCs w:val="24"/>
              </w:rPr>
              <w:t>C_APPROVAL_ADVANCE_REQUEST_</w:t>
            </w:r>
            <w:r w:rsidRPr="00AB2F64">
              <w:rPr>
                <w:szCs w:val="24"/>
              </w:rPr>
              <w:t>ID</w:t>
            </w:r>
          </w:p>
        </w:tc>
        <w:tc>
          <w:tcPr>
            <w:tcW w:w="1417" w:type="dxa"/>
          </w:tcPr>
          <w:p w14:paraId="2A9D2E25" w14:textId="77777777" w:rsidR="00145383" w:rsidRPr="00A95511" w:rsidRDefault="00145383" w:rsidP="00E821FE">
            <w:pPr>
              <w:ind w:left="0"/>
              <w:rPr>
                <w:lang w:val="vi-VN"/>
              </w:rPr>
            </w:pPr>
            <w:r>
              <w:rPr>
                <w:lang w:val="vi-VN"/>
              </w:rPr>
              <w:t>Number</w:t>
            </w:r>
          </w:p>
        </w:tc>
        <w:tc>
          <w:tcPr>
            <w:tcW w:w="630" w:type="dxa"/>
          </w:tcPr>
          <w:p w14:paraId="6B0013A3" w14:textId="77777777" w:rsidR="00145383" w:rsidRPr="00FF37CC" w:rsidRDefault="00145383" w:rsidP="00E821FE">
            <w:pPr>
              <w:pStyle w:val="Sothutu-1so"/>
              <w:spacing w:before="120" w:after="120" w:line="276" w:lineRule="auto"/>
              <w:jc w:val="left"/>
              <w:rPr>
                <w:szCs w:val="24"/>
              </w:rPr>
            </w:pPr>
          </w:p>
        </w:tc>
        <w:tc>
          <w:tcPr>
            <w:tcW w:w="540" w:type="dxa"/>
          </w:tcPr>
          <w:p w14:paraId="7CFE3804" w14:textId="77777777" w:rsidR="00145383" w:rsidRPr="00FF37CC" w:rsidRDefault="00145383" w:rsidP="00E821FE">
            <w:pPr>
              <w:pStyle w:val="Sothutu-1so"/>
              <w:spacing w:before="120" w:after="120" w:line="276" w:lineRule="auto"/>
              <w:jc w:val="left"/>
              <w:rPr>
                <w:szCs w:val="24"/>
              </w:rPr>
            </w:pPr>
          </w:p>
        </w:tc>
        <w:tc>
          <w:tcPr>
            <w:tcW w:w="450" w:type="dxa"/>
          </w:tcPr>
          <w:p w14:paraId="3FB7EF8F" w14:textId="77777777" w:rsidR="00145383" w:rsidRPr="00FF37CC" w:rsidRDefault="00145383" w:rsidP="00E821FE">
            <w:pPr>
              <w:pStyle w:val="Sothutu-1so"/>
              <w:spacing w:before="120" w:after="120" w:line="276" w:lineRule="auto"/>
              <w:jc w:val="left"/>
              <w:rPr>
                <w:szCs w:val="24"/>
              </w:rPr>
            </w:pPr>
          </w:p>
        </w:tc>
        <w:tc>
          <w:tcPr>
            <w:tcW w:w="540" w:type="dxa"/>
          </w:tcPr>
          <w:p w14:paraId="0E6E0F67" w14:textId="77777777" w:rsidR="00145383" w:rsidRPr="00FF37CC" w:rsidRDefault="00145383" w:rsidP="00E821FE">
            <w:pPr>
              <w:pStyle w:val="Sothutu-1so"/>
              <w:spacing w:before="120" w:after="120" w:line="276" w:lineRule="auto"/>
              <w:jc w:val="center"/>
              <w:rPr>
                <w:szCs w:val="24"/>
              </w:rPr>
            </w:pPr>
          </w:p>
        </w:tc>
        <w:tc>
          <w:tcPr>
            <w:tcW w:w="7380" w:type="dxa"/>
          </w:tcPr>
          <w:p w14:paraId="2F519CB7" w14:textId="77777777" w:rsidR="00145383" w:rsidRPr="00FF37CC" w:rsidRDefault="00145383" w:rsidP="00E821FE">
            <w:pPr>
              <w:pStyle w:val="Sothutu-1so"/>
              <w:spacing w:before="120" w:after="120" w:line="276" w:lineRule="auto"/>
              <w:jc w:val="left"/>
              <w:rPr>
                <w:szCs w:val="24"/>
              </w:rPr>
            </w:pPr>
            <w:r w:rsidRPr="00AB2F64">
              <w:rPr>
                <w:szCs w:val="24"/>
              </w:rPr>
              <w:t>Key, tự sinh, không hiển thị</w:t>
            </w:r>
          </w:p>
        </w:tc>
      </w:tr>
      <w:tr w:rsidR="00145383" w:rsidRPr="00FF37CC" w14:paraId="3B2D54A1" w14:textId="77777777" w:rsidTr="00AA0568">
        <w:trPr>
          <w:cantSplit/>
          <w:trHeight w:val="827"/>
        </w:trPr>
        <w:tc>
          <w:tcPr>
            <w:tcW w:w="1800" w:type="dxa"/>
          </w:tcPr>
          <w:p w14:paraId="3A6FF2BA" w14:textId="77777777" w:rsidR="00145383" w:rsidRDefault="00145383" w:rsidP="00E821FE">
            <w:pPr>
              <w:ind w:left="0"/>
              <w:rPr>
                <w:szCs w:val="24"/>
                <w:lang w:val="vi-VN"/>
              </w:rPr>
            </w:pPr>
            <w:r>
              <w:rPr>
                <w:szCs w:val="24"/>
                <w:lang w:val="vi-VN"/>
              </w:rPr>
              <w:t>STT</w:t>
            </w:r>
          </w:p>
        </w:tc>
        <w:tc>
          <w:tcPr>
            <w:tcW w:w="1980" w:type="dxa"/>
          </w:tcPr>
          <w:p w14:paraId="73BF9386" w14:textId="77777777" w:rsidR="00145383" w:rsidRPr="00A95511" w:rsidRDefault="00145383" w:rsidP="00E821FE">
            <w:pPr>
              <w:ind w:left="0"/>
              <w:rPr>
                <w:lang w:val="vi-VN"/>
              </w:rPr>
            </w:pPr>
            <w:r>
              <w:rPr>
                <w:lang w:val="vi-VN"/>
              </w:rPr>
              <w:t>NO</w:t>
            </w:r>
          </w:p>
        </w:tc>
        <w:tc>
          <w:tcPr>
            <w:tcW w:w="1417" w:type="dxa"/>
          </w:tcPr>
          <w:p w14:paraId="178B603C" w14:textId="77777777" w:rsidR="00145383" w:rsidRPr="00A95511" w:rsidRDefault="00145383" w:rsidP="00E821FE">
            <w:pPr>
              <w:ind w:left="0"/>
              <w:rPr>
                <w:lang w:val="vi-VN"/>
              </w:rPr>
            </w:pPr>
            <w:r>
              <w:rPr>
                <w:lang w:val="vi-VN"/>
              </w:rPr>
              <w:t>Number</w:t>
            </w:r>
          </w:p>
        </w:tc>
        <w:tc>
          <w:tcPr>
            <w:tcW w:w="630" w:type="dxa"/>
          </w:tcPr>
          <w:p w14:paraId="58F7AEA5" w14:textId="77777777" w:rsidR="00145383" w:rsidRPr="00FF37CC" w:rsidRDefault="00145383" w:rsidP="00E821FE">
            <w:pPr>
              <w:pStyle w:val="Sothutu-1so"/>
              <w:spacing w:before="120" w:after="120" w:line="276" w:lineRule="auto"/>
              <w:jc w:val="left"/>
              <w:rPr>
                <w:szCs w:val="24"/>
              </w:rPr>
            </w:pPr>
            <w:r>
              <w:rPr>
                <w:szCs w:val="24"/>
              </w:rPr>
              <w:t>2</w:t>
            </w:r>
          </w:p>
        </w:tc>
        <w:tc>
          <w:tcPr>
            <w:tcW w:w="540" w:type="dxa"/>
          </w:tcPr>
          <w:p w14:paraId="30F3C968" w14:textId="77777777" w:rsidR="00145383" w:rsidRPr="00FF37CC" w:rsidRDefault="00145383" w:rsidP="00E821FE">
            <w:pPr>
              <w:pStyle w:val="Sothutu-1so"/>
              <w:spacing w:before="120" w:after="120" w:line="276" w:lineRule="auto"/>
              <w:jc w:val="left"/>
              <w:rPr>
                <w:szCs w:val="24"/>
              </w:rPr>
            </w:pPr>
            <w:r>
              <w:rPr>
                <w:szCs w:val="24"/>
              </w:rPr>
              <w:t>Y</w:t>
            </w:r>
          </w:p>
        </w:tc>
        <w:tc>
          <w:tcPr>
            <w:tcW w:w="450" w:type="dxa"/>
          </w:tcPr>
          <w:p w14:paraId="13826FFA" w14:textId="77777777" w:rsidR="00145383" w:rsidRPr="000E3F56" w:rsidRDefault="00145383" w:rsidP="00E821FE">
            <w:pPr>
              <w:pStyle w:val="Sothutu-1so"/>
              <w:spacing w:before="120" w:after="120" w:line="276" w:lineRule="auto"/>
              <w:jc w:val="left"/>
              <w:rPr>
                <w:szCs w:val="24"/>
                <w:lang w:val="vi-VN"/>
              </w:rPr>
            </w:pPr>
            <w:r>
              <w:rPr>
                <w:szCs w:val="24"/>
                <w:lang w:val="vi-VN"/>
              </w:rPr>
              <w:t>Y</w:t>
            </w:r>
          </w:p>
        </w:tc>
        <w:tc>
          <w:tcPr>
            <w:tcW w:w="540" w:type="dxa"/>
          </w:tcPr>
          <w:p w14:paraId="0E0E9175" w14:textId="77777777" w:rsidR="00145383" w:rsidRPr="00FF37CC" w:rsidRDefault="00145383" w:rsidP="00E821FE">
            <w:pPr>
              <w:pStyle w:val="Sothutu-1so"/>
              <w:spacing w:before="120" w:after="120" w:line="276" w:lineRule="auto"/>
              <w:jc w:val="center"/>
              <w:rPr>
                <w:szCs w:val="24"/>
              </w:rPr>
            </w:pPr>
            <w:r>
              <w:rPr>
                <w:szCs w:val="24"/>
              </w:rPr>
              <w:t>N</w:t>
            </w:r>
          </w:p>
        </w:tc>
        <w:tc>
          <w:tcPr>
            <w:tcW w:w="7380" w:type="dxa"/>
          </w:tcPr>
          <w:p w14:paraId="5FEEDB7E" w14:textId="77777777" w:rsidR="00145383" w:rsidRPr="00FF37CC" w:rsidRDefault="00145383" w:rsidP="00E821FE">
            <w:pPr>
              <w:pStyle w:val="Sothutu-1so"/>
              <w:spacing w:before="120" w:after="120" w:line="276" w:lineRule="auto"/>
              <w:rPr>
                <w:szCs w:val="24"/>
              </w:rPr>
            </w:pPr>
            <w:r>
              <w:rPr>
                <w:szCs w:val="24"/>
              </w:rPr>
              <w:t>Tự động sinh theo thứ tự tạo bản ghi</w:t>
            </w:r>
          </w:p>
          <w:p w14:paraId="69674E22" w14:textId="77777777" w:rsidR="00145383" w:rsidRPr="00FF37CC" w:rsidRDefault="00145383" w:rsidP="00E821FE">
            <w:pPr>
              <w:pStyle w:val="Sothutu-1so"/>
              <w:spacing w:before="120" w:after="120" w:line="276" w:lineRule="auto"/>
              <w:jc w:val="left"/>
              <w:rPr>
                <w:szCs w:val="24"/>
              </w:rPr>
            </w:pPr>
          </w:p>
        </w:tc>
      </w:tr>
      <w:tr w:rsidR="00145383" w:rsidRPr="00FF37CC" w14:paraId="187F78CF" w14:textId="77777777" w:rsidTr="00AA0568">
        <w:trPr>
          <w:cantSplit/>
          <w:trHeight w:val="827"/>
        </w:trPr>
        <w:tc>
          <w:tcPr>
            <w:tcW w:w="1800" w:type="dxa"/>
          </w:tcPr>
          <w:p w14:paraId="55147C01" w14:textId="77777777" w:rsidR="00145383" w:rsidRPr="0040412E" w:rsidRDefault="00145383" w:rsidP="00E821FE">
            <w:pPr>
              <w:ind w:left="0"/>
              <w:rPr>
                <w:lang w:val="vi-VN"/>
              </w:rPr>
            </w:pPr>
            <w:r>
              <w:rPr>
                <w:lang w:val="vi-VN"/>
              </w:rPr>
              <w:t>Phòng Ban phê duyệt</w:t>
            </w:r>
          </w:p>
        </w:tc>
        <w:tc>
          <w:tcPr>
            <w:tcW w:w="1980" w:type="dxa"/>
          </w:tcPr>
          <w:p w14:paraId="0DE61233" w14:textId="77777777" w:rsidR="00145383" w:rsidRPr="00FF37CC" w:rsidRDefault="00145383" w:rsidP="00E821FE">
            <w:pPr>
              <w:ind w:left="0"/>
            </w:pPr>
            <w:r>
              <w:rPr>
                <w:szCs w:val="24"/>
              </w:rPr>
              <w:t>C_DEPARTMENT_ID</w:t>
            </w:r>
          </w:p>
        </w:tc>
        <w:tc>
          <w:tcPr>
            <w:tcW w:w="1417" w:type="dxa"/>
          </w:tcPr>
          <w:p w14:paraId="4E54EE37" w14:textId="77777777" w:rsidR="00145383" w:rsidRDefault="00145383" w:rsidP="00E821FE">
            <w:pPr>
              <w:ind w:left="0"/>
            </w:pPr>
            <w:r>
              <w:t>String</w:t>
            </w:r>
          </w:p>
          <w:p w14:paraId="2B439CF5" w14:textId="77777777" w:rsidR="00145383" w:rsidRPr="002714DC" w:rsidRDefault="00145383" w:rsidP="00E821FE">
            <w:pPr>
              <w:ind w:left="0"/>
            </w:pPr>
            <w:r>
              <w:t>SL</w:t>
            </w:r>
          </w:p>
        </w:tc>
        <w:tc>
          <w:tcPr>
            <w:tcW w:w="630" w:type="dxa"/>
          </w:tcPr>
          <w:p w14:paraId="5BE928D6" w14:textId="77777777" w:rsidR="00145383" w:rsidRPr="00FF37CC" w:rsidRDefault="00145383" w:rsidP="00E821FE">
            <w:pPr>
              <w:pStyle w:val="Sothutu-1so"/>
              <w:spacing w:before="120" w:after="120" w:line="276" w:lineRule="auto"/>
              <w:jc w:val="left"/>
              <w:rPr>
                <w:szCs w:val="24"/>
              </w:rPr>
            </w:pPr>
            <w:r>
              <w:rPr>
                <w:szCs w:val="24"/>
              </w:rPr>
              <w:t>50</w:t>
            </w:r>
          </w:p>
        </w:tc>
        <w:tc>
          <w:tcPr>
            <w:tcW w:w="540" w:type="dxa"/>
          </w:tcPr>
          <w:p w14:paraId="1AD07EAC" w14:textId="77777777" w:rsidR="00145383" w:rsidRPr="00FF37CC" w:rsidRDefault="00145383" w:rsidP="00E821FE">
            <w:pPr>
              <w:pStyle w:val="Sothutu-1so"/>
              <w:spacing w:before="120" w:after="120" w:line="276" w:lineRule="auto"/>
              <w:jc w:val="left"/>
              <w:rPr>
                <w:szCs w:val="24"/>
              </w:rPr>
            </w:pPr>
            <w:r>
              <w:rPr>
                <w:szCs w:val="24"/>
              </w:rPr>
              <w:t>N</w:t>
            </w:r>
          </w:p>
        </w:tc>
        <w:tc>
          <w:tcPr>
            <w:tcW w:w="450" w:type="dxa"/>
          </w:tcPr>
          <w:p w14:paraId="4B9859A9" w14:textId="77777777" w:rsidR="00145383" w:rsidRPr="000E3F56" w:rsidRDefault="00145383" w:rsidP="00E821FE">
            <w:pPr>
              <w:pStyle w:val="Sothutu-1so"/>
              <w:spacing w:before="120" w:after="120" w:line="276" w:lineRule="auto"/>
              <w:jc w:val="left"/>
              <w:rPr>
                <w:szCs w:val="24"/>
                <w:lang w:val="vi-VN"/>
              </w:rPr>
            </w:pPr>
            <w:r>
              <w:rPr>
                <w:szCs w:val="24"/>
                <w:lang w:val="vi-VN"/>
              </w:rPr>
              <w:t>Y</w:t>
            </w:r>
          </w:p>
        </w:tc>
        <w:tc>
          <w:tcPr>
            <w:tcW w:w="540" w:type="dxa"/>
          </w:tcPr>
          <w:p w14:paraId="2EB485AE" w14:textId="77777777" w:rsidR="00145383" w:rsidRDefault="00145383" w:rsidP="00E821FE">
            <w:pPr>
              <w:pStyle w:val="Sothutu-1so"/>
              <w:spacing w:before="120" w:after="120" w:line="276" w:lineRule="auto"/>
              <w:jc w:val="center"/>
              <w:rPr>
                <w:szCs w:val="24"/>
              </w:rPr>
            </w:pPr>
            <w:r>
              <w:rPr>
                <w:szCs w:val="24"/>
              </w:rPr>
              <w:t>Y</w:t>
            </w:r>
          </w:p>
        </w:tc>
        <w:tc>
          <w:tcPr>
            <w:tcW w:w="7380" w:type="dxa"/>
          </w:tcPr>
          <w:p w14:paraId="049D101A" w14:textId="52A2BB28" w:rsidR="00145383" w:rsidRPr="000039A0" w:rsidRDefault="00145383" w:rsidP="00E821FE">
            <w:pPr>
              <w:pStyle w:val="Sothutu-1so"/>
              <w:spacing w:before="120" w:after="120" w:line="276" w:lineRule="auto"/>
              <w:jc w:val="left"/>
              <w:rPr>
                <w:szCs w:val="24"/>
              </w:rPr>
            </w:pPr>
          </w:p>
        </w:tc>
      </w:tr>
      <w:tr w:rsidR="00145383" w:rsidRPr="00FF37CC" w14:paraId="03B93F1C" w14:textId="77777777" w:rsidTr="00AA0568">
        <w:trPr>
          <w:cantSplit/>
          <w:trHeight w:val="827"/>
        </w:trPr>
        <w:tc>
          <w:tcPr>
            <w:tcW w:w="1800" w:type="dxa"/>
          </w:tcPr>
          <w:p w14:paraId="6D4A5BFD" w14:textId="77777777" w:rsidR="00145383" w:rsidRPr="0040412E" w:rsidRDefault="00145383" w:rsidP="00E821FE">
            <w:pPr>
              <w:ind w:left="0"/>
              <w:rPr>
                <w:lang w:val="vi-VN"/>
              </w:rPr>
            </w:pPr>
            <w:r>
              <w:rPr>
                <w:szCs w:val="24"/>
                <w:lang w:val="vi-VN"/>
              </w:rPr>
              <w:t>Trạng thái duyệt</w:t>
            </w:r>
          </w:p>
        </w:tc>
        <w:tc>
          <w:tcPr>
            <w:tcW w:w="1980" w:type="dxa"/>
          </w:tcPr>
          <w:p w14:paraId="58B7DAFD" w14:textId="77777777" w:rsidR="00145383" w:rsidRDefault="00145383" w:rsidP="00E821FE">
            <w:pPr>
              <w:ind w:left="0"/>
            </w:pPr>
            <w:r>
              <w:rPr>
                <w:szCs w:val="24"/>
              </w:rPr>
              <w:t>APPROVE_STATUS</w:t>
            </w:r>
          </w:p>
        </w:tc>
        <w:tc>
          <w:tcPr>
            <w:tcW w:w="1417" w:type="dxa"/>
          </w:tcPr>
          <w:p w14:paraId="20591346" w14:textId="77777777" w:rsidR="00145383" w:rsidRDefault="00145383" w:rsidP="00E821FE">
            <w:pPr>
              <w:ind w:left="0"/>
            </w:pPr>
            <w:r>
              <w:t>String</w:t>
            </w:r>
          </w:p>
          <w:p w14:paraId="14452578" w14:textId="77777777" w:rsidR="00145383" w:rsidRDefault="00145383" w:rsidP="00E821FE">
            <w:pPr>
              <w:ind w:left="0"/>
            </w:pPr>
            <w:r>
              <w:t>CL</w:t>
            </w:r>
          </w:p>
        </w:tc>
        <w:tc>
          <w:tcPr>
            <w:tcW w:w="630" w:type="dxa"/>
          </w:tcPr>
          <w:p w14:paraId="3BBB398C" w14:textId="77777777" w:rsidR="00145383" w:rsidRDefault="00145383" w:rsidP="00E821FE">
            <w:pPr>
              <w:pStyle w:val="Sothutu-1so"/>
              <w:spacing w:before="120" w:after="120" w:line="276" w:lineRule="auto"/>
              <w:jc w:val="left"/>
              <w:rPr>
                <w:szCs w:val="24"/>
              </w:rPr>
            </w:pPr>
            <w:r>
              <w:rPr>
                <w:szCs w:val="24"/>
              </w:rPr>
              <w:t>20</w:t>
            </w:r>
          </w:p>
        </w:tc>
        <w:tc>
          <w:tcPr>
            <w:tcW w:w="540" w:type="dxa"/>
          </w:tcPr>
          <w:p w14:paraId="189B783E" w14:textId="77777777" w:rsidR="00145383" w:rsidRDefault="00145383" w:rsidP="00E821FE">
            <w:pPr>
              <w:pStyle w:val="Sothutu-1so"/>
              <w:spacing w:before="120" w:after="120" w:line="276" w:lineRule="auto"/>
              <w:jc w:val="left"/>
              <w:rPr>
                <w:szCs w:val="24"/>
              </w:rPr>
            </w:pPr>
            <w:r>
              <w:rPr>
                <w:szCs w:val="24"/>
              </w:rPr>
              <w:t>Y</w:t>
            </w:r>
          </w:p>
        </w:tc>
        <w:tc>
          <w:tcPr>
            <w:tcW w:w="450" w:type="dxa"/>
          </w:tcPr>
          <w:p w14:paraId="1F60A7D6" w14:textId="77777777" w:rsidR="00145383" w:rsidRDefault="00145383" w:rsidP="00E821FE">
            <w:pPr>
              <w:pStyle w:val="Sothutu-1so"/>
              <w:spacing w:before="120" w:after="120" w:line="276" w:lineRule="auto"/>
              <w:jc w:val="left"/>
              <w:rPr>
                <w:szCs w:val="24"/>
              </w:rPr>
            </w:pPr>
            <w:r>
              <w:rPr>
                <w:szCs w:val="24"/>
              </w:rPr>
              <w:t>N</w:t>
            </w:r>
          </w:p>
        </w:tc>
        <w:tc>
          <w:tcPr>
            <w:tcW w:w="540" w:type="dxa"/>
          </w:tcPr>
          <w:p w14:paraId="5A1370E4" w14:textId="77777777" w:rsidR="00145383" w:rsidRDefault="00145383" w:rsidP="00E821FE">
            <w:pPr>
              <w:pStyle w:val="Sothutu-1so"/>
              <w:spacing w:before="120" w:after="120" w:line="276" w:lineRule="auto"/>
              <w:jc w:val="center"/>
              <w:rPr>
                <w:szCs w:val="24"/>
              </w:rPr>
            </w:pPr>
            <w:r>
              <w:rPr>
                <w:szCs w:val="24"/>
              </w:rPr>
              <w:t>Y</w:t>
            </w:r>
          </w:p>
        </w:tc>
        <w:tc>
          <w:tcPr>
            <w:tcW w:w="7380" w:type="dxa"/>
          </w:tcPr>
          <w:p w14:paraId="116C5302" w14:textId="5FBAB115" w:rsidR="00145383" w:rsidRPr="009405A4" w:rsidRDefault="00145383" w:rsidP="00E821FE">
            <w:pPr>
              <w:pStyle w:val="Sothutu-1so"/>
              <w:spacing w:before="120" w:after="120" w:line="276" w:lineRule="auto"/>
              <w:rPr>
                <w:szCs w:val="24"/>
              </w:rPr>
            </w:pPr>
            <w:r>
              <w:rPr>
                <w:szCs w:val="24"/>
              </w:rPr>
              <w:t>Chưa duyệt (mặc định)</w:t>
            </w:r>
          </w:p>
        </w:tc>
      </w:tr>
      <w:tr w:rsidR="001D69A0" w:rsidRPr="00FF37CC" w14:paraId="0D35F8E7" w14:textId="77777777" w:rsidTr="00AA0568">
        <w:trPr>
          <w:cantSplit/>
          <w:trHeight w:val="827"/>
        </w:trPr>
        <w:tc>
          <w:tcPr>
            <w:tcW w:w="1800" w:type="dxa"/>
          </w:tcPr>
          <w:p w14:paraId="6E26E2F5" w14:textId="6A624AC4" w:rsidR="001D69A0" w:rsidRDefault="001D69A0" w:rsidP="00E821FE">
            <w:pPr>
              <w:ind w:left="0"/>
              <w:rPr>
                <w:szCs w:val="24"/>
                <w:lang w:val="vi-VN"/>
              </w:rPr>
            </w:pPr>
            <w:r>
              <w:rPr>
                <w:szCs w:val="24"/>
              </w:rPr>
              <w:t>Lý do</w:t>
            </w:r>
          </w:p>
        </w:tc>
        <w:tc>
          <w:tcPr>
            <w:tcW w:w="1980" w:type="dxa"/>
          </w:tcPr>
          <w:p w14:paraId="64DDB016" w14:textId="57DB30D8" w:rsidR="001D69A0" w:rsidRDefault="001D69A0" w:rsidP="00E821FE">
            <w:pPr>
              <w:ind w:left="0"/>
              <w:rPr>
                <w:szCs w:val="24"/>
              </w:rPr>
            </w:pPr>
            <w:r>
              <w:rPr>
                <w:szCs w:val="24"/>
              </w:rPr>
              <w:t>REASON</w:t>
            </w:r>
          </w:p>
        </w:tc>
        <w:tc>
          <w:tcPr>
            <w:tcW w:w="1417" w:type="dxa"/>
          </w:tcPr>
          <w:p w14:paraId="0EEDC10A" w14:textId="77777777" w:rsidR="001D69A0" w:rsidRDefault="001D69A0" w:rsidP="00E821FE">
            <w:pPr>
              <w:ind w:left="0"/>
            </w:pPr>
            <w:r>
              <w:t>String</w:t>
            </w:r>
          </w:p>
          <w:p w14:paraId="27B9292A" w14:textId="521345B1" w:rsidR="001D69A0" w:rsidRDefault="001D69A0" w:rsidP="00E821FE">
            <w:pPr>
              <w:ind w:left="0"/>
            </w:pPr>
            <w:r>
              <w:t>Text box</w:t>
            </w:r>
          </w:p>
        </w:tc>
        <w:tc>
          <w:tcPr>
            <w:tcW w:w="630" w:type="dxa"/>
          </w:tcPr>
          <w:p w14:paraId="056CFCB0" w14:textId="486585D2" w:rsidR="001D69A0" w:rsidRDefault="001D69A0" w:rsidP="00E821FE">
            <w:pPr>
              <w:pStyle w:val="Sothutu-1so"/>
              <w:spacing w:before="120" w:after="120" w:line="276" w:lineRule="auto"/>
              <w:jc w:val="left"/>
              <w:rPr>
                <w:szCs w:val="24"/>
              </w:rPr>
            </w:pPr>
            <w:r>
              <w:rPr>
                <w:szCs w:val="24"/>
              </w:rPr>
              <w:t>250</w:t>
            </w:r>
          </w:p>
        </w:tc>
        <w:tc>
          <w:tcPr>
            <w:tcW w:w="540" w:type="dxa"/>
          </w:tcPr>
          <w:p w14:paraId="4126A9E7" w14:textId="79CBA00E" w:rsidR="001D69A0" w:rsidRDefault="001D69A0" w:rsidP="00E821FE">
            <w:pPr>
              <w:pStyle w:val="Sothutu-1so"/>
              <w:spacing w:before="120" w:after="120" w:line="276" w:lineRule="auto"/>
              <w:jc w:val="left"/>
              <w:rPr>
                <w:szCs w:val="24"/>
              </w:rPr>
            </w:pPr>
            <w:r>
              <w:rPr>
                <w:szCs w:val="24"/>
              </w:rPr>
              <w:t>Y</w:t>
            </w:r>
          </w:p>
        </w:tc>
        <w:tc>
          <w:tcPr>
            <w:tcW w:w="450" w:type="dxa"/>
          </w:tcPr>
          <w:p w14:paraId="0350E514" w14:textId="13C81FF7" w:rsidR="001D69A0" w:rsidRDefault="001D69A0" w:rsidP="00E821FE">
            <w:pPr>
              <w:pStyle w:val="Sothutu-1so"/>
              <w:spacing w:before="120" w:after="120" w:line="276" w:lineRule="auto"/>
              <w:jc w:val="left"/>
              <w:rPr>
                <w:szCs w:val="24"/>
              </w:rPr>
            </w:pPr>
            <w:r>
              <w:rPr>
                <w:szCs w:val="24"/>
              </w:rPr>
              <w:t>N</w:t>
            </w:r>
          </w:p>
        </w:tc>
        <w:tc>
          <w:tcPr>
            <w:tcW w:w="540" w:type="dxa"/>
          </w:tcPr>
          <w:p w14:paraId="5170E1CB" w14:textId="7F7F0957" w:rsidR="001D69A0" w:rsidRDefault="001D69A0" w:rsidP="00E821FE">
            <w:pPr>
              <w:pStyle w:val="Sothutu-1so"/>
              <w:spacing w:before="120" w:after="120" w:line="276" w:lineRule="auto"/>
              <w:jc w:val="center"/>
              <w:rPr>
                <w:szCs w:val="24"/>
              </w:rPr>
            </w:pPr>
            <w:r>
              <w:rPr>
                <w:szCs w:val="24"/>
              </w:rPr>
              <w:t>Y</w:t>
            </w:r>
          </w:p>
        </w:tc>
        <w:tc>
          <w:tcPr>
            <w:tcW w:w="7380" w:type="dxa"/>
          </w:tcPr>
          <w:p w14:paraId="7293050F" w14:textId="2C4AA625" w:rsidR="001D69A0" w:rsidRDefault="001D69A0" w:rsidP="00E821FE">
            <w:pPr>
              <w:pStyle w:val="Sothutu-1so"/>
              <w:spacing w:before="120" w:after="120" w:line="276" w:lineRule="auto"/>
              <w:rPr>
                <w:szCs w:val="24"/>
                <w:lang w:val="vi-VN"/>
              </w:rPr>
            </w:pPr>
          </w:p>
        </w:tc>
      </w:tr>
      <w:tr w:rsidR="001D69A0" w:rsidRPr="00FF37CC" w14:paraId="70081167" w14:textId="77777777" w:rsidTr="00AA0568">
        <w:trPr>
          <w:cantSplit/>
          <w:trHeight w:val="827"/>
        </w:trPr>
        <w:tc>
          <w:tcPr>
            <w:tcW w:w="1800" w:type="dxa"/>
          </w:tcPr>
          <w:p w14:paraId="103474D2" w14:textId="009082C6" w:rsidR="001D69A0" w:rsidRDefault="001D69A0" w:rsidP="00E821FE">
            <w:pPr>
              <w:ind w:left="0"/>
              <w:rPr>
                <w:szCs w:val="24"/>
              </w:rPr>
            </w:pPr>
            <w:r>
              <w:rPr>
                <w:szCs w:val="24"/>
              </w:rPr>
              <w:t>Người duyệt</w:t>
            </w:r>
          </w:p>
        </w:tc>
        <w:tc>
          <w:tcPr>
            <w:tcW w:w="1980" w:type="dxa"/>
          </w:tcPr>
          <w:p w14:paraId="47724619" w14:textId="42F59E33" w:rsidR="001D69A0" w:rsidRDefault="001D69A0" w:rsidP="00E821FE">
            <w:pPr>
              <w:ind w:left="0"/>
              <w:rPr>
                <w:szCs w:val="24"/>
              </w:rPr>
            </w:pPr>
            <w:r>
              <w:rPr>
                <w:szCs w:val="24"/>
              </w:rPr>
              <w:t>APPROVE_ID</w:t>
            </w:r>
          </w:p>
        </w:tc>
        <w:tc>
          <w:tcPr>
            <w:tcW w:w="1417" w:type="dxa"/>
          </w:tcPr>
          <w:p w14:paraId="05F81490" w14:textId="77777777" w:rsidR="001D69A0" w:rsidRDefault="001D69A0" w:rsidP="00E821FE">
            <w:pPr>
              <w:ind w:left="0"/>
            </w:pPr>
          </w:p>
        </w:tc>
        <w:tc>
          <w:tcPr>
            <w:tcW w:w="630" w:type="dxa"/>
          </w:tcPr>
          <w:p w14:paraId="193985DF" w14:textId="63C2F42D" w:rsidR="001D69A0" w:rsidRDefault="001D69A0" w:rsidP="00E821FE">
            <w:pPr>
              <w:pStyle w:val="Sothutu-1so"/>
              <w:spacing w:before="120" w:after="120" w:line="276" w:lineRule="auto"/>
              <w:jc w:val="left"/>
              <w:rPr>
                <w:szCs w:val="24"/>
              </w:rPr>
            </w:pPr>
            <w:r>
              <w:rPr>
                <w:szCs w:val="24"/>
              </w:rPr>
              <w:t>50</w:t>
            </w:r>
          </w:p>
        </w:tc>
        <w:tc>
          <w:tcPr>
            <w:tcW w:w="540" w:type="dxa"/>
          </w:tcPr>
          <w:p w14:paraId="4ED18045" w14:textId="491E4BFF" w:rsidR="001D69A0" w:rsidRDefault="001D69A0" w:rsidP="00E821FE">
            <w:pPr>
              <w:pStyle w:val="Sothutu-1so"/>
              <w:spacing w:before="120" w:after="120" w:line="276" w:lineRule="auto"/>
              <w:jc w:val="left"/>
              <w:rPr>
                <w:szCs w:val="24"/>
              </w:rPr>
            </w:pPr>
            <w:r>
              <w:rPr>
                <w:szCs w:val="24"/>
              </w:rPr>
              <w:t>N</w:t>
            </w:r>
          </w:p>
        </w:tc>
        <w:tc>
          <w:tcPr>
            <w:tcW w:w="450" w:type="dxa"/>
          </w:tcPr>
          <w:p w14:paraId="5632C31D" w14:textId="2A5653D3" w:rsidR="001D69A0" w:rsidRDefault="001D69A0" w:rsidP="00E821FE">
            <w:pPr>
              <w:pStyle w:val="Sothutu-1so"/>
              <w:spacing w:before="120" w:after="120" w:line="276" w:lineRule="auto"/>
              <w:jc w:val="left"/>
              <w:rPr>
                <w:szCs w:val="24"/>
              </w:rPr>
            </w:pPr>
            <w:r>
              <w:rPr>
                <w:szCs w:val="24"/>
              </w:rPr>
              <w:t>N</w:t>
            </w:r>
          </w:p>
        </w:tc>
        <w:tc>
          <w:tcPr>
            <w:tcW w:w="540" w:type="dxa"/>
          </w:tcPr>
          <w:p w14:paraId="74740686" w14:textId="4CDA857E" w:rsidR="001D69A0" w:rsidRDefault="001D69A0" w:rsidP="00E821FE">
            <w:pPr>
              <w:pStyle w:val="Sothutu-1so"/>
              <w:spacing w:before="120" w:after="120" w:line="276" w:lineRule="auto"/>
              <w:jc w:val="center"/>
              <w:rPr>
                <w:szCs w:val="24"/>
              </w:rPr>
            </w:pPr>
            <w:r>
              <w:rPr>
                <w:szCs w:val="24"/>
              </w:rPr>
              <w:t>Y</w:t>
            </w:r>
          </w:p>
        </w:tc>
        <w:tc>
          <w:tcPr>
            <w:tcW w:w="7380" w:type="dxa"/>
          </w:tcPr>
          <w:p w14:paraId="222B3E77" w14:textId="46D4A56B" w:rsidR="001D69A0" w:rsidRDefault="001D69A0" w:rsidP="00E821FE">
            <w:pPr>
              <w:pStyle w:val="Sothutu-1so"/>
              <w:spacing w:before="120" w:after="120" w:line="276" w:lineRule="auto"/>
              <w:rPr>
                <w:szCs w:val="24"/>
              </w:rPr>
            </w:pPr>
          </w:p>
        </w:tc>
      </w:tr>
      <w:tr w:rsidR="001D69A0" w:rsidRPr="00FF37CC" w14:paraId="13F86CE6" w14:textId="77777777" w:rsidTr="00AA0568">
        <w:trPr>
          <w:cantSplit/>
          <w:trHeight w:val="827"/>
        </w:trPr>
        <w:tc>
          <w:tcPr>
            <w:tcW w:w="1800" w:type="dxa"/>
          </w:tcPr>
          <w:p w14:paraId="14F70CF0" w14:textId="3C76824E" w:rsidR="001D69A0" w:rsidRDefault="001D69A0" w:rsidP="00E821FE">
            <w:pPr>
              <w:ind w:left="0"/>
              <w:rPr>
                <w:szCs w:val="24"/>
              </w:rPr>
            </w:pPr>
            <w:r>
              <w:rPr>
                <w:szCs w:val="24"/>
              </w:rPr>
              <w:t>Ngày duyệt</w:t>
            </w:r>
          </w:p>
        </w:tc>
        <w:tc>
          <w:tcPr>
            <w:tcW w:w="1980" w:type="dxa"/>
          </w:tcPr>
          <w:p w14:paraId="64B81C8A" w14:textId="2971C081" w:rsidR="001D69A0" w:rsidRDefault="001D69A0" w:rsidP="00E821FE">
            <w:pPr>
              <w:ind w:left="0"/>
              <w:rPr>
                <w:szCs w:val="24"/>
              </w:rPr>
            </w:pPr>
            <w:r>
              <w:rPr>
                <w:szCs w:val="24"/>
              </w:rPr>
              <w:t>APPROVE_DATE</w:t>
            </w:r>
          </w:p>
        </w:tc>
        <w:tc>
          <w:tcPr>
            <w:tcW w:w="1417" w:type="dxa"/>
          </w:tcPr>
          <w:p w14:paraId="062BD3AC" w14:textId="0BF2EA5C" w:rsidR="001D69A0" w:rsidRDefault="001D69A0" w:rsidP="00E821FE">
            <w:pPr>
              <w:ind w:left="0"/>
            </w:pPr>
            <w:r>
              <w:t>Date</w:t>
            </w:r>
          </w:p>
        </w:tc>
        <w:tc>
          <w:tcPr>
            <w:tcW w:w="630" w:type="dxa"/>
          </w:tcPr>
          <w:p w14:paraId="5A64126C" w14:textId="01158891" w:rsidR="001D69A0" w:rsidRDefault="001D69A0" w:rsidP="00E821FE">
            <w:pPr>
              <w:pStyle w:val="Sothutu-1so"/>
              <w:spacing w:before="120" w:after="120" w:line="276" w:lineRule="auto"/>
              <w:jc w:val="left"/>
              <w:rPr>
                <w:szCs w:val="24"/>
              </w:rPr>
            </w:pPr>
            <w:r>
              <w:rPr>
                <w:szCs w:val="24"/>
              </w:rPr>
              <w:t>20</w:t>
            </w:r>
          </w:p>
        </w:tc>
        <w:tc>
          <w:tcPr>
            <w:tcW w:w="540" w:type="dxa"/>
          </w:tcPr>
          <w:p w14:paraId="4C23A821" w14:textId="3224DE8B" w:rsidR="001D69A0" w:rsidRDefault="001D69A0" w:rsidP="00E821FE">
            <w:pPr>
              <w:pStyle w:val="Sothutu-1so"/>
              <w:spacing w:before="120" w:after="120" w:line="276" w:lineRule="auto"/>
              <w:jc w:val="left"/>
              <w:rPr>
                <w:szCs w:val="24"/>
              </w:rPr>
            </w:pPr>
            <w:r>
              <w:rPr>
                <w:szCs w:val="24"/>
              </w:rPr>
              <w:t>Y</w:t>
            </w:r>
          </w:p>
        </w:tc>
        <w:tc>
          <w:tcPr>
            <w:tcW w:w="450" w:type="dxa"/>
          </w:tcPr>
          <w:p w14:paraId="0EF5CD3D" w14:textId="4B7A595B" w:rsidR="001D69A0" w:rsidRDefault="001D69A0" w:rsidP="00E821FE">
            <w:pPr>
              <w:pStyle w:val="Sothutu-1so"/>
              <w:spacing w:before="120" w:after="120" w:line="276" w:lineRule="auto"/>
              <w:jc w:val="left"/>
              <w:rPr>
                <w:szCs w:val="24"/>
              </w:rPr>
            </w:pPr>
            <w:r>
              <w:rPr>
                <w:szCs w:val="24"/>
              </w:rPr>
              <w:t>N</w:t>
            </w:r>
          </w:p>
        </w:tc>
        <w:tc>
          <w:tcPr>
            <w:tcW w:w="540" w:type="dxa"/>
          </w:tcPr>
          <w:p w14:paraId="06CF4912" w14:textId="2FC2DBC1" w:rsidR="001D69A0" w:rsidRDefault="001D69A0" w:rsidP="00E821FE">
            <w:pPr>
              <w:pStyle w:val="Sothutu-1so"/>
              <w:spacing w:before="120" w:after="120" w:line="276" w:lineRule="auto"/>
              <w:jc w:val="center"/>
              <w:rPr>
                <w:szCs w:val="24"/>
              </w:rPr>
            </w:pPr>
            <w:r>
              <w:rPr>
                <w:szCs w:val="24"/>
              </w:rPr>
              <w:t>Y</w:t>
            </w:r>
          </w:p>
        </w:tc>
        <w:tc>
          <w:tcPr>
            <w:tcW w:w="7380" w:type="dxa"/>
          </w:tcPr>
          <w:p w14:paraId="5932FBF3" w14:textId="66DADAC0" w:rsidR="001D69A0" w:rsidRDefault="001D69A0" w:rsidP="00E821FE">
            <w:pPr>
              <w:pStyle w:val="Sothutu-1so"/>
              <w:spacing w:before="120" w:after="120" w:line="276" w:lineRule="auto"/>
              <w:rPr>
                <w:szCs w:val="24"/>
              </w:rPr>
            </w:pPr>
          </w:p>
        </w:tc>
      </w:tr>
      <w:tr w:rsidR="001D69A0" w:rsidRPr="00FF37CC" w14:paraId="0E0B66B0" w14:textId="77777777" w:rsidTr="00AA0568">
        <w:trPr>
          <w:cantSplit/>
          <w:trHeight w:val="827"/>
        </w:trPr>
        <w:tc>
          <w:tcPr>
            <w:tcW w:w="1800" w:type="dxa"/>
          </w:tcPr>
          <w:p w14:paraId="15621C52" w14:textId="666F345E" w:rsidR="001D69A0" w:rsidRDefault="001D69A0" w:rsidP="00E821FE">
            <w:pPr>
              <w:ind w:left="0"/>
              <w:rPr>
                <w:szCs w:val="24"/>
              </w:rPr>
            </w:pPr>
            <w:r>
              <w:rPr>
                <w:szCs w:val="24"/>
              </w:rPr>
              <w:lastRenderedPageBreak/>
              <w:t>Email</w:t>
            </w:r>
          </w:p>
        </w:tc>
        <w:tc>
          <w:tcPr>
            <w:tcW w:w="1980" w:type="dxa"/>
          </w:tcPr>
          <w:p w14:paraId="6FE53B18" w14:textId="5338F076" w:rsidR="001D69A0" w:rsidRDefault="001D69A0" w:rsidP="00E821FE">
            <w:pPr>
              <w:ind w:left="0"/>
              <w:rPr>
                <w:szCs w:val="24"/>
              </w:rPr>
            </w:pPr>
            <w:r>
              <w:rPr>
                <w:szCs w:val="24"/>
              </w:rPr>
              <w:t>Email</w:t>
            </w:r>
          </w:p>
        </w:tc>
        <w:tc>
          <w:tcPr>
            <w:tcW w:w="1417" w:type="dxa"/>
          </w:tcPr>
          <w:p w14:paraId="4A6DB170" w14:textId="77777777" w:rsidR="001D69A0" w:rsidRDefault="001D69A0" w:rsidP="00E821FE">
            <w:pPr>
              <w:ind w:left="0"/>
            </w:pPr>
            <w:r>
              <w:t>String</w:t>
            </w:r>
          </w:p>
          <w:p w14:paraId="48190898" w14:textId="6D3CF5F8" w:rsidR="001D69A0" w:rsidRDefault="001D69A0" w:rsidP="00E821FE">
            <w:pPr>
              <w:ind w:left="0"/>
            </w:pPr>
            <w:r>
              <w:t>Text box</w:t>
            </w:r>
          </w:p>
        </w:tc>
        <w:tc>
          <w:tcPr>
            <w:tcW w:w="630" w:type="dxa"/>
          </w:tcPr>
          <w:p w14:paraId="036B993F" w14:textId="56B51497" w:rsidR="001D69A0" w:rsidRDefault="001D69A0" w:rsidP="00E821FE">
            <w:pPr>
              <w:pStyle w:val="Sothutu-1so"/>
              <w:spacing w:before="120" w:after="120" w:line="276" w:lineRule="auto"/>
              <w:jc w:val="left"/>
              <w:rPr>
                <w:szCs w:val="24"/>
              </w:rPr>
            </w:pPr>
            <w:r>
              <w:rPr>
                <w:szCs w:val="24"/>
              </w:rPr>
              <w:t>50</w:t>
            </w:r>
          </w:p>
        </w:tc>
        <w:tc>
          <w:tcPr>
            <w:tcW w:w="540" w:type="dxa"/>
          </w:tcPr>
          <w:p w14:paraId="51E2BA30" w14:textId="7BE3DB77" w:rsidR="001D69A0" w:rsidRDefault="001D69A0" w:rsidP="00E821FE">
            <w:pPr>
              <w:pStyle w:val="Sothutu-1so"/>
              <w:spacing w:before="120" w:after="120" w:line="276" w:lineRule="auto"/>
              <w:jc w:val="left"/>
              <w:rPr>
                <w:szCs w:val="24"/>
              </w:rPr>
            </w:pPr>
            <w:r>
              <w:rPr>
                <w:szCs w:val="24"/>
              </w:rPr>
              <w:t>N</w:t>
            </w:r>
          </w:p>
        </w:tc>
        <w:tc>
          <w:tcPr>
            <w:tcW w:w="450" w:type="dxa"/>
          </w:tcPr>
          <w:p w14:paraId="020D950A" w14:textId="6F6752AC" w:rsidR="001D69A0" w:rsidRDefault="001D69A0" w:rsidP="00E821FE">
            <w:pPr>
              <w:pStyle w:val="Sothutu-1so"/>
              <w:spacing w:before="120" w:after="120" w:line="276" w:lineRule="auto"/>
              <w:jc w:val="left"/>
              <w:rPr>
                <w:szCs w:val="24"/>
              </w:rPr>
            </w:pPr>
            <w:r>
              <w:rPr>
                <w:szCs w:val="24"/>
              </w:rPr>
              <w:t>Y</w:t>
            </w:r>
          </w:p>
        </w:tc>
        <w:tc>
          <w:tcPr>
            <w:tcW w:w="540" w:type="dxa"/>
          </w:tcPr>
          <w:p w14:paraId="5E1B4CB0" w14:textId="69DB86CB" w:rsidR="001D69A0" w:rsidRDefault="001D69A0" w:rsidP="00E821FE">
            <w:pPr>
              <w:pStyle w:val="Sothutu-1so"/>
              <w:spacing w:before="120" w:after="120" w:line="276" w:lineRule="auto"/>
              <w:jc w:val="center"/>
              <w:rPr>
                <w:szCs w:val="24"/>
              </w:rPr>
            </w:pPr>
            <w:r>
              <w:rPr>
                <w:szCs w:val="24"/>
              </w:rPr>
              <w:t>Y</w:t>
            </w:r>
          </w:p>
        </w:tc>
        <w:tc>
          <w:tcPr>
            <w:tcW w:w="7380" w:type="dxa"/>
          </w:tcPr>
          <w:p w14:paraId="5859F4A6" w14:textId="7506F2A1" w:rsidR="001D69A0" w:rsidRDefault="001D69A0" w:rsidP="00E821FE">
            <w:pPr>
              <w:pStyle w:val="Sothutu-1so"/>
              <w:spacing w:before="120" w:after="120" w:line="276" w:lineRule="auto"/>
              <w:rPr>
                <w:szCs w:val="24"/>
              </w:rPr>
            </w:pPr>
          </w:p>
        </w:tc>
      </w:tr>
    </w:tbl>
    <w:p w14:paraId="260ADEF7" w14:textId="77777777" w:rsidR="00145383" w:rsidRPr="00145383" w:rsidRDefault="00145383" w:rsidP="00E821FE"/>
    <w:p w14:paraId="0482AF7D" w14:textId="10540E1F" w:rsidR="006F7CE9" w:rsidRPr="000774C3" w:rsidRDefault="006F7CE9" w:rsidP="00E821FE">
      <w:pPr>
        <w:pStyle w:val="Heading6"/>
        <w:rPr>
          <w:sz w:val="24"/>
          <w:szCs w:val="24"/>
        </w:rPr>
      </w:pPr>
      <w:r w:rsidRPr="000774C3">
        <w:rPr>
          <w:sz w:val="24"/>
          <w:szCs w:val="24"/>
        </w:rPr>
        <w:t>Danh sách thao tác</w:t>
      </w:r>
    </w:p>
    <w:p w14:paraId="03AE787C" w14:textId="6FFAB291" w:rsidR="006F7CE9" w:rsidRPr="000774C3" w:rsidRDefault="006F7CE9" w:rsidP="00166C6B">
      <w:pPr>
        <w:ind w:left="0"/>
        <w:rPr>
          <w:szCs w:val="24"/>
        </w:rPr>
      </w:pPr>
      <w:r w:rsidRPr="000774C3">
        <w:rPr>
          <w:szCs w:val="24"/>
        </w:rPr>
        <w:t>Giống với Đề nghị thanh toán</w:t>
      </w:r>
    </w:p>
    <w:p w14:paraId="7FA1561D" w14:textId="77777777" w:rsidR="006F7CE9" w:rsidRPr="000774C3" w:rsidRDefault="006F7CE9" w:rsidP="00E821FE">
      <w:pPr>
        <w:rPr>
          <w:szCs w:val="24"/>
        </w:rPr>
      </w:pPr>
    </w:p>
    <w:p w14:paraId="32BBF948" w14:textId="3D00FE02" w:rsidR="002D20B1" w:rsidRPr="000774C3" w:rsidRDefault="002D20B1" w:rsidP="00A97673">
      <w:pPr>
        <w:pStyle w:val="Heading5"/>
        <w:rPr>
          <w:szCs w:val="24"/>
        </w:rPr>
      </w:pPr>
      <w:r w:rsidRPr="000774C3">
        <w:rPr>
          <w:szCs w:val="24"/>
        </w:rPr>
        <w:t>Danh sách thông tin chi</w:t>
      </w:r>
    </w:p>
    <w:p w14:paraId="52B523E3" w14:textId="5E9785B8" w:rsidR="002D20B1" w:rsidRPr="000774C3" w:rsidRDefault="00703BB9" w:rsidP="00E821FE">
      <w:pPr>
        <w:ind w:left="0"/>
        <w:rPr>
          <w:szCs w:val="24"/>
        </w:rPr>
      </w:pPr>
      <w:r>
        <w:rPr>
          <w:szCs w:val="24"/>
        </w:rPr>
        <w:t>G</w:t>
      </w:r>
      <w:r w:rsidR="002D20B1" w:rsidRPr="000774C3">
        <w:rPr>
          <w:szCs w:val="24"/>
        </w:rPr>
        <w:t>iống Đề nghị thanh toán</w:t>
      </w:r>
    </w:p>
    <w:p w14:paraId="437904DA" w14:textId="77777777" w:rsidR="002D20B1" w:rsidRPr="000774C3" w:rsidRDefault="002D20B1" w:rsidP="00FB7BE5">
      <w:pPr>
        <w:ind w:left="0"/>
        <w:rPr>
          <w:szCs w:val="24"/>
        </w:rPr>
      </w:pPr>
    </w:p>
    <w:p w14:paraId="6EF146F8" w14:textId="140A1417" w:rsidR="002A79C5" w:rsidRDefault="002A79C5" w:rsidP="00FB7BE5">
      <w:pPr>
        <w:pStyle w:val="Heading5"/>
        <w:spacing w:line="360" w:lineRule="auto"/>
      </w:pPr>
      <w:r>
        <w:t>Danh sách đính kèm</w:t>
      </w:r>
    </w:p>
    <w:p w14:paraId="61B16D80" w14:textId="6473C032" w:rsidR="002A79C5" w:rsidRPr="00FB7BE5" w:rsidRDefault="002A79C5" w:rsidP="002B51B2">
      <w:pPr>
        <w:ind w:left="0"/>
        <w:rPr>
          <w:lang w:eastAsia="ar-SA"/>
        </w:rPr>
      </w:pPr>
      <w:r w:rsidRPr="00FB7BE5">
        <w:rPr>
          <w:lang w:eastAsia="ar-SA"/>
        </w:rPr>
        <w:t>Giống tờ trình.</w:t>
      </w:r>
    </w:p>
    <w:p w14:paraId="5BEDA338" w14:textId="77777777" w:rsidR="00FB7BE5" w:rsidRPr="00FB7BE5" w:rsidRDefault="002A79C5" w:rsidP="002B51B2">
      <w:pPr>
        <w:ind w:left="0"/>
        <w:rPr>
          <w:lang w:eastAsia="ar-SA"/>
        </w:rPr>
      </w:pPr>
      <w:r w:rsidRPr="00FB7BE5">
        <w:rPr>
          <w:lang w:eastAsia="ar-SA"/>
        </w:rPr>
        <w:t xml:space="preserve">Tư động lấy các file đính kèm của hóa đơn vào danh sách </w:t>
      </w:r>
      <w:r w:rsidR="00DC5EBD" w:rsidRPr="00FB7BE5">
        <w:rPr>
          <w:lang w:eastAsia="ar-SA"/>
        </w:rPr>
        <w:t>(n</w:t>
      </w:r>
      <w:r w:rsidRPr="00FB7BE5">
        <w:rPr>
          <w:lang w:eastAsia="ar-SA"/>
        </w:rPr>
        <w:t>ếu có)</w:t>
      </w:r>
      <w:r w:rsidR="00FB7BE5" w:rsidRPr="00FB7BE5">
        <w:rPr>
          <w:lang w:eastAsia="ar-SA"/>
        </w:rPr>
        <w:t xml:space="preserve"> và cập nhật danh sách đính kèm khi có thay đổi file đính kèm ở hóa đơn</w:t>
      </w:r>
      <w:r w:rsidR="0087320C" w:rsidRPr="00FB7BE5">
        <w:rPr>
          <w:lang w:eastAsia="ar-SA"/>
        </w:rPr>
        <w:t>.</w:t>
      </w:r>
    </w:p>
    <w:p w14:paraId="47A12EC8" w14:textId="69550144" w:rsidR="002A79C5" w:rsidRDefault="00FB7BE5" w:rsidP="002B51B2">
      <w:pPr>
        <w:ind w:left="0"/>
        <w:rPr>
          <w:lang w:eastAsia="ar-SA"/>
        </w:rPr>
      </w:pPr>
      <w:r w:rsidRPr="00FB7BE5">
        <w:rPr>
          <w:lang w:eastAsia="ar-SA"/>
        </w:rPr>
        <w:t>Nếu trạng thái duyệt =</w:t>
      </w:r>
      <w:r w:rsidR="0087320C" w:rsidRPr="00FB7BE5">
        <w:rPr>
          <w:lang w:eastAsia="ar-SA"/>
        </w:rPr>
        <w:t xml:space="preserve"> “Đã duyệt” thì </w:t>
      </w:r>
      <w:r w:rsidRPr="00FB7BE5">
        <w:rPr>
          <w:lang w:eastAsia="ar-SA"/>
        </w:rPr>
        <w:t xml:space="preserve">không </w:t>
      </w:r>
      <w:r w:rsidR="0087320C" w:rsidRPr="00FB7BE5">
        <w:rPr>
          <w:lang w:eastAsia="ar-SA"/>
        </w:rPr>
        <w:t>cập nhật lại file đính kèm.</w:t>
      </w:r>
    </w:p>
    <w:p w14:paraId="52A2859F" w14:textId="77777777" w:rsidR="00645AAD" w:rsidRPr="002A79C5" w:rsidRDefault="00645AAD" w:rsidP="002A79C5">
      <w:pPr>
        <w:rPr>
          <w:lang w:eastAsia="ar-SA"/>
        </w:rPr>
      </w:pPr>
    </w:p>
    <w:p w14:paraId="12E9ADD2" w14:textId="6A96CE4E" w:rsidR="002D20B1" w:rsidRPr="000774C3" w:rsidRDefault="002D20B1" w:rsidP="00A97673">
      <w:pPr>
        <w:pStyle w:val="Heading5"/>
        <w:rPr>
          <w:szCs w:val="24"/>
        </w:rPr>
      </w:pPr>
      <w:r w:rsidRPr="000774C3">
        <w:rPr>
          <w:szCs w:val="24"/>
        </w:rPr>
        <w:t>Tab Thông tin chi</w:t>
      </w:r>
    </w:p>
    <w:p w14:paraId="7014F445" w14:textId="11B6A56D" w:rsidR="001B0DCC" w:rsidRPr="000774C3" w:rsidRDefault="00703BB9" w:rsidP="00E821FE">
      <w:pPr>
        <w:ind w:left="0"/>
        <w:rPr>
          <w:szCs w:val="24"/>
        </w:rPr>
      </w:pPr>
      <w:r>
        <w:rPr>
          <w:szCs w:val="24"/>
        </w:rPr>
        <w:t>G</w:t>
      </w:r>
      <w:r w:rsidR="002D20B1" w:rsidRPr="000774C3">
        <w:rPr>
          <w:szCs w:val="24"/>
        </w:rPr>
        <w:t>iống Đề nghị thanh toán</w:t>
      </w:r>
    </w:p>
    <w:p w14:paraId="1EDD97A8" w14:textId="77D2D856" w:rsidR="001B0DCC" w:rsidRPr="000774C3" w:rsidRDefault="001B0DCC" w:rsidP="00E821FE">
      <w:pPr>
        <w:rPr>
          <w:szCs w:val="24"/>
        </w:rPr>
      </w:pPr>
    </w:p>
    <w:p w14:paraId="26B8FAE0" w14:textId="77777777" w:rsidR="00C976CC" w:rsidRPr="000774C3" w:rsidRDefault="00C976CC" w:rsidP="00C976CC">
      <w:pPr>
        <w:pStyle w:val="Heading5"/>
        <w:rPr>
          <w:szCs w:val="24"/>
        </w:rPr>
      </w:pPr>
      <w:r w:rsidRPr="000774C3">
        <w:rPr>
          <w:szCs w:val="24"/>
        </w:rPr>
        <w:t>Trình ký Voffice</w:t>
      </w:r>
    </w:p>
    <w:p w14:paraId="33062170" w14:textId="1D6C9F45" w:rsidR="000774C3" w:rsidRPr="000774C3" w:rsidRDefault="000774C3" w:rsidP="004E37AB">
      <w:pPr>
        <w:pStyle w:val="Sothutu-1so"/>
        <w:numPr>
          <w:ilvl w:val="0"/>
          <w:numId w:val="24"/>
        </w:numPr>
        <w:spacing w:before="120" w:line="276" w:lineRule="auto"/>
        <w:ind w:left="360"/>
        <w:rPr>
          <w:szCs w:val="24"/>
        </w:rPr>
      </w:pPr>
      <w:r w:rsidRPr="000774C3">
        <w:rPr>
          <w:szCs w:val="24"/>
        </w:rPr>
        <w:t>Chỉ trình ký VOffice khi trạng thái phê duyệt (Approve_Status) là ‘Đã duyệt’</w:t>
      </w:r>
    </w:p>
    <w:p w14:paraId="4D89F25B" w14:textId="77777777" w:rsidR="00A01656" w:rsidRPr="00505B8C" w:rsidRDefault="00A01656" w:rsidP="004E37AB">
      <w:pPr>
        <w:pStyle w:val="Sothutu-1so"/>
        <w:numPr>
          <w:ilvl w:val="0"/>
          <w:numId w:val="24"/>
        </w:numPr>
        <w:spacing w:before="120" w:line="276" w:lineRule="auto"/>
        <w:ind w:left="360"/>
        <w:rPr>
          <w:szCs w:val="24"/>
        </w:rPr>
      </w:pPr>
      <w:r>
        <w:rPr>
          <w:szCs w:val="24"/>
        </w:rPr>
        <w:t>Khi bảng ghi trình ký IsSignerRecord = ‘Y’ thì Readonly trường ‘Trạng thái phê duyệt’</w:t>
      </w:r>
    </w:p>
    <w:p w14:paraId="0F79F717" w14:textId="4E874071" w:rsidR="000774C3" w:rsidRDefault="000774C3" w:rsidP="004E37AB">
      <w:pPr>
        <w:pStyle w:val="Sothutu-1so"/>
        <w:numPr>
          <w:ilvl w:val="0"/>
          <w:numId w:val="24"/>
        </w:numPr>
        <w:spacing w:before="120" w:line="276" w:lineRule="auto"/>
        <w:ind w:left="360"/>
        <w:rPr>
          <w:szCs w:val="24"/>
        </w:rPr>
      </w:pPr>
      <w:r w:rsidRPr="000774C3">
        <w:rPr>
          <w:szCs w:val="24"/>
        </w:rPr>
        <w:lastRenderedPageBreak/>
        <w:t>Khi thực hiện trình ký thành công, trường IsSignerRecord cập nhật bằng ‘Y’, SignerStatus = 0, c_documentSign_ID = ID của bản ghi trình ký</w:t>
      </w:r>
    </w:p>
    <w:p w14:paraId="217D21B8" w14:textId="77777777" w:rsidR="00C976CC" w:rsidRPr="00C976CC" w:rsidRDefault="00C976CC" w:rsidP="00C976CC">
      <w:pPr>
        <w:rPr>
          <w:lang w:eastAsia="ar-SA"/>
        </w:rPr>
      </w:pPr>
    </w:p>
    <w:p w14:paraId="1F8A1932" w14:textId="5A0F7A2C" w:rsidR="00B97904" w:rsidRDefault="00B97904" w:rsidP="00A97673">
      <w:pPr>
        <w:pStyle w:val="Heading5"/>
      </w:pPr>
      <w:r>
        <w:t>Tab Thông tin trình ký</w:t>
      </w:r>
    </w:p>
    <w:p w14:paraId="1ECEC819" w14:textId="74DCC080" w:rsidR="00B97904" w:rsidRDefault="00B97904" w:rsidP="00EA3129">
      <w:r>
        <w:t>Giống tờ trình</w:t>
      </w:r>
    </w:p>
    <w:p w14:paraId="53D1EF27" w14:textId="57DBFB4A" w:rsidR="00B97904" w:rsidRDefault="00B97904" w:rsidP="00EA3129"/>
    <w:p w14:paraId="2D441E73" w14:textId="5C711B2E" w:rsidR="00680697" w:rsidRDefault="00680697" w:rsidP="00EA3129"/>
    <w:p w14:paraId="7A2CAC6B" w14:textId="284982A1" w:rsidR="00680697" w:rsidRDefault="00680697" w:rsidP="00EA3129"/>
    <w:p w14:paraId="272520D9" w14:textId="135AB32A" w:rsidR="00680697" w:rsidRDefault="00680697" w:rsidP="00EA3129"/>
    <w:p w14:paraId="19981F36" w14:textId="77777777" w:rsidR="00680697" w:rsidRDefault="00680697" w:rsidP="00EA3129"/>
    <w:p w14:paraId="4774F47B" w14:textId="136B18C4" w:rsidR="00B97904" w:rsidRDefault="00B97904" w:rsidP="00EA3129"/>
    <w:p w14:paraId="0EA1CDD4" w14:textId="6D40948E" w:rsidR="00B97904" w:rsidRDefault="00B97904" w:rsidP="00EA3129"/>
    <w:p w14:paraId="1A043E33" w14:textId="77777777" w:rsidR="00680697" w:rsidRDefault="00680697" w:rsidP="00EA3129">
      <w:pPr>
        <w:sectPr w:rsidR="00680697" w:rsidSect="00877BDD">
          <w:pgSz w:w="16834" w:h="11909" w:orient="landscape" w:code="9"/>
          <w:pgMar w:top="1440" w:right="1152" w:bottom="1152" w:left="1238" w:header="432" w:footer="432" w:gutter="0"/>
          <w:cols w:space="709"/>
          <w:titlePg/>
          <w:docGrid w:linePitch="326"/>
        </w:sectPr>
      </w:pPr>
    </w:p>
    <w:p w14:paraId="41D722D0" w14:textId="6B0C49AE" w:rsidR="00453F25" w:rsidRPr="001D416F" w:rsidRDefault="00733C61" w:rsidP="00E821FE">
      <w:pPr>
        <w:pStyle w:val="Heading4"/>
        <w:rPr>
          <w:rFonts w:ascii="Times New Roman" w:hAnsi="Times New Roman"/>
          <w:b/>
          <w:i w:val="0"/>
          <w:lang w:eastAsia="ar-SA"/>
        </w:rPr>
      </w:pPr>
      <w:r w:rsidRPr="001D416F">
        <w:rPr>
          <w:rFonts w:ascii="Times New Roman" w:hAnsi="Times New Roman"/>
          <w:b/>
          <w:i w:val="0"/>
          <w:lang w:eastAsia="ar-SA"/>
        </w:rPr>
        <w:lastRenderedPageBreak/>
        <w:t>Hóa đơn</w:t>
      </w:r>
    </w:p>
    <w:p w14:paraId="3F302A5A" w14:textId="77777777" w:rsidR="00646168" w:rsidRPr="00FF37CC" w:rsidRDefault="00646168" w:rsidP="00A97673">
      <w:pPr>
        <w:pStyle w:val="Heading5"/>
      </w:pPr>
      <w:r w:rsidRPr="00FF37CC">
        <w:t>Thông tin chung chức năng</w:t>
      </w:r>
    </w:p>
    <w:p w14:paraId="35D59F34" w14:textId="77777777" w:rsidR="00646168" w:rsidRPr="00FF37CC" w:rsidRDefault="00646168"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646168" w:rsidRPr="00FF37CC" w14:paraId="750C6997" w14:textId="77777777" w:rsidTr="00646168">
        <w:trPr>
          <w:trHeight w:val="284"/>
          <w:jc w:val="center"/>
        </w:trPr>
        <w:tc>
          <w:tcPr>
            <w:tcW w:w="1590" w:type="pct"/>
            <w:tcBorders>
              <w:top w:val="single" w:sz="18" w:space="0" w:color="808080"/>
              <w:left w:val="single" w:sz="18" w:space="0" w:color="808080"/>
            </w:tcBorders>
            <w:shd w:val="clear" w:color="auto" w:fill="F3F3F3"/>
            <w:vAlign w:val="center"/>
          </w:tcPr>
          <w:p w14:paraId="5F497165" w14:textId="77777777" w:rsidR="00646168" w:rsidRPr="00FF37CC" w:rsidRDefault="00646168" w:rsidP="00E821F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1F9011ED" w14:textId="6D1DDC09" w:rsidR="00646168" w:rsidRPr="00FF37CC" w:rsidRDefault="00BA427C" w:rsidP="00E821FE">
            <w:pPr>
              <w:pStyle w:val="BodyText"/>
              <w:spacing w:before="120" w:line="276" w:lineRule="auto"/>
              <w:ind w:left="0"/>
              <w:rPr>
                <w:lang w:eastAsia="ar-SA"/>
              </w:rPr>
            </w:pPr>
            <w:r>
              <w:rPr>
                <w:lang w:eastAsia="ar-SA"/>
              </w:rPr>
              <w:t>Hóa đơn</w:t>
            </w:r>
          </w:p>
        </w:tc>
      </w:tr>
      <w:tr w:rsidR="00646168" w:rsidRPr="00FF37CC" w14:paraId="7422E800" w14:textId="77777777" w:rsidTr="00646168">
        <w:trPr>
          <w:trHeight w:val="284"/>
          <w:jc w:val="center"/>
        </w:trPr>
        <w:tc>
          <w:tcPr>
            <w:tcW w:w="1590" w:type="pct"/>
            <w:tcBorders>
              <w:left w:val="single" w:sz="18" w:space="0" w:color="808080"/>
            </w:tcBorders>
            <w:shd w:val="clear" w:color="auto" w:fill="F3F3F3"/>
            <w:vAlign w:val="center"/>
          </w:tcPr>
          <w:p w14:paraId="783BC468" w14:textId="77777777" w:rsidR="00646168" w:rsidRPr="00FF37CC" w:rsidRDefault="00646168"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27EAC20B" w14:textId="38E45AEC" w:rsidR="00646168" w:rsidRPr="00FF37CC" w:rsidRDefault="00945D51" w:rsidP="00E821FE">
            <w:pPr>
              <w:pStyle w:val="BodyText"/>
              <w:spacing w:before="120" w:line="276" w:lineRule="auto"/>
              <w:ind w:left="0"/>
              <w:rPr>
                <w:lang w:eastAsia="ar-SA"/>
              </w:rPr>
            </w:pPr>
            <w:r>
              <w:rPr>
                <w:lang w:eastAsia="ar-SA"/>
              </w:rPr>
              <w:t>Quản lý danh sách hóa đơn mua hàng hóa dịch vụ đầu vào</w:t>
            </w:r>
          </w:p>
        </w:tc>
      </w:tr>
      <w:tr w:rsidR="00646168" w:rsidRPr="00FF37CC" w14:paraId="507ABC98" w14:textId="77777777" w:rsidTr="00646168">
        <w:trPr>
          <w:trHeight w:val="395"/>
          <w:jc w:val="center"/>
        </w:trPr>
        <w:tc>
          <w:tcPr>
            <w:tcW w:w="1590" w:type="pct"/>
            <w:tcBorders>
              <w:left w:val="single" w:sz="18" w:space="0" w:color="808080"/>
            </w:tcBorders>
            <w:shd w:val="clear" w:color="auto" w:fill="F3F3F3"/>
            <w:vAlign w:val="center"/>
          </w:tcPr>
          <w:p w14:paraId="7A2B3731" w14:textId="77777777" w:rsidR="00646168" w:rsidRPr="00FF37CC" w:rsidRDefault="00646168"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66F141EB" w14:textId="44923ABF" w:rsidR="00646168" w:rsidRPr="00FF37CC" w:rsidRDefault="00945D51" w:rsidP="00E821FE">
            <w:pPr>
              <w:pStyle w:val="BodyText"/>
              <w:spacing w:before="120" w:line="276" w:lineRule="auto"/>
              <w:ind w:left="0"/>
            </w:pPr>
            <w:r>
              <w:t>User phòng/ban thường</w:t>
            </w:r>
          </w:p>
        </w:tc>
      </w:tr>
      <w:tr w:rsidR="00646168" w:rsidRPr="00FF37CC" w14:paraId="1AF5C9A2" w14:textId="77777777" w:rsidTr="00646168">
        <w:trPr>
          <w:trHeight w:val="378"/>
          <w:jc w:val="center"/>
        </w:trPr>
        <w:tc>
          <w:tcPr>
            <w:tcW w:w="1590" w:type="pct"/>
            <w:tcBorders>
              <w:left w:val="single" w:sz="18" w:space="0" w:color="808080"/>
            </w:tcBorders>
            <w:shd w:val="clear" w:color="auto" w:fill="F3F3F3"/>
            <w:vAlign w:val="center"/>
          </w:tcPr>
          <w:p w14:paraId="0FA20676" w14:textId="77777777" w:rsidR="00646168" w:rsidRPr="00FF37CC" w:rsidRDefault="00646168"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586AF996" w14:textId="5D41A3A3" w:rsidR="00646168" w:rsidRPr="00FF37CC" w:rsidRDefault="00945D51" w:rsidP="00E821FE">
            <w:pPr>
              <w:pStyle w:val="BodyText"/>
              <w:spacing w:before="120" w:line="276" w:lineRule="auto"/>
              <w:ind w:left="0"/>
            </w:pPr>
            <w:r>
              <w:t>Người dùng đăng nhập thành công vào hệ thống</w:t>
            </w:r>
          </w:p>
        </w:tc>
      </w:tr>
      <w:tr w:rsidR="00646168" w:rsidRPr="00FF37CC" w14:paraId="5C84D312" w14:textId="77777777" w:rsidTr="00646168">
        <w:trPr>
          <w:trHeight w:val="530"/>
          <w:jc w:val="center"/>
        </w:trPr>
        <w:tc>
          <w:tcPr>
            <w:tcW w:w="1590" w:type="pct"/>
            <w:tcBorders>
              <w:left w:val="single" w:sz="18" w:space="0" w:color="808080"/>
              <w:bottom w:val="single" w:sz="8" w:space="0" w:color="808080"/>
            </w:tcBorders>
            <w:shd w:val="clear" w:color="auto" w:fill="F3F3F3"/>
            <w:vAlign w:val="center"/>
          </w:tcPr>
          <w:p w14:paraId="62451308" w14:textId="77777777" w:rsidR="00646168" w:rsidRPr="00FF37CC" w:rsidRDefault="00646168"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0EF8092E" w14:textId="0BA633D6" w:rsidR="00646168" w:rsidRPr="00FF37CC" w:rsidRDefault="00945D51" w:rsidP="00E821FE">
            <w:pPr>
              <w:pStyle w:val="BodyText"/>
              <w:spacing w:before="120" w:line="276" w:lineRule="auto"/>
              <w:ind w:left="0"/>
              <w:rPr>
                <w:lang w:eastAsia="ar-SA"/>
              </w:rPr>
            </w:pPr>
            <w:r>
              <w:rPr>
                <w:lang w:eastAsia="ar-SA"/>
              </w:rPr>
              <w:t>Người dùng tạo mới hóa đơn thành công</w:t>
            </w:r>
          </w:p>
        </w:tc>
      </w:tr>
      <w:tr w:rsidR="00646168" w:rsidRPr="00FF37CC" w14:paraId="42E4C250" w14:textId="77777777" w:rsidTr="00646168">
        <w:trPr>
          <w:trHeight w:val="284"/>
          <w:jc w:val="center"/>
        </w:trPr>
        <w:tc>
          <w:tcPr>
            <w:tcW w:w="1590" w:type="pct"/>
            <w:tcBorders>
              <w:left w:val="single" w:sz="18" w:space="0" w:color="808080"/>
              <w:bottom w:val="single" w:sz="4" w:space="0" w:color="808080"/>
            </w:tcBorders>
            <w:shd w:val="clear" w:color="auto" w:fill="F3F3F3"/>
            <w:vAlign w:val="center"/>
          </w:tcPr>
          <w:p w14:paraId="6EA23D91" w14:textId="77777777" w:rsidR="00646168" w:rsidRPr="00FF37CC" w:rsidRDefault="00646168"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6120D052" w14:textId="77777777" w:rsidR="00646168" w:rsidRPr="00FF37CC" w:rsidRDefault="00646168"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646168" w:rsidRPr="00FF37CC" w14:paraId="711AED7C" w14:textId="77777777" w:rsidTr="00646168">
        <w:trPr>
          <w:trHeight w:val="284"/>
          <w:jc w:val="center"/>
        </w:trPr>
        <w:tc>
          <w:tcPr>
            <w:tcW w:w="1590" w:type="pct"/>
            <w:tcBorders>
              <w:left w:val="single" w:sz="18" w:space="0" w:color="808080"/>
              <w:bottom w:val="single" w:sz="18" w:space="0" w:color="808080"/>
            </w:tcBorders>
            <w:shd w:val="clear" w:color="auto" w:fill="F3F3F3"/>
            <w:vAlign w:val="center"/>
          </w:tcPr>
          <w:p w14:paraId="5CFF5FD0" w14:textId="77777777" w:rsidR="00646168" w:rsidRPr="00FF37CC" w:rsidRDefault="00646168"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C0B85DB" w14:textId="77777777" w:rsidR="00646168" w:rsidRPr="00FF37CC" w:rsidRDefault="00646168" w:rsidP="00E821FE">
            <w:pPr>
              <w:pStyle w:val="BodyText"/>
              <w:spacing w:before="120" w:line="276" w:lineRule="auto"/>
              <w:ind w:left="0"/>
            </w:pPr>
          </w:p>
        </w:tc>
      </w:tr>
    </w:tbl>
    <w:p w14:paraId="3115A077" w14:textId="77777777" w:rsidR="00646168" w:rsidRPr="00FF37CC" w:rsidRDefault="00646168" w:rsidP="00E821FE">
      <w:pPr>
        <w:ind w:left="0"/>
      </w:pPr>
    </w:p>
    <w:p w14:paraId="25B9B6CB" w14:textId="77777777" w:rsidR="00646168" w:rsidRPr="00FF37CC" w:rsidRDefault="00646168" w:rsidP="00A97673">
      <w:pPr>
        <w:pStyle w:val="Heading5"/>
      </w:pPr>
      <w:r w:rsidRPr="00FF37CC">
        <w:t>Biểu đồ luồng xử lý chức năng</w:t>
      </w:r>
    </w:p>
    <w:p w14:paraId="60A6611C" w14:textId="77777777" w:rsidR="00646168" w:rsidRPr="00FF37CC" w:rsidRDefault="00646168" w:rsidP="00E821FE">
      <w:pPr>
        <w:ind w:left="0"/>
      </w:pPr>
    </w:p>
    <w:p w14:paraId="24C57447" w14:textId="3E553F3D" w:rsidR="00F7036A" w:rsidRPr="00FF37CC" w:rsidRDefault="00F7036A" w:rsidP="00E821FE">
      <w:pPr>
        <w:ind w:left="0"/>
        <w:sectPr w:rsidR="00F7036A" w:rsidRPr="00FF37CC" w:rsidSect="00877BDD">
          <w:pgSz w:w="11909" w:h="16834" w:code="9"/>
          <w:pgMar w:top="1152" w:right="1152" w:bottom="1238" w:left="1440" w:header="432" w:footer="432" w:gutter="0"/>
          <w:cols w:space="709"/>
          <w:titlePg/>
          <w:docGrid w:linePitch="326"/>
        </w:sectPr>
      </w:pPr>
    </w:p>
    <w:p w14:paraId="13D4D542" w14:textId="4237C9FF" w:rsidR="00646168" w:rsidRPr="00FF37CC" w:rsidRDefault="00646168" w:rsidP="0001564E">
      <w:pPr>
        <w:ind w:left="720"/>
      </w:pPr>
    </w:p>
    <w:p w14:paraId="24C48D5A" w14:textId="77777777" w:rsidR="000F0C84" w:rsidRPr="00FF37CC" w:rsidRDefault="000F0C84" w:rsidP="00E821FE">
      <w:pPr>
        <w:ind w:left="0"/>
        <w:rPr>
          <w:b/>
          <w:lang w:eastAsia="ar-SA"/>
        </w:rPr>
      </w:pPr>
    </w:p>
    <w:p w14:paraId="670606D6" w14:textId="77777777" w:rsidR="00646168" w:rsidRPr="00FF37CC" w:rsidRDefault="00646168" w:rsidP="00E821FE">
      <w:pPr>
        <w:ind w:left="0"/>
        <w:rPr>
          <w:lang w:eastAsia="ar-SA"/>
        </w:rPr>
      </w:pPr>
      <w:r w:rsidRPr="00FF37CC">
        <w:rPr>
          <w:lang w:eastAsia="ar-SA"/>
        </w:rPr>
        <w:t>Phân quyền vai trò</w:t>
      </w:r>
    </w:p>
    <w:p w14:paraId="6D4132FB" w14:textId="77777777" w:rsidR="00646168" w:rsidRPr="00FF37CC" w:rsidRDefault="00646168"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646168" w:rsidRPr="00FF37CC" w14:paraId="437558D6" w14:textId="77777777" w:rsidTr="00646168">
        <w:trPr>
          <w:cantSplit/>
          <w:trHeight w:val="422"/>
          <w:tblHeader/>
        </w:trPr>
        <w:tc>
          <w:tcPr>
            <w:tcW w:w="3510" w:type="dxa"/>
            <w:shd w:val="clear" w:color="auto" w:fill="D9D9D9"/>
          </w:tcPr>
          <w:p w14:paraId="794DAEF5" w14:textId="77777777" w:rsidR="00646168" w:rsidRPr="00FF37CC" w:rsidRDefault="00646168" w:rsidP="00E821FE">
            <w:pPr>
              <w:spacing w:after="120"/>
              <w:ind w:left="0"/>
              <w:jc w:val="center"/>
              <w:rPr>
                <w:b/>
              </w:rPr>
            </w:pPr>
            <w:r w:rsidRPr="00FF37CC">
              <w:rPr>
                <w:b/>
              </w:rPr>
              <w:t>Vai trò</w:t>
            </w:r>
          </w:p>
        </w:tc>
        <w:tc>
          <w:tcPr>
            <w:tcW w:w="540" w:type="dxa"/>
            <w:shd w:val="clear" w:color="auto" w:fill="D9D9D9"/>
          </w:tcPr>
          <w:p w14:paraId="343DDCDF" w14:textId="77777777" w:rsidR="00646168" w:rsidRPr="00FF37CC" w:rsidRDefault="00646168" w:rsidP="00E821FE">
            <w:pPr>
              <w:spacing w:after="120"/>
              <w:ind w:left="0"/>
              <w:jc w:val="center"/>
              <w:rPr>
                <w:b/>
              </w:rPr>
            </w:pPr>
            <w:r w:rsidRPr="00FF37CC">
              <w:rPr>
                <w:b/>
              </w:rPr>
              <w:t>C</w:t>
            </w:r>
          </w:p>
        </w:tc>
        <w:tc>
          <w:tcPr>
            <w:tcW w:w="540" w:type="dxa"/>
            <w:shd w:val="clear" w:color="auto" w:fill="D9D9D9"/>
          </w:tcPr>
          <w:p w14:paraId="444F3832" w14:textId="77777777" w:rsidR="00646168" w:rsidRPr="00FF37CC" w:rsidRDefault="00646168" w:rsidP="00E821FE">
            <w:pPr>
              <w:spacing w:after="120"/>
              <w:ind w:left="0"/>
              <w:jc w:val="center"/>
              <w:rPr>
                <w:b/>
              </w:rPr>
            </w:pPr>
            <w:r w:rsidRPr="00FF37CC">
              <w:rPr>
                <w:b/>
              </w:rPr>
              <w:t>R</w:t>
            </w:r>
          </w:p>
        </w:tc>
        <w:tc>
          <w:tcPr>
            <w:tcW w:w="450" w:type="dxa"/>
            <w:shd w:val="clear" w:color="auto" w:fill="D9D9D9"/>
          </w:tcPr>
          <w:p w14:paraId="2E2BA032" w14:textId="77777777" w:rsidR="00646168" w:rsidRPr="00FF37CC" w:rsidRDefault="00646168" w:rsidP="00E821FE">
            <w:pPr>
              <w:spacing w:after="120"/>
              <w:ind w:left="0"/>
              <w:jc w:val="center"/>
              <w:rPr>
                <w:b/>
              </w:rPr>
            </w:pPr>
            <w:r w:rsidRPr="00FF37CC">
              <w:rPr>
                <w:b/>
              </w:rPr>
              <w:t>U</w:t>
            </w:r>
          </w:p>
        </w:tc>
        <w:tc>
          <w:tcPr>
            <w:tcW w:w="630" w:type="dxa"/>
            <w:shd w:val="clear" w:color="auto" w:fill="D9D9D9"/>
          </w:tcPr>
          <w:p w14:paraId="5AAD6352" w14:textId="77777777" w:rsidR="00646168" w:rsidRPr="00FF37CC" w:rsidRDefault="00646168" w:rsidP="00E821FE">
            <w:pPr>
              <w:spacing w:after="120"/>
              <w:ind w:left="0"/>
              <w:jc w:val="center"/>
              <w:rPr>
                <w:b/>
              </w:rPr>
            </w:pPr>
            <w:r w:rsidRPr="00FF37CC">
              <w:rPr>
                <w:b/>
              </w:rPr>
              <w:t>D</w:t>
            </w:r>
          </w:p>
        </w:tc>
        <w:tc>
          <w:tcPr>
            <w:tcW w:w="4950" w:type="dxa"/>
            <w:shd w:val="clear" w:color="auto" w:fill="D9D9D9"/>
          </w:tcPr>
          <w:p w14:paraId="48C833BB" w14:textId="77777777" w:rsidR="00646168" w:rsidRPr="00FF37CC" w:rsidRDefault="00646168" w:rsidP="00E821FE">
            <w:pPr>
              <w:spacing w:after="120"/>
              <w:ind w:left="0"/>
              <w:jc w:val="center"/>
              <w:rPr>
                <w:b/>
              </w:rPr>
            </w:pPr>
            <w:r w:rsidRPr="00FF37CC">
              <w:rPr>
                <w:b/>
              </w:rPr>
              <w:t>Mô tả</w:t>
            </w:r>
          </w:p>
        </w:tc>
      </w:tr>
      <w:tr w:rsidR="00646168" w:rsidRPr="00FF37CC" w14:paraId="1B2B7BD8" w14:textId="77777777" w:rsidTr="00646168">
        <w:trPr>
          <w:cantSplit/>
          <w:trHeight w:val="377"/>
        </w:trPr>
        <w:tc>
          <w:tcPr>
            <w:tcW w:w="3510" w:type="dxa"/>
            <w:vAlign w:val="center"/>
          </w:tcPr>
          <w:p w14:paraId="07DDE3A9" w14:textId="0256D8DD" w:rsidR="00646168" w:rsidRPr="00FF37CC" w:rsidRDefault="008C2037" w:rsidP="00E821FE">
            <w:pPr>
              <w:pStyle w:val="Sothutu-1so"/>
              <w:spacing w:before="0" w:after="120" w:line="276" w:lineRule="auto"/>
              <w:jc w:val="left"/>
              <w:rPr>
                <w:szCs w:val="24"/>
              </w:rPr>
            </w:pPr>
            <w:r>
              <w:rPr>
                <w:szCs w:val="24"/>
              </w:rPr>
              <w:t>Nhân viên phòng ban</w:t>
            </w:r>
          </w:p>
        </w:tc>
        <w:tc>
          <w:tcPr>
            <w:tcW w:w="540" w:type="dxa"/>
          </w:tcPr>
          <w:p w14:paraId="66737CAB" w14:textId="42F26D9B" w:rsidR="00646168" w:rsidRPr="00FF37CC" w:rsidRDefault="008C2037" w:rsidP="00E821FE">
            <w:pPr>
              <w:pStyle w:val="Sothutu-1so"/>
              <w:spacing w:before="120" w:after="120" w:line="276" w:lineRule="auto"/>
              <w:jc w:val="left"/>
              <w:rPr>
                <w:color w:val="00B050"/>
                <w:szCs w:val="24"/>
              </w:rPr>
            </w:pPr>
            <w:r>
              <w:rPr>
                <w:color w:val="00B050"/>
                <w:szCs w:val="24"/>
              </w:rPr>
              <w:t>Y</w:t>
            </w:r>
          </w:p>
        </w:tc>
        <w:tc>
          <w:tcPr>
            <w:tcW w:w="540" w:type="dxa"/>
          </w:tcPr>
          <w:p w14:paraId="7782A7C0" w14:textId="0E320E55" w:rsidR="00646168" w:rsidRPr="00FF37CC" w:rsidRDefault="00FF40A4" w:rsidP="00E821FE">
            <w:pPr>
              <w:pStyle w:val="Sothutu-1so"/>
              <w:spacing w:before="120" w:after="120" w:line="276" w:lineRule="auto"/>
              <w:jc w:val="left"/>
              <w:rPr>
                <w:color w:val="00B050"/>
                <w:szCs w:val="24"/>
              </w:rPr>
            </w:pPr>
            <w:r w:rsidRPr="00FF37CC">
              <w:rPr>
                <w:color w:val="00B050"/>
                <w:szCs w:val="24"/>
              </w:rPr>
              <w:t>Y</w:t>
            </w:r>
          </w:p>
        </w:tc>
        <w:tc>
          <w:tcPr>
            <w:tcW w:w="450" w:type="dxa"/>
          </w:tcPr>
          <w:p w14:paraId="6A6A65B6" w14:textId="67798404" w:rsidR="00646168" w:rsidRPr="00FF37CC" w:rsidRDefault="008C2037" w:rsidP="00E821FE">
            <w:pPr>
              <w:pStyle w:val="Sothutu-1so"/>
              <w:spacing w:before="120" w:after="120" w:line="276" w:lineRule="auto"/>
              <w:jc w:val="left"/>
              <w:rPr>
                <w:color w:val="00B050"/>
                <w:szCs w:val="24"/>
              </w:rPr>
            </w:pPr>
            <w:r>
              <w:rPr>
                <w:color w:val="00B050"/>
                <w:szCs w:val="24"/>
              </w:rPr>
              <w:t>Y</w:t>
            </w:r>
          </w:p>
        </w:tc>
        <w:tc>
          <w:tcPr>
            <w:tcW w:w="630" w:type="dxa"/>
          </w:tcPr>
          <w:p w14:paraId="0ECCE5CA" w14:textId="60F78240" w:rsidR="00646168" w:rsidRPr="00FF37CC" w:rsidRDefault="008C2037" w:rsidP="00E821FE">
            <w:pPr>
              <w:pStyle w:val="Sothutu-1so"/>
              <w:spacing w:before="120" w:after="120" w:line="276" w:lineRule="auto"/>
              <w:jc w:val="left"/>
              <w:rPr>
                <w:color w:val="00B050"/>
                <w:szCs w:val="24"/>
              </w:rPr>
            </w:pPr>
            <w:r>
              <w:rPr>
                <w:color w:val="00B050"/>
                <w:szCs w:val="24"/>
              </w:rPr>
              <w:t>Y</w:t>
            </w:r>
          </w:p>
        </w:tc>
        <w:tc>
          <w:tcPr>
            <w:tcW w:w="4950" w:type="dxa"/>
          </w:tcPr>
          <w:p w14:paraId="659834B9" w14:textId="77777777" w:rsidR="00646168" w:rsidRPr="00FF37CC" w:rsidRDefault="00646168" w:rsidP="00E821FE">
            <w:pPr>
              <w:pStyle w:val="Sothutu-1so"/>
              <w:spacing w:before="120" w:after="120" w:line="276" w:lineRule="auto"/>
              <w:jc w:val="left"/>
              <w:rPr>
                <w:szCs w:val="24"/>
              </w:rPr>
            </w:pPr>
          </w:p>
        </w:tc>
      </w:tr>
    </w:tbl>
    <w:p w14:paraId="535DAB05" w14:textId="77777777" w:rsidR="00646168" w:rsidRPr="00FF37CC" w:rsidRDefault="00646168" w:rsidP="00E821FE">
      <w:pPr>
        <w:ind w:left="0"/>
      </w:pPr>
    </w:p>
    <w:p w14:paraId="4B76BDFA" w14:textId="77777777" w:rsidR="00646168" w:rsidRPr="00FF37CC" w:rsidRDefault="00646168" w:rsidP="00A97673">
      <w:pPr>
        <w:pStyle w:val="Heading5"/>
      </w:pPr>
      <w:r w:rsidRPr="00FF37CC">
        <w:t>Menu</w:t>
      </w:r>
    </w:p>
    <w:p w14:paraId="2562ED86" w14:textId="0D23F71F" w:rsidR="00646168" w:rsidRPr="00FF37CC" w:rsidRDefault="008C2037" w:rsidP="004E37AB">
      <w:pPr>
        <w:numPr>
          <w:ilvl w:val="0"/>
          <w:numId w:val="11"/>
        </w:numPr>
      </w:pPr>
      <w:r>
        <w:t>Trang chủ</w:t>
      </w:r>
      <w:r w:rsidR="00646168" w:rsidRPr="00FF37CC">
        <w:t xml:space="preserve">\ </w:t>
      </w:r>
      <w:r>
        <w:t>Hóa đơn</w:t>
      </w:r>
    </w:p>
    <w:p w14:paraId="11ACBBE1" w14:textId="77777777" w:rsidR="004170D5" w:rsidRPr="00FF37CC" w:rsidRDefault="004170D5" w:rsidP="00E821FE">
      <w:pPr>
        <w:ind w:left="720"/>
      </w:pPr>
    </w:p>
    <w:p w14:paraId="5F3EEF04" w14:textId="08327C32" w:rsidR="00646168" w:rsidRPr="00FF37CC" w:rsidRDefault="00FF1D42" w:rsidP="00A97673">
      <w:pPr>
        <w:pStyle w:val="Heading5"/>
      </w:pPr>
      <w:r>
        <w:lastRenderedPageBreak/>
        <w:t>Danh sách hóa</w:t>
      </w:r>
      <w:r w:rsidR="00EA2377">
        <w:t xml:space="preserve"> đơn</w:t>
      </w:r>
    </w:p>
    <w:p w14:paraId="79DE673A" w14:textId="68F8F34A" w:rsidR="00DA264A" w:rsidRDefault="00646168" w:rsidP="00E821FE">
      <w:pPr>
        <w:pStyle w:val="Heading6"/>
      </w:pPr>
      <w:r w:rsidRPr="00FF37CC">
        <w:t xml:space="preserve">Prototype </w:t>
      </w:r>
    </w:p>
    <w:p w14:paraId="319A3A1F" w14:textId="259B983B" w:rsidR="00EA2377" w:rsidRDefault="00F13416" w:rsidP="00E821FE">
      <w:r>
        <w:rPr>
          <w:noProof/>
          <w:snapToGrid/>
        </w:rPr>
        <w:drawing>
          <wp:inline distT="0" distB="0" distL="0" distR="0" wp14:anchorId="5D2BC36F" wp14:editId="4B97131F">
            <wp:extent cx="2483893" cy="517568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5315" cy="5178652"/>
                    </a:xfrm>
                    <a:prstGeom prst="rect">
                      <a:avLst/>
                    </a:prstGeom>
                  </pic:spPr>
                </pic:pic>
              </a:graphicData>
            </a:graphic>
          </wp:inline>
        </w:drawing>
      </w:r>
    </w:p>
    <w:p w14:paraId="727CDB9E" w14:textId="0B539170" w:rsidR="00646168" w:rsidRPr="00FF37CC" w:rsidRDefault="00646168" w:rsidP="00E821FE">
      <w:pPr>
        <w:pStyle w:val="Heading6"/>
      </w:pPr>
      <w:r w:rsidRPr="00FF37CC">
        <w:lastRenderedPageBreak/>
        <w:t>Danh sách trường dữ liệu</w:t>
      </w:r>
    </w:p>
    <w:p w14:paraId="2C0FF5E8" w14:textId="094F3A74" w:rsidR="00EA2377" w:rsidRDefault="00EA2377" w:rsidP="004E37AB">
      <w:pPr>
        <w:numPr>
          <w:ilvl w:val="0"/>
          <w:numId w:val="11"/>
        </w:numPr>
      </w:pPr>
      <w:r w:rsidRPr="00FF37CC">
        <w:t>Bảng</w:t>
      </w:r>
      <w:r>
        <w:t xml:space="preserve"> </w:t>
      </w:r>
      <w:r w:rsidRPr="005D20E0">
        <w:t>AP_INVOICE</w:t>
      </w:r>
    </w:p>
    <w:p w14:paraId="7B59924E" w14:textId="77777777" w:rsidR="00EA2377" w:rsidRDefault="00EA2377" w:rsidP="004E37AB">
      <w:pPr>
        <w:numPr>
          <w:ilvl w:val="0"/>
          <w:numId w:val="11"/>
        </w:numPr>
      </w:pPr>
      <w:r>
        <w:t>Hiển thị ở dạng List, sắp xếp theo tháng từ lớn xuống bé</w:t>
      </w:r>
    </w:p>
    <w:p w14:paraId="364EB00D" w14:textId="77777777" w:rsidR="00EA2377" w:rsidRPr="00FF37CC" w:rsidRDefault="00EA2377" w:rsidP="004E37AB">
      <w:pPr>
        <w:numPr>
          <w:ilvl w:val="0"/>
          <w:numId w:val="11"/>
        </w:numPr>
      </w:pPr>
      <w:r>
        <w:rPr>
          <w:lang w:eastAsia="ar-SA"/>
        </w:rPr>
        <w:t>S: Hiển thị trên màn hình nhập liệu</w:t>
      </w:r>
    </w:p>
    <w:p w14:paraId="03C4A3FD" w14:textId="77777777" w:rsidR="00EA2377" w:rsidRPr="00FF37CC" w:rsidRDefault="00EA2377"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A2377" w:rsidRPr="00FF37CC" w14:paraId="79B5EB0D" w14:textId="77777777" w:rsidTr="00E72A62">
        <w:trPr>
          <w:cantSplit/>
          <w:trHeight w:val="422"/>
          <w:tblHeader/>
        </w:trPr>
        <w:tc>
          <w:tcPr>
            <w:tcW w:w="1800" w:type="dxa"/>
            <w:shd w:val="clear" w:color="auto" w:fill="D9D9D9"/>
            <w:vAlign w:val="center"/>
          </w:tcPr>
          <w:p w14:paraId="29D3DC68" w14:textId="77777777" w:rsidR="00EA2377" w:rsidRPr="00FF37CC" w:rsidRDefault="00EA2377" w:rsidP="00E821FE">
            <w:pPr>
              <w:spacing w:after="120"/>
              <w:ind w:left="0"/>
              <w:jc w:val="center"/>
              <w:rPr>
                <w:b/>
              </w:rPr>
            </w:pPr>
            <w:r w:rsidRPr="00FF37CC">
              <w:rPr>
                <w:b/>
              </w:rPr>
              <w:t>Tên trường</w:t>
            </w:r>
          </w:p>
        </w:tc>
        <w:tc>
          <w:tcPr>
            <w:tcW w:w="1980" w:type="dxa"/>
            <w:shd w:val="clear" w:color="auto" w:fill="D9D9D9"/>
            <w:vAlign w:val="center"/>
          </w:tcPr>
          <w:p w14:paraId="3FBB3DCD" w14:textId="77777777" w:rsidR="00EA2377" w:rsidRPr="00FF37CC" w:rsidRDefault="00EA2377" w:rsidP="00E821FE">
            <w:pPr>
              <w:spacing w:after="120"/>
              <w:ind w:left="0"/>
              <w:jc w:val="center"/>
              <w:rPr>
                <w:b/>
              </w:rPr>
            </w:pPr>
            <w:r w:rsidRPr="00FF37CC">
              <w:rPr>
                <w:b/>
              </w:rPr>
              <w:t>Tên dữ liệu</w:t>
            </w:r>
          </w:p>
        </w:tc>
        <w:tc>
          <w:tcPr>
            <w:tcW w:w="1417" w:type="dxa"/>
            <w:shd w:val="clear" w:color="auto" w:fill="D9D9D9"/>
            <w:vAlign w:val="center"/>
          </w:tcPr>
          <w:p w14:paraId="0D3EA7E9" w14:textId="77777777" w:rsidR="00EA2377" w:rsidRPr="00FF37CC" w:rsidRDefault="00EA2377" w:rsidP="00E821FE">
            <w:pPr>
              <w:spacing w:after="120"/>
              <w:ind w:left="0"/>
              <w:jc w:val="center"/>
              <w:rPr>
                <w:b/>
              </w:rPr>
            </w:pPr>
            <w:r w:rsidRPr="00FF37CC">
              <w:rPr>
                <w:b/>
              </w:rPr>
              <w:t>Loại DL</w:t>
            </w:r>
          </w:p>
        </w:tc>
        <w:tc>
          <w:tcPr>
            <w:tcW w:w="630" w:type="dxa"/>
            <w:shd w:val="clear" w:color="auto" w:fill="D9D9D9"/>
            <w:vAlign w:val="center"/>
          </w:tcPr>
          <w:p w14:paraId="37BC3F3B" w14:textId="77777777" w:rsidR="00EA2377" w:rsidRPr="00FF37CC" w:rsidRDefault="00EA2377" w:rsidP="00E821FE">
            <w:pPr>
              <w:spacing w:after="120"/>
              <w:ind w:left="0"/>
              <w:jc w:val="center"/>
              <w:rPr>
                <w:b/>
              </w:rPr>
            </w:pPr>
            <w:r w:rsidRPr="00FF37CC">
              <w:rPr>
                <w:b/>
              </w:rPr>
              <w:t>L</w:t>
            </w:r>
          </w:p>
        </w:tc>
        <w:tc>
          <w:tcPr>
            <w:tcW w:w="540" w:type="dxa"/>
            <w:shd w:val="clear" w:color="auto" w:fill="D9D9D9"/>
            <w:vAlign w:val="center"/>
          </w:tcPr>
          <w:p w14:paraId="4BD28D01" w14:textId="77777777" w:rsidR="00EA2377" w:rsidRPr="00FF37CC" w:rsidRDefault="00EA2377" w:rsidP="00E821FE">
            <w:pPr>
              <w:spacing w:after="120"/>
              <w:ind w:left="0"/>
              <w:jc w:val="center"/>
              <w:rPr>
                <w:b/>
              </w:rPr>
            </w:pPr>
            <w:r w:rsidRPr="00FF37CC">
              <w:rPr>
                <w:b/>
              </w:rPr>
              <w:t>R</w:t>
            </w:r>
          </w:p>
        </w:tc>
        <w:tc>
          <w:tcPr>
            <w:tcW w:w="450" w:type="dxa"/>
            <w:shd w:val="clear" w:color="auto" w:fill="D9D9D9"/>
            <w:vAlign w:val="center"/>
          </w:tcPr>
          <w:p w14:paraId="67783FA5" w14:textId="77777777" w:rsidR="00EA2377" w:rsidRPr="00FF37CC" w:rsidRDefault="00EA2377" w:rsidP="00E821FE">
            <w:pPr>
              <w:spacing w:after="120"/>
              <w:ind w:left="0"/>
              <w:jc w:val="center"/>
              <w:rPr>
                <w:b/>
              </w:rPr>
            </w:pPr>
            <w:r w:rsidRPr="00FF37CC">
              <w:rPr>
                <w:b/>
              </w:rPr>
              <w:t>M</w:t>
            </w:r>
          </w:p>
        </w:tc>
        <w:tc>
          <w:tcPr>
            <w:tcW w:w="540" w:type="dxa"/>
            <w:shd w:val="clear" w:color="auto" w:fill="D9D9D9"/>
          </w:tcPr>
          <w:p w14:paraId="0B2E8672" w14:textId="77777777" w:rsidR="00EA2377" w:rsidRPr="00926A39" w:rsidRDefault="00EA2377" w:rsidP="00E821FE">
            <w:pPr>
              <w:spacing w:after="120"/>
              <w:ind w:left="0"/>
              <w:jc w:val="center"/>
              <w:rPr>
                <w:b/>
                <w:sz w:val="22"/>
              </w:rPr>
            </w:pPr>
            <w:r>
              <w:rPr>
                <w:b/>
              </w:rPr>
              <w:t>S</w:t>
            </w:r>
          </w:p>
        </w:tc>
        <w:tc>
          <w:tcPr>
            <w:tcW w:w="7380" w:type="dxa"/>
            <w:shd w:val="clear" w:color="auto" w:fill="D9D9D9"/>
            <w:vAlign w:val="center"/>
          </w:tcPr>
          <w:p w14:paraId="12E86D4D" w14:textId="77777777" w:rsidR="00EA2377" w:rsidRPr="00FF37CC" w:rsidRDefault="00EA2377" w:rsidP="00E821FE">
            <w:pPr>
              <w:spacing w:after="120"/>
              <w:ind w:left="0"/>
              <w:jc w:val="center"/>
              <w:rPr>
                <w:b/>
              </w:rPr>
            </w:pPr>
            <w:r w:rsidRPr="00FF37CC">
              <w:rPr>
                <w:b/>
              </w:rPr>
              <w:t>Mô tả</w:t>
            </w:r>
          </w:p>
        </w:tc>
      </w:tr>
      <w:tr w:rsidR="00EA2377" w:rsidRPr="00FF37CC" w14:paraId="68FB2E65" w14:textId="77777777" w:rsidTr="00E72A62">
        <w:trPr>
          <w:cantSplit/>
          <w:trHeight w:val="827"/>
        </w:trPr>
        <w:tc>
          <w:tcPr>
            <w:tcW w:w="1800" w:type="dxa"/>
          </w:tcPr>
          <w:p w14:paraId="530747E2" w14:textId="77777777" w:rsidR="00EA2377" w:rsidRPr="00FF37CC" w:rsidRDefault="00EA2377" w:rsidP="00E821FE">
            <w:pPr>
              <w:ind w:left="0"/>
            </w:pPr>
            <w:r>
              <w:t>ID</w:t>
            </w:r>
          </w:p>
        </w:tc>
        <w:tc>
          <w:tcPr>
            <w:tcW w:w="1980" w:type="dxa"/>
          </w:tcPr>
          <w:p w14:paraId="595D942C" w14:textId="0DE3E107" w:rsidR="00EA2377" w:rsidRPr="00FF37CC" w:rsidRDefault="00EA2377" w:rsidP="00E821FE">
            <w:pPr>
              <w:ind w:left="0"/>
            </w:pPr>
            <w:r>
              <w:rPr>
                <w:szCs w:val="24"/>
              </w:rPr>
              <w:t>C_</w:t>
            </w:r>
            <w:r w:rsidR="00F65493">
              <w:rPr>
                <w:szCs w:val="24"/>
              </w:rPr>
              <w:t>AP_Invoice</w:t>
            </w:r>
            <w:r>
              <w:rPr>
                <w:szCs w:val="24"/>
              </w:rPr>
              <w:t>_</w:t>
            </w:r>
            <w:r w:rsidRPr="00AB2F64">
              <w:rPr>
                <w:szCs w:val="24"/>
              </w:rPr>
              <w:t>ID</w:t>
            </w:r>
          </w:p>
        </w:tc>
        <w:tc>
          <w:tcPr>
            <w:tcW w:w="1417" w:type="dxa"/>
          </w:tcPr>
          <w:p w14:paraId="760A4B7A" w14:textId="77777777" w:rsidR="00EA2377" w:rsidRPr="00FF37CC" w:rsidRDefault="00EA2377" w:rsidP="00E821FE">
            <w:pPr>
              <w:ind w:left="0"/>
            </w:pPr>
            <w:r>
              <w:t>Number</w:t>
            </w:r>
          </w:p>
          <w:p w14:paraId="03FE6BF4" w14:textId="77777777" w:rsidR="00EA2377" w:rsidRPr="00FF37CC" w:rsidRDefault="00EA2377" w:rsidP="00E821FE">
            <w:pPr>
              <w:ind w:left="0"/>
            </w:pPr>
          </w:p>
        </w:tc>
        <w:tc>
          <w:tcPr>
            <w:tcW w:w="630" w:type="dxa"/>
          </w:tcPr>
          <w:p w14:paraId="52802104" w14:textId="77777777" w:rsidR="00EA2377" w:rsidRPr="00FF37CC" w:rsidRDefault="00EA2377" w:rsidP="00E821FE">
            <w:pPr>
              <w:pStyle w:val="Sothutu-1so"/>
              <w:spacing w:before="120" w:after="120" w:line="276" w:lineRule="auto"/>
              <w:jc w:val="left"/>
              <w:rPr>
                <w:szCs w:val="24"/>
              </w:rPr>
            </w:pPr>
            <w:r w:rsidRPr="00FF37CC">
              <w:rPr>
                <w:szCs w:val="24"/>
              </w:rPr>
              <w:t>50</w:t>
            </w:r>
          </w:p>
        </w:tc>
        <w:tc>
          <w:tcPr>
            <w:tcW w:w="540" w:type="dxa"/>
          </w:tcPr>
          <w:p w14:paraId="187F8B32" w14:textId="77777777" w:rsidR="00EA2377" w:rsidRPr="00FF37CC" w:rsidRDefault="00EA2377" w:rsidP="00E821FE">
            <w:pPr>
              <w:pStyle w:val="Sothutu-1so"/>
              <w:spacing w:before="120" w:after="120" w:line="276" w:lineRule="auto"/>
              <w:jc w:val="left"/>
              <w:rPr>
                <w:szCs w:val="24"/>
              </w:rPr>
            </w:pPr>
            <w:r>
              <w:rPr>
                <w:szCs w:val="24"/>
              </w:rPr>
              <w:t>Y</w:t>
            </w:r>
          </w:p>
        </w:tc>
        <w:tc>
          <w:tcPr>
            <w:tcW w:w="450" w:type="dxa"/>
          </w:tcPr>
          <w:p w14:paraId="700BB07D" w14:textId="77777777" w:rsidR="00EA2377" w:rsidRPr="00FF37CC" w:rsidRDefault="00EA2377" w:rsidP="00E821FE">
            <w:pPr>
              <w:pStyle w:val="Sothutu-1so"/>
              <w:spacing w:before="120" w:after="120" w:line="276" w:lineRule="auto"/>
              <w:jc w:val="left"/>
              <w:rPr>
                <w:szCs w:val="24"/>
              </w:rPr>
            </w:pPr>
            <w:r>
              <w:rPr>
                <w:szCs w:val="24"/>
              </w:rPr>
              <w:t>N</w:t>
            </w:r>
          </w:p>
        </w:tc>
        <w:tc>
          <w:tcPr>
            <w:tcW w:w="540" w:type="dxa"/>
          </w:tcPr>
          <w:p w14:paraId="0B7E9583" w14:textId="77777777" w:rsidR="00EA2377" w:rsidRDefault="00EA2377" w:rsidP="00E821FE">
            <w:pPr>
              <w:pStyle w:val="Sothutu-1so"/>
              <w:spacing w:before="120" w:after="120" w:line="276" w:lineRule="auto"/>
              <w:ind w:left="360" w:hanging="360"/>
              <w:jc w:val="center"/>
              <w:rPr>
                <w:szCs w:val="24"/>
              </w:rPr>
            </w:pPr>
            <w:r>
              <w:rPr>
                <w:szCs w:val="24"/>
              </w:rPr>
              <w:t>N</w:t>
            </w:r>
          </w:p>
        </w:tc>
        <w:tc>
          <w:tcPr>
            <w:tcW w:w="7380" w:type="dxa"/>
          </w:tcPr>
          <w:p w14:paraId="123A7DDC" w14:textId="77777777" w:rsidR="00EA2377" w:rsidRPr="00FF37CC" w:rsidRDefault="00EA2377" w:rsidP="00E821FE">
            <w:pPr>
              <w:pStyle w:val="Sothutu-1so"/>
              <w:spacing w:before="120" w:after="120" w:line="276" w:lineRule="auto"/>
              <w:ind w:left="360" w:hanging="360"/>
              <w:jc w:val="left"/>
              <w:rPr>
                <w:szCs w:val="24"/>
              </w:rPr>
            </w:pPr>
            <w:r>
              <w:rPr>
                <w:szCs w:val="24"/>
              </w:rPr>
              <w:t>Key, tự sinh</w:t>
            </w:r>
          </w:p>
        </w:tc>
      </w:tr>
      <w:tr w:rsidR="00EA2377" w:rsidRPr="00FF37CC" w14:paraId="50926705" w14:textId="77777777" w:rsidTr="00E72A62">
        <w:trPr>
          <w:cantSplit/>
          <w:trHeight w:val="827"/>
        </w:trPr>
        <w:tc>
          <w:tcPr>
            <w:tcW w:w="14737" w:type="dxa"/>
            <w:gridSpan w:val="8"/>
          </w:tcPr>
          <w:p w14:paraId="072FD1DB" w14:textId="77777777" w:rsidR="00EA2377" w:rsidRPr="001E5A81" w:rsidRDefault="00EA2377" w:rsidP="00E821F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EA2377" w:rsidRPr="00FF37CC" w14:paraId="5041F130" w14:textId="77777777" w:rsidTr="00E72A62">
        <w:trPr>
          <w:cantSplit/>
          <w:trHeight w:val="827"/>
        </w:trPr>
        <w:tc>
          <w:tcPr>
            <w:tcW w:w="1800" w:type="dxa"/>
          </w:tcPr>
          <w:p w14:paraId="1B8707F4" w14:textId="7CE57587" w:rsidR="00EA2377" w:rsidRPr="00FF37CC" w:rsidRDefault="00DD12F0" w:rsidP="00E821FE">
            <w:pPr>
              <w:ind w:left="0"/>
            </w:pPr>
            <w:r>
              <w:rPr>
                <w:szCs w:val="24"/>
              </w:rPr>
              <w:t>Tên người bán</w:t>
            </w:r>
          </w:p>
        </w:tc>
        <w:tc>
          <w:tcPr>
            <w:tcW w:w="1980" w:type="dxa"/>
          </w:tcPr>
          <w:p w14:paraId="2648ED04" w14:textId="0C6B3201" w:rsidR="00EA2377" w:rsidRPr="00FF37CC" w:rsidRDefault="00EA128D" w:rsidP="00E821FE">
            <w:pPr>
              <w:ind w:left="0"/>
            </w:pPr>
            <w:r>
              <w:rPr>
                <w:szCs w:val="24"/>
              </w:rPr>
              <w:t>SELLER_NAME</w:t>
            </w:r>
          </w:p>
        </w:tc>
        <w:tc>
          <w:tcPr>
            <w:tcW w:w="1417" w:type="dxa"/>
          </w:tcPr>
          <w:p w14:paraId="56B96FF8" w14:textId="74EDF620" w:rsidR="00EA2377" w:rsidRPr="00FF37CC" w:rsidRDefault="00EA128D" w:rsidP="00E821FE">
            <w:pPr>
              <w:ind w:left="0"/>
            </w:pPr>
            <w:r>
              <w:t>String</w:t>
            </w:r>
          </w:p>
        </w:tc>
        <w:tc>
          <w:tcPr>
            <w:tcW w:w="630" w:type="dxa"/>
          </w:tcPr>
          <w:p w14:paraId="23095BCE" w14:textId="54B795B5" w:rsidR="00EA2377" w:rsidRPr="00FF37CC" w:rsidRDefault="00EA128D" w:rsidP="00E821FE">
            <w:pPr>
              <w:pStyle w:val="Sothutu-1so"/>
              <w:spacing w:before="120" w:after="120" w:line="276" w:lineRule="auto"/>
              <w:jc w:val="left"/>
              <w:rPr>
                <w:szCs w:val="24"/>
              </w:rPr>
            </w:pPr>
            <w:r>
              <w:rPr>
                <w:szCs w:val="24"/>
              </w:rPr>
              <w:t>100</w:t>
            </w:r>
          </w:p>
        </w:tc>
        <w:tc>
          <w:tcPr>
            <w:tcW w:w="540" w:type="dxa"/>
          </w:tcPr>
          <w:p w14:paraId="3913B817" w14:textId="77777777" w:rsidR="00EA2377" w:rsidRPr="00FF37CC" w:rsidRDefault="00EA2377" w:rsidP="00E821FE">
            <w:pPr>
              <w:pStyle w:val="Sothutu-1so"/>
              <w:spacing w:before="120" w:after="120" w:line="276" w:lineRule="auto"/>
              <w:jc w:val="left"/>
              <w:rPr>
                <w:szCs w:val="24"/>
              </w:rPr>
            </w:pPr>
            <w:r>
              <w:rPr>
                <w:szCs w:val="24"/>
              </w:rPr>
              <w:t>Y</w:t>
            </w:r>
          </w:p>
        </w:tc>
        <w:tc>
          <w:tcPr>
            <w:tcW w:w="450" w:type="dxa"/>
          </w:tcPr>
          <w:p w14:paraId="448A246B" w14:textId="77777777" w:rsidR="00EA2377" w:rsidRPr="00FF37CC" w:rsidRDefault="00EA2377" w:rsidP="00E821FE">
            <w:pPr>
              <w:pStyle w:val="Sothutu-1so"/>
              <w:spacing w:before="120" w:after="120" w:line="276" w:lineRule="auto"/>
              <w:jc w:val="left"/>
              <w:rPr>
                <w:szCs w:val="24"/>
              </w:rPr>
            </w:pPr>
            <w:r>
              <w:rPr>
                <w:szCs w:val="24"/>
              </w:rPr>
              <w:t>Y</w:t>
            </w:r>
          </w:p>
        </w:tc>
        <w:tc>
          <w:tcPr>
            <w:tcW w:w="540" w:type="dxa"/>
          </w:tcPr>
          <w:p w14:paraId="02A40374" w14:textId="77777777" w:rsidR="00EA2377" w:rsidRPr="00FF37CC" w:rsidRDefault="00EA2377" w:rsidP="00E821FE">
            <w:pPr>
              <w:pStyle w:val="Sothutu-1so"/>
              <w:spacing w:before="120" w:after="120" w:line="276" w:lineRule="auto"/>
              <w:jc w:val="center"/>
              <w:rPr>
                <w:szCs w:val="24"/>
              </w:rPr>
            </w:pPr>
            <w:r>
              <w:rPr>
                <w:szCs w:val="24"/>
              </w:rPr>
              <w:t>Y</w:t>
            </w:r>
          </w:p>
        </w:tc>
        <w:tc>
          <w:tcPr>
            <w:tcW w:w="7380" w:type="dxa"/>
          </w:tcPr>
          <w:p w14:paraId="69251FCD" w14:textId="77777777" w:rsidR="00EA2377" w:rsidRPr="00FF37CC" w:rsidRDefault="00EA2377" w:rsidP="00E821FE">
            <w:pPr>
              <w:pStyle w:val="Sothutu-1so"/>
              <w:spacing w:before="120" w:after="120" w:line="276" w:lineRule="auto"/>
              <w:jc w:val="left"/>
              <w:rPr>
                <w:szCs w:val="24"/>
              </w:rPr>
            </w:pPr>
            <w:r>
              <w:rPr>
                <w:szCs w:val="24"/>
              </w:rPr>
              <w:t>Lấy theo Tab Thông tin chung</w:t>
            </w:r>
          </w:p>
        </w:tc>
      </w:tr>
      <w:tr w:rsidR="00EA2377" w:rsidRPr="00FF37CC" w14:paraId="69BB9F94" w14:textId="77777777" w:rsidTr="00E72A62">
        <w:trPr>
          <w:cantSplit/>
          <w:trHeight w:val="827"/>
        </w:trPr>
        <w:tc>
          <w:tcPr>
            <w:tcW w:w="1800" w:type="dxa"/>
          </w:tcPr>
          <w:p w14:paraId="0CCE96A2" w14:textId="190FEA97" w:rsidR="00EA2377" w:rsidRPr="00FF37CC" w:rsidRDefault="00EA2377" w:rsidP="00E821FE">
            <w:pPr>
              <w:ind w:left="0"/>
            </w:pPr>
            <w:r>
              <w:rPr>
                <w:szCs w:val="24"/>
              </w:rPr>
              <w:t xml:space="preserve">Số </w:t>
            </w:r>
            <w:r w:rsidR="00EA128D">
              <w:rPr>
                <w:szCs w:val="24"/>
              </w:rPr>
              <w:t>hóa đơn</w:t>
            </w:r>
          </w:p>
        </w:tc>
        <w:tc>
          <w:tcPr>
            <w:tcW w:w="1980" w:type="dxa"/>
          </w:tcPr>
          <w:p w14:paraId="6C75704F" w14:textId="4362EB48" w:rsidR="00EA2377" w:rsidRPr="00FF37CC" w:rsidRDefault="00EA128D" w:rsidP="00E821FE">
            <w:pPr>
              <w:ind w:left="0"/>
            </w:pPr>
            <w:r>
              <w:rPr>
                <w:szCs w:val="24"/>
              </w:rPr>
              <w:t>Invoice_No</w:t>
            </w:r>
          </w:p>
        </w:tc>
        <w:tc>
          <w:tcPr>
            <w:tcW w:w="1417" w:type="dxa"/>
          </w:tcPr>
          <w:p w14:paraId="70626E06" w14:textId="77777777" w:rsidR="00EA2377" w:rsidRPr="00606D95" w:rsidRDefault="00EA2377" w:rsidP="00E821FE">
            <w:pPr>
              <w:ind w:left="0"/>
            </w:pPr>
            <w:r>
              <w:t>String</w:t>
            </w:r>
          </w:p>
        </w:tc>
        <w:tc>
          <w:tcPr>
            <w:tcW w:w="630" w:type="dxa"/>
          </w:tcPr>
          <w:p w14:paraId="0B23C89B" w14:textId="77777777" w:rsidR="00EA2377" w:rsidRPr="00FF37CC" w:rsidRDefault="00EA2377" w:rsidP="00E821FE">
            <w:pPr>
              <w:pStyle w:val="Sothutu-1so"/>
              <w:spacing w:before="120" w:after="120" w:line="276" w:lineRule="auto"/>
              <w:jc w:val="left"/>
              <w:rPr>
                <w:szCs w:val="24"/>
              </w:rPr>
            </w:pPr>
            <w:r>
              <w:rPr>
                <w:szCs w:val="24"/>
              </w:rPr>
              <w:t>20</w:t>
            </w:r>
          </w:p>
        </w:tc>
        <w:tc>
          <w:tcPr>
            <w:tcW w:w="540" w:type="dxa"/>
          </w:tcPr>
          <w:p w14:paraId="76D38F7D" w14:textId="77777777" w:rsidR="00EA2377" w:rsidRPr="00FF37CC" w:rsidRDefault="00EA2377" w:rsidP="00E821FE">
            <w:pPr>
              <w:pStyle w:val="Sothutu-1so"/>
              <w:spacing w:before="120" w:after="120" w:line="276" w:lineRule="auto"/>
              <w:jc w:val="left"/>
              <w:rPr>
                <w:szCs w:val="24"/>
              </w:rPr>
            </w:pPr>
            <w:r>
              <w:rPr>
                <w:szCs w:val="24"/>
              </w:rPr>
              <w:t>Y</w:t>
            </w:r>
          </w:p>
        </w:tc>
        <w:tc>
          <w:tcPr>
            <w:tcW w:w="450" w:type="dxa"/>
          </w:tcPr>
          <w:p w14:paraId="2D349C8E" w14:textId="77777777" w:rsidR="00EA2377" w:rsidRPr="00FF37CC" w:rsidRDefault="00EA2377" w:rsidP="00E821FE">
            <w:pPr>
              <w:pStyle w:val="Sothutu-1so"/>
              <w:spacing w:before="120" w:after="120" w:line="276" w:lineRule="auto"/>
              <w:jc w:val="left"/>
              <w:rPr>
                <w:szCs w:val="24"/>
              </w:rPr>
            </w:pPr>
            <w:r>
              <w:rPr>
                <w:szCs w:val="24"/>
              </w:rPr>
              <w:t>Y</w:t>
            </w:r>
          </w:p>
        </w:tc>
        <w:tc>
          <w:tcPr>
            <w:tcW w:w="540" w:type="dxa"/>
          </w:tcPr>
          <w:p w14:paraId="5666CE06" w14:textId="77777777" w:rsidR="00EA2377" w:rsidRPr="00FF37CC" w:rsidRDefault="00EA2377" w:rsidP="00E821FE">
            <w:pPr>
              <w:pStyle w:val="Sothutu-1so"/>
              <w:spacing w:before="120" w:after="120" w:line="276" w:lineRule="auto"/>
              <w:jc w:val="center"/>
              <w:rPr>
                <w:szCs w:val="24"/>
              </w:rPr>
            </w:pPr>
            <w:r>
              <w:rPr>
                <w:szCs w:val="24"/>
              </w:rPr>
              <w:t>Y</w:t>
            </w:r>
          </w:p>
        </w:tc>
        <w:tc>
          <w:tcPr>
            <w:tcW w:w="7380" w:type="dxa"/>
          </w:tcPr>
          <w:p w14:paraId="40FA9F3C" w14:textId="77777777" w:rsidR="00EA2377" w:rsidRPr="00FF37CC" w:rsidRDefault="00EA2377" w:rsidP="00E821FE">
            <w:pPr>
              <w:pStyle w:val="Sothutu-1so"/>
              <w:spacing w:before="120" w:after="120" w:line="360" w:lineRule="auto"/>
              <w:jc w:val="left"/>
              <w:rPr>
                <w:szCs w:val="24"/>
              </w:rPr>
            </w:pPr>
            <w:r>
              <w:rPr>
                <w:szCs w:val="24"/>
              </w:rPr>
              <w:t>Lấy theo Tab Thông tin chung</w:t>
            </w:r>
          </w:p>
        </w:tc>
      </w:tr>
      <w:tr w:rsidR="00EA2377" w:rsidRPr="00FF37CC" w14:paraId="5B7555A4" w14:textId="77777777" w:rsidTr="00E72A62">
        <w:trPr>
          <w:cantSplit/>
          <w:trHeight w:val="827"/>
        </w:trPr>
        <w:tc>
          <w:tcPr>
            <w:tcW w:w="1800" w:type="dxa"/>
          </w:tcPr>
          <w:p w14:paraId="5DE5E85A" w14:textId="326BF01D" w:rsidR="00EA2377" w:rsidRDefault="000D34A7" w:rsidP="00E821FE">
            <w:pPr>
              <w:ind w:left="0"/>
              <w:rPr>
                <w:szCs w:val="24"/>
              </w:rPr>
            </w:pPr>
            <w:r>
              <w:rPr>
                <w:szCs w:val="24"/>
              </w:rPr>
              <w:t>Tên hàng hóa/ Dịch vụ</w:t>
            </w:r>
          </w:p>
        </w:tc>
        <w:tc>
          <w:tcPr>
            <w:tcW w:w="1980" w:type="dxa"/>
          </w:tcPr>
          <w:p w14:paraId="580F9AA3" w14:textId="77777777" w:rsidR="00EA2377" w:rsidRDefault="00EA2377" w:rsidP="00E821FE">
            <w:pPr>
              <w:ind w:left="0"/>
              <w:rPr>
                <w:szCs w:val="24"/>
              </w:rPr>
            </w:pPr>
            <w:r>
              <w:rPr>
                <w:szCs w:val="24"/>
              </w:rPr>
              <w:t>Description</w:t>
            </w:r>
          </w:p>
        </w:tc>
        <w:tc>
          <w:tcPr>
            <w:tcW w:w="1417" w:type="dxa"/>
          </w:tcPr>
          <w:p w14:paraId="69AC462A" w14:textId="77777777" w:rsidR="00EA2377" w:rsidRDefault="00EA2377" w:rsidP="00E821FE">
            <w:pPr>
              <w:ind w:left="0"/>
            </w:pPr>
            <w:r>
              <w:t>String</w:t>
            </w:r>
          </w:p>
        </w:tc>
        <w:tc>
          <w:tcPr>
            <w:tcW w:w="630" w:type="dxa"/>
          </w:tcPr>
          <w:p w14:paraId="110CA921" w14:textId="77777777" w:rsidR="00EA2377" w:rsidRDefault="00EA2377" w:rsidP="00E821FE">
            <w:pPr>
              <w:pStyle w:val="Sothutu-1so"/>
              <w:spacing w:before="120" w:after="120" w:line="276" w:lineRule="auto"/>
              <w:jc w:val="left"/>
              <w:rPr>
                <w:szCs w:val="24"/>
              </w:rPr>
            </w:pPr>
            <w:r>
              <w:rPr>
                <w:szCs w:val="24"/>
              </w:rPr>
              <w:t>250</w:t>
            </w:r>
          </w:p>
        </w:tc>
        <w:tc>
          <w:tcPr>
            <w:tcW w:w="540" w:type="dxa"/>
          </w:tcPr>
          <w:p w14:paraId="2DC111BC" w14:textId="77777777" w:rsidR="00EA2377" w:rsidRDefault="00EA2377" w:rsidP="00E821FE">
            <w:pPr>
              <w:pStyle w:val="Sothutu-1so"/>
              <w:spacing w:before="120" w:after="120" w:line="276" w:lineRule="auto"/>
              <w:jc w:val="left"/>
              <w:rPr>
                <w:szCs w:val="24"/>
              </w:rPr>
            </w:pPr>
            <w:r>
              <w:rPr>
                <w:szCs w:val="24"/>
              </w:rPr>
              <w:t>Y</w:t>
            </w:r>
          </w:p>
        </w:tc>
        <w:tc>
          <w:tcPr>
            <w:tcW w:w="450" w:type="dxa"/>
          </w:tcPr>
          <w:p w14:paraId="62D21C5B" w14:textId="77777777" w:rsidR="00EA2377" w:rsidRDefault="00EA2377" w:rsidP="00E821FE">
            <w:pPr>
              <w:pStyle w:val="Sothutu-1so"/>
              <w:spacing w:before="120" w:after="120" w:line="276" w:lineRule="auto"/>
              <w:jc w:val="left"/>
              <w:rPr>
                <w:szCs w:val="24"/>
              </w:rPr>
            </w:pPr>
            <w:r>
              <w:rPr>
                <w:szCs w:val="24"/>
              </w:rPr>
              <w:t>Y</w:t>
            </w:r>
          </w:p>
        </w:tc>
        <w:tc>
          <w:tcPr>
            <w:tcW w:w="540" w:type="dxa"/>
          </w:tcPr>
          <w:p w14:paraId="3196BEB4" w14:textId="77777777" w:rsidR="00EA2377" w:rsidRDefault="00EA2377" w:rsidP="00E821FE">
            <w:pPr>
              <w:pStyle w:val="Sothutu-1so"/>
              <w:spacing w:before="120" w:after="120" w:line="276" w:lineRule="auto"/>
              <w:jc w:val="center"/>
              <w:rPr>
                <w:szCs w:val="24"/>
              </w:rPr>
            </w:pPr>
            <w:r>
              <w:rPr>
                <w:szCs w:val="24"/>
              </w:rPr>
              <w:t>Y</w:t>
            </w:r>
          </w:p>
        </w:tc>
        <w:tc>
          <w:tcPr>
            <w:tcW w:w="7380" w:type="dxa"/>
          </w:tcPr>
          <w:p w14:paraId="7F1ECB97" w14:textId="77777777" w:rsidR="00EA2377" w:rsidRDefault="00EA2377" w:rsidP="00E821FE">
            <w:pPr>
              <w:pStyle w:val="Sothutu-1so"/>
              <w:spacing w:before="120" w:after="120" w:line="360" w:lineRule="auto"/>
              <w:jc w:val="left"/>
              <w:rPr>
                <w:szCs w:val="24"/>
              </w:rPr>
            </w:pPr>
            <w:r>
              <w:rPr>
                <w:szCs w:val="24"/>
              </w:rPr>
              <w:t>Lấy theo Tab Thông tin chung</w:t>
            </w:r>
          </w:p>
        </w:tc>
      </w:tr>
      <w:tr w:rsidR="00FF7140" w:rsidRPr="00FF37CC" w14:paraId="3B962F4E" w14:textId="77777777" w:rsidTr="00C02E21">
        <w:trPr>
          <w:cantSplit/>
          <w:trHeight w:val="827"/>
        </w:trPr>
        <w:tc>
          <w:tcPr>
            <w:tcW w:w="1800" w:type="dxa"/>
          </w:tcPr>
          <w:p w14:paraId="00EA86BC" w14:textId="77777777" w:rsidR="00FF7140" w:rsidRDefault="00FF7140" w:rsidP="00FF7140">
            <w:pPr>
              <w:ind w:left="0"/>
              <w:rPr>
                <w:szCs w:val="24"/>
              </w:rPr>
            </w:pPr>
            <w:r>
              <w:rPr>
                <w:szCs w:val="24"/>
              </w:rPr>
              <w:t xml:space="preserve">Số tiền </w:t>
            </w:r>
          </w:p>
        </w:tc>
        <w:tc>
          <w:tcPr>
            <w:tcW w:w="1980" w:type="dxa"/>
            <w:vAlign w:val="bottom"/>
          </w:tcPr>
          <w:p w14:paraId="403F8036" w14:textId="1EB86924" w:rsidR="00FF7140" w:rsidRPr="00FF7140" w:rsidRDefault="00FF7140" w:rsidP="00FF7140">
            <w:pPr>
              <w:ind w:left="0"/>
              <w:rPr>
                <w:szCs w:val="24"/>
                <w:highlight w:val="yellow"/>
              </w:rPr>
            </w:pPr>
            <w:r w:rsidRPr="00FF7140">
              <w:rPr>
                <w:szCs w:val="24"/>
                <w:highlight w:val="yellow"/>
              </w:rPr>
              <w:t>REQUEST_AMOUNT</w:t>
            </w:r>
          </w:p>
        </w:tc>
        <w:tc>
          <w:tcPr>
            <w:tcW w:w="1417" w:type="dxa"/>
          </w:tcPr>
          <w:p w14:paraId="5F266E02" w14:textId="77777777" w:rsidR="00FF7140" w:rsidRDefault="00FF7140" w:rsidP="00FF7140">
            <w:pPr>
              <w:ind w:left="0"/>
            </w:pPr>
            <w:r>
              <w:t>Number</w:t>
            </w:r>
          </w:p>
        </w:tc>
        <w:tc>
          <w:tcPr>
            <w:tcW w:w="630" w:type="dxa"/>
          </w:tcPr>
          <w:p w14:paraId="60573896" w14:textId="77777777" w:rsidR="00FF7140" w:rsidRDefault="00FF7140" w:rsidP="00FF7140">
            <w:pPr>
              <w:pStyle w:val="Sothutu-1so"/>
              <w:spacing w:before="120" w:after="120" w:line="276" w:lineRule="auto"/>
              <w:jc w:val="left"/>
              <w:rPr>
                <w:szCs w:val="24"/>
              </w:rPr>
            </w:pPr>
            <w:r>
              <w:rPr>
                <w:szCs w:val="24"/>
              </w:rPr>
              <w:t>20</w:t>
            </w:r>
          </w:p>
        </w:tc>
        <w:tc>
          <w:tcPr>
            <w:tcW w:w="540" w:type="dxa"/>
          </w:tcPr>
          <w:p w14:paraId="0D22C7FC" w14:textId="77777777" w:rsidR="00FF7140" w:rsidRDefault="00FF7140" w:rsidP="00FF7140">
            <w:pPr>
              <w:pStyle w:val="Sothutu-1so"/>
              <w:spacing w:before="120" w:after="120" w:line="276" w:lineRule="auto"/>
              <w:jc w:val="left"/>
              <w:rPr>
                <w:szCs w:val="24"/>
              </w:rPr>
            </w:pPr>
            <w:r>
              <w:rPr>
                <w:szCs w:val="24"/>
              </w:rPr>
              <w:t>Y</w:t>
            </w:r>
          </w:p>
        </w:tc>
        <w:tc>
          <w:tcPr>
            <w:tcW w:w="450" w:type="dxa"/>
          </w:tcPr>
          <w:p w14:paraId="0A5EBAD5" w14:textId="77777777" w:rsidR="00FF7140" w:rsidRDefault="00FF7140" w:rsidP="00FF7140">
            <w:pPr>
              <w:pStyle w:val="Sothutu-1so"/>
              <w:spacing w:before="120" w:after="120" w:line="276" w:lineRule="auto"/>
              <w:jc w:val="left"/>
              <w:rPr>
                <w:szCs w:val="24"/>
              </w:rPr>
            </w:pPr>
            <w:r>
              <w:rPr>
                <w:szCs w:val="24"/>
              </w:rPr>
              <w:t>Y</w:t>
            </w:r>
          </w:p>
        </w:tc>
        <w:tc>
          <w:tcPr>
            <w:tcW w:w="540" w:type="dxa"/>
          </w:tcPr>
          <w:p w14:paraId="6F323E44" w14:textId="77777777" w:rsidR="00FF7140" w:rsidRDefault="00FF7140" w:rsidP="00FF7140">
            <w:pPr>
              <w:pStyle w:val="Sothutu-1so"/>
              <w:spacing w:before="120" w:after="120" w:line="276" w:lineRule="auto"/>
              <w:jc w:val="center"/>
              <w:rPr>
                <w:szCs w:val="24"/>
              </w:rPr>
            </w:pPr>
            <w:r>
              <w:rPr>
                <w:szCs w:val="24"/>
              </w:rPr>
              <w:t>Y</w:t>
            </w:r>
          </w:p>
        </w:tc>
        <w:tc>
          <w:tcPr>
            <w:tcW w:w="7380" w:type="dxa"/>
          </w:tcPr>
          <w:p w14:paraId="0F333C1F" w14:textId="55CD5923" w:rsidR="00FF7140" w:rsidRDefault="00FF7140" w:rsidP="00FF7140">
            <w:pPr>
              <w:pStyle w:val="Sothutu-1so"/>
              <w:spacing w:before="120" w:after="120" w:line="276" w:lineRule="auto"/>
              <w:rPr>
                <w:szCs w:val="24"/>
              </w:rPr>
            </w:pPr>
            <w:r>
              <w:rPr>
                <w:szCs w:val="24"/>
              </w:rPr>
              <w:t xml:space="preserve">= </w:t>
            </w:r>
            <w:r w:rsidRPr="00311EE8">
              <w:rPr>
                <w:szCs w:val="24"/>
              </w:rPr>
              <w:t xml:space="preserve">Tổng tiền đề nghị </w:t>
            </w:r>
          </w:p>
        </w:tc>
      </w:tr>
    </w:tbl>
    <w:p w14:paraId="0BA1861A" w14:textId="77777777" w:rsidR="00EA2377" w:rsidRDefault="00EA2377" w:rsidP="00E821FE"/>
    <w:p w14:paraId="4EA240DA" w14:textId="77777777" w:rsidR="00EA2377" w:rsidRPr="006E2F8B" w:rsidRDefault="00EA2377" w:rsidP="008870C6">
      <w:pPr>
        <w:pStyle w:val="Heading6"/>
        <w:numPr>
          <w:ilvl w:val="5"/>
          <w:numId w:val="60"/>
        </w:numPr>
        <w:tabs>
          <w:tab w:val="clear" w:pos="2412"/>
        </w:tabs>
      </w:pPr>
      <w:r w:rsidRPr="006E2F8B">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A2377" w:rsidRPr="00FF37CC" w14:paraId="77F5047A" w14:textId="77777777" w:rsidTr="00E72A62">
        <w:trPr>
          <w:trHeight w:val="530"/>
          <w:tblHeader/>
        </w:trPr>
        <w:tc>
          <w:tcPr>
            <w:tcW w:w="2424" w:type="dxa"/>
            <w:shd w:val="clear" w:color="auto" w:fill="D9D9D9"/>
          </w:tcPr>
          <w:p w14:paraId="419EC7E2" w14:textId="77777777" w:rsidR="00EA2377" w:rsidRPr="00FF37CC" w:rsidRDefault="00EA2377" w:rsidP="00E821FE">
            <w:pPr>
              <w:ind w:left="0"/>
              <w:rPr>
                <w:b/>
              </w:rPr>
            </w:pPr>
            <w:r w:rsidRPr="00FF37CC">
              <w:rPr>
                <w:b/>
              </w:rPr>
              <w:t>Thao tác</w:t>
            </w:r>
          </w:p>
        </w:tc>
        <w:tc>
          <w:tcPr>
            <w:tcW w:w="1176" w:type="dxa"/>
            <w:shd w:val="clear" w:color="auto" w:fill="D9D9D9"/>
          </w:tcPr>
          <w:p w14:paraId="0366F708" w14:textId="77777777" w:rsidR="00EA2377" w:rsidRPr="00FF37CC" w:rsidRDefault="00EA2377" w:rsidP="00E821FE">
            <w:pPr>
              <w:ind w:left="0"/>
              <w:rPr>
                <w:b/>
                <w:color w:val="000000"/>
              </w:rPr>
            </w:pPr>
            <w:r w:rsidRPr="00FF37CC">
              <w:rPr>
                <w:b/>
                <w:color w:val="000000"/>
              </w:rPr>
              <w:t>Hiển thị</w:t>
            </w:r>
          </w:p>
        </w:tc>
        <w:tc>
          <w:tcPr>
            <w:tcW w:w="10710" w:type="dxa"/>
            <w:shd w:val="clear" w:color="auto" w:fill="D9D9D9"/>
          </w:tcPr>
          <w:p w14:paraId="201F9DCA" w14:textId="77777777" w:rsidR="00EA2377" w:rsidRPr="00FF37CC" w:rsidRDefault="00EA2377" w:rsidP="00E821FE">
            <w:pPr>
              <w:ind w:left="0"/>
              <w:rPr>
                <w:b/>
              </w:rPr>
            </w:pPr>
            <w:r w:rsidRPr="00FF37CC">
              <w:rPr>
                <w:b/>
              </w:rPr>
              <w:t>Mô tả</w:t>
            </w:r>
          </w:p>
        </w:tc>
      </w:tr>
      <w:tr w:rsidR="00EA2377" w:rsidRPr="00FF37CC" w14:paraId="42DE331D" w14:textId="77777777" w:rsidTr="00E72A62">
        <w:tc>
          <w:tcPr>
            <w:tcW w:w="2424" w:type="dxa"/>
          </w:tcPr>
          <w:p w14:paraId="0DB9C212" w14:textId="77777777" w:rsidR="00EA2377" w:rsidRPr="00FF37CC" w:rsidRDefault="00EA2377" w:rsidP="00E821FE">
            <w:pPr>
              <w:pStyle w:val="Sothutu-1so"/>
              <w:spacing w:before="120" w:line="276" w:lineRule="auto"/>
              <w:jc w:val="left"/>
              <w:rPr>
                <w:szCs w:val="24"/>
              </w:rPr>
            </w:pPr>
            <w:r>
              <w:rPr>
                <w:szCs w:val="24"/>
              </w:rPr>
              <w:lastRenderedPageBreak/>
              <w:t>Tìm kiếm</w:t>
            </w:r>
          </w:p>
        </w:tc>
        <w:tc>
          <w:tcPr>
            <w:tcW w:w="1176" w:type="dxa"/>
          </w:tcPr>
          <w:p w14:paraId="2A56E8DC" w14:textId="77777777" w:rsidR="00EA2377" w:rsidRPr="00FF37CC" w:rsidRDefault="00EA2377" w:rsidP="00E821FE">
            <w:pPr>
              <w:pStyle w:val="Sothutu-1so"/>
              <w:spacing w:before="120" w:line="276" w:lineRule="auto"/>
              <w:jc w:val="left"/>
              <w:rPr>
                <w:szCs w:val="24"/>
              </w:rPr>
            </w:pPr>
            <w:r>
              <w:rPr>
                <w:szCs w:val="24"/>
              </w:rPr>
              <w:t>Có</w:t>
            </w:r>
          </w:p>
        </w:tc>
        <w:tc>
          <w:tcPr>
            <w:tcW w:w="10710" w:type="dxa"/>
          </w:tcPr>
          <w:p w14:paraId="632FFBDD" w14:textId="0D63332A" w:rsidR="00EA2377" w:rsidRPr="00FF37CC" w:rsidRDefault="00EA2377" w:rsidP="00E821FE">
            <w:pPr>
              <w:pStyle w:val="Sothutu-1so"/>
              <w:spacing w:before="120" w:line="276" w:lineRule="auto"/>
              <w:rPr>
                <w:szCs w:val="24"/>
              </w:rPr>
            </w:pPr>
            <w:r>
              <w:rPr>
                <w:szCs w:val="24"/>
              </w:rPr>
              <w:t xml:space="preserve">Cho phép tìm kiếm nhanh theo </w:t>
            </w:r>
            <w:r w:rsidR="00561995">
              <w:rPr>
                <w:szCs w:val="24"/>
              </w:rPr>
              <w:t xml:space="preserve">Tên người bán, </w:t>
            </w:r>
            <w:r w:rsidR="00AA4604">
              <w:rPr>
                <w:szCs w:val="24"/>
              </w:rPr>
              <w:t>N</w:t>
            </w:r>
            <w:r>
              <w:rPr>
                <w:szCs w:val="24"/>
              </w:rPr>
              <w:t xml:space="preserve">ội dung, Số </w:t>
            </w:r>
            <w:r w:rsidR="00B24974">
              <w:rPr>
                <w:szCs w:val="24"/>
              </w:rPr>
              <w:t>hóa đơn</w:t>
            </w:r>
            <w:r>
              <w:rPr>
                <w:szCs w:val="24"/>
              </w:rPr>
              <w:t>, Số tiền</w:t>
            </w:r>
          </w:p>
        </w:tc>
      </w:tr>
      <w:tr w:rsidR="00EA2377" w:rsidRPr="00FF37CC" w14:paraId="31F6BADD" w14:textId="77777777" w:rsidTr="00E72A62">
        <w:tc>
          <w:tcPr>
            <w:tcW w:w="2424" w:type="dxa"/>
          </w:tcPr>
          <w:p w14:paraId="615BB39A" w14:textId="77777777" w:rsidR="00EA2377" w:rsidRDefault="00EA2377" w:rsidP="00E821FE">
            <w:pPr>
              <w:pStyle w:val="Sothutu-1so"/>
              <w:spacing w:before="120" w:line="276" w:lineRule="auto"/>
              <w:jc w:val="left"/>
              <w:rPr>
                <w:szCs w:val="24"/>
              </w:rPr>
            </w:pPr>
            <w:r>
              <w:rPr>
                <w:szCs w:val="24"/>
              </w:rPr>
              <w:t>Lọc</w:t>
            </w:r>
          </w:p>
        </w:tc>
        <w:tc>
          <w:tcPr>
            <w:tcW w:w="1176" w:type="dxa"/>
          </w:tcPr>
          <w:p w14:paraId="16061382" w14:textId="323BD9CE" w:rsidR="00EA2377" w:rsidRDefault="001717A4" w:rsidP="00E821FE">
            <w:pPr>
              <w:pStyle w:val="Sothutu-1so"/>
              <w:spacing w:before="120" w:line="276" w:lineRule="auto"/>
              <w:jc w:val="left"/>
              <w:rPr>
                <w:szCs w:val="24"/>
              </w:rPr>
            </w:pPr>
            <w:r>
              <w:rPr>
                <w:szCs w:val="24"/>
              </w:rPr>
              <w:t>Không</w:t>
            </w:r>
          </w:p>
        </w:tc>
        <w:tc>
          <w:tcPr>
            <w:tcW w:w="10710" w:type="dxa"/>
          </w:tcPr>
          <w:p w14:paraId="02271FAC" w14:textId="15428982" w:rsidR="00EA2377" w:rsidRDefault="00EA2377" w:rsidP="00E821FE">
            <w:pPr>
              <w:pStyle w:val="Sothutu-1so"/>
              <w:spacing w:before="120" w:line="276" w:lineRule="auto"/>
              <w:rPr>
                <w:szCs w:val="24"/>
              </w:rPr>
            </w:pPr>
          </w:p>
        </w:tc>
      </w:tr>
      <w:tr w:rsidR="00EA2377" w:rsidRPr="00FF37CC" w14:paraId="5F64FBB5" w14:textId="77777777" w:rsidTr="00E72A62">
        <w:tc>
          <w:tcPr>
            <w:tcW w:w="2424" w:type="dxa"/>
          </w:tcPr>
          <w:p w14:paraId="616B7EA9" w14:textId="77777777" w:rsidR="00EA2377" w:rsidRPr="00FF37CC" w:rsidRDefault="00EA2377" w:rsidP="00E821FE">
            <w:pPr>
              <w:pStyle w:val="Sothutu-1so"/>
              <w:spacing w:before="120" w:line="276" w:lineRule="auto"/>
              <w:jc w:val="left"/>
              <w:rPr>
                <w:szCs w:val="24"/>
              </w:rPr>
            </w:pPr>
            <w:r w:rsidRPr="00FF37CC">
              <w:rPr>
                <w:szCs w:val="24"/>
              </w:rPr>
              <w:t>Sao chép</w:t>
            </w:r>
          </w:p>
        </w:tc>
        <w:tc>
          <w:tcPr>
            <w:tcW w:w="1176" w:type="dxa"/>
          </w:tcPr>
          <w:p w14:paraId="73E70A15" w14:textId="77777777" w:rsidR="00EA2377" w:rsidRPr="00FF37CC" w:rsidRDefault="00EA2377" w:rsidP="00E821FE">
            <w:pPr>
              <w:pStyle w:val="Sothutu-1so"/>
              <w:spacing w:before="120" w:line="276" w:lineRule="auto"/>
              <w:jc w:val="left"/>
              <w:rPr>
                <w:szCs w:val="24"/>
              </w:rPr>
            </w:pPr>
            <w:r w:rsidRPr="00FF37CC">
              <w:rPr>
                <w:szCs w:val="24"/>
              </w:rPr>
              <w:t>Có</w:t>
            </w:r>
          </w:p>
        </w:tc>
        <w:tc>
          <w:tcPr>
            <w:tcW w:w="10710" w:type="dxa"/>
          </w:tcPr>
          <w:p w14:paraId="017ACF07" w14:textId="40FBF0CF" w:rsidR="00EA2377" w:rsidRPr="00FF37CC" w:rsidRDefault="00EA2377" w:rsidP="00E821FE">
            <w:pPr>
              <w:pStyle w:val="Sothutu-1so"/>
              <w:spacing w:before="120" w:line="276" w:lineRule="auto"/>
              <w:rPr>
                <w:szCs w:val="24"/>
              </w:rPr>
            </w:pPr>
            <w:r>
              <w:rPr>
                <w:szCs w:val="24"/>
              </w:rPr>
              <w:t>Tạo 1 bản ghi mới, ch</w:t>
            </w:r>
            <w:r>
              <w:rPr>
                <w:iCs/>
                <w:spacing w:val="-1"/>
              </w:rPr>
              <w:t xml:space="preserve">ỉ copy </w:t>
            </w:r>
            <w:r w:rsidR="003B09DE">
              <w:rPr>
                <w:iCs/>
                <w:spacing w:val="-1"/>
              </w:rPr>
              <w:t>tất cả các thông tin ngoại trừ Số hóa đơn</w:t>
            </w:r>
            <w:r w:rsidR="002E5786">
              <w:rPr>
                <w:iCs/>
                <w:spacing w:val="-1"/>
              </w:rPr>
              <w:t>, readonly</w:t>
            </w:r>
            <w:r w:rsidR="00792093">
              <w:rPr>
                <w:iCs/>
                <w:spacing w:val="-1"/>
              </w:rPr>
              <w:t xml:space="preserve"> và các trường tự sinh từ hệ thống</w:t>
            </w:r>
            <w:r w:rsidR="000C666F">
              <w:rPr>
                <w:iCs/>
                <w:spacing w:val="-1"/>
              </w:rPr>
              <w:t xml:space="preserve"> (hệ thống tự sinh lại theo quy tắc)</w:t>
            </w:r>
          </w:p>
        </w:tc>
      </w:tr>
      <w:tr w:rsidR="00EA2377" w:rsidRPr="00FF37CC" w14:paraId="639C98DA" w14:textId="77777777" w:rsidTr="00E72A62">
        <w:tc>
          <w:tcPr>
            <w:tcW w:w="2424" w:type="dxa"/>
          </w:tcPr>
          <w:p w14:paraId="4019497D" w14:textId="77777777" w:rsidR="00EA2377" w:rsidRPr="00FF37CC" w:rsidRDefault="00EA2377" w:rsidP="00E821FE">
            <w:pPr>
              <w:pStyle w:val="Sothutu-1so"/>
              <w:spacing w:before="120" w:line="276" w:lineRule="auto"/>
              <w:jc w:val="left"/>
              <w:rPr>
                <w:szCs w:val="24"/>
              </w:rPr>
            </w:pPr>
            <w:r>
              <w:rPr>
                <w:szCs w:val="24"/>
              </w:rPr>
              <w:t>Chỉnh sửa</w:t>
            </w:r>
          </w:p>
        </w:tc>
        <w:tc>
          <w:tcPr>
            <w:tcW w:w="1176" w:type="dxa"/>
          </w:tcPr>
          <w:p w14:paraId="25251395" w14:textId="77777777" w:rsidR="00EA2377" w:rsidRPr="00FF37CC" w:rsidRDefault="00EA2377" w:rsidP="00E821FE">
            <w:pPr>
              <w:pStyle w:val="Sothutu-1so"/>
              <w:spacing w:before="120" w:line="276" w:lineRule="auto"/>
              <w:jc w:val="left"/>
              <w:rPr>
                <w:szCs w:val="24"/>
              </w:rPr>
            </w:pPr>
            <w:r>
              <w:rPr>
                <w:szCs w:val="24"/>
              </w:rPr>
              <w:t>Có</w:t>
            </w:r>
          </w:p>
        </w:tc>
        <w:tc>
          <w:tcPr>
            <w:tcW w:w="10710" w:type="dxa"/>
          </w:tcPr>
          <w:p w14:paraId="1A6D066F" w14:textId="2CD35FB8" w:rsidR="00EA2377" w:rsidRDefault="00EA2377" w:rsidP="00E821FE">
            <w:pPr>
              <w:pStyle w:val="Sothutu-1so"/>
              <w:spacing w:before="120" w:line="276" w:lineRule="auto"/>
              <w:rPr>
                <w:szCs w:val="24"/>
              </w:rPr>
            </w:pPr>
            <w:r>
              <w:rPr>
                <w:szCs w:val="24"/>
              </w:rPr>
              <w:t xml:space="preserve">Chuyển sang màn hình chi tiết </w:t>
            </w:r>
            <w:r w:rsidR="000C666F">
              <w:rPr>
                <w:szCs w:val="24"/>
              </w:rPr>
              <w:t>hóa đơn</w:t>
            </w:r>
            <w:r>
              <w:rPr>
                <w:szCs w:val="24"/>
              </w:rPr>
              <w:t xml:space="preserve"> để xem và chỉnh sửa thông tin</w:t>
            </w:r>
          </w:p>
        </w:tc>
      </w:tr>
      <w:tr w:rsidR="00EA2377" w:rsidRPr="00FF37CC" w14:paraId="20A4D673" w14:textId="77777777" w:rsidTr="00E72A62">
        <w:tc>
          <w:tcPr>
            <w:tcW w:w="2424" w:type="dxa"/>
          </w:tcPr>
          <w:p w14:paraId="09A0DCCF" w14:textId="77777777" w:rsidR="00EA2377" w:rsidRPr="00FF37CC" w:rsidRDefault="00EA2377" w:rsidP="00E821FE">
            <w:pPr>
              <w:pStyle w:val="Sothutu-1so"/>
              <w:spacing w:before="120" w:line="276" w:lineRule="auto"/>
              <w:jc w:val="left"/>
              <w:rPr>
                <w:szCs w:val="24"/>
              </w:rPr>
            </w:pPr>
            <w:r>
              <w:rPr>
                <w:szCs w:val="24"/>
              </w:rPr>
              <w:t>Xóa</w:t>
            </w:r>
          </w:p>
        </w:tc>
        <w:tc>
          <w:tcPr>
            <w:tcW w:w="1176" w:type="dxa"/>
          </w:tcPr>
          <w:p w14:paraId="7B439D1B" w14:textId="77777777" w:rsidR="00EA2377" w:rsidRPr="00FF37CC" w:rsidRDefault="00EA2377" w:rsidP="00E821FE">
            <w:pPr>
              <w:pStyle w:val="Sothutu-1so"/>
              <w:spacing w:before="120" w:line="276" w:lineRule="auto"/>
              <w:jc w:val="left"/>
              <w:rPr>
                <w:szCs w:val="24"/>
              </w:rPr>
            </w:pPr>
            <w:r>
              <w:rPr>
                <w:szCs w:val="24"/>
              </w:rPr>
              <w:t>Có</w:t>
            </w:r>
          </w:p>
        </w:tc>
        <w:tc>
          <w:tcPr>
            <w:tcW w:w="10710" w:type="dxa"/>
          </w:tcPr>
          <w:p w14:paraId="6EBFCF69" w14:textId="77777777" w:rsidR="00EA2377" w:rsidRDefault="00EA2377" w:rsidP="00E821FE">
            <w:pPr>
              <w:pStyle w:val="Sothutu-1so"/>
              <w:spacing w:before="120" w:line="276" w:lineRule="auto"/>
              <w:rPr>
                <w:szCs w:val="24"/>
              </w:rPr>
            </w:pPr>
            <w:r>
              <w:rPr>
                <w:szCs w:val="24"/>
              </w:rPr>
              <w:t>Xóa chứng từ và dòng chi tiết liên quan</w:t>
            </w:r>
          </w:p>
          <w:p w14:paraId="4ACFCAD3" w14:textId="75F471AF" w:rsidR="00D62B29" w:rsidRDefault="00D62B29" w:rsidP="00E821FE">
            <w:pPr>
              <w:pStyle w:val="Sothutu-1so"/>
              <w:spacing w:before="120" w:line="276" w:lineRule="auto"/>
              <w:rPr>
                <w:szCs w:val="24"/>
              </w:rPr>
            </w:pPr>
            <w:r>
              <w:rPr>
                <w:szCs w:val="24"/>
              </w:rPr>
              <w:t>Popup hỏi lại trước khi thực hiện xóa “Bạn có</w:t>
            </w:r>
            <w:r w:rsidR="005C78FD">
              <w:rPr>
                <w:szCs w:val="24"/>
              </w:rPr>
              <w:t xml:space="preserve"> chắc chắn</w:t>
            </w:r>
            <w:r>
              <w:rPr>
                <w:szCs w:val="24"/>
              </w:rPr>
              <w:t xml:space="preserve"> muốn xóa bản ghi này không</w:t>
            </w:r>
            <w:r w:rsidR="005C78FD">
              <w:rPr>
                <w:szCs w:val="24"/>
              </w:rPr>
              <w:t>?</w:t>
            </w:r>
            <w:r>
              <w:rPr>
                <w:szCs w:val="24"/>
              </w:rPr>
              <w:t>”</w:t>
            </w:r>
            <w:r w:rsidR="005C78FD">
              <w:rPr>
                <w:szCs w:val="24"/>
              </w:rPr>
              <w:t xml:space="preserve"> </w:t>
            </w:r>
          </w:p>
        </w:tc>
      </w:tr>
      <w:tr w:rsidR="00EA2377" w:rsidRPr="00FF37CC" w14:paraId="13A8D383" w14:textId="77777777" w:rsidTr="00E72A62">
        <w:tc>
          <w:tcPr>
            <w:tcW w:w="2424" w:type="dxa"/>
          </w:tcPr>
          <w:p w14:paraId="6EC3AC6D" w14:textId="77777777" w:rsidR="00EA2377" w:rsidRPr="00FF37CC" w:rsidRDefault="00EA2377" w:rsidP="00E821FE">
            <w:pPr>
              <w:pStyle w:val="Sothutu-1so"/>
              <w:spacing w:before="120" w:line="276" w:lineRule="auto"/>
              <w:jc w:val="left"/>
              <w:rPr>
                <w:szCs w:val="24"/>
              </w:rPr>
            </w:pPr>
            <w:r w:rsidRPr="00FF37CC">
              <w:rPr>
                <w:szCs w:val="24"/>
              </w:rPr>
              <w:t>Thêm mới</w:t>
            </w:r>
          </w:p>
        </w:tc>
        <w:tc>
          <w:tcPr>
            <w:tcW w:w="1176" w:type="dxa"/>
          </w:tcPr>
          <w:p w14:paraId="63BAC9B5" w14:textId="77777777" w:rsidR="00EA2377" w:rsidRPr="00FF37CC" w:rsidRDefault="00EA2377" w:rsidP="00E821FE">
            <w:pPr>
              <w:pStyle w:val="Sothutu-1so"/>
              <w:spacing w:before="120" w:line="276" w:lineRule="auto"/>
              <w:jc w:val="left"/>
              <w:rPr>
                <w:szCs w:val="24"/>
              </w:rPr>
            </w:pPr>
            <w:r w:rsidRPr="00FF37CC">
              <w:rPr>
                <w:szCs w:val="24"/>
              </w:rPr>
              <w:t>Có</w:t>
            </w:r>
          </w:p>
        </w:tc>
        <w:tc>
          <w:tcPr>
            <w:tcW w:w="10710" w:type="dxa"/>
          </w:tcPr>
          <w:p w14:paraId="0FD90531" w14:textId="48C7E072" w:rsidR="00EA2377" w:rsidRDefault="00EA2377" w:rsidP="00E821FE">
            <w:pPr>
              <w:pStyle w:val="Sothutu-1so"/>
              <w:spacing w:before="120" w:line="276" w:lineRule="auto"/>
              <w:rPr>
                <w:szCs w:val="24"/>
              </w:rPr>
            </w:pPr>
            <w:r w:rsidRPr="00FF37CC">
              <w:rPr>
                <w:szCs w:val="24"/>
              </w:rPr>
              <w:t xml:space="preserve">Hiển thị màn hình </w:t>
            </w:r>
            <w:r>
              <w:rPr>
                <w:szCs w:val="24"/>
              </w:rPr>
              <w:t xml:space="preserve">thêm mới </w:t>
            </w:r>
            <w:r w:rsidR="00EA6AA0">
              <w:rPr>
                <w:szCs w:val="24"/>
              </w:rPr>
              <w:t>hóa đơn</w:t>
            </w:r>
            <w:r>
              <w:rPr>
                <w:szCs w:val="24"/>
              </w:rPr>
              <w:t xml:space="preserve"> theo mô tả bên dưới</w:t>
            </w:r>
          </w:p>
        </w:tc>
      </w:tr>
    </w:tbl>
    <w:p w14:paraId="1FFF2A5D" w14:textId="77777777" w:rsidR="00CB2D0B" w:rsidRPr="00FF37CC" w:rsidRDefault="00CB2D0B" w:rsidP="00E821FE">
      <w:pPr>
        <w:ind w:left="0"/>
      </w:pPr>
    </w:p>
    <w:p w14:paraId="475E221E" w14:textId="77777777" w:rsidR="00646168" w:rsidRPr="00FF37CC" w:rsidRDefault="00646168" w:rsidP="00E821FE">
      <w:pPr>
        <w:pStyle w:val="Heading6"/>
      </w:pPr>
      <w:r w:rsidRPr="00FF37CC">
        <w:t>Hiệu năng</w:t>
      </w:r>
    </w:p>
    <w:p w14:paraId="014FB6CA" w14:textId="77777777" w:rsidR="00646168" w:rsidRPr="00FF37CC" w:rsidRDefault="00646168" w:rsidP="004E37AB">
      <w:pPr>
        <w:numPr>
          <w:ilvl w:val="0"/>
          <w:numId w:val="11"/>
        </w:numPr>
      </w:pPr>
      <w:r w:rsidRPr="00FF37CC">
        <w:t>Độ lớn dữ liệu: [Số lượng bản ghi]</w:t>
      </w:r>
    </w:p>
    <w:p w14:paraId="6A240759" w14:textId="77777777" w:rsidR="00646168" w:rsidRPr="00FF37CC" w:rsidRDefault="00646168" w:rsidP="004E37AB">
      <w:pPr>
        <w:numPr>
          <w:ilvl w:val="0"/>
          <w:numId w:val="11"/>
        </w:numPr>
      </w:pPr>
      <w:r w:rsidRPr="00FF37CC">
        <w:t xml:space="preserve">Thời gian tải dữ liệu: </w:t>
      </w:r>
    </w:p>
    <w:p w14:paraId="033AC25F" w14:textId="4EA77641" w:rsidR="00646168" w:rsidRPr="00FF37CC" w:rsidRDefault="00646168" w:rsidP="004E37AB">
      <w:pPr>
        <w:numPr>
          <w:ilvl w:val="0"/>
          <w:numId w:val="11"/>
        </w:numPr>
      </w:pPr>
      <w:r w:rsidRPr="00FF37CC">
        <w:t>…..</w:t>
      </w:r>
    </w:p>
    <w:p w14:paraId="0970808C" w14:textId="77777777" w:rsidR="00DE0188" w:rsidRPr="00FF37CC" w:rsidRDefault="00DE0188" w:rsidP="00E821FE">
      <w:pPr>
        <w:ind w:left="720"/>
      </w:pPr>
    </w:p>
    <w:p w14:paraId="2D5483D4" w14:textId="3AA6D88C" w:rsidR="003D463C" w:rsidRDefault="00766787" w:rsidP="00A97673">
      <w:pPr>
        <w:pStyle w:val="Heading5"/>
      </w:pPr>
      <w:r>
        <w:t>Tab Thông tin chung</w:t>
      </w:r>
    </w:p>
    <w:p w14:paraId="79D71125" w14:textId="77777777" w:rsidR="00766787" w:rsidRPr="00FF37CC" w:rsidRDefault="00766787" w:rsidP="00E821FE">
      <w:pPr>
        <w:pStyle w:val="Heading6"/>
      </w:pPr>
      <w:r w:rsidRPr="00FF37CC">
        <w:t>Prototype màn hình nhập liệu</w:t>
      </w:r>
    </w:p>
    <w:p w14:paraId="4AB9A636" w14:textId="77777777" w:rsidR="00766787" w:rsidRPr="00FF37CC" w:rsidRDefault="00766787" w:rsidP="00E821FE">
      <w:pPr>
        <w:ind w:left="0"/>
        <w:rPr>
          <w:noProof/>
          <w:snapToGrid/>
        </w:rPr>
      </w:pPr>
    </w:p>
    <w:p w14:paraId="4F2A4380" w14:textId="5E07A233" w:rsidR="00766787" w:rsidRPr="00FF37CC" w:rsidRDefault="00BC4FA6" w:rsidP="00E821FE">
      <w:pPr>
        <w:ind w:left="0"/>
      </w:pPr>
      <w:r>
        <w:rPr>
          <w:noProof/>
          <w:snapToGrid/>
        </w:rPr>
        <w:lastRenderedPageBreak/>
        <w:drawing>
          <wp:inline distT="0" distB="0" distL="0" distR="0" wp14:anchorId="65E6609B" wp14:editId="52151198">
            <wp:extent cx="1670050" cy="591629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70050" cy="5916295"/>
                    </a:xfrm>
                    <a:prstGeom prst="rect">
                      <a:avLst/>
                    </a:prstGeom>
                  </pic:spPr>
                </pic:pic>
              </a:graphicData>
            </a:graphic>
          </wp:inline>
        </w:drawing>
      </w:r>
    </w:p>
    <w:p w14:paraId="236C7632" w14:textId="77777777" w:rsidR="00766787" w:rsidRPr="00FF37CC" w:rsidRDefault="00766787" w:rsidP="00E821FE">
      <w:pPr>
        <w:pStyle w:val="Heading6"/>
      </w:pPr>
      <w:r w:rsidRPr="00FF37CC">
        <w:lastRenderedPageBreak/>
        <w:t>Danh sách trường dữ liệu</w:t>
      </w:r>
    </w:p>
    <w:p w14:paraId="12FF16D6" w14:textId="32F0AB34" w:rsidR="00766787" w:rsidRDefault="00766787" w:rsidP="004E37AB">
      <w:pPr>
        <w:numPr>
          <w:ilvl w:val="0"/>
          <w:numId w:val="11"/>
        </w:numPr>
      </w:pPr>
      <w:r w:rsidRPr="00FF37CC">
        <w:t xml:space="preserve">Bảng </w:t>
      </w:r>
      <w:bookmarkStart w:id="33" w:name="_GoBack"/>
      <w:bookmarkEnd w:id="33"/>
      <w:r w:rsidR="002831F0">
        <w:t>AP_Invoice</w:t>
      </w:r>
    </w:p>
    <w:p w14:paraId="5F1BCBD5" w14:textId="77777777" w:rsidR="00766787" w:rsidRPr="00FF37CC" w:rsidRDefault="00766787" w:rsidP="004E37AB">
      <w:pPr>
        <w:numPr>
          <w:ilvl w:val="0"/>
          <w:numId w:val="11"/>
        </w:numPr>
      </w:pPr>
      <w:r>
        <w:t>S: Hiển thị trên giao diện</w:t>
      </w:r>
    </w:p>
    <w:p w14:paraId="48679E25" w14:textId="77777777" w:rsidR="00766787" w:rsidRDefault="00766787"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766787" w:rsidRPr="00FF37CC" w14:paraId="46A58083" w14:textId="77777777" w:rsidTr="00E72A62">
        <w:trPr>
          <w:cantSplit/>
          <w:trHeight w:val="422"/>
          <w:tblHeader/>
        </w:trPr>
        <w:tc>
          <w:tcPr>
            <w:tcW w:w="1800" w:type="dxa"/>
            <w:shd w:val="clear" w:color="auto" w:fill="D9D9D9"/>
            <w:vAlign w:val="center"/>
          </w:tcPr>
          <w:p w14:paraId="4A2ABD45" w14:textId="77777777" w:rsidR="00766787" w:rsidRPr="00FF37CC" w:rsidRDefault="00766787" w:rsidP="00E821FE">
            <w:pPr>
              <w:spacing w:after="120"/>
              <w:ind w:left="0"/>
              <w:jc w:val="center"/>
              <w:rPr>
                <w:b/>
              </w:rPr>
            </w:pPr>
            <w:r w:rsidRPr="00FF37CC">
              <w:rPr>
                <w:b/>
              </w:rPr>
              <w:t>Tên trường</w:t>
            </w:r>
          </w:p>
        </w:tc>
        <w:tc>
          <w:tcPr>
            <w:tcW w:w="1980" w:type="dxa"/>
            <w:shd w:val="clear" w:color="auto" w:fill="D9D9D9"/>
            <w:vAlign w:val="center"/>
          </w:tcPr>
          <w:p w14:paraId="64ABD303" w14:textId="77777777" w:rsidR="00766787" w:rsidRPr="00FF37CC" w:rsidRDefault="00766787" w:rsidP="00E821FE">
            <w:pPr>
              <w:spacing w:after="120"/>
              <w:ind w:left="0"/>
              <w:jc w:val="center"/>
              <w:rPr>
                <w:b/>
              </w:rPr>
            </w:pPr>
            <w:r w:rsidRPr="00FF37CC">
              <w:rPr>
                <w:b/>
              </w:rPr>
              <w:t>Tên dữ liệu</w:t>
            </w:r>
          </w:p>
        </w:tc>
        <w:tc>
          <w:tcPr>
            <w:tcW w:w="1417" w:type="dxa"/>
            <w:shd w:val="clear" w:color="auto" w:fill="D9D9D9"/>
            <w:vAlign w:val="center"/>
          </w:tcPr>
          <w:p w14:paraId="2ECAF6DA" w14:textId="77777777" w:rsidR="00766787" w:rsidRPr="00FF37CC" w:rsidRDefault="00766787" w:rsidP="00E821FE">
            <w:pPr>
              <w:spacing w:after="120"/>
              <w:ind w:left="0"/>
              <w:jc w:val="center"/>
              <w:rPr>
                <w:b/>
              </w:rPr>
            </w:pPr>
            <w:r w:rsidRPr="00FF37CC">
              <w:rPr>
                <w:b/>
              </w:rPr>
              <w:t>Loại DL</w:t>
            </w:r>
          </w:p>
        </w:tc>
        <w:tc>
          <w:tcPr>
            <w:tcW w:w="630" w:type="dxa"/>
            <w:shd w:val="clear" w:color="auto" w:fill="D9D9D9"/>
            <w:vAlign w:val="center"/>
          </w:tcPr>
          <w:p w14:paraId="3B6CDE17" w14:textId="77777777" w:rsidR="00766787" w:rsidRPr="00FF37CC" w:rsidRDefault="00766787" w:rsidP="00E821FE">
            <w:pPr>
              <w:spacing w:after="120"/>
              <w:ind w:left="0"/>
              <w:jc w:val="center"/>
              <w:rPr>
                <w:b/>
              </w:rPr>
            </w:pPr>
            <w:r w:rsidRPr="00FF37CC">
              <w:rPr>
                <w:b/>
              </w:rPr>
              <w:t>L</w:t>
            </w:r>
          </w:p>
        </w:tc>
        <w:tc>
          <w:tcPr>
            <w:tcW w:w="540" w:type="dxa"/>
            <w:shd w:val="clear" w:color="auto" w:fill="D9D9D9"/>
            <w:vAlign w:val="center"/>
          </w:tcPr>
          <w:p w14:paraId="5A90EA7A" w14:textId="77777777" w:rsidR="00766787" w:rsidRPr="00FF37CC" w:rsidRDefault="00766787" w:rsidP="00E821FE">
            <w:pPr>
              <w:spacing w:after="120"/>
              <w:ind w:left="0"/>
              <w:jc w:val="center"/>
              <w:rPr>
                <w:b/>
              </w:rPr>
            </w:pPr>
            <w:r w:rsidRPr="00FF37CC">
              <w:rPr>
                <w:b/>
              </w:rPr>
              <w:t>R</w:t>
            </w:r>
          </w:p>
        </w:tc>
        <w:tc>
          <w:tcPr>
            <w:tcW w:w="450" w:type="dxa"/>
            <w:shd w:val="clear" w:color="auto" w:fill="D9D9D9"/>
            <w:vAlign w:val="center"/>
          </w:tcPr>
          <w:p w14:paraId="04802729" w14:textId="77777777" w:rsidR="00766787" w:rsidRPr="00FF37CC" w:rsidRDefault="00766787" w:rsidP="00E821FE">
            <w:pPr>
              <w:spacing w:after="120"/>
              <w:ind w:left="0"/>
              <w:jc w:val="center"/>
              <w:rPr>
                <w:b/>
              </w:rPr>
            </w:pPr>
            <w:r w:rsidRPr="00FF37CC">
              <w:rPr>
                <w:b/>
              </w:rPr>
              <w:t>M</w:t>
            </w:r>
          </w:p>
        </w:tc>
        <w:tc>
          <w:tcPr>
            <w:tcW w:w="540" w:type="dxa"/>
            <w:shd w:val="clear" w:color="auto" w:fill="D9D9D9"/>
          </w:tcPr>
          <w:p w14:paraId="436B0565" w14:textId="77777777" w:rsidR="00766787" w:rsidRPr="00926A39" w:rsidRDefault="00766787" w:rsidP="00E821FE">
            <w:pPr>
              <w:spacing w:after="120"/>
              <w:ind w:left="0"/>
              <w:jc w:val="center"/>
              <w:rPr>
                <w:b/>
                <w:sz w:val="22"/>
              </w:rPr>
            </w:pPr>
            <w:r>
              <w:rPr>
                <w:b/>
              </w:rPr>
              <w:t>S</w:t>
            </w:r>
          </w:p>
        </w:tc>
        <w:tc>
          <w:tcPr>
            <w:tcW w:w="7380" w:type="dxa"/>
            <w:shd w:val="clear" w:color="auto" w:fill="D9D9D9"/>
            <w:vAlign w:val="center"/>
          </w:tcPr>
          <w:p w14:paraId="7BBAC1B0" w14:textId="77777777" w:rsidR="00766787" w:rsidRPr="00FF37CC" w:rsidRDefault="00766787" w:rsidP="00E821FE">
            <w:pPr>
              <w:spacing w:after="120"/>
              <w:ind w:left="0"/>
              <w:jc w:val="center"/>
              <w:rPr>
                <w:b/>
              </w:rPr>
            </w:pPr>
            <w:r w:rsidRPr="00FF37CC">
              <w:rPr>
                <w:b/>
              </w:rPr>
              <w:t>Mô tả</w:t>
            </w:r>
          </w:p>
        </w:tc>
      </w:tr>
      <w:tr w:rsidR="00766787" w:rsidRPr="00FF37CC" w14:paraId="54C83008" w14:textId="77777777" w:rsidTr="00E72A62">
        <w:trPr>
          <w:cantSplit/>
          <w:trHeight w:val="827"/>
        </w:trPr>
        <w:tc>
          <w:tcPr>
            <w:tcW w:w="1800" w:type="dxa"/>
          </w:tcPr>
          <w:p w14:paraId="563FF9EE" w14:textId="77777777" w:rsidR="00766787" w:rsidRPr="00FF37CC" w:rsidRDefault="00766787" w:rsidP="00E821FE">
            <w:pPr>
              <w:ind w:left="0"/>
            </w:pPr>
            <w:r>
              <w:t>ID</w:t>
            </w:r>
          </w:p>
        </w:tc>
        <w:tc>
          <w:tcPr>
            <w:tcW w:w="1980" w:type="dxa"/>
          </w:tcPr>
          <w:p w14:paraId="6F63FF37" w14:textId="195CE830" w:rsidR="00766787" w:rsidRPr="00FF37CC" w:rsidRDefault="00766787" w:rsidP="00E821FE">
            <w:pPr>
              <w:ind w:left="0"/>
            </w:pPr>
            <w:r>
              <w:rPr>
                <w:szCs w:val="24"/>
              </w:rPr>
              <w:t>C_</w:t>
            </w:r>
            <w:r w:rsidR="002831F0">
              <w:rPr>
                <w:szCs w:val="24"/>
              </w:rPr>
              <w:t>AP_INVOICE</w:t>
            </w:r>
            <w:r w:rsidRPr="00AB2F64">
              <w:rPr>
                <w:szCs w:val="24"/>
              </w:rPr>
              <w:t xml:space="preserve"> </w:t>
            </w:r>
            <w:r>
              <w:rPr>
                <w:szCs w:val="24"/>
              </w:rPr>
              <w:t>_</w:t>
            </w:r>
            <w:r w:rsidRPr="00AB2F64">
              <w:rPr>
                <w:szCs w:val="24"/>
              </w:rPr>
              <w:t>ID</w:t>
            </w:r>
          </w:p>
        </w:tc>
        <w:tc>
          <w:tcPr>
            <w:tcW w:w="1417" w:type="dxa"/>
          </w:tcPr>
          <w:p w14:paraId="6A42E66D" w14:textId="77777777" w:rsidR="00766787" w:rsidRPr="00FF37CC" w:rsidRDefault="00766787" w:rsidP="00E821FE">
            <w:pPr>
              <w:ind w:left="0"/>
            </w:pPr>
            <w:r>
              <w:t>Number</w:t>
            </w:r>
          </w:p>
          <w:p w14:paraId="238ED0C5" w14:textId="77777777" w:rsidR="00766787" w:rsidRPr="00FF37CC" w:rsidRDefault="00766787" w:rsidP="00E821FE">
            <w:pPr>
              <w:ind w:left="0"/>
            </w:pPr>
          </w:p>
        </w:tc>
        <w:tc>
          <w:tcPr>
            <w:tcW w:w="630" w:type="dxa"/>
          </w:tcPr>
          <w:p w14:paraId="38EBE1FE" w14:textId="77777777" w:rsidR="00766787" w:rsidRPr="00FF37CC" w:rsidRDefault="00766787" w:rsidP="00E821FE">
            <w:pPr>
              <w:pStyle w:val="Sothutu-1so"/>
              <w:spacing w:before="120" w:after="120" w:line="276" w:lineRule="auto"/>
              <w:jc w:val="left"/>
              <w:rPr>
                <w:szCs w:val="24"/>
              </w:rPr>
            </w:pPr>
            <w:r w:rsidRPr="00FF37CC">
              <w:rPr>
                <w:szCs w:val="24"/>
              </w:rPr>
              <w:t>50</w:t>
            </w:r>
          </w:p>
        </w:tc>
        <w:tc>
          <w:tcPr>
            <w:tcW w:w="540" w:type="dxa"/>
          </w:tcPr>
          <w:p w14:paraId="4C49B19A" w14:textId="77777777" w:rsidR="00766787" w:rsidRPr="00FF37CC" w:rsidRDefault="00766787" w:rsidP="00E821FE">
            <w:pPr>
              <w:pStyle w:val="Sothutu-1so"/>
              <w:spacing w:before="120" w:after="120" w:line="276" w:lineRule="auto"/>
              <w:jc w:val="left"/>
              <w:rPr>
                <w:szCs w:val="24"/>
              </w:rPr>
            </w:pPr>
            <w:r>
              <w:rPr>
                <w:szCs w:val="24"/>
              </w:rPr>
              <w:t>Y</w:t>
            </w:r>
          </w:p>
        </w:tc>
        <w:tc>
          <w:tcPr>
            <w:tcW w:w="450" w:type="dxa"/>
          </w:tcPr>
          <w:p w14:paraId="422F431A" w14:textId="77777777" w:rsidR="00766787" w:rsidRPr="00FF37CC" w:rsidRDefault="00766787" w:rsidP="00E821FE">
            <w:pPr>
              <w:pStyle w:val="Sothutu-1so"/>
              <w:spacing w:before="120" w:after="120" w:line="276" w:lineRule="auto"/>
              <w:jc w:val="left"/>
              <w:rPr>
                <w:szCs w:val="24"/>
              </w:rPr>
            </w:pPr>
            <w:r>
              <w:rPr>
                <w:szCs w:val="24"/>
              </w:rPr>
              <w:t>N</w:t>
            </w:r>
          </w:p>
        </w:tc>
        <w:tc>
          <w:tcPr>
            <w:tcW w:w="540" w:type="dxa"/>
          </w:tcPr>
          <w:p w14:paraId="2A2E1456" w14:textId="77777777" w:rsidR="00766787" w:rsidRDefault="00766787" w:rsidP="00E821FE">
            <w:pPr>
              <w:pStyle w:val="Sothutu-1so"/>
              <w:spacing w:before="120" w:after="120" w:line="276" w:lineRule="auto"/>
              <w:ind w:left="360" w:hanging="360"/>
              <w:jc w:val="center"/>
              <w:rPr>
                <w:szCs w:val="24"/>
              </w:rPr>
            </w:pPr>
            <w:r>
              <w:rPr>
                <w:szCs w:val="24"/>
              </w:rPr>
              <w:t>N</w:t>
            </w:r>
          </w:p>
        </w:tc>
        <w:tc>
          <w:tcPr>
            <w:tcW w:w="7380" w:type="dxa"/>
          </w:tcPr>
          <w:p w14:paraId="44CF038E" w14:textId="77777777" w:rsidR="00766787" w:rsidRPr="00FF37CC" w:rsidRDefault="00766787" w:rsidP="00E821FE">
            <w:pPr>
              <w:pStyle w:val="Sothutu-1so"/>
              <w:spacing w:before="120" w:after="120" w:line="276" w:lineRule="auto"/>
              <w:ind w:left="360" w:hanging="360"/>
              <w:jc w:val="left"/>
              <w:rPr>
                <w:szCs w:val="24"/>
              </w:rPr>
            </w:pPr>
            <w:r>
              <w:rPr>
                <w:szCs w:val="24"/>
              </w:rPr>
              <w:t>Key, tự sinh, không hiển thị</w:t>
            </w:r>
          </w:p>
        </w:tc>
      </w:tr>
      <w:tr w:rsidR="00766787" w:rsidRPr="001E5A81" w14:paraId="3435FFB4" w14:textId="77777777" w:rsidTr="00E72A62">
        <w:trPr>
          <w:cantSplit/>
          <w:trHeight w:val="827"/>
        </w:trPr>
        <w:tc>
          <w:tcPr>
            <w:tcW w:w="14737" w:type="dxa"/>
            <w:gridSpan w:val="8"/>
          </w:tcPr>
          <w:p w14:paraId="1EE78DC2" w14:textId="46BF5501" w:rsidR="00766787" w:rsidRPr="001E5A81" w:rsidRDefault="00766787" w:rsidP="00E821FE">
            <w:pPr>
              <w:pStyle w:val="Sothutu-1so"/>
              <w:spacing w:before="120" w:after="120" w:line="276" w:lineRule="auto"/>
              <w:ind w:left="360" w:hanging="360"/>
              <w:jc w:val="left"/>
              <w:rPr>
                <w:b/>
                <w:szCs w:val="24"/>
              </w:rPr>
            </w:pPr>
            <w:r w:rsidRPr="001E5A81">
              <w:rPr>
                <w:b/>
                <w:szCs w:val="24"/>
              </w:rPr>
              <w:t>Group: Thông tin chung</w:t>
            </w:r>
            <w:r w:rsidR="00CD5B76">
              <w:rPr>
                <w:b/>
                <w:szCs w:val="24"/>
              </w:rPr>
              <w:t xml:space="preserve">m </w:t>
            </w:r>
          </w:p>
        </w:tc>
      </w:tr>
      <w:tr w:rsidR="00766787" w:rsidRPr="00FF37CC" w14:paraId="63637239" w14:textId="77777777" w:rsidTr="00E72A62">
        <w:trPr>
          <w:cantSplit/>
          <w:trHeight w:val="827"/>
        </w:trPr>
        <w:tc>
          <w:tcPr>
            <w:tcW w:w="1800" w:type="dxa"/>
          </w:tcPr>
          <w:p w14:paraId="169F6706" w14:textId="77777777" w:rsidR="00766787" w:rsidRPr="00B071A1" w:rsidRDefault="00766787" w:rsidP="00E821FE">
            <w:pPr>
              <w:ind w:left="0"/>
              <w:rPr>
                <w:color w:val="FF0000"/>
              </w:rPr>
            </w:pPr>
            <w:r w:rsidRPr="002D5A63">
              <w:rPr>
                <w:color w:val="000000" w:themeColor="text1"/>
                <w:szCs w:val="24"/>
              </w:rPr>
              <w:t xml:space="preserve">Đơn vị </w:t>
            </w:r>
          </w:p>
        </w:tc>
        <w:tc>
          <w:tcPr>
            <w:tcW w:w="1980" w:type="dxa"/>
          </w:tcPr>
          <w:p w14:paraId="7C40015B" w14:textId="77777777" w:rsidR="00766787" w:rsidRPr="00FF37CC" w:rsidRDefault="00766787" w:rsidP="00E821FE">
            <w:pPr>
              <w:ind w:left="0"/>
            </w:pPr>
            <w:r w:rsidRPr="00FF37CC">
              <w:t>AD_Org_ID</w:t>
            </w:r>
          </w:p>
        </w:tc>
        <w:tc>
          <w:tcPr>
            <w:tcW w:w="1417" w:type="dxa"/>
          </w:tcPr>
          <w:p w14:paraId="3E80F865" w14:textId="77777777" w:rsidR="00766787" w:rsidRDefault="00766787" w:rsidP="00E821FE">
            <w:pPr>
              <w:ind w:left="0"/>
            </w:pPr>
            <w:r w:rsidRPr="00FF37CC">
              <w:t>String</w:t>
            </w:r>
          </w:p>
          <w:p w14:paraId="74C609BD" w14:textId="77777777" w:rsidR="00766787" w:rsidRPr="00FF37CC" w:rsidRDefault="00766787" w:rsidP="00E821FE">
            <w:pPr>
              <w:ind w:left="0"/>
            </w:pPr>
            <w:r>
              <w:t>SL</w:t>
            </w:r>
          </w:p>
        </w:tc>
        <w:tc>
          <w:tcPr>
            <w:tcW w:w="630" w:type="dxa"/>
          </w:tcPr>
          <w:p w14:paraId="6C7089B3" w14:textId="77777777" w:rsidR="00766787" w:rsidRPr="00FF37CC" w:rsidRDefault="00766787" w:rsidP="00E821FE">
            <w:pPr>
              <w:pStyle w:val="Sothutu-1so"/>
              <w:spacing w:before="120" w:after="120" w:line="276" w:lineRule="auto"/>
              <w:jc w:val="left"/>
              <w:rPr>
                <w:szCs w:val="24"/>
              </w:rPr>
            </w:pPr>
            <w:r w:rsidRPr="00FF37CC">
              <w:rPr>
                <w:szCs w:val="24"/>
              </w:rPr>
              <w:t>50</w:t>
            </w:r>
          </w:p>
        </w:tc>
        <w:tc>
          <w:tcPr>
            <w:tcW w:w="540" w:type="dxa"/>
          </w:tcPr>
          <w:p w14:paraId="345F838D" w14:textId="77777777" w:rsidR="00766787" w:rsidRPr="00FF37CC" w:rsidRDefault="00766787" w:rsidP="00E821FE">
            <w:pPr>
              <w:pStyle w:val="Sothutu-1so"/>
              <w:spacing w:before="120" w:after="120" w:line="276" w:lineRule="auto"/>
              <w:jc w:val="left"/>
              <w:rPr>
                <w:szCs w:val="24"/>
              </w:rPr>
            </w:pPr>
            <w:r>
              <w:rPr>
                <w:szCs w:val="24"/>
              </w:rPr>
              <w:t>N</w:t>
            </w:r>
          </w:p>
        </w:tc>
        <w:tc>
          <w:tcPr>
            <w:tcW w:w="450" w:type="dxa"/>
          </w:tcPr>
          <w:p w14:paraId="4F4684E0" w14:textId="77777777" w:rsidR="00766787" w:rsidRPr="00FF37CC" w:rsidRDefault="00766787" w:rsidP="00E821FE">
            <w:pPr>
              <w:pStyle w:val="Sothutu-1so"/>
              <w:spacing w:before="120" w:after="120" w:line="276" w:lineRule="auto"/>
              <w:jc w:val="left"/>
              <w:rPr>
                <w:szCs w:val="24"/>
              </w:rPr>
            </w:pPr>
            <w:r w:rsidRPr="00FF37CC">
              <w:rPr>
                <w:szCs w:val="24"/>
              </w:rPr>
              <w:t>Y</w:t>
            </w:r>
          </w:p>
        </w:tc>
        <w:tc>
          <w:tcPr>
            <w:tcW w:w="540" w:type="dxa"/>
          </w:tcPr>
          <w:p w14:paraId="5F64583E" w14:textId="77777777" w:rsidR="00766787" w:rsidRPr="00FF37CC" w:rsidRDefault="00766787" w:rsidP="00E821FE">
            <w:pPr>
              <w:pStyle w:val="Sothutu-1so"/>
              <w:spacing w:before="120" w:after="120" w:line="276" w:lineRule="auto"/>
              <w:jc w:val="center"/>
              <w:rPr>
                <w:szCs w:val="24"/>
              </w:rPr>
            </w:pPr>
            <w:r>
              <w:rPr>
                <w:szCs w:val="24"/>
              </w:rPr>
              <w:t>N</w:t>
            </w:r>
          </w:p>
        </w:tc>
        <w:tc>
          <w:tcPr>
            <w:tcW w:w="7380" w:type="dxa"/>
          </w:tcPr>
          <w:p w14:paraId="279A3EAE" w14:textId="77777777" w:rsidR="00766787" w:rsidRPr="00FF37CC" w:rsidRDefault="00766787" w:rsidP="00E821FE">
            <w:pPr>
              <w:pStyle w:val="Sothutu-1so"/>
              <w:spacing w:before="120" w:after="120" w:line="276" w:lineRule="auto"/>
              <w:jc w:val="left"/>
              <w:rPr>
                <w:szCs w:val="24"/>
              </w:rPr>
            </w:pPr>
            <w:r>
              <w:rPr>
                <w:szCs w:val="24"/>
              </w:rPr>
              <w:t>Mặc định là đơn vị chọn khi đăng nhập</w:t>
            </w:r>
          </w:p>
        </w:tc>
      </w:tr>
      <w:tr w:rsidR="00766787" w:rsidRPr="00FF37CC" w14:paraId="08455907" w14:textId="77777777" w:rsidTr="00E72A62">
        <w:trPr>
          <w:cantSplit/>
          <w:trHeight w:val="827"/>
        </w:trPr>
        <w:tc>
          <w:tcPr>
            <w:tcW w:w="1800" w:type="dxa"/>
          </w:tcPr>
          <w:p w14:paraId="7921ECD0" w14:textId="77777777" w:rsidR="00766787" w:rsidRPr="00B071A1" w:rsidRDefault="00766787" w:rsidP="00E821FE">
            <w:pPr>
              <w:ind w:left="0"/>
            </w:pPr>
            <w:r w:rsidRPr="00B071A1">
              <w:t>Phòng/ban</w:t>
            </w:r>
          </w:p>
        </w:tc>
        <w:tc>
          <w:tcPr>
            <w:tcW w:w="1980" w:type="dxa"/>
          </w:tcPr>
          <w:p w14:paraId="2586EE49" w14:textId="77777777" w:rsidR="00766787" w:rsidRPr="00B071A1" w:rsidRDefault="00766787" w:rsidP="00E821FE">
            <w:pPr>
              <w:ind w:left="0"/>
            </w:pPr>
            <w:r w:rsidRPr="00B071A1">
              <w:t>C_Department_ID</w:t>
            </w:r>
          </w:p>
        </w:tc>
        <w:tc>
          <w:tcPr>
            <w:tcW w:w="1417" w:type="dxa"/>
          </w:tcPr>
          <w:p w14:paraId="447030C6" w14:textId="77777777" w:rsidR="00766787" w:rsidRDefault="00766787" w:rsidP="00E821FE">
            <w:pPr>
              <w:ind w:left="0"/>
            </w:pPr>
            <w:r w:rsidRPr="00FF37CC">
              <w:t>String</w:t>
            </w:r>
          </w:p>
          <w:p w14:paraId="1F0BF5FF" w14:textId="77777777" w:rsidR="00766787" w:rsidRPr="00606D95" w:rsidRDefault="00766787" w:rsidP="00E821FE">
            <w:pPr>
              <w:ind w:left="0"/>
            </w:pPr>
            <w:r>
              <w:t>SL</w:t>
            </w:r>
          </w:p>
        </w:tc>
        <w:tc>
          <w:tcPr>
            <w:tcW w:w="630" w:type="dxa"/>
          </w:tcPr>
          <w:p w14:paraId="28E8F7DA" w14:textId="77777777" w:rsidR="00766787" w:rsidRPr="00FF37CC" w:rsidRDefault="00766787"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0C79333A" w14:textId="77777777" w:rsidR="00766787" w:rsidRPr="00FF37CC" w:rsidRDefault="00766787" w:rsidP="00E821FE">
            <w:pPr>
              <w:pStyle w:val="Sothutu-1so"/>
              <w:spacing w:before="120" w:after="120" w:line="276" w:lineRule="auto"/>
              <w:jc w:val="left"/>
              <w:rPr>
                <w:szCs w:val="24"/>
              </w:rPr>
            </w:pPr>
            <w:r>
              <w:rPr>
                <w:szCs w:val="24"/>
              </w:rPr>
              <w:t>N</w:t>
            </w:r>
          </w:p>
        </w:tc>
        <w:tc>
          <w:tcPr>
            <w:tcW w:w="450" w:type="dxa"/>
          </w:tcPr>
          <w:p w14:paraId="20AEE10F" w14:textId="77777777" w:rsidR="00766787" w:rsidRPr="00FF37CC" w:rsidRDefault="00766787" w:rsidP="00E821FE">
            <w:pPr>
              <w:pStyle w:val="Sothutu-1so"/>
              <w:spacing w:before="120" w:after="120" w:line="276" w:lineRule="auto"/>
              <w:jc w:val="left"/>
              <w:rPr>
                <w:szCs w:val="24"/>
              </w:rPr>
            </w:pPr>
            <w:r w:rsidRPr="00FF37CC">
              <w:rPr>
                <w:szCs w:val="24"/>
              </w:rPr>
              <w:t>Y</w:t>
            </w:r>
          </w:p>
        </w:tc>
        <w:tc>
          <w:tcPr>
            <w:tcW w:w="540" w:type="dxa"/>
          </w:tcPr>
          <w:p w14:paraId="6FFCBDA2" w14:textId="77777777" w:rsidR="00766787" w:rsidRPr="00FF37CC" w:rsidRDefault="00766787" w:rsidP="00E821FE">
            <w:pPr>
              <w:pStyle w:val="Sothutu-1so"/>
              <w:spacing w:before="120" w:after="120" w:line="276" w:lineRule="auto"/>
              <w:jc w:val="center"/>
              <w:rPr>
                <w:szCs w:val="24"/>
              </w:rPr>
            </w:pPr>
            <w:r>
              <w:rPr>
                <w:szCs w:val="24"/>
              </w:rPr>
              <w:t>N</w:t>
            </w:r>
          </w:p>
        </w:tc>
        <w:tc>
          <w:tcPr>
            <w:tcW w:w="7380" w:type="dxa"/>
          </w:tcPr>
          <w:p w14:paraId="4E03F11A" w14:textId="77777777" w:rsidR="00766787" w:rsidRPr="00FF37CC" w:rsidRDefault="00766787" w:rsidP="00E821FE">
            <w:pPr>
              <w:pStyle w:val="Sothutu-1so"/>
              <w:spacing w:before="120" w:after="120" w:line="360" w:lineRule="auto"/>
              <w:jc w:val="left"/>
              <w:rPr>
                <w:szCs w:val="24"/>
              </w:rPr>
            </w:pPr>
            <w:r>
              <w:rPr>
                <w:szCs w:val="24"/>
              </w:rPr>
              <w:t>Mặc định là Phòng/ban chọn khi đăng nhập</w:t>
            </w:r>
          </w:p>
        </w:tc>
      </w:tr>
      <w:tr w:rsidR="009D7D56" w:rsidRPr="00FF37CC" w14:paraId="5CA637AA" w14:textId="77777777" w:rsidTr="00E72A62">
        <w:trPr>
          <w:cantSplit/>
          <w:trHeight w:val="827"/>
        </w:trPr>
        <w:tc>
          <w:tcPr>
            <w:tcW w:w="1800" w:type="dxa"/>
          </w:tcPr>
          <w:p w14:paraId="44D732E4" w14:textId="0887BEF4" w:rsidR="009D7D56" w:rsidRDefault="009D7D56" w:rsidP="00E821FE">
            <w:pPr>
              <w:ind w:left="0"/>
            </w:pPr>
            <w:r>
              <w:t>Bảng THTT</w:t>
            </w:r>
          </w:p>
        </w:tc>
        <w:tc>
          <w:tcPr>
            <w:tcW w:w="1980" w:type="dxa"/>
          </w:tcPr>
          <w:p w14:paraId="0EC83544" w14:textId="3F7C0E83" w:rsidR="009D7D56" w:rsidRPr="00D5370A" w:rsidRDefault="009D7D56" w:rsidP="00E821FE">
            <w:pPr>
              <w:ind w:left="0"/>
            </w:pPr>
            <w:r>
              <w:t>C_AP_Invoice_Group_ID</w:t>
            </w:r>
          </w:p>
        </w:tc>
        <w:tc>
          <w:tcPr>
            <w:tcW w:w="1417" w:type="dxa"/>
          </w:tcPr>
          <w:p w14:paraId="7DD34218" w14:textId="77777777" w:rsidR="009D7D56" w:rsidRDefault="009D7D56" w:rsidP="00E821FE">
            <w:pPr>
              <w:ind w:left="0"/>
            </w:pPr>
            <w:r w:rsidRPr="00FF37CC">
              <w:t>String</w:t>
            </w:r>
          </w:p>
          <w:p w14:paraId="31B01C6A" w14:textId="5ADADAAB" w:rsidR="009D7D56" w:rsidRPr="00FF37CC" w:rsidRDefault="009D7D56" w:rsidP="00E821FE">
            <w:pPr>
              <w:ind w:left="0"/>
            </w:pPr>
            <w:r>
              <w:t>Text box</w:t>
            </w:r>
          </w:p>
        </w:tc>
        <w:tc>
          <w:tcPr>
            <w:tcW w:w="630" w:type="dxa"/>
          </w:tcPr>
          <w:p w14:paraId="4C3ED683" w14:textId="77777777" w:rsidR="009D7D56" w:rsidRDefault="009D7D56" w:rsidP="00E821FE">
            <w:pPr>
              <w:pStyle w:val="Sothutu-1so"/>
              <w:spacing w:before="120" w:after="120" w:line="276" w:lineRule="auto"/>
              <w:jc w:val="left"/>
              <w:rPr>
                <w:szCs w:val="24"/>
              </w:rPr>
            </w:pPr>
          </w:p>
        </w:tc>
        <w:tc>
          <w:tcPr>
            <w:tcW w:w="540" w:type="dxa"/>
          </w:tcPr>
          <w:p w14:paraId="21B84EC9" w14:textId="77777777" w:rsidR="009D7D56" w:rsidRDefault="009D7D56" w:rsidP="00E821FE">
            <w:pPr>
              <w:pStyle w:val="Sothutu-1so"/>
              <w:spacing w:before="120" w:after="120" w:line="276" w:lineRule="auto"/>
              <w:jc w:val="left"/>
              <w:rPr>
                <w:szCs w:val="24"/>
              </w:rPr>
            </w:pPr>
          </w:p>
        </w:tc>
        <w:tc>
          <w:tcPr>
            <w:tcW w:w="450" w:type="dxa"/>
          </w:tcPr>
          <w:p w14:paraId="36B33DC7" w14:textId="77777777" w:rsidR="009D7D56" w:rsidRPr="00FF37CC" w:rsidRDefault="009D7D56" w:rsidP="00E821FE">
            <w:pPr>
              <w:pStyle w:val="Sothutu-1so"/>
              <w:spacing w:before="120" w:after="120" w:line="276" w:lineRule="auto"/>
              <w:jc w:val="left"/>
              <w:rPr>
                <w:szCs w:val="24"/>
              </w:rPr>
            </w:pPr>
          </w:p>
        </w:tc>
        <w:tc>
          <w:tcPr>
            <w:tcW w:w="540" w:type="dxa"/>
          </w:tcPr>
          <w:p w14:paraId="1555BD15" w14:textId="77777777" w:rsidR="009D7D56" w:rsidRDefault="009D7D56" w:rsidP="00E821FE">
            <w:pPr>
              <w:pStyle w:val="Sothutu-1so"/>
              <w:spacing w:before="120" w:after="120" w:line="276" w:lineRule="auto"/>
              <w:jc w:val="center"/>
              <w:rPr>
                <w:szCs w:val="24"/>
              </w:rPr>
            </w:pPr>
          </w:p>
        </w:tc>
        <w:tc>
          <w:tcPr>
            <w:tcW w:w="7380" w:type="dxa"/>
          </w:tcPr>
          <w:p w14:paraId="1543948A" w14:textId="0BEFAE53" w:rsidR="009D7D56" w:rsidRDefault="009D7D56" w:rsidP="00E821FE">
            <w:pPr>
              <w:pStyle w:val="Sothutu-1so"/>
              <w:spacing w:before="120" w:after="120" w:line="360" w:lineRule="auto"/>
              <w:jc w:val="left"/>
              <w:rPr>
                <w:szCs w:val="24"/>
              </w:rPr>
            </w:pPr>
            <w:r>
              <w:rPr>
                <w:szCs w:val="24"/>
              </w:rPr>
              <w:t>Hiển thị số bảng THTT sau khi hóa đơn được gắn vào bảng THTT</w:t>
            </w:r>
          </w:p>
        </w:tc>
      </w:tr>
      <w:tr w:rsidR="00766787" w:rsidRPr="000039A0" w14:paraId="0AE9FAD3" w14:textId="77777777" w:rsidTr="00E72A62">
        <w:trPr>
          <w:cantSplit/>
          <w:trHeight w:val="827"/>
        </w:trPr>
        <w:tc>
          <w:tcPr>
            <w:tcW w:w="1800" w:type="dxa"/>
          </w:tcPr>
          <w:p w14:paraId="67750834" w14:textId="147F7231" w:rsidR="00766787" w:rsidRPr="00FF37CC" w:rsidRDefault="00F87217" w:rsidP="00E821FE">
            <w:pPr>
              <w:ind w:left="0"/>
            </w:pPr>
            <w:r>
              <w:t>Kiểu hóa đơn</w:t>
            </w:r>
          </w:p>
        </w:tc>
        <w:tc>
          <w:tcPr>
            <w:tcW w:w="1980" w:type="dxa"/>
          </w:tcPr>
          <w:p w14:paraId="0FC8A89B" w14:textId="61717CA5" w:rsidR="00766787" w:rsidRPr="00FF37CC" w:rsidRDefault="00F87217" w:rsidP="00E821FE">
            <w:pPr>
              <w:ind w:left="0"/>
            </w:pPr>
            <w:r>
              <w:rPr>
                <w:szCs w:val="24"/>
              </w:rPr>
              <w:t>GROUP_CHANGE</w:t>
            </w:r>
          </w:p>
        </w:tc>
        <w:tc>
          <w:tcPr>
            <w:tcW w:w="1417" w:type="dxa"/>
          </w:tcPr>
          <w:p w14:paraId="1FF90380" w14:textId="77777777" w:rsidR="00766787" w:rsidRDefault="00766787" w:rsidP="00E821FE">
            <w:pPr>
              <w:ind w:left="0"/>
            </w:pPr>
            <w:r w:rsidRPr="00FF37CC">
              <w:t>String</w:t>
            </w:r>
          </w:p>
          <w:p w14:paraId="2F07FA07" w14:textId="77777777" w:rsidR="00766787" w:rsidRPr="002714DC" w:rsidRDefault="00766787" w:rsidP="00E821FE">
            <w:pPr>
              <w:ind w:left="0"/>
            </w:pPr>
            <w:r>
              <w:t>CL</w:t>
            </w:r>
          </w:p>
        </w:tc>
        <w:tc>
          <w:tcPr>
            <w:tcW w:w="630" w:type="dxa"/>
          </w:tcPr>
          <w:p w14:paraId="600F9EAE" w14:textId="77777777" w:rsidR="00766787" w:rsidRPr="00FF37CC" w:rsidRDefault="00766787" w:rsidP="00E821FE">
            <w:pPr>
              <w:pStyle w:val="Sothutu-1so"/>
              <w:spacing w:before="120" w:after="120" w:line="276" w:lineRule="auto"/>
              <w:jc w:val="left"/>
              <w:rPr>
                <w:szCs w:val="24"/>
              </w:rPr>
            </w:pPr>
            <w:r>
              <w:rPr>
                <w:szCs w:val="24"/>
              </w:rPr>
              <w:t>20</w:t>
            </w:r>
          </w:p>
        </w:tc>
        <w:tc>
          <w:tcPr>
            <w:tcW w:w="540" w:type="dxa"/>
          </w:tcPr>
          <w:p w14:paraId="524765A2" w14:textId="77777777" w:rsidR="00766787" w:rsidRPr="00FF37CC" w:rsidRDefault="00766787" w:rsidP="00E821FE">
            <w:pPr>
              <w:pStyle w:val="Sothutu-1so"/>
              <w:spacing w:before="120" w:after="120" w:line="276" w:lineRule="auto"/>
              <w:jc w:val="left"/>
              <w:rPr>
                <w:szCs w:val="24"/>
              </w:rPr>
            </w:pPr>
            <w:r>
              <w:rPr>
                <w:szCs w:val="24"/>
              </w:rPr>
              <w:t>Y</w:t>
            </w:r>
          </w:p>
        </w:tc>
        <w:tc>
          <w:tcPr>
            <w:tcW w:w="450" w:type="dxa"/>
          </w:tcPr>
          <w:p w14:paraId="1812CB53" w14:textId="77777777" w:rsidR="00766787" w:rsidRPr="00FF37CC" w:rsidRDefault="00766787" w:rsidP="00E821FE">
            <w:pPr>
              <w:pStyle w:val="Sothutu-1so"/>
              <w:spacing w:before="120" w:after="120" w:line="276" w:lineRule="auto"/>
              <w:jc w:val="left"/>
              <w:rPr>
                <w:szCs w:val="24"/>
              </w:rPr>
            </w:pPr>
            <w:r>
              <w:rPr>
                <w:szCs w:val="24"/>
              </w:rPr>
              <w:t>Y</w:t>
            </w:r>
          </w:p>
        </w:tc>
        <w:tc>
          <w:tcPr>
            <w:tcW w:w="540" w:type="dxa"/>
          </w:tcPr>
          <w:p w14:paraId="240EEFF8" w14:textId="77777777" w:rsidR="00766787" w:rsidRDefault="00766787" w:rsidP="00E821FE">
            <w:pPr>
              <w:pStyle w:val="Sothutu-1so"/>
              <w:spacing w:before="120" w:after="120" w:line="276" w:lineRule="auto"/>
              <w:jc w:val="center"/>
              <w:rPr>
                <w:szCs w:val="24"/>
              </w:rPr>
            </w:pPr>
            <w:r>
              <w:rPr>
                <w:szCs w:val="24"/>
              </w:rPr>
              <w:t>N</w:t>
            </w:r>
          </w:p>
        </w:tc>
        <w:tc>
          <w:tcPr>
            <w:tcW w:w="7380" w:type="dxa"/>
          </w:tcPr>
          <w:p w14:paraId="4A62B78F" w14:textId="166C94E7" w:rsidR="00F87217" w:rsidRDefault="00F87217" w:rsidP="00E821FE">
            <w:pPr>
              <w:pStyle w:val="Sothutu-1so"/>
              <w:spacing w:before="120" w:after="120" w:line="276" w:lineRule="auto"/>
              <w:rPr>
                <w:szCs w:val="24"/>
              </w:rPr>
            </w:pPr>
            <w:r>
              <w:rPr>
                <w:szCs w:val="24"/>
              </w:rPr>
              <w:t>Bao gồm 2 kiểu:</w:t>
            </w:r>
          </w:p>
          <w:p w14:paraId="54EEAFB6" w14:textId="77777777" w:rsidR="00F87217" w:rsidRDefault="00F87217" w:rsidP="004E37AB">
            <w:pPr>
              <w:pStyle w:val="Sothutu-1so"/>
              <w:numPr>
                <w:ilvl w:val="0"/>
                <w:numId w:val="30"/>
              </w:numPr>
              <w:spacing w:before="120" w:after="120" w:line="276" w:lineRule="auto"/>
              <w:rPr>
                <w:szCs w:val="24"/>
              </w:rPr>
            </w:pPr>
            <w:r>
              <w:rPr>
                <w:szCs w:val="24"/>
              </w:rPr>
              <w:t>“Hóa đơn GTGT”</w:t>
            </w:r>
          </w:p>
          <w:p w14:paraId="6C18B523" w14:textId="6242ACC1" w:rsidR="00766787" w:rsidRPr="00F87217" w:rsidRDefault="00F87217" w:rsidP="004E37AB">
            <w:pPr>
              <w:pStyle w:val="Sothutu-1so"/>
              <w:numPr>
                <w:ilvl w:val="0"/>
                <w:numId w:val="30"/>
              </w:numPr>
              <w:spacing w:before="120" w:after="120" w:line="276" w:lineRule="auto"/>
              <w:rPr>
                <w:szCs w:val="24"/>
              </w:rPr>
            </w:pPr>
            <w:r>
              <w:rPr>
                <w:szCs w:val="24"/>
              </w:rPr>
              <w:t>“</w:t>
            </w:r>
            <w:r w:rsidRPr="00F87217">
              <w:rPr>
                <w:szCs w:val="24"/>
              </w:rPr>
              <w:t>Chứng từ thanh toán</w:t>
            </w:r>
            <w:r>
              <w:rPr>
                <w:szCs w:val="24"/>
              </w:rPr>
              <w:t>”</w:t>
            </w:r>
          </w:p>
        </w:tc>
      </w:tr>
      <w:tr w:rsidR="00766787" w:rsidRPr="000039A0" w14:paraId="79344285" w14:textId="77777777" w:rsidTr="00E72A62">
        <w:trPr>
          <w:cantSplit/>
          <w:trHeight w:val="827"/>
        </w:trPr>
        <w:tc>
          <w:tcPr>
            <w:tcW w:w="1800" w:type="dxa"/>
          </w:tcPr>
          <w:p w14:paraId="4D4834E9" w14:textId="322965C5" w:rsidR="00766787" w:rsidRPr="00FF37CC" w:rsidRDefault="00766787" w:rsidP="00E821FE">
            <w:pPr>
              <w:ind w:left="0"/>
            </w:pPr>
            <w:r>
              <w:rPr>
                <w:szCs w:val="24"/>
              </w:rPr>
              <w:lastRenderedPageBreak/>
              <w:t xml:space="preserve">Loại </w:t>
            </w:r>
            <w:r w:rsidR="003B4226">
              <w:rPr>
                <w:szCs w:val="24"/>
              </w:rPr>
              <w:t>hàng hóa- dịch vụ</w:t>
            </w:r>
          </w:p>
        </w:tc>
        <w:tc>
          <w:tcPr>
            <w:tcW w:w="1980" w:type="dxa"/>
          </w:tcPr>
          <w:p w14:paraId="6622BAB0" w14:textId="099859AD" w:rsidR="00766787" w:rsidRPr="00FF37CC" w:rsidRDefault="00CA78DF" w:rsidP="00E821FE">
            <w:pPr>
              <w:ind w:left="0"/>
            </w:pPr>
            <w:r w:rsidRPr="008509C9">
              <w:rPr>
                <w:szCs w:val="24"/>
              </w:rPr>
              <w:t>Service_Type</w:t>
            </w:r>
          </w:p>
        </w:tc>
        <w:tc>
          <w:tcPr>
            <w:tcW w:w="1417" w:type="dxa"/>
          </w:tcPr>
          <w:p w14:paraId="5D60EF4B" w14:textId="77777777" w:rsidR="00766787" w:rsidRDefault="00766787" w:rsidP="00E821FE">
            <w:pPr>
              <w:ind w:left="0"/>
            </w:pPr>
            <w:r>
              <w:t xml:space="preserve">String </w:t>
            </w:r>
          </w:p>
          <w:p w14:paraId="6AC8E5A9" w14:textId="77777777" w:rsidR="00766787" w:rsidRDefault="00766787" w:rsidP="00E821FE">
            <w:pPr>
              <w:ind w:left="0"/>
            </w:pPr>
            <w:r>
              <w:t>CL</w:t>
            </w:r>
          </w:p>
          <w:p w14:paraId="381F874C" w14:textId="77777777" w:rsidR="00766787" w:rsidRPr="00FF37CC" w:rsidRDefault="00766787" w:rsidP="00E821FE">
            <w:pPr>
              <w:ind w:left="0"/>
            </w:pPr>
            <w:r>
              <w:t>AC</w:t>
            </w:r>
          </w:p>
        </w:tc>
        <w:tc>
          <w:tcPr>
            <w:tcW w:w="630" w:type="dxa"/>
          </w:tcPr>
          <w:p w14:paraId="2C962EAD" w14:textId="77777777" w:rsidR="00766787" w:rsidRPr="00FF37CC" w:rsidRDefault="00766787" w:rsidP="00E821FE">
            <w:pPr>
              <w:pStyle w:val="Sothutu-1so"/>
              <w:spacing w:before="120" w:after="120" w:line="276" w:lineRule="auto"/>
              <w:jc w:val="left"/>
              <w:rPr>
                <w:szCs w:val="24"/>
              </w:rPr>
            </w:pPr>
            <w:r>
              <w:rPr>
                <w:szCs w:val="24"/>
              </w:rPr>
              <w:t>20</w:t>
            </w:r>
          </w:p>
        </w:tc>
        <w:tc>
          <w:tcPr>
            <w:tcW w:w="540" w:type="dxa"/>
          </w:tcPr>
          <w:p w14:paraId="188961F1" w14:textId="77777777" w:rsidR="00766787" w:rsidRPr="00FF37CC" w:rsidRDefault="00766787" w:rsidP="00E821FE">
            <w:pPr>
              <w:pStyle w:val="Sothutu-1so"/>
              <w:spacing w:before="120" w:after="120" w:line="276" w:lineRule="auto"/>
              <w:jc w:val="left"/>
              <w:rPr>
                <w:szCs w:val="24"/>
              </w:rPr>
            </w:pPr>
            <w:r>
              <w:rPr>
                <w:szCs w:val="24"/>
              </w:rPr>
              <w:t>N</w:t>
            </w:r>
          </w:p>
        </w:tc>
        <w:tc>
          <w:tcPr>
            <w:tcW w:w="450" w:type="dxa"/>
          </w:tcPr>
          <w:p w14:paraId="697F0BC7" w14:textId="77777777" w:rsidR="00766787" w:rsidRPr="00FF37CC" w:rsidRDefault="00766787" w:rsidP="00E821FE">
            <w:pPr>
              <w:pStyle w:val="Sothutu-1so"/>
              <w:spacing w:before="120" w:after="120" w:line="276" w:lineRule="auto"/>
              <w:jc w:val="left"/>
              <w:rPr>
                <w:szCs w:val="24"/>
              </w:rPr>
            </w:pPr>
            <w:r>
              <w:rPr>
                <w:szCs w:val="24"/>
              </w:rPr>
              <w:t>N</w:t>
            </w:r>
          </w:p>
        </w:tc>
        <w:tc>
          <w:tcPr>
            <w:tcW w:w="540" w:type="dxa"/>
          </w:tcPr>
          <w:p w14:paraId="49F3B818" w14:textId="77777777" w:rsidR="00766787" w:rsidRPr="00165004" w:rsidRDefault="00766787" w:rsidP="00E821FE">
            <w:pPr>
              <w:pStyle w:val="Sothutu-1so"/>
              <w:spacing w:before="120" w:after="120" w:line="276" w:lineRule="auto"/>
              <w:jc w:val="center"/>
              <w:rPr>
                <w:szCs w:val="24"/>
              </w:rPr>
            </w:pPr>
            <w:r>
              <w:rPr>
                <w:szCs w:val="24"/>
              </w:rPr>
              <w:t>Y</w:t>
            </w:r>
          </w:p>
        </w:tc>
        <w:tc>
          <w:tcPr>
            <w:tcW w:w="7380" w:type="dxa"/>
          </w:tcPr>
          <w:p w14:paraId="25EA52A7" w14:textId="166AFB65" w:rsidR="00766787" w:rsidRDefault="00766787" w:rsidP="00E821FE">
            <w:pPr>
              <w:pStyle w:val="Sothutu-1so"/>
              <w:spacing w:before="120" w:after="120" w:line="276" w:lineRule="auto"/>
              <w:rPr>
                <w:szCs w:val="24"/>
              </w:rPr>
            </w:pPr>
            <w:r>
              <w:rPr>
                <w:szCs w:val="24"/>
              </w:rPr>
              <w:t>Bao gồm các loại:</w:t>
            </w:r>
            <w:r w:rsidR="009B228C">
              <w:rPr>
                <w:szCs w:val="24"/>
              </w:rPr>
              <w:t xml:space="preserve"> </w:t>
            </w:r>
          </w:p>
          <w:p w14:paraId="58D7D986" w14:textId="77777777" w:rsidR="003E01D3" w:rsidRPr="008509C9" w:rsidRDefault="003E01D3" w:rsidP="004E37AB">
            <w:pPr>
              <w:pStyle w:val="Sothutu-1so"/>
              <w:numPr>
                <w:ilvl w:val="0"/>
                <w:numId w:val="31"/>
              </w:numPr>
              <w:spacing w:before="120" w:after="120" w:line="276" w:lineRule="auto"/>
              <w:rPr>
                <w:szCs w:val="24"/>
              </w:rPr>
            </w:pPr>
            <w:r w:rsidRPr="008509C9">
              <w:rPr>
                <w:szCs w:val="24"/>
              </w:rPr>
              <w:t>OH: Hàng hóa – dịch vụ thông thường</w:t>
            </w:r>
          </w:p>
          <w:p w14:paraId="6BC0CCCF" w14:textId="77777777" w:rsidR="003E01D3" w:rsidRPr="003E01D3" w:rsidRDefault="003E01D3" w:rsidP="004E37AB">
            <w:pPr>
              <w:pStyle w:val="Sothutu-1so"/>
              <w:numPr>
                <w:ilvl w:val="0"/>
                <w:numId w:val="31"/>
              </w:numPr>
              <w:spacing w:before="120" w:after="120" w:line="276" w:lineRule="auto"/>
              <w:rPr>
                <w:szCs w:val="24"/>
              </w:rPr>
            </w:pPr>
            <w:r w:rsidRPr="003E01D3">
              <w:rPr>
                <w:szCs w:val="24"/>
              </w:rPr>
              <w:t>EW: Điện nước</w:t>
            </w:r>
          </w:p>
          <w:p w14:paraId="5E7E06F3" w14:textId="77777777" w:rsidR="003E01D3" w:rsidRPr="008509C9" w:rsidRDefault="003E01D3" w:rsidP="004E37AB">
            <w:pPr>
              <w:pStyle w:val="Sothutu-1so"/>
              <w:numPr>
                <w:ilvl w:val="0"/>
                <w:numId w:val="31"/>
              </w:numPr>
              <w:spacing w:before="120" w:after="120" w:line="276" w:lineRule="auto"/>
              <w:rPr>
                <w:szCs w:val="24"/>
              </w:rPr>
            </w:pPr>
            <w:r w:rsidRPr="008509C9">
              <w:rPr>
                <w:szCs w:val="24"/>
              </w:rPr>
              <w:t>LO: Thuê vị trí</w:t>
            </w:r>
          </w:p>
          <w:p w14:paraId="23DD8BE5" w14:textId="77777777" w:rsidR="003E01D3" w:rsidRPr="008509C9" w:rsidRDefault="003E01D3" w:rsidP="004E37AB">
            <w:pPr>
              <w:pStyle w:val="Sothutu-1so"/>
              <w:numPr>
                <w:ilvl w:val="0"/>
                <w:numId w:val="31"/>
              </w:numPr>
              <w:spacing w:before="120" w:after="120" w:line="276" w:lineRule="auto"/>
              <w:rPr>
                <w:szCs w:val="24"/>
              </w:rPr>
            </w:pPr>
            <w:r w:rsidRPr="008509C9">
              <w:rPr>
                <w:szCs w:val="24"/>
              </w:rPr>
              <w:t>NC: Nhân công</w:t>
            </w:r>
          </w:p>
          <w:p w14:paraId="1C475FD5" w14:textId="2A716603" w:rsidR="00766787" w:rsidRPr="000039A0" w:rsidRDefault="003E01D3" w:rsidP="00E821FE">
            <w:pPr>
              <w:pStyle w:val="Sothutu-1so"/>
              <w:spacing w:before="120" w:after="120" w:line="276" w:lineRule="auto"/>
              <w:jc w:val="left"/>
              <w:rPr>
                <w:szCs w:val="24"/>
              </w:rPr>
            </w:pPr>
            <w:r>
              <w:rPr>
                <w:szCs w:val="24"/>
              </w:rPr>
              <w:t>Mặc</w:t>
            </w:r>
            <w:r w:rsidRPr="008509C9">
              <w:rPr>
                <w:szCs w:val="24"/>
              </w:rPr>
              <w:t xml:space="preserve"> định là OH: Hàng hóa – dịch vụ thông thường</w:t>
            </w:r>
          </w:p>
        </w:tc>
      </w:tr>
      <w:tr w:rsidR="00766787" w:rsidRPr="000039A0" w14:paraId="2A5D70F0" w14:textId="77777777" w:rsidTr="00E72A62">
        <w:trPr>
          <w:cantSplit/>
          <w:trHeight w:val="827"/>
        </w:trPr>
        <w:tc>
          <w:tcPr>
            <w:tcW w:w="1800" w:type="dxa"/>
          </w:tcPr>
          <w:p w14:paraId="64E8E7D8" w14:textId="3C23EAF9" w:rsidR="00766787" w:rsidRPr="007F67F4" w:rsidRDefault="00CA78DF" w:rsidP="00E821FE">
            <w:pPr>
              <w:ind w:left="0"/>
              <w:rPr>
                <w:szCs w:val="24"/>
              </w:rPr>
            </w:pPr>
            <w:r w:rsidRPr="007F67F4">
              <w:rPr>
                <w:szCs w:val="24"/>
                <w:highlight w:val="yellow"/>
              </w:rPr>
              <w:t>Loại hóa đơn</w:t>
            </w:r>
          </w:p>
        </w:tc>
        <w:tc>
          <w:tcPr>
            <w:tcW w:w="1980" w:type="dxa"/>
          </w:tcPr>
          <w:p w14:paraId="5613294D" w14:textId="3D303811" w:rsidR="00766787" w:rsidRDefault="00CA78DF" w:rsidP="00E821FE">
            <w:pPr>
              <w:ind w:left="0"/>
              <w:rPr>
                <w:szCs w:val="24"/>
              </w:rPr>
            </w:pPr>
            <w:r>
              <w:rPr>
                <w:szCs w:val="24"/>
              </w:rPr>
              <w:t>TYPE</w:t>
            </w:r>
          </w:p>
        </w:tc>
        <w:tc>
          <w:tcPr>
            <w:tcW w:w="1417" w:type="dxa"/>
          </w:tcPr>
          <w:p w14:paraId="38245507" w14:textId="77777777" w:rsidR="00766787" w:rsidRDefault="00766787" w:rsidP="00E821FE">
            <w:pPr>
              <w:ind w:left="0"/>
            </w:pPr>
            <w:r>
              <w:t xml:space="preserve">String </w:t>
            </w:r>
          </w:p>
          <w:p w14:paraId="64DEB027" w14:textId="77777777" w:rsidR="00766787" w:rsidRDefault="00766787" w:rsidP="00E821FE">
            <w:pPr>
              <w:ind w:left="0"/>
            </w:pPr>
            <w:r>
              <w:t>CL</w:t>
            </w:r>
          </w:p>
        </w:tc>
        <w:tc>
          <w:tcPr>
            <w:tcW w:w="630" w:type="dxa"/>
          </w:tcPr>
          <w:p w14:paraId="4E18B45D" w14:textId="244C5685" w:rsidR="00766787" w:rsidRDefault="00CA78DF" w:rsidP="00E821FE">
            <w:pPr>
              <w:pStyle w:val="Sothutu-1so"/>
              <w:spacing w:before="120" w:after="120" w:line="276" w:lineRule="auto"/>
              <w:jc w:val="left"/>
              <w:rPr>
                <w:szCs w:val="24"/>
              </w:rPr>
            </w:pPr>
            <w:r>
              <w:rPr>
                <w:szCs w:val="24"/>
              </w:rPr>
              <w:t>50</w:t>
            </w:r>
          </w:p>
        </w:tc>
        <w:tc>
          <w:tcPr>
            <w:tcW w:w="540" w:type="dxa"/>
          </w:tcPr>
          <w:p w14:paraId="24CC38B7" w14:textId="77777777" w:rsidR="00766787" w:rsidRDefault="00766787" w:rsidP="00E821FE">
            <w:pPr>
              <w:pStyle w:val="Sothutu-1so"/>
              <w:spacing w:before="120" w:after="120" w:line="276" w:lineRule="auto"/>
              <w:jc w:val="left"/>
              <w:rPr>
                <w:szCs w:val="24"/>
              </w:rPr>
            </w:pPr>
            <w:r>
              <w:rPr>
                <w:szCs w:val="24"/>
              </w:rPr>
              <w:t>Y</w:t>
            </w:r>
          </w:p>
        </w:tc>
        <w:tc>
          <w:tcPr>
            <w:tcW w:w="450" w:type="dxa"/>
          </w:tcPr>
          <w:p w14:paraId="49A891A8" w14:textId="77777777" w:rsidR="00766787" w:rsidRDefault="00766787" w:rsidP="00E821FE">
            <w:pPr>
              <w:pStyle w:val="Sothutu-1so"/>
              <w:spacing w:before="120" w:after="120" w:line="276" w:lineRule="auto"/>
              <w:jc w:val="left"/>
              <w:rPr>
                <w:szCs w:val="24"/>
              </w:rPr>
            </w:pPr>
            <w:r>
              <w:rPr>
                <w:szCs w:val="24"/>
              </w:rPr>
              <w:t>Y</w:t>
            </w:r>
          </w:p>
        </w:tc>
        <w:tc>
          <w:tcPr>
            <w:tcW w:w="540" w:type="dxa"/>
          </w:tcPr>
          <w:p w14:paraId="4076C05B" w14:textId="77777777" w:rsidR="00766787" w:rsidRDefault="00766787" w:rsidP="00E821FE">
            <w:pPr>
              <w:pStyle w:val="Sothutu-1so"/>
              <w:spacing w:before="120" w:after="120" w:line="276" w:lineRule="auto"/>
              <w:jc w:val="center"/>
              <w:rPr>
                <w:strike/>
                <w:szCs w:val="24"/>
              </w:rPr>
            </w:pPr>
            <w:r w:rsidRPr="002D5A63">
              <w:rPr>
                <w:strike/>
                <w:szCs w:val="24"/>
              </w:rPr>
              <w:t>Y</w:t>
            </w:r>
          </w:p>
          <w:p w14:paraId="62E8B751" w14:textId="26BE3F86" w:rsidR="007F67F4" w:rsidRPr="007F67F4" w:rsidRDefault="007F67F4" w:rsidP="00E821FE">
            <w:pPr>
              <w:pStyle w:val="Sothutu-1so"/>
              <w:spacing w:before="120" w:after="120" w:line="276" w:lineRule="auto"/>
              <w:jc w:val="center"/>
              <w:rPr>
                <w:szCs w:val="24"/>
              </w:rPr>
            </w:pPr>
            <w:r w:rsidRPr="002D5A63">
              <w:rPr>
                <w:szCs w:val="24"/>
                <w:highlight w:val="yellow"/>
              </w:rPr>
              <w:t>N</w:t>
            </w:r>
          </w:p>
        </w:tc>
        <w:tc>
          <w:tcPr>
            <w:tcW w:w="7380" w:type="dxa"/>
          </w:tcPr>
          <w:p w14:paraId="14CD7DBD" w14:textId="4AFA21B0" w:rsidR="00766787" w:rsidRDefault="00766787" w:rsidP="00E821FE">
            <w:pPr>
              <w:pStyle w:val="Sothutu-1so"/>
              <w:spacing w:before="120" w:after="120" w:line="276" w:lineRule="auto"/>
              <w:rPr>
                <w:szCs w:val="24"/>
              </w:rPr>
            </w:pPr>
            <w:r>
              <w:rPr>
                <w:szCs w:val="24"/>
              </w:rPr>
              <w:t xml:space="preserve">= </w:t>
            </w:r>
            <w:r w:rsidR="00CA78DF">
              <w:rPr>
                <w:szCs w:val="24"/>
              </w:rPr>
              <w:t>“</w:t>
            </w:r>
            <w:r w:rsidR="008256DB">
              <w:rPr>
                <w:szCs w:val="24"/>
              </w:rPr>
              <w:t xml:space="preserve">0 : </w:t>
            </w:r>
            <w:r w:rsidR="00CA78DF">
              <w:rPr>
                <w:szCs w:val="24"/>
              </w:rPr>
              <w:t>Hóa đơn”</w:t>
            </w:r>
          </w:p>
        </w:tc>
      </w:tr>
      <w:tr w:rsidR="00766787" w14:paraId="53209C3B" w14:textId="77777777" w:rsidTr="00E72A62">
        <w:trPr>
          <w:cantSplit/>
          <w:trHeight w:val="827"/>
        </w:trPr>
        <w:tc>
          <w:tcPr>
            <w:tcW w:w="1800" w:type="dxa"/>
          </w:tcPr>
          <w:p w14:paraId="4EBF7EB7" w14:textId="362AB61F" w:rsidR="00766787" w:rsidRDefault="00842480" w:rsidP="00E821FE">
            <w:pPr>
              <w:ind w:left="0"/>
            </w:pPr>
            <w:r>
              <w:t>Mẫu số hóa đơn</w:t>
            </w:r>
          </w:p>
        </w:tc>
        <w:tc>
          <w:tcPr>
            <w:tcW w:w="1980" w:type="dxa"/>
          </w:tcPr>
          <w:p w14:paraId="236D18D6" w14:textId="5EBF8723" w:rsidR="00766787" w:rsidRDefault="00842480" w:rsidP="00E821FE">
            <w:pPr>
              <w:ind w:left="0"/>
            </w:pPr>
            <w:r>
              <w:rPr>
                <w:szCs w:val="24"/>
              </w:rPr>
              <w:t>TEMPLATE</w:t>
            </w:r>
          </w:p>
        </w:tc>
        <w:tc>
          <w:tcPr>
            <w:tcW w:w="1417" w:type="dxa"/>
          </w:tcPr>
          <w:p w14:paraId="2B5E81DD" w14:textId="77777777" w:rsidR="00766787" w:rsidRDefault="00766787" w:rsidP="00E821FE">
            <w:pPr>
              <w:ind w:left="0"/>
            </w:pPr>
            <w:r>
              <w:t>String</w:t>
            </w:r>
          </w:p>
          <w:p w14:paraId="63A8D6FF" w14:textId="77777777" w:rsidR="00766787" w:rsidRDefault="00766787" w:rsidP="00E821FE">
            <w:pPr>
              <w:ind w:left="0"/>
            </w:pPr>
            <w:r>
              <w:t>Text Box</w:t>
            </w:r>
          </w:p>
        </w:tc>
        <w:tc>
          <w:tcPr>
            <w:tcW w:w="630" w:type="dxa"/>
          </w:tcPr>
          <w:p w14:paraId="5F4CDB10"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227CDA44"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2ACE3A4C" w14:textId="298700A0" w:rsidR="00766787" w:rsidRDefault="00842480" w:rsidP="00E821FE">
            <w:pPr>
              <w:pStyle w:val="Sothutu-1so"/>
              <w:spacing w:before="120" w:after="120" w:line="276" w:lineRule="auto"/>
              <w:jc w:val="left"/>
              <w:rPr>
                <w:szCs w:val="24"/>
              </w:rPr>
            </w:pPr>
            <w:r>
              <w:rPr>
                <w:szCs w:val="24"/>
              </w:rPr>
              <w:t>Y</w:t>
            </w:r>
          </w:p>
        </w:tc>
        <w:tc>
          <w:tcPr>
            <w:tcW w:w="540" w:type="dxa"/>
          </w:tcPr>
          <w:p w14:paraId="449F360C"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2AE94C4B" w14:textId="7BEA3184" w:rsidR="00766787" w:rsidRDefault="00766787" w:rsidP="00E821FE">
            <w:pPr>
              <w:pStyle w:val="Sothutu-1so"/>
              <w:spacing w:before="120" w:after="120" w:line="276" w:lineRule="auto"/>
              <w:jc w:val="left"/>
              <w:rPr>
                <w:szCs w:val="24"/>
              </w:rPr>
            </w:pPr>
          </w:p>
        </w:tc>
      </w:tr>
      <w:tr w:rsidR="00842480" w14:paraId="59ED95FC" w14:textId="77777777" w:rsidTr="00E72A62">
        <w:trPr>
          <w:cantSplit/>
          <w:trHeight w:val="827"/>
        </w:trPr>
        <w:tc>
          <w:tcPr>
            <w:tcW w:w="1800" w:type="dxa"/>
          </w:tcPr>
          <w:p w14:paraId="25166C1C" w14:textId="605F47F2" w:rsidR="00842480" w:rsidRDefault="00842480" w:rsidP="00E821FE">
            <w:pPr>
              <w:ind w:left="0"/>
              <w:rPr>
                <w:szCs w:val="24"/>
              </w:rPr>
            </w:pPr>
            <w:r>
              <w:rPr>
                <w:szCs w:val="24"/>
              </w:rPr>
              <w:t>Ký hiệu hóa đơn</w:t>
            </w:r>
          </w:p>
        </w:tc>
        <w:tc>
          <w:tcPr>
            <w:tcW w:w="1980" w:type="dxa"/>
          </w:tcPr>
          <w:p w14:paraId="683E3E7E" w14:textId="28521CA9" w:rsidR="00842480" w:rsidRDefault="008256DB" w:rsidP="00E821FE">
            <w:pPr>
              <w:ind w:left="0"/>
              <w:rPr>
                <w:szCs w:val="24"/>
              </w:rPr>
            </w:pPr>
            <w:r w:rsidRPr="008256DB">
              <w:rPr>
                <w:szCs w:val="24"/>
              </w:rPr>
              <w:t>SYMBOL</w:t>
            </w:r>
          </w:p>
        </w:tc>
        <w:tc>
          <w:tcPr>
            <w:tcW w:w="1417" w:type="dxa"/>
          </w:tcPr>
          <w:p w14:paraId="5928A046" w14:textId="77777777" w:rsidR="00842480" w:rsidRDefault="00842480" w:rsidP="00E821FE">
            <w:pPr>
              <w:ind w:left="0"/>
            </w:pPr>
            <w:r>
              <w:t>String</w:t>
            </w:r>
          </w:p>
          <w:p w14:paraId="3E33C61E" w14:textId="06997C11" w:rsidR="00842480" w:rsidRDefault="00842480" w:rsidP="00E821FE">
            <w:pPr>
              <w:ind w:left="0"/>
            </w:pPr>
            <w:r>
              <w:t>Text Box</w:t>
            </w:r>
          </w:p>
        </w:tc>
        <w:tc>
          <w:tcPr>
            <w:tcW w:w="630" w:type="dxa"/>
          </w:tcPr>
          <w:p w14:paraId="634431E8" w14:textId="627C6429" w:rsidR="00842480" w:rsidRDefault="00842480" w:rsidP="00E821FE">
            <w:pPr>
              <w:pStyle w:val="Sothutu-1so"/>
              <w:spacing w:before="120" w:after="120" w:line="276" w:lineRule="auto"/>
              <w:jc w:val="left"/>
              <w:rPr>
                <w:szCs w:val="24"/>
              </w:rPr>
            </w:pPr>
            <w:r>
              <w:rPr>
                <w:szCs w:val="24"/>
              </w:rPr>
              <w:t>20</w:t>
            </w:r>
          </w:p>
        </w:tc>
        <w:tc>
          <w:tcPr>
            <w:tcW w:w="540" w:type="dxa"/>
          </w:tcPr>
          <w:p w14:paraId="4A3B7649" w14:textId="08F9BFB2" w:rsidR="00842480" w:rsidRDefault="00842480" w:rsidP="00E821FE">
            <w:pPr>
              <w:pStyle w:val="Sothutu-1so"/>
              <w:spacing w:before="120" w:after="120" w:line="276" w:lineRule="auto"/>
              <w:jc w:val="left"/>
              <w:rPr>
                <w:szCs w:val="24"/>
              </w:rPr>
            </w:pPr>
            <w:r>
              <w:rPr>
                <w:szCs w:val="24"/>
              </w:rPr>
              <w:t>N</w:t>
            </w:r>
          </w:p>
        </w:tc>
        <w:tc>
          <w:tcPr>
            <w:tcW w:w="450" w:type="dxa"/>
          </w:tcPr>
          <w:p w14:paraId="6635A2A9" w14:textId="4060C640" w:rsidR="00842480" w:rsidRDefault="00842480" w:rsidP="00E821FE">
            <w:pPr>
              <w:pStyle w:val="Sothutu-1so"/>
              <w:spacing w:before="120" w:after="120" w:line="276" w:lineRule="auto"/>
              <w:jc w:val="left"/>
              <w:rPr>
                <w:szCs w:val="24"/>
              </w:rPr>
            </w:pPr>
            <w:r>
              <w:rPr>
                <w:szCs w:val="24"/>
              </w:rPr>
              <w:t>Y</w:t>
            </w:r>
          </w:p>
        </w:tc>
        <w:tc>
          <w:tcPr>
            <w:tcW w:w="540" w:type="dxa"/>
          </w:tcPr>
          <w:p w14:paraId="32AE2CEC" w14:textId="7DC2570F" w:rsidR="00842480" w:rsidRDefault="00842480" w:rsidP="00E821FE">
            <w:pPr>
              <w:pStyle w:val="Sothutu-1so"/>
              <w:spacing w:before="120" w:after="120" w:line="276" w:lineRule="auto"/>
              <w:jc w:val="center"/>
              <w:rPr>
                <w:szCs w:val="24"/>
              </w:rPr>
            </w:pPr>
            <w:r>
              <w:rPr>
                <w:szCs w:val="24"/>
              </w:rPr>
              <w:t>Y</w:t>
            </w:r>
          </w:p>
        </w:tc>
        <w:tc>
          <w:tcPr>
            <w:tcW w:w="7380" w:type="dxa"/>
          </w:tcPr>
          <w:p w14:paraId="5EFE396B" w14:textId="227B0C20" w:rsidR="00842480" w:rsidRDefault="00842480" w:rsidP="00E821FE">
            <w:pPr>
              <w:pStyle w:val="Sothutu-1so"/>
              <w:spacing w:before="120" w:after="120" w:line="276" w:lineRule="auto"/>
              <w:rPr>
                <w:szCs w:val="24"/>
              </w:rPr>
            </w:pPr>
          </w:p>
        </w:tc>
      </w:tr>
      <w:tr w:rsidR="00766787" w14:paraId="78786EFD" w14:textId="77777777" w:rsidTr="00E72A62">
        <w:trPr>
          <w:cantSplit/>
          <w:trHeight w:val="827"/>
        </w:trPr>
        <w:tc>
          <w:tcPr>
            <w:tcW w:w="1800" w:type="dxa"/>
          </w:tcPr>
          <w:p w14:paraId="0A9FD5C4" w14:textId="4AA3FEEE" w:rsidR="00766787" w:rsidRDefault="00842480" w:rsidP="00E821FE">
            <w:pPr>
              <w:ind w:left="0"/>
              <w:rPr>
                <w:szCs w:val="24"/>
              </w:rPr>
            </w:pPr>
            <w:r>
              <w:rPr>
                <w:szCs w:val="24"/>
              </w:rPr>
              <w:t>Số hóa đơn</w:t>
            </w:r>
          </w:p>
        </w:tc>
        <w:tc>
          <w:tcPr>
            <w:tcW w:w="1980" w:type="dxa"/>
          </w:tcPr>
          <w:p w14:paraId="30D8854A" w14:textId="77777777" w:rsidR="00766787" w:rsidRDefault="00766787" w:rsidP="00E821FE">
            <w:pPr>
              <w:ind w:left="0"/>
              <w:rPr>
                <w:szCs w:val="24"/>
              </w:rPr>
            </w:pPr>
            <w:r w:rsidRPr="00DB17CB">
              <w:rPr>
                <w:szCs w:val="24"/>
              </w:rPr>
              <w:t>GROUP_NO</w:t>
            </w:r>
          </w:p>
        </w:tc>
        <w:tc>
          <w:tcPr>
            <w:tcW w:w="1417" w:type="dxa"/>
          </w:tcPr>
          <w:p w14:paraId="7D7E2D7D" w14:textId="77777777" w:rsidR="00766787" w:rsidRDefault="00766787" w:rsidP="00E821FE">
            <w:pPr>
              <w:ind w:left="0"/>
            </w:pPr>
            <w:r>
              <w:t>String</w:t>
            </w:r>
          </w:p>
          <w:p w14:paraId="6CA40ACB" w14:textId="77777777" w:rsidR="00766787" w:rsidRDefault="00766787" w:rsidP="00E821FE">
            <w:pPr>
              <w:ind w:left="0"/>
            </w:pPr>
            <w:r>
              <w:t>Text Box</w:t>
            </w:r>
          </w:p>
        </w:tc>
        <w:tc>
          <w:tcPr>
            <w:tcW w:w="630" w:type="dxa"/>
          </w:tcPr>
          <w:p w14:paraId="6C3F0DA5"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49FB758B"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4ED9200D" w14:textId="5ED9BA0F" w:rsidR="00766787" w:rsidRDefault="00842480" w:rsidP="00E821FE">
            <w:pPr>
              <w:pStyle w:val="Sothutu-1so"/>
              <w:spacing w:before="120" w:after="120" w:line="276" w:lineRule="auto"/>
              <w:jc w:val="left"/>
              <w:rPr>
                <w:szCs w:val="24"/>
              </w:rPr>
            </w:pPr>
            <w:r>
              <w:rPr>
                <w:szCs w:val="24"/>
              </w:rPr>
              <w:t>Y</w:t>
            </w:r>
          </w:p>
        </w:tc>
        <w:tc>
          <w:tcPr>
            <w:tcW w:w="540" w:type="dxa"/>
          </w:tcPr>
          <w:p w14:paraId="7AAF624B" w14:textId="73F12F9E" w:rsidR="00766787" w:rsidRDefault="001E08B9" w:rsidP="00E821FE">
            <w:pPr>
              <w:pStyle w:val="Sothutu-1so"/>
              <w:spacing w:before="120" w:after="120" w:line="276" w:lineRule="auto"/>
              <w:jc w:val="center"/>
              <w:rPr>
                <w:szCs w:val="24"/>
              </w:rPr>
            </w:pPr>
            <w:r>
              <w:rPr>
                <w:szCs w:val="24"/>
              </w:rPr>
              <w:t>Y</w:t>
            </w:r>
          </w:p>
        </w:tc>
        <w:tc>
          <w:tcPr>
            <w:tcW w:w="7380" w:type="dxa"/>
          </w:tcPr>
          <w:p w14:paraId="355AD3B4" w14:textId="77777777" w:rsidR="00766787" w:rsidRDefault="00766787" w:rsidP="00E821FE">
            <w:pPr>
              <w:pStyle w:val="Sothutu-1so"/>
              <w:spacing w:before="120" w:after="120" w:line="276" w:lineRule="auto"/>
              <w:rPr>
                <w:szCs w:val="24"/>
              </w:rPr>
            </w:pPr>
          </w:p>
        </w:tc>
      </w:tr>
      <w:tr w:rsidR="00766787" w14:paraId="2876438D" w14:textId="77777777" w:rsidTr="00E72A62">
        <w:trPr>
          <w:cantSplit/>
          <w:trHeight w:val="827"/>
        </w:trPr>
        <w:tc>
          <w:tcPr>
            <w:tcW w:w="1800" w:type="dxa"/>
          </w:tcPr>
          <w:p w14:paraId="3F46CE81" w14:textId="40FE9035" w:rsidR="00766787" w:rsidRDefault="00842480" w:rsidP="00E821FE">
            <w:pPr>
              <w:ind w:left="0"/>
              <w:rPr>
                <w:szCs w:val="24"/>
              </w:rPr>
            </w:pPr>
            <w:r w:rsidRPr="004E2F2D">
              <w:rPr>
                <w:szCs w:val="24"/>
              </w:rPr>
              <w:t>Ngày hóa đơn</w:t>
            </w:r>
          </w:p>
        </w:tc>
        <w:tc>
          <w:tcPr>
            <w:tcW w:w="1980" w:type="dxa"/>
          </w:tcPr>
          <w:p w14:paraId="1A6D089A" w14:textId="5D5043ED" w:rsidR="00766787" w:rsidRDefault="00842480" w:rsidP="00E821FE">
            <w:pPr>
              <w:ind w:left="0"/>
              <w:rPr>
                <w:szCs w:val="24"/>
              </w:rPr>
            </w:pPr>
            <w:r>
              <w:rPr>
                <w:szCs w:val="24"/>
              </w:rPr>
              <w:t>Trans_Date</w:t>
            </w:r>
          </w:p>
        </w:tc>
        <w:tc>
          <w:tcPr>
            <w:tcW w:w="1417" w:type="dxa"/>
          </w:tcPr>
          <w:p w14:paraId="2B533A6A" w14:textId="77777777" w:rsidR="00766787" w:rsidRDefault="00842480" w:rsidP="00E821FE">
            <w:pPr>
              <w:ind w:left="0"/>
            </w:pPr>
            <w:r>
              <w:t>Date</w:t>
            </w:r>
          </w:p>
          <w:p w14:paraId="7E7FA483" w14:textId="20E2F448" w:rsidR="00842480" w:rsidRDefault="00842480" w:rsidP="00E821FE">
            <w:pPr>
              <w:ind w:left="0"/>
            </w:pPr>
            <w:r>
              <w:t>Calendar</w:t>
            </w:r>
          </w:p>
        </w:tc>
        <w:tc>
          <w:tcPr>
            <w:tcW w:w="630" w:type="dxa"/>
          </w:tcPr>
          <w:p w14:paraId="01D73DAA" w14:textId="76D77B79" w:rsidR="00766787" w:rsidRDefault="001E08B9" w:rsidP="00E821FE">
            <w:pPr>
              <w:pStyle w:val="Sothutu-1so"/>
              <w:spacing w:before="120" w:after="120" w:line="276" w:lineRule="auto"/>
              <w:jc w:val="left"/>
              <w:rPr>
                <w:szCs w:val="24"/>
              </w:rPr>
            </w:pPr>
            <w:r>
              <w:rPr>
                <w:szCs w:val="24"/>
              </w:rPr>
              <w:t>20</w:t>
            </w:r>
          </w:p>
        </w:tc>
        <w:tc>
          <w:tcPr>
            <w:tcW w:w="540" w:type="dxa"/>
          </w:tcPr>
          <w:p w14:paraId="396550D7"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7EDB16C7" w14:textId="4316C689" w:rsidR="00766787" w:rsidRDefault="001E08B9" w:rsidP="00E821FE">
            <w:pPr>
              <w:pStyle w:val="Sothutu-1so"/>
              <w:spacing w:before="120" w:after="120" w:line="276" w:lineRule="auto"/>
              <w:jc w:val="left"/>
              <w:rPr>
                <w:szCs w:val="24"/>
              </w:rPr>
            </w:pPr>
            <w:r>
              <w:rPr>
                <w:szCs w:val="24"/>
              </w:rPr>
              <w:t>Y</w:t>
            </w:r>
          </w:p>
        </w:tc>
        <w:tc>
          <w:tcPr>
            <w:tcW w:w="540" w:type="dxa"/>
          </w:tcPr>
          <w:p w14:paraId="3605DCDC" w14:textId="2F839550" w:rsidR="00766787" w:rsidRDefault="001E08B9" w:rsidP="00E821FE">
            <w:pPr>
              <w:pStyle w:val="Sothutu-1so"/>
              <w:spacing w:before="120" w:after="120" w:line="276" w:lineRule="auto"/>
              <w:jc w:val="center"/>
              <w:rPr>
                <w:szCs w:val="24"/>
              </w:rPr>
            </w:pPr>
            <w:r>
              <w:rPr>
                <w:szCs w:val="24"/>
              </w:rPr>
              <w:t>Y</w:t>
            </w:r>
          </w:p>
        </w:tc>
        <w:tc>
          <w:tcPr>
            <w:tcW w:w="7380" w:type="dxa"/>
          </w:tcPr>
          <w:p w14:paraId="19F6B479" w14:textId="142AB9BA" w:rsidR="00766787" w:rsidRPr="00DB17CB" w:rsidRDefault="00766787" w:rsidP="00E821FE">
            <w:pPr>
              <w:pStyle w:val="Sothutu-1so"/>
              <w:spacing w:before="120" w:after="120" w:line="276" w:lineRule="auto"/>
              <w:rPr>
                <w:szCs w:val="24"/>
              </w:rPr>
            </w:pPr>
          </w:p>
        </w:tc>
      </w:tr>
      <w:tr w:rsidR="00EF194B" w14:paraId="43F524D9" w14:textId="77777777" w:rsidTr="00E72A62">
        <w:trPr>
          <w:cantSplit/>
          <w:trHeight w:val="827"/>
        </w:trPr>
        <w:tc>
          <w:tcPr>
            <w:tcW w:w="1800" w:type="dxa"/>
          </w:tcPr>
          <w:p w14:paraId="472B6430" w14:textId="6C258919" w:rsidR="00EF194B" w:rsidRDefault="00EF194B" w:rsidP="00E821FE">
            <w:pPr>
              <w:ind w:left="0"/>
              <w:rPr>
                <w:szCs w:val="24"/>
              </w:rPr>
            </w:pPr>
            <w:r w:rsidRPr="00AC4297">
              <w:rPr>
                <w:szCs w:val="24"/>
              </w:rPr>
              <w:t>Hợp đồng</w:t>
            </w:r>
          </w:p>
        </w:tc>
        <w:tc>
          <w:tcPr>
            <w:tcW w:w="1980" w:type="dxa"/>
          </w:tcPr>
          <w:p w14:paraId="66AF724E" w14:textId="6626B0BF" w:rsidR="00EF194B" w:rsidRDefault="00805E7A" w:rsidP="00E821FE">
            <w:pPr>
              <w:ind w:left="0"/>
              <w:rPr>
                <w:szCs w:val="24"/>
              </w:rPr>
            </w:pPr>
            <w:r>
              <w:rPr>
                <w:szCs w:val="24"/>
              </w:rPr>
              <w:t>C_Contract_ID</w:t>
            </w:r>
          </w:p>
        </w:tc>
        <w:tc>
          <w:tcPr>
            <w:tcW w:w="1417" w:type="dxa"/>
          </w:tcPr>
          <w:p w14:paraId="46DEB6E2" w14:textId="77777777" w:rsidR="00EF194B" w:rsidRDefault="00805E7A" w:rsidP="00E821FE">
            <w:pPr>
              <w:ind w:left="0"/>
            </w:pPr>
            <w:r>
              <w:t>String</w:t>
            </w:r>
          </w:p>
          <w:p w14:paraId="73C1179D" w14:textId="5E5AB6CA" w:rsidR="00805E7A" w:rsidRDefault="00805E7A" w:rsidP="00E821FE">
            <w:pPr>
              <w:ind w:left="0"/>
            </w:pPr>
            <w:r>
              <w:t>SL</w:t>
            </w:r>
          </w:p>
        </w:tc>
        <w:tc>
          <w:tcPr>
            <w:tcW w:w="630" w:type="dxa"/>
          </w:tcPr>
          <w:p w14:paraId="51B3D6D9" w14:textId="0412EFFB" w:rsidR="00EF194B" w:rsidRDefault="00805E7A" w:rsidP="00E821FE">
            <w:pPr>
              <w:pStyle w:val="Sothutu-1so"/>
              <w:spacing w:before="120" w:after="120" w:line="276" w:lineRule="auto"/>
              <w:jc w:val="left"/>
              <w:rPr>
                <w:szCs w:val="24"/>
              </w:rPr>
            </w:pPr>
            <w:r>
              <w:rPr>
                <w:szCs w:val="24"/>
              </w:rPr>
              <w:t>250</w:t>
            </w:r>
          </w:p>
        </w:tc>
        <w:tc>
          <w:tcPr>
            <w:tcW w:w="540" w:type="dxa"/>
          </w:tcPr>
          <w:p w14:paraId="7B462390" w14:textId="145AE3F6" w:rsidR="00EF194B" w:rsidRDefault="00805E7A" w:rsidP="00E821FE">
            <w:pPr>
              <w:pStyle w:val="Sothutu-1so"/>
              <w:spacing w:before="120" w:after="120" w:line="276" w:lineRule="auto"/>
              <w:jc w:val="left"/>
              <w:rPr>
                <w:szCs w:val="24"/>
              </w:rPr>
            </w:pPr>
            <w:r>
              <w:rPr>
                <w:szCs w:val="24"/>
              </w:rPr>
              <w:t>N</w:t>
            </w:r>
          </w:p>
        </w:tc>
        <w:tc>
          <w:tcPr>
            <w:tcW w:w="450" w:type="dxa"/>
          </w:tcPr>
          <w:p w14:paraId="4CCF3842" w14:textId="1F4C9864" w:rsidR="00EF194B" w:rsidRDefault="00EF194B" w:rsidP="00E821FE">
            <w:pPr>
              <w:pStyle w:val="Sothutu-1so"/>
              <w:spacing w:before="120" w:after="120" w:line="276" w:lineRule="auto"/>
              <w:jc w:val="left"/>
              <w:rPr>
                <w:szCs w:val="24"/>
              </w:rPr>
            </w:pPr>
            <w:r>
              <w:rPr>
                <w:szCs w:val="24"/>
              </w:rPr>
              <w:t>N</w:t>
            </w:r>
          </w:p>
        </w:tc>
        <w:tc>
          <w:tcPr>
            <w:tcW w:w="540" w:type="dxa"/>
          </w:tcPr>
          <w:p w14:paraId="44AE1A03" w14:textId="6C7FD60D" w:rsidR="00EF194B" w:rsidRDefault="00EF194B" w:rsidP="00E821FE">
            <w:pPr>
              <w:pStyle w:val="Sothutu-1so"/>
              <w:spacing w:before="120" w:after="120" w:line="276" w:lineRule="auto"/>
              <w:jc w:val="center"/>
              <w:rPr>
                <w:szCs w:val="24"/>
              </w:rPr>
            </w:pPr>
            <w:r>
              <w:rPr>
                <w:szCs w:val="24"/>
              </w:rPr>
              <w:t>Y</w:t>
            </w:r>
          </w:p>
        </w:tc>
        <w:tc>
          <w:tcPr>
            <w:tcW w:w="7380" w:type="dxa"/>
          </w:tcPr>
          <w:p w14:paraId="6628BD5A" w14:textId="02E21921" w:rsidR="00EF194B" w:rsidRPr="00DB17CB" w:rsidRDefault="004E2BB5" w:rsidP="00E821FE">
            <w:pPr>
              <w:pStyle w:val="Sothutu-1so"/>
              <w:spacing w:before="120" w:after="120" w:line="276" w:lineRule="auto"/>
              <w:rPr>
                <w:szCs w:val="24"/>
              </w:rPr>
            </w:pPr>
            <w:r>
              <w:rPr>
                <w:szCs w:val="24"/>
              </w:rPr>
              <w:t>Lọc bản ghi active từ danh mục hợp đồng</w:t>
            </w:r>
          </w:p>
        </w:tc>
      </w:tr>
      <w:tr w:rsidR="00EF194B" w14:paraId="1367A85D" w14:textId="77777777" w:rsidTr="00E72A62">
        <w:trPr>
          <w:cantSplit/>
          <w:trHeight w:val="827"/>
        </w:trPr>
        <w:tc>
          <w:tcPr>
            <w:tcW w:w="1800" w:type="dxa"/>
          </w:tcPr>
          <w:p w14:paraId="5A4E97E4" w14:textId="36BAFCAF" w:rsidR="00EF194B" w:rsidRDefault="00EF194B" w:rsidP="00E821FE">
            <w:pPr>
              <w:ind w:left="0"/>
              <w:rPr>
                <w:szCs w:val="24"/>
              </w:rPr>
            </w:pPr>
            <w:r>
              <w:rPr>
                <w:szCs w:val="24"/>
              </w:rPr>
              <w:lastRenderedPageBreak/>
              <w:t>Đối tượng công nợ</w:t>
            </w:r>
          </w:p>
        </w:tc>
        <w:tc>
          <w:tcPr>
            <w:tcW w:w="1980" w:type="dxa"/>
          </w:tcPr>
          <w:p w14:paraId="1425E597" w14:textId="5ADC952A" w:rsidR="00EF194B" w:rsidRDefault="00805E7A" w:rsidP="00E821FE">
            <w:pPr>
              <w:ind w:left="0"/>
              <w:rPr>
                <w:szCs w:val="24"/>
              </w:rPr>
            </w:pPr>
            <w:r>
              <w:rPr>
                <w:szCs w:val="24"/>
              </w:rPr>
              <w:t>C_BPARTNER_ID</w:t>
            </w:r>
          </w:p>
        </w:tc>
        <w:tc>
          <w:tcPr>
            <w:tcW w:w="1417" w:type="dxa"/>
          </w:tcPr>
          <w:p w14:paraId="53A4CB1E" w14:textId="77777777" w:rsidR="00805E7A" w:rsidRDefault="00805E7A" w:rsidP="00E821FE">
            <w:pPr>
              <w:ind w:left="0"/>
            </w:pPr>
            <w:r>
              <w:t>String</w:t>
            </w:r>
          </w:p>
          <w:p w14:paraId="0CE58A94" w14:textId="74112D50" w:rsidR="00EF194B" w:rsidRDefault="00805E7A" w:rsidP="00E821FE">
            <w:pPr>
              <w:ind w:left="0"/>
            </w:pPr>
            <w:r>
              <w:t>SL</w:t>
            </w:r>
          </w:p>
        </w:tc>
        <w:tc>
          <w:tcPr>
            <w:tcW w:w="630" w:type="dxa"/>
          </w:tcPr>
          <w:p w14:paraId="5D02167F" w14:textId="2509160A" w:rsidR="00EF194B" w:rsidRDefault="00805E7A" w:rsidP="00E821FE">
            <w:pPr>
              <w:pStyle w:val="Sothutu-1so"/>
              <w:spacing w:before="120" w:after="120" w:line="276" w:lineRule="auto"/>
              <w:jc w:val="left"/>
              <w:rPr>
                <w:szCs w:val="24"/>
              </w:rPr>
            </w:pPr>
            <w:r>
              <w:rPr>
                <w:szCs w:val="24"/>
              </w:rPr>
              <w:t>250</w:t>
            </w:r>
          </w:p>
        </w:tc>
        <w:tc>
          <w:tcPr>
            <w:tcW w:w="540" w:type="dxa"/>
          </w:tcPr>
          <w:p w14:paraId="3425F1F6" w14:textId="180C27DF" w:rsidR="00EF194B" w:rsidRDefault="00805E7A" w:rsidP="00E821FE">
            <w:pPr>
              <w:pStyle w:val="Sothutu-1so"/>
              <w:spacing w:before="120" w:after="120" w:line="276" w:lineRule="auto"/>
              <w:jc w:val="left"/>
              <w:rPr>
                <w:szCs w:val="24"/>
              </w:rPr>
            </w:pPr>
            <w:r>
              <w:rPr>
                <w:szCs w:val="24"/>
              </w:rPr>
              <w:t>N</w:t>
            </w:r>
          </w:p>
        </w:tc>
        <w:tc>
          <w:tcPr>
            <w:tcW w:w="450" w:type="dxa"/>
          </w:tcPr>
          <w:p w14:paraId="2EC02C75" w14:textId="34825A95" w:rsidR="00EF194B" w:rsidRDefault="00EF194B" w:rsidP="00E821FE">
            <w:pPr>
              <w:pStyle w:val="Sothutu-1so"/>
              <w:spacing w:before="120" w:after="120" w:line="276" w:lineRule="auto"/>
              <w:jc w:val="left"/>
              <w:rPr>
                <w:szCs w:val="24"/>
              </w:rPr>
            </w:pPr>
            <w:r>
              <w:rPr>
                <w:szCs w:val="24"/>
              </w:rPr>
              <w:t>N</w:t>
            </w:r>
          </w:p>
        </w:tc>
        <w:tc>
          <w:tcPr>
            <w:tcW w:w="540" w:type="dxa"/>
          </w:tcPr>
          <w:p w14:paraId="1D763FED" w14:textId="5FD1AE03" w:rsidR="00EF194B" w:rsidRDefault="00EF194B" w:rsidP="00E821FE">
            <w:pPr>
              <w:pStyle w:val="Sothutu-1so"/>
              <w:spacing w:before="120" w:after="120" w:line="276" w:lineRule="auto"/>
              <w:jc w:val="center"/>
              <w:rPr>
                <w:szCs w:val="24"/>
              </w:rPr>
            </w:pPr>
            <w:r>
              <w:rPr>
                <w:szCs w:val="24"/>
              </w:rPr>
              <w:t>Y</w:t>
            </w:r>
          </w:p>
        </w:tc>
        <w:tc>
          <w:tcPr>
            <w:tcW w:w="7380" w:type="dxa"/>
          </w:tcPr>
          <w:p w14:paraId="0ABADD9B" w14:textId="1207637B" w:rsidR="00615C62" w:rsidRPr="0069545C" w:rsidRDefault="00615C62" w:rsidP="00E821FE">
            <w:pPr>
              <w:pStyle w:val="Sothutu-1so"/>
              <w:spacing w:before="120" w:after="120" w:line="276" w:lineRule="auto"/>
              <w:rPr>
                <w:strike/>
                <w:szCs w:val="24"/>
              </w:rPr>
            </w:pPr>
            <w:r w:rsidRPr="0069545C">
              <w:rPr>
                <w:strike/>
                <w:szCs w:val="24"/>
              </w:rPr>
              <w:t>Lọc từ danh mục đối tượng (C_BPartner)</w:t>
            </w:r>
          </w:p>
          <w:p w14:paraId="0B3D86C5" w14:textId="77777777" w:rsidR="00EF194B" w:rsidRDefault="003C377C" w:rsidP="00E821FE">
            <w:pPr>
              <w:pStyle w:val="Sothutu-1so"/>
              <w:spacing w:before="120" w:after="120" w:line="276" w:lineRule="auto"/>
              <w:rPr>
                <w:strike/>
                <w:szCs w:val="24"/>
              </w:rPr>
            </w:pPr>
            <w:r w:rsidRPr="0069545C">
              <w:rPr>
                <w:strike/>
                <w:szCs w:val="24"/>
              </w:rPr>
              <w:t>Khi nhập và thay đổi thì cập nhật đối tượng có ở Line của hóa đơn.</w:t>
            </w:r>
          </w:p>
          <w:p w14:paraId="5C7F1C25" w14:textId="3918E56B" w:rsidR="0069545C" w:rsidRPr="0069545C" w:rsidRDefault="0069545C" w:rsidP="00E15C14">
            <w:pPr>
              <w:pStyle w:val="Sothutu-1so"/>
              <w:spacing w:before="120" w:after="120" w:line="276" w:lineRule="auto"/>
              <w:rPr>
                <w:szCs w:val="24"/>
              </w:rPr>
            </w:pPr>
            <w:r w:rsidRPr="0069545C">
              <w:rPr>
                <w:szCs w:val="24"/>
                <w:highlight w:val="yellow"/>
              </w:rPr>
              <w:t xml:space="preserve">Khi chọn đối tượng công nợ, chuyển sang màn hình danh sách đối tượng. Nếu trong danh sách đối tượng ko tìm dc thì ấn nút cộng để chuyển sang màn hình đề xuất </w:t>
            </w:r>
          </w:p>
        </w:tc>
      </w:tr>
      <w:tr w:rsidR="00EF194B" w14:paraId="46F84CD6" w14:textId="77777777" w:rsidTr="00E72A62">
        <w:trPr>
          <w:cantSplit/>
          <w:trHeight w:val="827"/>
        </w:trPr>
        <w:tc>
          <w:tcPr>
            <w:tcW w:w="1800" w:type="dxa"/>
          </w:tcPr>
          <w:p w14:paraId="56081457" w14:textId="1054FC6B" w:rsidR="00EF194B" w:rsidRDefault="00EF194B" w:rsidP="00E821FE">
            <w:pPr>
              <w:ind w:left="0"/>
              <w:rPr>
                <w:szCs w:val="24"/>
              </w:rPr>
            </w:pPr>
            <w:r>
              <w:rPr>
                <w:szCs w:val="24"/>
              </w:rPr>
              <w:t>Mã số thuế</w:t>
            </w:r>
          </w:p>
        </w:tc>
        <w:tc>
          <w:tcPr>
            <w:tcW w:w="1980" w:type="dxa"/>
          </w:tcPr>
          <w:p w14:paraId="0F0143C5" w14:textId="5A92B255" w:rsidR="00EF194B" w:rsidRDefault="00805E7A" w:rsidP="00E821FE">
            <w:pPr>
              <w:ind w:left="0"/>
              <w:rPr>
                <w:szCs w:val="24"/>
              </w:rPr>
            </w:pPr>
            <w:r>
              <w:rPr>
                <w:szCs w:val="24"/>
              </w:rPr>
              <w:t>TAX_CODE</w:t>
            </w:r>
          </w:p>
        </w:tc>
        <w:tc>
          <w:tcPr>
            <w:tcW w:w="1417" w:type="dxa"/>
          </w:tcPr>
          <w:p w14:paraId="0C8414D9" w14:textId="77777777" w:rsidR="00805E7A" w:rsidRDefault="00805E7A" w:rsidP="00E821FE">
            <w:pPr>
              <w:ind w:left="0"/>
            </w:pPr>
            <w:r>
              <w:t>String</w:t>
            </w:r>
          </w:p>
          <w:p w14:paraId="3E91A133" w14:textId="422075B7" w:rsidR="00EF194B" w:rsidRDefault="00805E7A" w:rsidP="00E821FE">
            <w:pPr>
              <w:ind w:left="0"/>
            </w:pPr>
            <w:r>
              <w:t>Text Box</w:t>
            </w:r>
          </w:p>
        </w:tc>
        <w:tc>
          <w:tcPr>
            <w:tcW w:w="630" w:type="dxa"/>
          </w:tcPr>
          <w:p w14:paraId="73E20A0D" w14:textId="5C89C759" w:rsidR="00EF194B" w:rsidRDefault="00805E7A" w:rsidP="00E821FE">
            <w:pPr>
              <w:pStyle w:val="Sothutu-1so"/>
              <w:spacing w:before="120" w:after="120" w:line="276" w:lineRule="auto"/>
              <w:jc w:val="left"/>
              <w:rPr>
                <w:szCs w:val="24"/>
              </w:rPr>
            </w:pPr>
            <w:r>
              <w:rPr>
                <w:szCs w:val="24"/>
              </w:rPr>
              <w:t>20</w:t>
            </w:r>
          </w:p>
        </w:tc>
        <w:tc>
          <w:tcPr>
            <w:tcW w:w="540" w:type="dxa"/>
          </w:tcPr>
          <w:p w14:paraId="41A87D79" w14:textId="277EFC84" w:rsidR="00EF194B" w:rsidRDefault="00805E7A" w:rsidP="00E821FE">
            <w:pPr>
              <w:pStyle w:val="Sothutu-1so"/>
              <w:spacing w:before="120" w:after="120" w:line="276" w:lineRule="auto"/>
              <w:jc w:val="left"/>
              <w:rPr>
                <w:szCs w:val="24"/>
              </w:rPr>
            </w:pPr>
            <w:r>
              <w:rPr>
                <w:szCs w:val="24"/>
              </w:rPr>
              <w:t>N</w:t>
            </w:r>
          </w:p>
        </w:tc>
        <w:tc>
          <w:tcPr>
            <w:tcW w:w="450" w:type="dxa"/>
          </w:tcPr>
          <w:p w14:paraId="77E26265" w14:textId="3835A7CE" w:rsidR="00EF194B" w:rsidRDefault="00805E7A" w:rsidP="00E821FE">
            <w:pPr>
              <w:pStyle w:val="Sothutu-1so"/>
              <w:spacing w:before="120" w:after="120" w:line="276" w:lineRule="auto"/>
              <w:jc w:val="left"/>
              <w:rPr>
                <w:szCs w:val="24"/>
              </w:rPr>
            </w:pPr>
            <w:r>
              <w:rPr>
                <w:szCs w:val="24"/>
              </w:rPr>
              <w:t>Y</w:t>
            </w:r>
          </w:p>
        </w:tc>
        <w:tc>
          <w:tcPr>
            <w:tcW w:w="540" w:type="dxa"/>
          </w:tcPr>
          <w:p w14:paraId="42E5BBEB" w14:textId="2F43F38A" w:rsidR="00EF194B" w:rsidRDefault="00EF194B" w:rsidP="00E821FE">
            <w:pPr>
              <w:pStyle w:val="Sothutu-1so"/>
              <w:spacing w:before="120" w:after="120" w:line="276" w:lineRule="auto"/>
              <w:jc w:val="center"/>
              <w:rPr>
                <w:szCs w:val="24"/>
              </w:rPr>
            </w:pPr>
            <w:r>
              <w:rPr>
                <w:szCs w:val="24"/>
              </w:rPr>
              <w:t>Y</w:t>
            </w:r>
          </w:p>
        </w:tc>
        <w:tc>
          <w:tcPr>
            <w:tcW w:w="7380" w:type="dxa"/>
          </w:tcPr>
          <w:p w14:paraId="026710B3" w14:textId="4EE6D942" w:rsidR="00EF194B" w:rsidRPr="00DB17CB" w:rsidRDefault="00595C47" w:rsidP="00E821FE">
            <w:pPr>
              <w:pStyle w:val="Sothutu-1so"/>
              <w:spacing w:before="120" w:after="120" w:line="276" w:lineRule="auto"/>
              <w:rPr>
                <w:szCs w:val="24"/>
              </w:rPr>
            </w:pPr>
            <w:r>
              <w:rPr>
                <w:szCs w:val="24"/>
              </w:rPr>
              <w:t>Khi thay đổi mã số thuế, tìm trong danh mục đối tượng nếu thấy có mã số thuế trùng với mã số thuế được nhập thì mặc định tên người bán = Tên đối tượng</w:t>
            </w:r>
          </w:p>
        </w:tc>
      </w:tr>
      <w:tr w:rsidR="00EF194B" w14:paraId="290F22BC" w14:textId="77777777" w:rsidTr="00E72A62">
        <w:trPr>
          <w:cantSplit/>
          <w:trHeight w:val="827"/>
        </w:trPr>
        <w:tc>
          <w:tcPr>
            <w:tcW w:w="1800" w:type="dxa"/>
          </w:tcPr>
          <w:p w14:paraId="6C56CF49" w14:textId="37BD482D" w:rsidR="00EF194B" w:rsidRDefault="00EF194B" w:rsidP="00E821FE">
            <w:pPr>
              <w:ind w:left="0"/>
              <w:rPr>
                <w:szCs w:val="24"/>
              </w:rPr>
            </w:pPr>
            <w:r>
              <w:rPr>
                <w:szCs w:val="24"/>
              </w:rPr>
              <w:t>Tên người bán</w:t>
            </w:r>
          </w:p>
        </w:tc>
        <w:tc>
          <w:tcPr>
            <w:tcW w:w="1980" w:type="dxa"/>
          </w:tcPr>
          <w:p w14:paraId="595B19FB" w14:textId="42E17A18" w:rsidR="00EF194B" w:rsidRDefault="00805E7A" w:rsidP="00E821FE">
            <w:pPr>
              <w:ind w:left="0"/>
              <w:rPr>
                <w:szCs w:val="24"/>
              </w:rPr>
            </w:pPr>
            <w:r>
              <w:rPr>
                <w:szCs w:val="24"/>
              </w:rPr>
              <w:t>SELLER_NAME</w:t>
            </w:r>
          </w:p>
        </w:tc>
        <w:tc>
          <w:tcPr>
            <w:tcW w:w="1417" w:type="dxa"/>
          </w:tcPr>
          <w:p w14:paraId="3EC6462A" w14:textId="77777777" w:rsidR="00805E7A" w:rsidRDefault="00805E7A" w:rsidP="00E821FE">
            <w:pPr>
              <w:ind w:left="0"/>
            </w:pPr>
            <w:r>
              <w:t>String</w:t>
            </w:r>
          </w:p>
          <w:p w14:paraId="170092C5" w14:textId="577E86F5" w:rsidR="00EF194B" w:rsidRDefault="00805E7A" w:rsidP="00E821FE">
            <w:pPr>
              <w:ind w:left="0"/>
            </w:pPr>
            <w:r>
              <w:t>Text Box</w:t>
            </w:r>
          </w:p>
        </w:tc>
        <w:tc>
          <w:tcPr>
            <w:tcW w:w="630" w:type="dxa"/>
          </w:tcPr>
          <w:p w14:paraId="0C0B4837" w14:textId="2BA6D394" w:rsidR="00EF194B" w:rsidRDefault="00805E7A" w:rsidP="00E821FE">
            <w:pPr>
              <w:pStyle w:val="Sothutu-1so"/>
              <w:spacing w:before="120" w:after="120" w:line="276" w:lineRule="auto"/>
              <w:jc w:val="left"/>
              <w:rPr>
                <w:szCs w:val="24"/>
              </w:rPr>
            </w:pPr>
            <w:r>
              <w:rPr>
                <w:szCs w:val="24"/>
              </w:rPr>
              <w:t>50</w:t>
            </w:r>
          </w:p>
        </w:tc>
        <w:tc>
          <w:tcPr>
            <w:tcW w:w="540" w:type="dxa"/>
          </w:tcPr>
          <w:p w14:paraId="27DE25BF" w14:textId="319078ED" w:rsidR="00EF194B" w:rsidRDefault="00805E7A" w:rsidP="00E821FE">
            <w:pPr>
              <w:pStyle w:val="Sothutu-1so"/>
              <w:spacing w:before="120" w:after="120" w:line="276" w:lineRule="auto"/>
              <w:jc w:val="left"/>
              <w:rPr>
                <w:szCs w:val="24"/>
              </w:rPr>
            </w:pPr>
            <w:r>
              <w:rPr>
                <w:szCs w:val="24"/>
              </w:rPr>
              <w:t>N</w:t>
            </w:r>
          </w:p>
        </w:tc>
        <w:tc>
          <w:tcPr>
            <w:tcW w:w="450" w:type="dxa"/>
          </w:tcPr>
          <w:p w14:paraId="105AD9F8" w14:textId="3D43445F" w:rsidR="00EF194B" w:rsidRDefault="00EF194B" w:rsidP="00E821FE">
            <w:pPr>
              <w:pStyle w:val="Sothutu-1so"/>
              <w:spacing w:before="120" w:after="120" w:line="276" w:lineRule="auto"/>
              <w:jc w:val="left"/>
              <w:rPr>
                <w:szCs w:val="24"/>
              </w:rPr>
            </w:pPr>
            <w:r>
              <w:rPr>
                <w:szCs w:val="24"/>
              </w:rPr>
              <w:t>Y</w:t>
            </w:r>
          </w:p>
        </w:tc>
        <w:tc>
          <w:tcPr>
            <w:tcW w:w="540" w:type="dxa"/>
          </w:tcPr>
          <w:p w14:paraId="0868C0CF" w14:textId="3C637AB3" w:rsidR="00EF194B" w:rsidRDefault="00EF194B" w:rsidP="00E821FE">
            <w:pPr>
              <w:pStyle w:val="Sothutu-1so"/>
              <w:spacing w:before="120" w:after="120" w:line="276" w:lineRule="auto"/>
              <w:jc w:val="center"/>
              <w:rPr>
                <w:szCs w:val="24"/>
              </w:rPr>
            </w:pPr>
            <w:r>
              <w:rPr>
                <w:szCs w:val="24"/>
              </w:rPr>
              <w:t>Y</w:t>
            </w:r>
          </w:p>
        </w:tc>
        <w:tc>
          <w:tcPr>
            <w:tcW w:w="7380" w:type="dxa"/>
          </w:tcPr>
          <w:p w14:paraId="35B98424" w14:textId="77777777" w:rsidR="00EF194B" w:rsidRPr="00DB17CB" w:rsidRDefault="00EF194B" w:rsidP="00E821FE">
            <w:pPr>
              <w:pStyle w:val="Sothutu-1so"/>
              <w:spacing w:before="120" w:after="120" w:line="276" w:lineRule="auto"/>
              <w:rPr>
                <w:szCs w:val="24"/>
              </w:rPr>
            </w:pPr>
          </w:p>
        </w:tc>
      </w:tr>
      <w:tr w:rsidR="00EF194B" w14:paraId="61789CF6" w14:textId="77777777" w:rsidTr="00E72A62">
        <w:trPr>
          <w:cantSplit/>
          <w:trHeight w:val="827"/>
        </w:trPr>
        <w:tc>
          <w:tcPr>
            <w:tcW w:w="1800" w:type="dxa"/>
          </w:tcPr>
          <w:p w14:paraId="2F4C5661" w14:textId="41305574" w:rsidR="00EF194B" w:rsidRDefault="004E2BB5" w:rsidP="00E821FE">
            <w:pPr>
              <w:ind w:left="0"/>
              <w:rPr>
                <w:szCs w:val="24"/>
              </w:rPr>
            </w:pPr>
            <w:r>
              <w:rPr>
                <w:szCs w:val="24"/>
              </w:rPr>
              <w:t>Địa chỉ</w:t>
            </w:r>
          </w:p>
        </w:tc>
        <w:tc>
          <w:tcPr>
            <w:tcW w:w="1980" w:type="dxa"/>
          </w:tcPr>
          <w:p w14:paraId="1E9A8DAC" w14:textId="68C11351" w:rsidR="00EF194B" w:rsidRDefault="008256DB" w:rsidP="00E821FE">
            <w:pPr>
              <w:ind w:left="0"/>
              <w:rPr>
                <w:szCs w:val="24"/>
              </w:rPr>
            </w:pPr>
            <w:r w:rsidRPr="008256DB">
              <w:rPr>
                <w:szCs w:val="24"/>
              </w:rPr>
              <w:t>ADDRESS</w:t>
            </w:r>
          </w:p>
        </w:tc>
        <w:tc>
          <w:tcPr>
            <w:tcW w:w="1417" w:type="dxa"/>
          </w:tcPr>
          <w:p w14:paraId="1B9C71F3" w14:textId="77777777" w:rsidR="004E2BB5" w:rsidRDefault="004E2BB5" w:rsidP="00E821FE">
            <w:pPr>
              <w:ind w:left="0"/>
            </w:pPr>
            <w:r>
              <w:t>String</w:t>
            </w:r>
          </w:p>
          <w:p w14:paraId="2A39CF6F" w14:textId="5BCC4234" w:rsidR="00EF194B" w:rsidRDefault="004E2BB5" w:rsidP="00E821FE">
            <w:pPr>
              <w:ind w:left="0"/>
            </w:pPr>
            <w:r>
              <w:t>Text Box</w:t>
            </w:r>
          </w:p>
        </w:tc>
        <w:tc>
          <w:tcPr>
            <w:tcW w:w="630" w:type="dxa"/>
          </w:tcPr>
          <w:p w14:paraId="06D7A7E6" w14:textId="7281580C" w:rsidR="00EF194B" w:rsidRDefault="004E2BB5" w:rsidP="00E821FE">
            <w:pPr>
              <w:pStyle w:val="Sothutu-1so"/>
              <w:spacing w:before="120" w:after="120" w:line="276" w:lineRule="auto"/>
              <w:jc w:val="left"/>
              <w:rPr>
                <w:szCs w:val="24"/>
              </w:rPr>
            </w:pPr>
            <w:r>
              <w:rPr>
                <w:szCs w:val="24"/>
              </w:rPr>
              <w:t>250</w:t>
            </w:r>
          </w:p>
        </w:tc>
        <w:tc>
          <w:tcPr>
            <w:tcW w:w="540" w:type="dxa"/>
          </w:tcPr>
          <w:p w14:paraId="1A50DC7A" w14:textId="567BD3FA" w:rsidR="00EF194B" w:rsidRDefault="004E2BB5" w:rsidP="00E821FE">
            <w:pPr>
              <w:pStyle w:val="Sothutu-1so"/>
              <w:spacing w:before="120" w:after="120" w:line="276" w:lineRule="auto"/>
              <w:jc w:val="left"/>
              <w:rPr>
                <w:szCs w:val="24"/>
              </w:rPr>
            </w:pPr>
            <w:r>
              <w:rPr>
                <w:szCs w:val="24"/>
              </w:rPr>
              <w:t>N</w:t>
            </w:r>
          </w:p>
        </w:tc>
        <w:tc>
          <w:tcPr>
            <w:tcW w:w="450" w:type="dxa"/>
          </w:tcPr>
          <w:p w14:paraId="2B26F775" w14:textId="0489B25F" w:rsidR="00EF194B" w:rsidRDefault="004E2BB5" w:rsidP="00E821FE">
            <w:pPr>
              <w:pStyle w:val="Sothutu-1so"/>
              <w:spacing w:before="120" w:after="120" w:line="276" w:lineRule="auto"/>
              <w:jc w:val="left"/>
              <w:rPr>
                <w:szCs w:val="24"/>
              </w:rPr>
            </w:pPr>
            <w:r>
              <w:rPr>
                <w:szCs w:val="24"/>
              </w:rPr>
              <w:t>N</w:t>
            </w:r>
          </w:p>
        </w:tc>
        <w:tc>
          <w:tcPr>
            <w:tcW w:w="540" w:type="dxa"/>
          </w:tcPr>
          <w:p w14:paraId="10F013C1" w14:textId="0ABAE1BA" w:rsidR="00EF194B" w:rsidRDefault="004E2BB5" w:rsidP="00E821FE">
            <w:pPr>
              <w:pStyle w:val="Sothutu-1so"/>
              <w:spacing w:before="120" w:after="120" w:line="276" w:lineRule="auto"/>
              <w:jc w:val="center"/>
              <w:rPr>
                <w:szCs w:val="24"/>
              </w:rPr>
            </w:pPr>
            <w:r>
              <w:rPr>
                <w:szCs w:val="24"/>
              </w:rPr>
              <w:t>Y</w:t>
            </w:r>
          </w:p>
        </w:tc>
        <w:tc>
          <w:tcPr>
            <w:tcW w:w="7380" w:type="dxa"/>
          </w:tcPr>
          <w:p w14:paraId="65329B31" w14:textId="77777777" w:rsidR="00EF194B" w:rsidRPr="00DB17CB" w:rsidRDefault="00EF194B" w:rsidP="00E821FE">
            <w:pPr>
              <w:pStyle w:val="Sothutu-1so"/>
              <w:spacing w:before="120" w:after="120" w:line="276" w:lineRule="auto"/>
              <w:rPr>
                <w:szCs w:val="24"/>
              </w:rPr>
            </w:pPr>
          </w:p>
        </w:tc>
      </w:tr>
      <w:tr w:rsidR="00766787" w14:paraId="4CA12631" w14:textId="77777777" w:rsidTr="00E72A62">
        <w:trPr>
          <w:cantSplit/>
          <w:trHeight w:val="827"/>
        </w:trPr>
        <w:tc>
          <w:tcPr>
            <w:tcW w:w="1800" w:type="dxa"/>
          </w:tcPr>
          <w:p w14:paraId="5C0A3789" w14:textId="5B3C79BC" w:rsidR="00766787" w:rsidRDefault="00EF194B" w:rsidP="00E821FE">
            <w:pPr>
              <w:ind w:left="0"/>
              <w:rPr>
                <w:szCs w:val="24"/>
              </w:rPr>
            </w:pPr>
            <w:r>
              <w:rPr>
                <w:szCs w:val="24"/>
              </w:rPr>
              <w:t>Tên hàng hóa/ Dịch vụ</w:t>
            </w:r>
          </w:p>
        </w:tc>
        <w:tc>
          <w:tcPr>
            <w:tcW w:w="1980" w:type="dxa"/>
          </w:tcPr>
          <w:p w14:paraId="0F016F45" w14:textId="77777777" w:rsidR="00766787" w:rsidRDefault="00766787" w:rsidP="00E821FE">
            <w:pPr>
              <w:ind w:left="0"/>
              <w:rPr>
                <w:szCs w:val="24"/>
              </w:rPr>
            </w:pPr>
            <w:r>
              <w:rPr>
                <w:szCs w:val="24"/>
              </w:rPr>
              <w:t>Description</w:t>
            </w:r>
          </w:p>
        </w:tc>
        <w:tc>
          <w:tcPr>
            <w:tcW w:w="1417" w:type="dxa"/>
          </w:tcPr>
          <w:p w14:paraId="45165E24" w14:textId="77777777" w:rsidR="00766787" w:rsidRDefault="00766787" w:rsidP="00E821FE">
            <w:pPr>
              <w:ind w:left="0"/>
            </w:pPr>
            <w:r>
              <w:t>String</w:t>
            </w:r>
          </w:p>
          <w:p w14:paraId="06266E23" w14:textId="77777777" w:rsidR="00766787" w:rsidRDefault="00766787" w:rsidP="00E821FE">
            <w:pPr>
              <w:ind w:left="0"/>
            </w:pPr>
            <w:r>
              <w:t>Text Box</w:t>
            </w:r>
          </w:p>
        </w:tc>
        <w:tc>
          <w:tcPr>
            <w:tcW w:w="630" w:type="dxa"/>
          </w:tcPr>
          <w:p w14:paraId="0B5BED24" w14:textId="77777777" w:rsidR="00766787" w:rsidRDefault="00766787" w:rsidP="00E821FE">
            <w:pPr>
              <w:pStyle w:val="Sothutu-1so"/>
              <w:spacing w:before="120" w:after="120" w:line="276" w:lineRule="auto"/>
              <w:jc w:val="left"/>
              <w:rPr>
                <w:szCs w:val="24"/>
              </w:rPr>
            </w:pPr>
            <w:r>
              <w:rPr>
                <w:szCs w:val="24"/>
              </w:rPr>
              <w:t>250</w:t>
            </w:r>
          </w:p>
        </w:tc>
        <w:tc>
          <w:tcPr>
            <w:tcW w:w="540" w:type="dxa"/>
          </w:tcPr>
          <w:p w14:paraId="60A528EF"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3B205522" w14:textId="77777777" w:rsidR="00766787" w:rsidRDefault="00766787" w:rsidP="00E821FE">
            <w:pPr>
              <w:pStyle w:val="Sothutu-1so"/>
              <w:spacing w:before="120" w:after="120" w:line="276" w:lineRule="auto"/>
              <w:jc w:val="left"/>
              <w:rPr>
                <w:szCs w:val="24"/>
              </w:rPr>
            </w:pPr>
            <w:r>
              <w:rPr>
                <w:szCs w:val="24"/>
              </w:rPr>
              <w:t>N</w:t>
            </w:r>
          </w:p>
        </w:tc>
        <w:tc>
          <w:tcPr>
            <w:tcW w:w="540" w:type="dxa"/>
          </w:tcPr>
          <w:p w14:paraId="626EB9F0"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4CE01C0E" w14:textId="77777777" w:rsidR="00766787" w:rsidRDefault="00766787" w:rsidP="00E821FE">
            <w:pPr>
              <w:pStyle w:val="Sothutu-1so"/>
              <w:spacing w:before="120" w:after="120" w:line="276" w:lineRule="auto"/>
              <w:rPr>
                <w:szCs w:val="24"/>
              </w:rPr>
            </w:pPr>
          </w:p>
        </w:tc>
      </w:tr>
      <w:tr w:rsidR="00766787" w:rsidRPr="001E5A81" w14:paraId="5E611532" w14:textId="77777777" w:rsidTr="00E72A62">
        <w:trPr>
          <w:cantSplit/>
          <w:trHeight w:val="827"/>
        </w:trPr>
        <w:tc>
          <w:tcPr>
            <w:tcW w:w="14737" w:type="dxa"/>
            <w:gridSpan w:val="8"/>
          </w:tcPr>
          <w:p w14:paraId="4CAE8640" w14:textId="77777777" w:rsidR="00766787" w:rsidRPr="001E5A81" w:rsidRDefault="00766787" w:rsidP="00E821FE">
            <w:pPr>
              <w:pStyle w:val="Sothutu-1so"/>
              <w:spacing w:before="120" w:after="120" w:line="276" w:lineRule="auto"/>
              <w:rPr>
                <w:b/>
                <w:szCs w:val="24"/>
              </w:rPr>
            </w:pPr>
            <w:r w:rsidRPr="001E5A81">
              <w:rPr>
                <w:b/>
                <w:szCs w:val="24"/>
              </w:rPr>
              <w:t>Group: Thông tin số tiền</w:t>
            </w:r>
          </w:p>
        </w:tc>
      </w:tr>
      <w:tr w:rsidR="00766787" w:rsidRPr="004C531E" w14:paraId="3D6D2E9C" w14:textId="77777777" w:rsidTr="00E72A62">
        <w:trPr>
          <w:cantSplit/>
          <w:trHeight w:val="827"/>
        </w:trPr>
        <w:tc>
          <w:tcPr>
            <w:tcW w:w="1800" w:type="dxa"/>
          </w:tcPr>
          <w:p w14:paraId="4D771819" w14:textId="77777777" w:rsidR="00766787" w:rsidRDefault="00766787" w:rsidP="00E821FE">
            <w:pPr>
              <w:ind w:left="0"/>
              <w:rPr>
                <w:szCs w:val="24"/>
              </w:rPr>
            </w:pPr>
            <w:r>
              <w:rPr>
                <w:szCs w:val="24"/>
              </w:rPr>
              <w:t xml:space="preserve">Tiền tệ </w:t>
            </w:r>
          </w:p>
        </w:tc>
        <w:tc>
          <w:tcPr>
            <w:tcW w:w="1980" w:type="dxa"/>
          </w:tcPr>
          <w:p w14:paraId="6CE4575D" w14:textId="77777777" w:rsidR="00766787" w:rsidRDefault="00766787" w:rsidP="00E821FE">
            <w:pPr>
              <w:ind w:left="0"/>
              <w:rPr>
                <w:szCs w:val="24"/>
              </w:rPr>
            </w:pPr>
            <w:r>
              <w:rPr>
                <w:szCs w:val="24"/>
              </w:rPr>
              <w:t>C_CURRENCY_ID</w:t>
            </w:r>
          </w:p>
        </w:tc>
        <w:tc>
          <w:tcPr>
            <w:tcW w:w="1417" w:type="dxa"/>
          </w:tcPr>
          <w:p w14:paraId="0EF8744A" w14:textId="77777777" w:rsidR="00766787" w:rsidRDefault="00766787" w:rsidP="00E821FE">
            <w:pPr>
              <w:ind w:left="0"/>
            </w:pPr>
            <w:r>
              <w:t>String</w:t>
            </w:r>
          </w:p>
          <w:p w14:paraId="6C91E4C4" w14:textId="77777777" w:rsidR="00766787" w:rsidRDefault="00766787" w:rsidP="00E821FE">
            <w:pPr>
              <w:ind w:left="0"/>
            </w:pPr>
            <w:r>
              <w:t>CL</w:t>
            </w:r>
          </w:p>
          <w:p w14:paraId="340221A6" w14:textId="77777777" w:rsidR="00766787" w:rsidRDefault="00766787" w:rsidP="00E821FE">
            <w:pPr>
              <w:ind w:left="0"/>
            </w:pPr>
            <w:r>
              <w:t>AC</w:t>
            </w:r>
          </w:p>
        </w:tc>
        <w:tc>
          <w:tcPr>
            <w:tcW w:w="630" w:type="dxa"/>
          </w:tcPr>
          <w:p w14:paraId="50D1AD41"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16F06930" w14:textId="608AA5B0" w:rsidR="00766787" w:rsidRDefault="004906D7" w:rsidP="00E821FE">
            <w:pPr>
              <w:pStyle w:val="Sothutu-1so"/>
              <w:spacing w:before="120" w:after="120" w:line="276" w:lineRule="auto"/>
              <w:jc w:val="left"/>
              <w:rPr>
                <w:szCs w:val="24"/>
              </w:rPr>
            </w:pPr>
            <w:r>
              <w:rPr>
                <w:szCs w:val="24"/>
              </w:rPr>
              <w:t>N</w:t>
            </w:r>
          </w:p>
        </w:tc>
        <w:tc>
          <w:tcPr>
            <w:tcW w:w="450" w:type="dxa"/>
          </w:tcPr>
          <w:p w14:paraId="2000105C" w14:textId="77777777" w:rsidR="00766787" w:rsidRDefault="00766787" w:rsidP="00E821FE">
            <w:pPr>
              <w:pStyle w:val="Sothutu-1so"/>
              <w:spacing w:before="120" w:after="120" w:line="276" w:lineRule="auto"/>
              <w:jc w:val="left"/>
              <w:rPr>
                <w:szCs w:val="24"/>
              </w:rPr>
            </w:pPr>
            <w:r>
              <w:rPr>
                <w:szCs w:val="24"/>
              </w:rPr>
              <w:t>N</w:t>
            </w:r>
          </w:p>
        </w:tc>
        <w:tc>
          <w:tcPr>
            <w:tcW w:w="540" w:type="dxa"/>
          </w:tcPr>
          <w:p w14:paraId="3D805C8F"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006BAA34" w14:textId="52DD0817" w:rsidR="00766787" w:rsidRPr="004C531E" w:rsidRDefault="005108E7" w:rsidP="00E821FE">
            <w:pPr>
              <w:pStyle w:val="Sothutu-1so"/>
              <w:spacing w:before="120" w:after="120" w:line="276" w:lineRule="auto"/>
              <w:rPr>
                <w:szCs w:val="24"/>
              </w:rPr>
            </w:pPr>
            <w:r>
              <w:rPr>
                <w:szCs w:val="24"/>
              </w:rPr>
              <w:t>Lọc những bản ghi active từ danh mục tiền tệ</w:t>
            </w:r>
          </w:p>
        </w:tc>
      </w:tr>
      <w:tr w:rsidR="00766787" w:rsidRPr="004C531E" w14:paraId="2D1A9F23" w14:textId="77777777" w:rsidTr="00E72A62">
        <w:trPr>
          <w:cantSplit/>
          <w:trHeight w:val="827"/>
        </w:trPr>
        <w:tc>
          <w:tcPr>
            <w:tcW w:w="1800" w:type="dxa"/>
          </w:tcPr>
          <w:p w14:paraId="20A1E679" w14:textId="77777777" w:rsidR="00766787" w:rsidRPr="00AC4297" w:rsidRDefault="00766787" w:rsidP="00E821FE">
            <w:pPr>
              <w:ind w:left="0"/>
              <w:rPr>
                <w:szCs w:val="24"/>
              </w:rPr>
            </w:pPr>
            <w:r w:rsidRPr="00AC4297">
              <w:rPr>
                <w:szCs w:val="24"/>
              </w:rPr>
              <w:t>Tỷ giá</w:t>
            </w:r>
          </w:p>
        </w:tc>
        <w:tc>
          <w:tcPr>
            <w:tcW w:w="1980" w:type="dxa"/>
          </w:tcPr>
          <w:p w14:paraId="7E13800D" w14:textId="77777777" w:rsidR="00766787" w:rsidRDefault="00766787" w:rsidP="00E821FE">
            <w:pPr>
              <w:ind w:left="0"/>
              <w:rPr>
                <w:szCs w:val="24"/>
              </w:rPr>
            </w:pPr>
            <w:r>
              <w:rPr>
                <w:szCs w:val="24"/>
              </w:rPr>
              <w:t>CURRENCY_RATE</w:t>
            </w:r>
          </w:p>
        </w:tc>
        <w:tc>
          <w:tcPr>
            <w:tcW w:w="1417" w:type="dxa"/>
          </w:tcPr>
          <w:p w14:paraId="4D247998" w14:textId="77777777" w:rsidR="00766787" w:rsidRDefault="00766787" w:rsidP="00E821FE">
            <w:pPr>
              <w:ind w:left="0"/>
            </w:pPr>
            <w:r>
              <w:t>Number</w:t>
            </w:r>
          </w:p>
        </w:tc>
        <w:tc>
          <w:tcPr>
            <w:tcW w:w="630" w:type="dxa"/>
          </w:tcPr>
          <w:p w14:paraId="0B599443"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0699923B" w14:textId="0DE830F7" w:rsidR="00766787" w:rsidRDefault="00046E68" w:rsidP="00E821FE">
            <w:pPr>
              <w:pStyle w:val="Sothutu-1so"/>
              <w:spacing w:before="120" w:after="120" w:line="276" w:lineRule="auto"/>
              <w:jc w:val="left"/>
              <w:rPr>
                <w:szCs w:val="24"/>
              </w:rPr>
            </w:pPr>
            <w:r>
              <w:rPr>
                <w:szCs w:val="24"/>
              </w:rPr>
              <w:t>N</w:t>
            </w:r>
          </w:p>
        </w:tc>
        <w:tc>
          <w:tcPr>
            <w:tcW w:w="450" w:type="dxa"/>
          </w:tcPr>
          <w:p w14:paraId="4C8B8446" w14:textId="251ED80B" w:rsidR="00766787" w:rsidRDefault="004906D7" w:rsidP="00E821FE">
            <w:pPr>
              <w:pStyle w:val="Sothutu-1so"/>
              <w:spacing w:before="120" w:after="120" w:line="276" w:lineRule="auto"/>
              <w:jc w:val="left"/>
              <w:rPr>
                <w:szCs w:val="24"/>
              </w:rPr>
            </w:pPr>
            <w:r>
              <w:rPr>
                <w:szCs w:val="24"/>
              </w:rPr>
              <w:t>Y</w:t>
            </w:r>
          </w:p>
        </w:tc>
        <w:tc>
          <w:tcPr>
            <w:tcW w:w="540" w:type="dxa"/>
          </w:tcPr>
          <w:p w14:paraId="1F5E5D07"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0223A918" w14:textId="77777777" w:rsidR="00766787" w:rsidRPr="004C531E" w:rsidRDefault="00766787" w:rsidP="00E821FE">
            <w:pPr>
              <w:pStyle w:val="Sothutu-1so"/>
              <w:spacing w:before="120" w:after="120" w:line="276" w:lineRule="auto"/>
              <w:rPr>
                <w:szCs w:val="24"/>
              </w:rPr>
            </w:pPr>
            <w:r>
              <w:rPr>
                <w:szCs w:val="24"/>
              </w:rPr>
              <w:t>Với VND thì mặc định là 1 và Readonly</w:t>
            </w:r>
          </w:p>
        </w:tc>
      </w:tr>
      <w:tr w:rsidR="004906D7" w:rsidRPr="004C531E" w14:paraId="089250F4" w14:textId="77777777" w:rsidTr="00E72A62">
        <w:trPr>
          <w:cantSplit/>
          <w:trHeight w:val="827"/>
        </w:trPr>
        <w:tc>
          <w:tcPr>
            <w:tcW w:w="1800" w:type="dxa"/>
          </w:tcPr>
          <w:p w14:paraId="1AF7CFFF" w14:textId="07F60CC2" w:rsidR="004906D7" w:rsidRDefault="004906D7" w:rsidP="00E821FE">
            <w:pPr>
              <w:ind w:left="0"/>
              <w:rPr>
                <w:szCs w:val="24"/>
              </w:rPr>
            </w:pPr>
            <w:r>
              <w:rPr>
                <w:szCs w:val="24"/>
              </w:rPr>
              <w:lastRenderedPageBreak/>
              <w:t>Tổng tiền đề nghị trước thuế</w:t>
            </w:r>
          </w:p>
        </w:tc>
        <w:tc>
          <w:tcPr>
            <w:tcW w:w="1980" w:type="dxa"/>
          </w:tcPr>
          <w:p w14:paraId="2FF32E7F" w14:textId="4CE438E7" w:rsidR="004906D7" w:rsidRDefault="008256DB" w:rsidP="00E821FE">
            <w:pPr>
              <w:ind w:left="0"/>
              <w:rPr>
                <w:szCs w:val="24"/>
              </w:rPr>
            </w:pPr>
            <w:r w:rsidRPr="008256DB">
              <w:rPr>
                <w:szCs w:val="24"/>
              </w:rPr>
              <w:t>REQUEST_BEFORE_TAX_AMOUNT</w:t>
            </w:r>
          </w:p>
        </w:tc>
        <w:tc>
          <w:tcPr>
            <w:tcW w:w="1417" w:type="dxa"/>
          </w:tcPr>
          <w:p w14:paraId="1F4B9535" w14:textId="77777777" w:rsidR="004906D7" w:rsidRDefault="004906D7" w:rsidP="00E821FE">
            <w:pPr>
              <w:ind w:left="0"/>
            </w:pPr>
          </w:p>
        </w:tc>
        <w:tc>
          <w:tcPr>
            <w:tcW w:w="630" w:type="dxa"/>
          </w:tcPr>
          <w:p w14:paraId="31A7C847" w14:textId="7F93D1D3" w:rsidR="004906D7" w:rsidRDefault="004906D7" w:rsidP="00E821FE">
            <w:pPr>
              <w:pStyle w:val="Sothutu-1so"/>
              <w:spacing w:before="120" w:after="120" w:line="276" w:lineRule="auto"/>
              <w:jc w:val="left"/>
              <w:rPr>
                <w:szCs w:val="24"/>
              </w:rPr>
            </w:pPr>
            <w:r>
              <w:rPr>
                <w:szCs w:val="24"/>
              </w:rPr>
              <w:t>20</w:t>
            </w:r>
          </w:p>
        </w:tc>
        <w:tc>
          <w:tcPr>
            <w:tcW w:w="540" w:type="dxa"/>
          </w:tcPr>
          <w:p w14:paraId="0CBB2436" w14:textId="64E598E4" w:rsidR="004906D7" w:rsidRDefault="004906D7" w:rsidP="00E821FE">
            <w:pPr>
              <w:pStyle w:val="Sothutu-1so"/>
              <w:spacing w:before="120" w:after="120" w:line="276" w:lineRule="auto"/>
              <w:jc w:val="left"/>
              <w:rPr>
                <w:szCs w:val="24"/>
              </w:rPr>
            </w:pPr>
            <w:r>
              <w:rPr>
                <w:szCs w:val="24"/>
              </w:rPr>
              <w:t>Y</w:t>
            </w:r>
          </w:p>
        </w:tc>
        <w:tc>
          <w:tcPr>
            <w:tcW w:w="450" w:type="dxa"/>
          </w:tcPr>
          <w:p w14:paraId="0268EBFC" w14:textId="57274BCD" w:rsidR="004906D7" w:rsidRDefault="004906D7" w:rsidP="00E821FE">
            <w:pPr>
              <w:pStyle w:val="Sothutu-1so"/>
              <w:spacing w:before="120" w:after="120" w:line="276" w:lineRule="auto"/>
              <w:jc w:val="left"/>
              <w:rPr>
                <w:szCs w:val="24"/>
              </w:rPr>
            </w:pPr>
            <w:r>
              <w:rPr>
                <w:szCs w:val="24"/>
              </w:rPr>
              <w:t>N</w:t>
            </w:r>
          </w:p>
        </w:tc>
        <w:tc>
          <w:tcPr>
            <w:tcW w:w="540" w:type="dxa"/>
          </w:tcPr>
          <w:p w14:paraId="0E31D726" w14:textId="1993E3AC" w:rsidR="004906D7" w:rsidRDefault="004906D7" w:rsidP="00E821FE">
            <w:pPr>
              <w:pStyle w:val="Sothutu-1so"/>
              <w:spacing w:before="120" w:after="120" w:line="276" w:lineRule="auto"/>
              <w:jc w:val="center"/>
              <w:rPr>
                <w:szCs w:val="24"/>
              </w:rPr>
            </w:pPr>
            <w:r>
              <w:rPr>
                <w:szCs w:val="24"/>
              </w:rPr>
              <w:t>Y</w:t>
            </w:r>
          </w:p>
        </w:tc>
        <w:tc>
          <w:tcPr>
            <w:tcW w:w="7380" w:type="dxa"/>
          </w:tcPr>
          <w:p w14:paraId="291793EA" w14:textId="1291539C" w:rsidR="004906D7" w:rsidRDefault="001B377E" w:rsidP="00E821FE">
            <w:pPr>
              <w:pStyle w:val="Sothutu-1so"/>
              <w:spacing w:before="120" w:after="120" w:line="276" w:lineRule="auto"/>
              <w:rPr>
                <w:szCs w:val="24"/>
              </w:rPr>
            </w:pPr>
            <w:r>
              <w:rPr>
                <w:szCs w:val="24"/>
              </w:rPr>
              <w:t>Tổng tiền đề nghị</w:t>
            </w:r>
            <w:r w:rsidR="0009281C">
              <w:rPr>
                <w:szCs w:val="24"/>
              </w:rPr>
              <w:t xml:space="preserve"> trước thuế</w:t>
            </w:r>
            <w:r>
              <w:rPr>
                <w:szCs w:val="24"/>
              </w:rPr>
              <w:t xml:space="preserve"> của các line chi tiết, cập nhật sau mỗi lần lưu/xóa bản ghi chi tiết</w:t>
            </w:r>
          </w:p>
        </w:tc>
      </w:tr>
      <w:tr w:rsidR="004906D7" w:rsidRPr="004C531E" w14:paraId="22F09CC6" w14:textId="77777777" w:rsidTr="00E72A62">
        <w:trPr>
          <w:cantSplit/>
          <w:trHeight w:val="827"/>
        </w:trPr>
        <w:tc>
          <w:tcPr>
            <w:tcW w:w="1800" w:type="dxa"/>
          </w:tcPr>
          <w:p w14:paraId="2D159CE7" w14:textId="3CB79FFC" w:rsidR="004906D7" w:rsidRDefault="004906D7" w:rsidP="00E821FE">
            <w:pPr>
              <w:ind w:left="0"/>
              <w:rPr>
                <w:szCs w:val="24"/>
              </w:rPr>
            </w:pPr>
            <w:r>
              <w:rPr>
                <w:szCs w:val="24"/>
              </w:rPr>
              <w:t>Tổng tiền thuế ĐN</w:t>
            </w:r>
          </w:p>
        </w:tc>
        <w:tc>
          <w:tcPr>
            <w:tcW w:w="1980" w:type="dxa"/>
          </w:tcPr>
          <w:p w14:paraId="313109FC" w14:textId="564F33D5" w:rsidR="004906D7" w:rsidRDefault="008256DB" w:rsidP="00E821FE">
            <w:pPr>
              <w:ind w:left="0"/>
              <w:rPr>
                <w:szCs w:val="24"/>
              </w:rPr>
            </w:pPr>
            <w:r w:rsidRPr="008256DB">
              <w:rPr>
                <w:szCs w:val="24"/>
              </w:rPr>
              <w:t>REQUETS_TAX_AMOUNT</w:t>
            </w:r>
          </w:p>
        </w:tc>
        <w:tc>
          <w:tcPr>
            <w:tcW w:w="1417" w:type="dxa"/>
          </w:tcPr>
          <w:p w14:paraId="4158C7A3" w14:textId="77777777" w:rsidR="004906D7" w:rsidRDefault="004906D7" w:rsidP="00E821FE">
            <w:pPr>
              <w:ind w:left="0"/>
            </w:pPr>
          </w:p>
        </w:tc>
        <w:tc>
          <w:tcPr>
            <w:tcW w:w="630" w:type="dxa"/>
          </w:tcPr>
          <w:p w14:paraId="05EF8FCF" w14:textId="79FD611B" w:rsidR="004906D7" w:rsidRDefault="004906D7" w:rsidP="00E821FE">
            <w:pPr>
              <w:pStyle w:val="Sothutu-1so"/>
              <w:spacing w:before="120" w:after="120" w:line="276" w:lineRule="auto"/>
              <w:jc w:val="left"/>
              <w:rPr>
                <w:szCs w:val="24"/>
              </w:rPr>
            </w:pPr>
            <w:r>
              <w:rPr>
                <w:szCs w:val="24"/>
              </w:rPr>
              <w:t>20</w:t>
            </w:r>
          </w:p>
        </w:tc>
        <w:tc>
          <w:tcPr>
            <w:tcW w:w="540" w:type="dxa"/>
          </w:tcPr>
          <w:p w14:paraId="526CB8A3" w14:textId="08833323" w:rsidR="004906D7" w:rsidRDefault="004906D7" w:rsidP="00E821FE">
            <w:pPr>
              <w:pStyle w:val="Sothutu-1so"/>
              <w:spacing w:before="120" w:after="120" w:line="276" w:lineRule="auto"/>
              <w:jc w:val="left"/>
              <w:rPr>
                <w:szCs w:val="24"/>
              </w:rPr>
            </w:pPr>
            <w:r>
              <w:rPr>
                <w:szCs w:val="24"/>
              </w:rPr>
              <w:t>Y</w:t>
            </w:r>
          </w:p>
        </w:tc>
        <w:tc>
          <w:tcPr>
            <w:tcW w:w="450" w:type="dxa"/>
          </w:tcPr>
          <w:p w14:paraId="2FF42726" w14:textId="2C4D6F9A" w:rsidR="004906D7" w:rsidRDefault="004906D7" w:rsidP="00E821FE">
            <w:pPr>
              <w:pStyle w:val="Sothutu-1so"/>
              <w:spacing w:before="120" w:after="120" w:line="276" w:lineRule="auto"/>
              <w:jc w:val="left"/>
              <w:rPr>
                <w:szCs w:val="24"/>
              </w:rPr>
            </w:pPr>
            <w:r>
              <w:rPr>
                <w:szCs w:val="24"/>
              </w:rPr>
              <w:t>N</w:t>
            </w:r>
          </w:p>
        </w:tc>
        <w:tc>
          <w:tcPr>
            <w:tcW w:w="540" w:type="dxa"/>
          </w:tcPr>
          <w:p w14:paraId="448E9FCA" w14:textId="31BF2F07" w:rsidR="004906D7" w:rsidRDefault="004906D7" w:rsidP="00E821FE">
            <w:pPr>
              <w:pStyle w:val="Sothutu-1so"/>
              <w:spacing w:before="120" w:after="120" w:line="276" w:lineRule="auto"/>
              <w:jc w:val="center"/>
              <w:rPr>
                <w:szCs w:val="24"/>
              </w:rPr>
            </w:pPr>
            <w:r>
              <w:rPr>
                <w:szCs w:val="24"/>
              </w:rPr>
              <w:t>Y</w:t>
            </w:r>
          </w:p>
        </w:tc>
        <w:tc>
          <w:tcPr>
            <w:tcW w:w="7380" w:type="dxa"/>
          </w:tcPr>
          <w:p w14:paraId="2E94F10F" w14:textId="3FE5CD7A" w:rsidR="004906D7" w:rsidRDefault="001B377E" w:rsidP="00E821FE">
            <w:pPr>
              <w:pStyle w:val="Sothutu-1so"/>
              <w:spacing w:before="120" w:after="120" w:line="276" w:lineRule="auto"/>
              <w:rPr>
                <w:szCs w:val="24"/>
              </w:rPr>
            </w:pPr>
            <w:r>
              <w:rPr>
                <w:szCs w:val="24"/>
              </w:rPr>
              <w:t>Tổng tiền</w:t>
            </w:r>
            <w:r w:rsidR="0009281C">
              <w:rPr>
                <w:szCs w:val="24"/>
              </w:rPr>
              <w:t xml:space="preserve"> thuế</w:t>
            </w:r>
            <w:r>
              <w:rPr>
                <w:szCs w:val="24"/>
              </w:rPr>
              <w:t xml:space="preserve"> đề nghị của các line chi tiết, cập nhật sau mỗi lần lưu/xóa bản ghi chi tiết</w:t>
            </w:r>
          </w:p>
        </w:tc>
      </w:tr>
      <w:tr w:rsidR="004906D7" w:rsidRPr="004C531E" w14:paraId="6EF82B10" w14:textId="77777777" w:rsidTr="00E72A62">
        <w:trPr>
          <w:cantSplit/>
          <w:trHeight w:val="827"/>
        </w:trPr>
        <w:tc>
          <w:tcPr>
            <w:tcW w:w="1800" w:type="dxa"/>
            <w:vAlign w:val="bottom"/>
          </w:tcPr>
          <w:p w14:paraId="7157DC01" w14:textId="77777777" w:rsidR="004906D7" w:rsidRDefault="004906D7" w:rsidP="00E821FE">
            <w:pPr>
              <w:ind w:left="0"/>
              <w:rPr>
                <w:szCs w:val="24"/>
              </w:rPr>
            </w:pPr>
            <w:r w:rsidRPr="00311EE8">
              <w:rPr>
                <w:szCs w:val="24"/>
              </w:rPr>
              <w:t>Tổng tiền đề nghị</w:t>
            </w:r>
          </w:p>
        </w:tc>
        <w:tc>
          <w:tcPr>
            <w:tcW w:w="1980" w:type="dxa"/>
            <w:vAlign w:val="bottom"/>
          </w:tcPr>
          <w:p w14:paraId="529FFE7C" w14:textId="77777777" w:rsidR="004906D7" w:rsidRDefault="004906D7" w:rsidP="00E821FE">
            <w:pPr>
              <w:ind w:left="0"/>
              <w:rPr>
                <w:szCs w:val="24"/>
              </w:rPr>
            </w:pPr>
            <w:r w:rsidRPr="00311EE8">
              <w:rPr>
                <w:szCs w:val="24"/>
              </w:rPr>
              <w:t>REQUEST_AMOUNT</w:t>
            </w:r>
          </w:p>
        </w:tc>
        <w:tc>
          <w:tcPr>
            <w:tcW w:w="1417" w:type="dxa"/>
          </w:tcPr>
          <w:p w14:paraId="5EF2B915" w14:textId="77777777" w:rsidR="004906D7" w:rsidRDefault="004906D7" w:rsidP="00E821FE">
            <w:pPr>
              <w:ind w:left="0"/>
            </w:pPr>
            <w:r>
              <w:t>Number</w:t>
            </w:r>
          </w:p>
        </w:tc>
        <w:tc>
          <w:tcPr>
            <w:tcW w:w="630" w:type="dxa"/>
          </w:tcPr>
          <w:p w14:paraId="20B332E6" w14:textId="77777777" w:rsidR="004906D7" w:rsidRDefault="004906D7" w:rsidP="00E821FE">
            <w:pPr>
              <w:pStyle w:val="Sothutu-1so"/>
              <w:spacing w:before="120" w:after="120" w:line="276" w:lineRule="auto"/>
              <w:jc w:val="left"/>
              <w:rPr>
                <w:szCs w:val="24"/>
              </w:rPr>
            </w:pPr>
            <w:r>
              <w:rPr>
                <w:szCs w:val="24"/>
              </w:rPr>
              <w:t>20</w:t>
            </w:r>
          </w:p>
        </w:tc>
        <w:tc>
          <w:tcPr>
            <w:tcW w:w="540" w:type="dxa"/>
          </w:tcPr>
          <w:p w14:paraId="15B453FC" w14:textId="77777777" w:rsidR="004906D7" w:rsidRDefault="004906D7" w:rsidP="00E821FE">
            <w:pPr>
              <w:pStyle w:val="Sothutu-1so"/>
              <w:spacing w:before="120" w:after="120" w:line="276" w:lineRule="auto"/>
              <w:jc w:val="left"/>
              <w:rPr>
                <w:szCs w:val="24"/>
              </w:rPr>
            </w:pPr>
            <w:r>
              <w:rPr>
                <w:szCs w:val="24"/>
              </w:rPr>
              <w:t>Y</w:t>
            </w:r>
          </w:p>
        </w:tc>
        <w:tc>
          <w:tcPr>
            <w:tcW w:w="450" w:type="dxa"/>
          </w:tcPr>
          <w:p w14:paraId="4206A764" w14:textId="77777777" w:rsidR="004906D7" w:rsidRDefault="004906D7" w:rsidP="00E821FE">
            <w:pPr>
              <w:pStyle w:val="Sothutu-1so"/>
              <w:spacing w:before="120" w:after="120" w:line="276" w:lineRule="auto"/>
              <w:jc w:val="left"/>
              <w:rPr>
                <w:szCs w:val="24"/>
              </w:rPr>
            </w:pPr>
            <w:r>
              <w:rPr>
                <w:szCs w:val="24"/>
              </w:rPr>
              <w:t>N</w:t>
            </w:r>
          </w:p>
        </w:tc>
        <w:tc>
          <w:tcPr>
            <w:tcW w:w="540" w:type="dxa"/>
          </w:tcPr>
          <w:p w14:paraId="14506DB0" w14:textId="77777777" w:rsidR="004906D7" w:rsidRDefault="004906D7" w:rsidP="00E821FE">
            <w:pPr>
              <w:pStyle w:val="Sothutu-1so"/>
              <w:spacing w:before="120" w:after="120" w:line="276" w:lineRule="auto"/>
              <w:jc w:val="center"/>
              <w:rPr>
                <w:szCs w:val="24"/>
              </w:rPr>
            </w:pPr>
            <w:r>
              <w:rPr>
                <w:szCs w:val="24"/>
              </w:rPr>
              <w:t>Y</w:t>
            </w:r>
          </w:p>
        </w:tc>
        <w:tc>
          <w:tcPr>
            <w:tcW w:w="7380" w:type="dxa"/>
          </w:tcPr>
          <w:p w14:paraId="6C8CC1EA" w14:textId="77777777" w:rsidR="004906D7" w:rsidRPr="004C531E" w:rsidRDefault="004906D7" w:rsidP="00E821FE">
            <w:pPr>
              <w:pStyle w:val="Sothutu-1so"/>
              <w:spacing w:before="120" w:after="120" w:line="276" w:lineRule="auto"/>
              <w:rPr>
                <w:szCs w:val="24"/>
              </w:rPr>
            </w:pPr>
            <w:r>
              <w:rPr>
                <w:szCs w:val="24"/>
              </w:rPr>
              <w:t>Tổng tiền đề nghị của các line chi tiết, cập nhật sau mỗi lần lưu/xóa bản ghi chi tiết</w:t>
            </w:r>
            <w:r w:rsidRPr="004C531E">
              <w:rPr>
                <w:szCs w:val="24"/>
              </w:rPr>
              <w:t xml:space="preserve"> </w:t>
            </w:r>
          </w:p>
        </w:tc>
      </w:tr>
      <w:tr w:rsidR="004906D7" w:rsidRPr="004C531E" w14:paraId="58D13C85" w14:textId="77777777" w:rsidTr="00E72A62">
        <w:trPr>
          <w:cantSplit/>
          <w:trHeight w:val="827"/>
        </w:trPr>
        <w:tc>
          <w:tcPr>
            <w:tcW w:w="1800" w:type="dxa"/>
            <w:vAlign w:val="bottom"/>
          </w:tcPr>
          <w:p w14:paraId="175F93A3" w14:textId="5BD763D4" w:rsidR="004906D7" w:rsidRPr="00311EE8" w:rsidRDefault="004906D7" w:rsidP="00E821FE">
            <w:pPr>
              <w:ind w:left="0"/>
              <w:rPr>
                <w:szCs w:val="24"/>
              </w:rPr>
            </w:pPr>
            <w:r>
              <w:rPr>
                <w:szCs w:val="24"/>
              </w:rPr>
              <w:t>Tổng tiền được duyệt trước thuế</w:t>
            </w:r>
          </w:p>
        </w:tc>
        <w:tc>
          <w:tcPr>
            <w:tcW w:w="1980" w:type="dxa"/>
            <w:vAlign w:val="bottom"/>
          </w:tcPr>
          <w:p w14:paraId="48AFA044" w14:textId="5993EF21" w:rsidR="004906D7" w:rsidRPr="00311EE8" w:rsidRDefault="008256DB" w:rsidP="00E821FE">
            <w:pPr>
              <w:ind w:left="0"/>
              <w:rPr>
                <w:szCs w:val="24"/>
              </w:rPr>
            </w:pPr>
            <w:r w:rsidRPr="008256DB">
              <w:rPr>
                <w:szCs w:val="24"/>
              </w:rPr>
              <w:t>APPROVED_BEFORE_TAX_AMOUNT</w:t>
            </w:r>
          </w:p>
        </w:tc>
        <w:tc>
          <w:tcPr>
            <w:tcW w:w="1417" w:type="dxa"/>
          </w:tcPr>
          <w:p w14:paraId="14A4388F" w14:textId="77777777" w:rsidR="004906D7" w:rsidRDefault="004906D7" w:rsidP="00E821FE">
            <w:pPr>
              <w:ind w:left="0"/>
            </w:pPr>
          </w:p>
        </w:tc>
        <w:tc>
          <w:tcPr>
            <w:tcW w:w="630" w:type="dxa"/>
          </w:tcPr>
          <w:p w14:paraId="7B1A6FFB" w14:textId="6114EA4E" w:rsidR="004906D7" w:rsidRDefault="004906D7" w:rsidP="00E821FE">
            <w:pPr>
              <w:pStyle w:val="Sothutu-1so"/>
              <w:spacing w:before="120" w:after="120" w:line="276" w:lineRule="auto"/>
              <w:jc w:val="left"/>
              <w:rPr>
                <w:szCs w:val="24"/>
              </w:rPr>
            </w:pPr>
            <w:r>
              <w:rPr>
                <w:szCs w:val="24"/>
              </w:rPr>
              <w:t>20</w:t>
            </w:r>
          </w:p>
        </w:tc>
        <w:tc>
          <w:tcPr>
            <w:tcW w:w="540" w:type="dxa"/>
          </w:tcPr>
          <w:p w14:paraId="4046EC91" w14:textId="7A6DA6C5" w:rsidR="004906D7" w:rsidRDefault="004906D7" w:rsidP="00E821FE">
            <w:pPr>
              <w:pStyle w:val="Sothutu-1so"/>
              <w:spacing w:before="120" w:after="120" w:line="276" w:lineRule="auto"/>
              <w:jc w:val="left"/>
              <w:rPr>
                <w:szCs w:val="24"/>
              </w:rPr>
            </w:pPr>
            <w:r>
              <w:rPr>
                <w:szCs w:val="24"/>
              </w:rPr>
              <w:t>Y</w:t>
            </w:r>
          </w:p>
        </w:tc>
        <w:tc>
          <w:tcPr>
            <w:tcW w:w="450" w:type="dxa"/>
          </w:tcPr>
          <w:p w14:paraId="7BEE3E3B" w14:textId="5BA3DE1C" w:rsidR="004906D7" w:rsidRDefault="004906D7" w:rsidP="00E821FE">
            <w:pPr>
              <w:pStyle w:val="Sothutu-1so"/>
              <w:spacing w:before="120" w:after="120" w:line="276" w:lineRule="auto"/>
              <w:jc w:val="left"/>
              <w:rPr>
                <w:szCs w:val="24"/>
              </w:rPr>
            </w:pPr>
            <w:r>
              <w:rPr>
                <w:szCs w:val="24"/>
              </w:rPr>
              <w:t>N</w:t>
            </w:r>
          </w:p>
        </w:tc>
        <w:tc>
          <w:tcPr>
            <w:tcW w:w="540" w:type="dxa"/>
          </w:tcPr>
          <w:p w14:paraId="7DD6492D" w14:textId="388CAC78" w:rsidR="004906D7" w:rsidRDefault="004906D7" w:rsidP="00E821FE">
            <w:pPr>
              <w:pStyle w:val="Sothutu-1so"/>
              <w:spacing w:before="120" w:after="120" w:line="276" w:lineRule="auto"/>
              <w:jc w:val="center"/>
              <w:rPr>
                <w:szCs w:val="24"/>
              </w:rPr>
            </w:pPr>
            <w:r>
              <w:rPr>
                <w:szCs w:val="24"/>
              </w:rPr>
              <w:t>Y</w:t>
            </w:r>
          </w:p>
        </w:tc>
        <w:tc>
          <w:tcPr>
            <w:tcW w:w="7380" w:type="dxa"/>
          </w:tcPr>
          <w:p w14:paraId="20C24B58" w14:textId="1F649941" w:rsidR="004906D7" w:rsidRDefault="001B377E" w:rsidP="00E821FE">
            <w:pPr>
              <w:pStyle w:val="Sothutu-1so"/>
              <w:spacing w:before="120" w:after="120" w:line="276" w:lineRule="auto"/>
              <w:rPr>
                <w:szCs w:val="24"/>
              </w:rPr>
            </w:pPr>
            <w:r>
              <w:rPr>
                <w:szCs w:val="24"/>
              </w:rPr>
              <w:t xml:space="preserve">Tổng tiền </w:t>
            </w:r>
            <w:r w:rsidR="0009281C">
              <w:rPr>
                <w:szCs w:val="24"/>
              </w:rPr>
              <w:t>được duyệt trước thuế</w:t>
            </w:r>
            <w:r>
              <w:rPr>
                <w:szCs w:val="24"/>
              </w:rPr>
              <w:t xml:space="preserve"> của các line chi tiết, cập nhật sau mỗi lần lưu/xóa bản ghi chi tiết</w:t>
            </w:r>
          </w:p>
        </w:tc>
      </w:tr>
      <w:tr w:rsidR="004906D7" w:rsidRPr="004C531E" w14:paraId="59969BCC" w14:textId="77777777" w:rsidTr="00E72A62">
        <w:trPr>
          <w:cantSplit/>
          <w:trHeight w:val="827"/>
        </w:trPr>
        <w:tc>
          <w:tcPr>
            <w:tcW w:w="1800" w:type="dxa"/>
            <w:vAlign w:val="bottom"/>
          </w:tcPr>
          <w:p w14:paraId="0BEA1361" w14:textId="410A22A8" w:rsidR="004906D7" w:rsidRPr="00311EE8" w:rsidRDefault="004906D7" w:rsidP="00E821FE">
            <w:pPr>
              <w:ind w:left="0"/>
              <w:rPr>
                <w:szCs w:val="24"/>
              </w:rPr>
            </w:pPr>
            <w:r>
              <w:rPr>
                <w:szCs w:val="24"/>
              </w:rPr>
              <w:t>Tổng tiền thuế được duyệt</w:t>
            </w:r>
          </w:p>
        </w:tc>
        <w:tc>
          <w:tcPr>
            <w:tcW w:w="1980" w:type="dxa"/>
            <w:vAlign w:val="bottom"/>
          </w:tcPr>
          <w:p w14:paraId="2DF618A0" w14:textId="3A294BA1" w:rsidR="004906D7" w:rsidRPr="00311EE8" w:rsidRDefault="008256DB" w:rsidP="00E821FE">
            <w:pPr>
              <w:ind w:left="0"/>
              <w:rPr>
                <w:szCs w:val="24"/>
              </w:rPr>
            </w:pPr>
            <w:r w:rsidRPr="008256DB">
              <w:rPr>
                <w:szCs w:val="24"/>
              </w:rPr>
              <w:t>APPROVED_TAX_AMOUNT</w:t>
            </w:r>
          </w:p>
        </w:tc>
        <w:tc>
          <w:tcPr>
            <w:tcW w:w="1417" w:type="dxa"/>
          </w:tcPr>
          <w:p w14:paraId="551B884B" w14:textId="77777777" w:rsidR="004906D7" w:rsidRDefault="004906D7" w:rsidP="00E821FE">
            <w:pPr>
              <w:ind w:left="0"/>
            </w:pPr>
          </w:p>
        </w:tc>
        <w:tc>
          <w:tcPr>
            <w:tcW w:w="630" w:type="dxa"/>
          </w:tcPr>
          <w:p w14:paraId="1C487ABE" w14:textId="2ABF8D95" w:rsidR="004906D7" w:rsidRDefault="004906D7" w:rsidP="00E821FE">
            <w:pPr>
              <w:pStyle w:val="Sothutu-1so"/>
              <w:spacing w:before="120" w:after="120" w:line="276" w:lineRule="auto"/>
              <w:jc w:val="left"/>
              <w:rPr>
                <w:szCs w:val="24"/>
              </w:rPr>
            </w:pPr>
            <w:r>
              <w:rPr>
                <w:szCs w:val="24"/>
              </w:rPr>
              <w:t>20</w:t>
            </w:r>
          </w:p>
        </w:tc>
        <w:tc>
          <w:tcPr>
            <w:tcW w:w="540" w:type="dxa"/>
          </w:tcPr>
          <w:p w14:paraId="2399882B" w14:textId="11A762DA" w:rsidR="004906D7" w:rsidRDefault="004906D7" w:rsidP="00E821FE">
            <w:pPr>
              <w:pStyle w:val="Sothutu-1so"/>
              <w:spacing w:before="120" w:after="120" w:line="276" w:lineRule="auto"/>
              <w:jc w:val="left"/>
              <w:rPr>
                <w:szCs w:val="24"/>
              </w:rPr>
            </w:pPr>
            <w:r>
              <w:rPr>
                <w:szCs w:val="24"/>
              </w:rPr>
              <w:t>Y</w:t>
            </w:r>
          </w:p>
        </w:tc>
        <w:tc>
          <w:tcPr>
            <w:tcW w:w="450" w:type="dxa"/>
          </w:tcPr>
          <w:p w14:paraId="5409957D" w14:textId="5D87F0E1" w:rsidR="004906D7" w:rsidRDefault="004906D7" w:rsidP="00E821FE">
            <w:pPr>
              <w:pStyle w:val="Sothutu-1so"/>
              <w:spacing w:before="120" w:after="120" w:line="276" w:lineRule="auto"/>
              <w:jc w:val="left"/>
              <w:rPr>
                <w:szCs w:val="24"/>
              </w:rPr>
            </w:pPr>
            <w:r>
              <w:rPr>
                <w:szCs w:val="24"/>
              </w:rPr>
              <w:t>N</w:t>
            </w:r>
          </w:p>
        </w:tc>
        <w:tc>
          <w:tcPr>
            <w:tcW w:w="540" w:type="dxa"/>
          </w:tcPr>
          <w:p w14:paraId="0EB8BB46" w14:textId="4330BD9B" w:rsidR="004906D7" w:rsidRDefault="004906D7" w:rsidP="00E821FE">
            <w:pPr>
              <w:pStyle w:val="Sothutu-1so"/>
              <w:spacing w:before="120" w:after="120" w:line="276" w:lineRule="auto"/>
              <w:jc w:val="center"/>
              <w:rPr>
                <w:szCs w:val="24"/>
              </w:rPr>
            </w:pPr>
            <w:r>
              <w:rPr>
                <w:szCs w:val="24"/>
              </w:rPr>
              <w:t>Y</w:t>
            </w:r>
          </w:p>
        </w:tc>
        <w:tc>
          <w:tcPr>
            <w:tcW w:w="7380" w:type="dxa"/>
          </w:tcPr>
          <w:p w14:paraId="5FF51E41" w14:textId="6E41C905" w:rsidR="004906D7" w:rsidRDefault="001B377E" w:rsidP="00E821FE">
            <w:pPr>
              <w:pStyle w:val="Sothutu-1so"/>
              <w:spacing w:before="120" w:after="120" w:line="276" w:lineRule="auto"/>
              <w:rPr>
                <w:szCs w:val="24"/>
              </w:rPr>
            </w:pPr>
            <w:r>
              <w:rPr>
                <w:szCs w:val="24"/>
              </w:rPr>
              <w:t xml:space="preserve">Tổng tiền </w:t>
            </w:r>
            <w:r w:rsidR="0009281C">
              <w:rPr>
                <w:szCs w:val="24"/>
              </w:rPr>
              <w:t>thuế được duyệt</w:t>
            </w:r>
            <w:r>
              <w:rPr>
                <w:szCs w:val="24"/>
              </w:rPr>
              <w:t xml:space="preserve"> của các line chi tiết, cập nhật sau mỗi lần lưu/xóa bản ghi chi tiết</w:t>
            </w:r>
          </w:p>
        </w:tc>
      </w:tr>
      <w:tr w:rsidR="004906D7" w14:paraId="64EBFBCB" w14:textId="77777777" w:rsidTr="00E72A62">
        <w:trPr>
          <w:cantSplit/>
          <w:trHeight w:val="827"/>
        </w:trPr>
        <w:tc>
          <w:tcPr>
            <w:tcW w:w="1800" w:type="dxa"/>
            <w:vAlign w:val="bottom"/>
          </w:tcPr>
          <w:p w14:paraId="4198E4CC" w14:textId="77777777" w:rsidR="004906D7" w:rsidRDefault="004906D7" w:rsidP="00E821FE">
            <w:pPr>
              <w:ind w:left="0"/>
              <w:rPr>
                <w:szCs w:val="24"/>
              </w:rPr>
            </w:pPr>
            <w:r w:rsidRPr="00311EE8">
              <w:rPr>
                <w:szCs w:val="24"/>
              </w:rPr>
              <w:t>Tổng tiền được duyệt</w:t>
            </w:r>
          </w:p>
        </w:tc>
        <w:tc>
          <w:tcPr>
            <w:tcW w:w="1980" w:type="dxa"/>
            <w:vAlign w:val="bottom"/>
          </w:tcPr>
          <w:p w14:paraId="218E33D0" w14:textId="77777777" w:rsidR="004906D7" w:rsidRPr="00311EE8" w:rsidRDefault="004906D7" w:rsidP="00E821FE">
            <w:pPr>
              <w:ind w:left="0"/>
              <w:rPr>
                <w:szCs w:val="24"/>
              </w:rPr>
            </w:pPr>
            <w:r w:rsidRPr="00311EE8">
              <w:rPr>
                <w:szCs w:val="24"/>
              </w:rPr>
              <w:t>APPROVED_AMOUNT</w:t>
            </w:r>
          </w:p>
        </w:tc>
        <w:tc>
          <w:tcPr>
            <w:tcW w:w="1417" w:type="dxa"/>
          </w:tcPr>
          <w:p w14:paraId="676673E6" w14:textId="77777777" w:rsidR="004906D7" w:rsidRDefault="004906D7" w:rsidP="00E821FE">
            <w:pPr>
              <w:ind w:left="0"/>
            </w:pPr>
            <w:r>
              <w:t>Number</w:t>
            </w:r>
          </w:p>
        </w:tc>
        <w:tc>
          <w:tcPr>
            <w:tcW w:w="630" w:type="dxa"/>
          </w:tcPr>
          <w:p w14:paraId="60792761" w14:textId="77777777" w:rsidR="004906D7" w:rsidRDefault="004906D7" w:rsidP="00E821FE">
            <w:pPr>
              <w:pStyle w:val="Sothutu-1so"/>
              <w:spacing w:before="120" w:after="120" w:line="276" w:lineRule="auto"/>
              <w:jc w:val="left"/>
              <w:rPr>
                <w:szCs w:val="24"/>
              </w:rPr>
            </w:pPr>
            <w:r>
              <w:rPr>
                <w:szCs w:val="24"/>
              </w:rPr>
              <w:t>20</w:t>
            </w:r>
          </w:p>
        </w:tc>
        <w:tc>
          <w:tcPr>
            <w:tcW w:w="540" w:type="dxa"/>
          </w:tcPr>
          <w:p w14:paraId="22E89280" w14:textId="77777777" w:rsidR="004906D7" w:rsidRDefault="004906D7" w:rsidP="00E821FE">
            <w:pPr>
              <w:pStyle w:val="Sothutu-1so"/>
              <w:spacing w:before="120" w:after="120" w:line="276" w:lineRule="auto"/>
              <w:jc w:val="left"/>
              <w:rPr>
                <w:szCs w:val="24"/>
              </w:rPr>
            </w:pPr>
            <w:r>
              <w:rPr>
                <w:szCs w:val="24"/>
              </w:rPr>
              <w:t>Y</w:t>
            </w:r>
          </w:p>
        </w:tc>
        <w:tc>
          <w:tcPr>
            <w:tcW w:w="450" w:type="dxa"/>
          </w:tcPr>
          <w:p w14:paraId="4F48FF4E" w14:textId="77777777" w:rsidR="004906D7" w:rsidRDefault="004906D7" w:rsidP="00E821FE">
            <w:pPr>
              <w:pStyle w:val="Sothutu-1so"/>
              <w:spacing w:before="120" w:after="120" w:line="276" w:lineRule="auto"/>
              <w:jc w:val="left"/>
              <w:rPr>
                <w:szCs w:val="24"/>
              </w:rPr>
            </w:pPr>
            <w:r>
              <w:rPr>
                <w:szCs w:val="24"/>
              </w:rPr>
              <w:t>N</w:t>
            </w:r>
          </w:p>
        </w:tc>
        <w:tc>
          <w:tcPr>
            <w:tcW w:w="540" w:type="dxa"/>
          </w:tcPr>
          <w:p w14:paraId="3E774620" w14:textId="77777777" w:rsidR="004906D7" w:rsidRDefault="004906D7" w:rsidP="00E821FE">
            <w:pPr>
              <w:pStyle w:val="Sothutu-1so"/>
              <w:spacing w:before="120" w:after="120" w:line="276" w:lineRule="auto"/>
              <w:jc w:val="center"/>
              <w:rPr>
                <w:szCs w:val="24"/>
              </w:rPr>
            </w:pPr>
            <w:r>
              <w:rPr>
                <w:szCs w:val="24"/>
              </w:rPr>
              <w:t>Y</w:t>
            </w:r>
          </w:p>
        </w:tc>
        <w:tc>
          <w:tcPr>
            <w:tcW w:w="7380" w:type="dxa"/>
          </w:tcPr>
          <w:p w14:paraId="00CA1DF5" w14:textId="450FC7D3" w:rsidR="004906D7" w:rsidRDefault="004906D7" w:rsidP="00E821FE">
            <w:pPr>
              <w:pStyle w:val="Sothutu-1so"/>
              <w:spacing w:before="120" w:after="120" w:line="276" w:lineRule="auto"/>
              <w:rPr>
                <w:szCs w:val="24"/>
              </w:rPr>
            </w:pPr>
            <w:r>
              <w:rPr>
                <w:szCs w:val="24"/>
              </w:rPr>
              <w:t>Tổng tiền được duyệt của các line chi tiết, cập nhật sau mỗi lần lưu</w:t>
            </w:r>
            <w:r w:rsidR="001B377E">
              <w:rPr>
                <w:szCs w:val="24"/>
              </w:rPr>
              <w:t>/xóa</w:t>
            </w:r>
            <w:r>
              <w:rPr>
                <w:szCs w:val="24"/>
              </w:rPr>
              <w:t xml:space="preserve"> bản ghi chi tiết</w:t>
            </w:r>
          </w:p>
        </w:tc>
      </w:tr>
      <w:tr w:rsidR="004906D7" w:rsidRPr="00311EE8" w14:paraId="26257CC7" w14:textId="77777777" w:rsidTr="00E72A62">
        <w:trPr>
          <w:cantSplit/>
          <w:trHeight w:val="827"/>
        </w:trPr>
        <w:tc>
          <w:tcPr>
            <w:tcW w:w="14737" w:type="dxa"/>
            <w:gridSpan w:val="8"/>
          </w:tcPr>
          <w:p w14:paraId="4C279900" w14:textId="0CF10A84" w:rsidR="004906D7" w:rsidRPr="00311EE8" w:rsidRDefault="004906D7" w:rsidP="00E821FE">
            <w:pPr>
              <w:pStyle w:val="Sothutu-1so"/>
              <w:spacing w:before="120" w:after="120" w:line="276" w:lineRule="auto"/>
              <w:jc w:val="left"/>
              <w:rPr>
                <w:szCs w:val="24"/>
              </w:rPr>
            </w:pPr>
            <w:r w:rsidRPr="001E5A81">
              <w:rPr>
                <w:b/>
                <w:szCs w:val="24"/>
              </w:rPr>
              <w:t xml:space="preserve">Group: Thông tin </w:t>
            </w:r>
            <w:r w:rsidR="00390D79">
              <w:rPr>
                <w:b/>
                <w:szCs w:val="24"/>
              </w:rPr>
              <w:t>quản trị</w:t>
            </w:r>
          </w:p>
        </w:tc>
      </w:tr>
      <w:tr w:rsidR="00390D79" w:rsidRPr="00311EE8" w14:paraId="581E7606" w14:textId="77777777" w:rsidTr="00E72A62">
        <w:trPr>
          <w:cantSplit/>
          <w:trHeight w:val="827"/>
        </w:trPr>
        <w:tc>
          <w:tcPr>
            <w:tcW w:w="1800" w:type="dxa"/>
          </w:tcPr>
          <w:p w14:paraId="2F9762F4" w14:textId="46A8FA16" w:rsidR="00390D79" w:rsidRPr="00555E4D" w:rsidRDefault="00E26348" w:rsidP="00E821FE">
            <w:pPr>
              <w:pStyle w:val="Sothutu-1so"/>
              <w:spacing w:before="120" w:after="120" w:line="276" w:lineRule="auto"/>
              <w:jc w:val="left"/>
              <w:rPr>
                <w:szCs w:val="24"/>
              </w:rPr>
            </w:pPr>
            <w:r w:rsidRPr="00B071A1">
              <w:rPr>
                <w:szCs w:val="24"/>
              </w:rPr>
              <w:t>Thuế giữ lại</w:t>
            </w:r>
          </w:p>
        </w:tc>
        <w:tc>
          <w:tcPr>
            <w:tcW w:w="1980" w:type="dxa"/>
          </w:tcPr>
          <w:p w14:paraId="5DBBEAA1" w14:textId="61FC7663" w:rsidR="00390D79" w:rsidRPr="00555E4D" w:rsidRDefault="00E26348" w:rsidP="00E821FE">
            <w:pPr>
              <w:ind w:left="0"/>
              <w:rPr>
                <w:szCs w:val="24"/>
              </w:rPr>
            </w:pPr>
            <w:r w:rsidRPr="00E26348">
              <w:rPr>
                <w:szCs w:val="24"/>
              </w:rPr>
              <w:t>WithHolding_Tax</w:t>
            </w:r>
          </w:p>
        </w:tc>
        <w:tc>
          <w:tcPr>
            <w:tcW w:w="1417" w:type="dxa"/>
          </w:tcPr>
          <w:p w14:paraId="5B62A1AE" w14:textId="77777777" w:rsidR="00390D79" w:rsidRDefault="00E26348" w:rsidP="00E821FE">
            <w:pPr>
              <w:ind w:left="0"/>
            </w:pPr>
            <w:r>
              <w:t>Boolean</w:t>
            </w:r>
          </w:p>
          <w:p w14:paraId="0D2500FA" w14:textId="5EBE98EB" w:rsidR="00E26348" w:rsidRDefault="00E26348" w:rsidP="00E821FE">
            <w:pPr>
              <w:ind w:left="0"/>
            </w:pPr>
            <w:r>
              <w:t>Checkbox</w:t>
            </w:r>
          </w:p>
        </w:tc>
        <w:tc>
          <w:tcPr>
            <w:tcW w:w="630" w:type="dxa"/>
          </w:tcPr>
          <w:p w14:paraId="5FA32C2B" w14:textId="77777777" w:rsidR="00390D79" w:rsidRDefault="00390D79" w:rsidP="00E821FE">
            <w:pPr>
              <w:pStyle w:val="Sothutu-1so"/>
              <w:spacing w:before="120" w:after="120" w:line="276" w:lineRule="auto"/>
              <w:jc w:val="left"/>
              <w:rPr>
                <w:szCs w:val="24"/>
              </w:rPr>
            </w:pPr>
          </w:p>
        </w:tc>
        <w:tc>
          <w:tcPr>
            <w:tcW w:w="540" w:type="dxa"/>
          </w:tcPr>
          <w:p w14:paraId="11E2540D" w14:textId="167110E8" w:rsidR="00390D79" w:rsidRDefault="00BB0DB2" w:rsidP="00E821FE">
            <w:pPr>
              <w:pStyle w:val="Sothutu-1so"/>
              <w:spacing w:before="120" w:after="120" w:line="276" w:lineRule="auto"/>
              <w:jc w:val="left"/>
              <w:rPr>
                <w:szCs w:val="24"/>
              </w:rPr>
            </w:pPr>
            <w:r>
              <w:rPr>
                <w:szCs w:val="24"/>
              </w:rPr>
              <w:t>Y</w:t>
            </w:r>
          </w:p>
        </w:tc>
        <w:tc>
          <w:tcPr>
            <w:tcW w:w="450" w:type="dxa"/>
          </w:tcPr>
          <w:p w14:paraId="32BF35D0" w14:textId="242205A8" w:rsidR="00390D79" w:rsidRDefault="00BB0DB2" w:rsidP="00E821FE">
            <w:pPr>
              <w:pStyle w:val="Sothutu-1so"/>
              <w:spacing w:before="120" w:after="120" w:line="276" w:lineRule="auto"/>
              <w:jc w:val="left"/>
              <w:rPr>
                <w:szCs w:val="24"/>
              </w:rPr>
            </w:pPr>
            <w:r>
              <w:rPr>
                <w:szCs w:val="24"/>
              </w:rPr>
              <w:t>N</w:t>
            </w:r>
          </w:p>
        </w:tc>
        <w:tc>
          <w:tcPr>
            <w:tcW w:w="540" w:type="dxa"/>
          </w:tcPr>
          <w:p w14:paraId="6C804427" w14:textId="63CB5582" w:rsidR="00390D79" w:rsidRDefault="00BB0DB2" w:rsidP="00E821FE">
            <w:pPr>
              <w:pStyle w:val="Sothutu-1so"/>
              <w:spacing w:before="120" w:after="120" w:line="276" w:lineRule="auto"/>
              <w:jc w:val="center"/>
              <w:rPr>
                <w:szCs w:val="24"/>
              </w:rPr>
            </w:pPr>
            <w:r>
              <w:rPr>
                <w:szCs w:val="24"/>
              </w:rPr>
              <w:t>N</w:t>
            </w:r>
          </w:p>
        </w:tc>
        <w:tc>
          <w:tcPr>
            <w:tcW w:w="7380" w:type="dxa"/>
          </w:tcPr>
          <w:p w14:paraId="0FC372F9" w14:textId="39BF4D07" w:rsidR="00390D79" w:rsidRPr="00AA0869" w:rsidRDefault="00BB0DB2" w:rsidP="00E821FE">
            <w:pPr>
              <w:pStyle w:val="Sothutu-1so"/>
              <w:spacing w:before="120" w:after="120" w:line="276" w:lineRule="auto"/>
              <w:rPr>
                <w:szCs w:val="24"/>
              </w:rPr>
            </w:pPr>
            <w:r>
              <w:rPr>
                <w:szCs w:val="24"/>
              </w:rPr>
              <w:t>Mặc định = NO</w:t>
            </w:r>
          </w:p>
        </w:tc>
      </w:tr>
      <w:tr w:rsidR="00BB0DB2" w:rsidRPr="00311EE8" w14:paraId="3E61220D" w14:textId="77777777" w:rsidTr="00E72A62">
        <w:trPr>
          <w:cantSplit/>
          <w:trHeight w:val="827"/>
        </w:trPr>
        <w:tc>
          <w:tcPr>
            <w:tcW w:w="1800" w:type="dxa"/>
          </w:tcPr>
          <w:p w14:paraId="464C4972" w14:textId="68427842" w:rsidR="00BB0DB2" w:rsidRDefault="00BB0DB2" w:rsidP="00E821FE">
            <w:pPr>
              <w:pStyle w:val="Sothutu-1so"/>
              <w:spacing w:before="120" w:after="120" w:line="276" w:lineRule="auto"/>
              <w:jc w:val="left"/>
              <w:rPr>
                <w:szCs w:val="24"/>
              </w:rPr>
            </w:pPr>
            <w:r w:rsidRPr="00AC4297">
              <w:rPr>
                <w:szCs w:val="24"/>
              </w:rPr>
              <w:lastRenderedPageBreak/>
              <w:t>Số tiền chưa ĐNTT</w:t>
            </w:r>
          </w:p>
        </w:tc>
        <w:tc>
          <w:tcPr>
            <w:tcW w:w="1980" w:type="dxa"/>
          </w:tcPr>
          <w:p w14:paraId="77AA857C" w14:textId="79A175B3" w:rsidR="00BB0DB2" w:rsidRPr="00E26348" w:rsidRDefault="008256DB" w:rsidP="00E821FE">
            <w:pPr>
              <w:ind w:left="0"/>
              <w:rPr>
                <w:szCs w:val="24"/>
              </w:rPr>
            </w:pPr>
            <w:r w:rsidRPr="008256DB">
              <w:rPr>
                <w:szCs w:val="24"/>
              </w:rPr>
              <w:t>NOT_REQUEST_AMOUNT</w:t>
            </w:r>
          </w:p>
        </w:tc>
        <w:tc>
          <w:tcPr>
            <w:tcW w:w="1417" w:type="dxa"/>
          </w:tcPr>
          <w:p w14:paraId="590C6A1F" w14:textId="77777777" w:rsidR="00BB0DB2" w:rsidRDefault="00BB0DB2" w:rsidP="00E821FE">
            <w:pPr>
              <w:ind w:left="0"/>
            </w:pPr>
            <w:r>
              <w:t>Number</w:t>
            </w:r>
          </w:p>
          <w:p w14:paraId="63CFD58A" w14:textId="4C50018D" w:rsidR="00BB0DB2" w:rsidRDefault="00BB0DB2" w:rsidP="00E821FE">
            <w:pPr>
              <w:ind w:left="0"/>
            </w:pPr>
            <w:r>
              <w:t>Text Box</w:t>
            </w:r>
          </w:p>
        </w:tc>
        <w:tc>
          <w:tcPr>
            <w:tcW w:w="630" w:type="dxa"/>
          </w:tcPr>
          <w:p w14:paraId="373FF3C3" w14:textId="34585358" w:rsidR="00BB0DB2" w:rsidRDefault="00BB0DB2" w:rsidP="00E821FE">
            <w:pPr>
              <w:pStyle w:val="Sothutu-1so"/>
              <w:spacing w:before="120" w:after="120" w:line="276" w:lineRule="auto"/>
              <w:jc w:val="left"/>
              <w:rPr>
                <w:szCs w:val="24"/>
              </w:rPr>
            </w:pPr>
            <w:r>
              <w:rPr>
                <w:szCs w:val="24"/>
              </w:rPr>
              <w:t>20</w:t>
            </w:r>
          </w:p>
        </w:tc>
        <w:tc>
          <w:tcPr>
            <w:tcW w:w="540" w:type="dxa"/>
          </w:tcPr>
          <w:p w14:paraId="2B775782" w14:textId="3B8217A2" w:rsidR="00BB0DB2" w:rsidRDefault="00BB0DB2" w:rsidP="00E821FE">
            <w:pPr>
              <w:pStyle w:val="Sothutu-1so"/>
              <w:spacing w:before="120" w:after="120" w:line="276" w:lineRule="auto"/>
              <w:jc w:val="left"/>
              <w:rPr>
                <w:szCs w:val="24"/>
              </w:rPr>
            </w:pPr>
            <w:r>
              <w:rPr>
                <w:szCs w:val="24"/>
              </w:rPr>
              <w:t>Y</w:t>
            </w:r>
          </w:p>
        </w:tc>
        <w:tc>
          <w:tcPr>
            <w:tcW w:w="450" w:type="dxa"/>
          </w:tcPr>
          <w:p w14:paraId="1C64DDA3" w14:textId="08D17254" w:rsidR="00BB0DB2" w:rsidRDefault="00BB0DB2" w:rsidP="00E821FE">
            <w:pPr>
              <w:pStyle w:val="Sothutu-1so"/>
              <w:spacing w:before="120" w:after="120" w:line="276" w:lineRule="auto"/>
              <w:jc w:val="left"/>
              <w:rPr>
                <w:szCs w:val="24"/>
              </w:rPr>
            </w:pPr>
            <w:r>
              <w:rPr>
                <w:szCs w:val="24"/>
              </w:rPr>
              <w:t>N</w:t>
            </w:r>
          </w:p>
        </w:tc>
        <w:tc>
          <w:tcPr>
            <w:tcW w:w="540" w:type="dxa"/>
          </w:tcPr>
          <w:p w14:paraId="64976DA9" w14:textId="661BB723" w:rsidR="00BB0DB2" w:rsidRDefault="00BB0DB2" w:rsidP="00E821FE">
            <w:pPr>
              <w:pStyle w:val="Sothutu-1so"/>
              <w:spacing w:before="120" w:after="120" w:line="276" w:lineRule="auto"/>
              <w:jc w:val="center"/>
              <w:rPr>
                <w:szCs w:val="24"/>
              </w:rPr>
            </w:pPr>
            <w:r>
              <w:rPr>
                <w:szCs w:val="24"/>
              </w:rPr>
              <w:t>Y</w:t>
            </w:r>
          </w:p>
        </w:tc>
        <w:tc>
          <w:tcPr>
            <w:tcW w:w="7380" w:type="dxa"/>
          </w:tcPr>
          <w:p w14:paraId="504DA383" w14:textId="77777777" w:rsidR="00BB0DB2" w:rsidRDefault="00BB0DB2" w:rsidP="00E821FE">
            <w:pPr>
              <w:pStyle w:val="Sothutu-1so"/>
              <w:spacing w:before="120" w:after="120" w:line="276" w:lineRule="auto"/>
              <w:rPr>
                <w:szCs w:val="24"/>
              </w:rPr>
            </w:pPr>
            <w:r>
              <w:rPr>
                <w:szCs w:val="24"/>
              </w:rPr>
              <w:t>Khi được gắn với</w:t>
            </w:r>
            <w:r w:rsidRPr="003D7FE6">
              <w:rPr>
                <w:szCs w:val="24"/>
              </w:rPr>
              <w:t xml:space="preserve"> BTHTT mặc định bằng </w:t>
            </w:r>
            <w:r w:rsidRPr="00BB0DB2">
              <w:rPr>
                <w:szCs w:val="24"/>
              </w:rPr>
              <w:t xml:space="preserve">Tổng tiền được duyệt nếu Thuế giữ lại = NO hoặc bằng Tổng tiền được duyệt trước thuế nếu ‘Thuế giữ lại’ = YES. </w:t>
            </w:r>
          </w:p>
          <w:p w14:paraId="64BFA6BC" w14:textId="0F21D400" w:rsidR="00BB0DB2" w:rsidRDefault="00BB0DB2" w:rsidP="00E821FE">
            <w:pPr>
              <w:pStyle w:val="Sothutu-1so"/>
              <w:spacing w:before="120" w:after="120" w:line="276" w:lineRule="auto"/>
              <w:rPr>
                <w:szCs w:val="24"/>
              </w:rPr>
            </w:pPr>
            <w:r w:rsidRPr="00BB0DB2">
              <w:rPr>
                <w:szCs w:val="24"/>
              </w:rPr>
              <w:t>Cập nhật giá trị giảm</w:t>
            </w:r>
            <w:r w:rsidRPr="003D7FE6">
              <w:rPr>
                <w:szCs w:val="24"/>
              </w:rPr>
              <w:t xml:space="preserve"> dần đến khi bằng 0 khi có đề nghị thanh toán </w:t>
            </w:r>
            <w:r>
              <w:rPr>
                <w:szCs w:val="24"/>
              </w:rPr>
              <w:t>gắn với</w:t>
            </w:r>
            <w:r w:rsidR="002A1C7C">
              <w:rPr>
                <w:szCs w:val="24"/>
              </w:rPr>
              <w:t xml:space="preserve"> BTHTT.</w:t>
            </w:r>
          </w:p>
          <w:p w14:paraId="31162ECB" w14:textId="77777777" w:rsidR="005E2B44" w:rsidRDefault="003165C5" w:rsidP="00E821FE">
            <w:pPr>
              <w:pStyle w:val="Sothutu-1so"/>
              <w:spacing w:before="120" w:after="120" w:line="276" w:lineRule="auto"/>
              <w:rPr>
                <w:szCs w:val="24"/>
              </w:rPr>
            </w:pPr>
            <w:r>
              <w:rPr>
                <w:szCs w:val="24"/>
              </w:rPr>
              <w:t>Số tiền chưa đề nghị = Tổng tiền được duyệt/ Tổng tiền</w:t>
            </w:r>
            <w:r w:rsidR="0006542D">
              <w:rPr>
                <w:szCs w:val="24"/>
              </w:rPr>
              <w:t xml:space="preserve"> được duyệt trước thuế - Số </w:t>
            </w:r>
            <w:r w:rsidR="00D86602">
              <w:rPr>
                <w:szCs w:val="24"/>
              </w:rPr>
              <w:t xml:space="preserve">tiền được duyệt </w:t>
            </w:r>
            <w:r w:rsidR="00CB2206">
              <w:rPr>
                <w:szCs w:val="24"/>
              </w:rPr>
              <w:t>của hóa đơn</w:t>
            </w:r>
            <w:r w:rsidR="009D4B6D">
              <w:rPr>
                <w:szCs w:val="24"/>
              </w:rPr>
              <w:t xml:space="preserve"> đã</w:t>
            </w:r>
            <w:r w:rsidR="00CB2206">
              <w:rPr>
                <w:szCs w:val="24"/>
              </w:rPr>
              <w:t xml:space="preserve"> được gắn với Đề nghị thanh toán</w:t>
            </w:r>
          </w:p>
          <w:p w14:paraId="2056D61F" w14:textId="6D2EE90B" w:rsidR="00174A0A" w:rsidRDefault="00174A0A" w:rsidP="00E821FE">
            <w:pPr>
              <w:pStyle w:val="Sothutu-1so"/>
              <w:spacing w:before="120" w:after="120" w:line="276" w:lineRule="auto"/>
              <w:rPr>
                <w:szCs w:val="24"/>
              </w:rPr>
            </w:pPr>
          </w:p>
        </w:tc>
      </w:tr>
      <w:tr w:rsidR="002E0278" w:rsidRPr="00311EE8" w14:paraId="53AB30E1" w14:textId="77777777" w:rsidTr="00E72A62">
        <w:trPr>
          <w:cantSplit/>
          <w:trHeight w:val="827"/>
        </w:trPr>
        <w:tc>
          <w:tcPr>
            <w:tcW w:w="1800" w:type="dxa"/>
          </w:tcPr>
          <w:p w14:paraId="63047FB3" w14:textId="534CD88B" w:rsidR="002E0278" w:rsidRPr="00555E4D" w:rsidRDefault="002E0278" w:rsidP="00E821FE">
            <w:pPr>
              <w:pStyle w:val="Sothutu-1so"/>
              <w:spacing w:before="120" w:after="120" w:line="276" w:lineRule="auto"/>
              <w:jc w:val="left"/>
              <w:rPr>
                <w:szCs w:val="24"/>
              </w:rPr>
            </w:pPr>
            <w:r>
              <w:rPr>
                <w:szCs w:val="24"/>
              </w:rPr>
              <w:t>Điều khoản thanh toán</w:t>
            </w:r>
          </w:p>
        </w:tc>
        <w:tc>
          <w:tcPr>
            <w:tcW w:w="1980" w:type="dxa"/>
            <w:vAlign w:val="bottom"/>
          </w:tcPr>
          <w:p w14:paraId="3EA3F388" w14:textId="34496FC8" w:rsidR="002E0278" w:rsidRPr="00555E4D" w:rsidRDefault="002E0278" w:rsidP="00E821FE">
            <w:pPr>
              <w:ind w:left="0"/>
              <w:rPr>
                <w:szCs w:val="24"/>
              </w:rPr>
            </w:pPr>
            <w:r>
              <w:rPr>
                <w:szCs w:val="24"/>
              </w:rPr>
              <w:t>C_PAYMENT_TERM_ID</w:t>
            </w:r>
          </w:p>
        </w:tc>
        <w:tc>
          <w:tcPr>
            <w:tcW w:w="1417" w:type="dxa"/>
          </w:tcPr>
          <w:p w14:paraId="7D0060B7" w14:textId="77777777" w:rsidR="002E0278" w:rsidRDefault="00622762" w:rsidP="00E821FE">
            <w:pPr>
              <w:ind w:left="0"/>
            </w:pPr>
            <w:r>
              <w:t>String</w:t>
            </w:r>
          </w:p>
          <w:p w14:paraId="6C788C22" w14:textId="669C9971" w:rsidR="00622762" w:rsidRDefault="00622762" w:rsidP="00E821FE">
            <w:pPr>
              <w:ind w:left="0"/>
            </w:pPr>
            <w:r>
              <w:t>CL</w:t>
            </w:r>
          </w:p>
        </w:tc>
        <w:tc>
          <w:tcPr>
            <w:tcW w:w="630" w:type="dxa"/>
          </w:tcPr>
          <w:p w14:paraId="67A4DB73" w14:textId="2A4CAAA3" w:rsidR="002E0278" w:rsidRDefault="00C84064" w:rsidP="00E821FE">
            <w:pPr>
              <w:pStyle w:val="Sothutu-1so"/>
              <w:spacing w:before="120" w:after="120" w:line="276" w:lineRule="auto"/>
              <w:jc w:val="left"/>
              <w:rPr>
                <w:szCs w:val="24"/>
              </w:rPr>
            </w:pPr>
            <w:r>
              <w:rPr>
                <w:szCs w:val="24"/>
              </w:rPr>
              <w:t>50</w:t>
            </w:r>
          </w:p>
        </w:tc>
        <w:tc>
          <w:tcPr>
            <w:tcW w:w="540" w:type="dxa"/>
          </w:tcPr>
          <w:p w14:paraId="3A83C895" w14:textId="71203362" w:rsidR="002E0278" w:rsidRDefault="00C84064" w:rsidP="00E821FE">
            <w:pPr>
              <w:pStyle w:val="Sothutu-1so"/>
              <w:spacing w:before="120" w:after="120" w:line="276" w:lineRule="auto"/>
              <w:jc w:val="left"/>
              <w:rPr>
                <w:szCs w:val="24"/>
              </w:rPr>
            </w:pPr>
            <w:r>
              <w:rPr>
                <w:szCs w:val="24"/>
              </w:rPr>
              <w:t>N</w:t>
            </w:r>
          </w:p>
        </w:tc>
        <w:tc>
          <w:tcPr>
            <w:tcW w:w="450" w:type="dxa"/>
          </w:tcPr>
          <w:p w14:paraId="6CB2D4FE" w14:textId="613E9B19" w:rsidR="002E0278" w:rsidRDefault="00C84064" w:rsidP="00E821FE">
            <w:pPr>
              <w:pStyle w:val="Sothutu-1so"/>
              <w:spacing w:before="120" w:after="120" w:line="276" w:lineRule="auto"/>
              <w:jc w:val="left"/>
              <w:rPr>
                <w:szCs w:val="24"/>
              </w:rPr>
            </w:pPr>
            <w:r>
              <w:rPr>
                <w:szCs w:val="24"/>
              </w:rPr>
              <w:t>N</w:t>
            </w:r>
          </w:p>
        </w:tc>
        <w:tc>
          <w:tcPr>
            <w:tcW w:w="540" w:type="dxa"/>
          </w:tcPr>
          <w:p w14:paraId="23A1FE73" w14:textId="2BD56132" w:rsidR="002E0278" w:rsidRDefault="00C84064" w:rsidP="00E821FE">
            <w:pPr>
              <w:pStyle w:val="Sothutu-1so"/>
              <w:spacing w:before="120" w:after="120" w:line="276" w:lineRule="auto"/>
              <w:jc w:val="center"/>
              <w:rPr>
                <w:szCs w:val="24"/>
              </w:rPr>
            </w:pPr>
            <w:r>
              <w:rPr>
                <w:szCs w:val="24"/>
              </w:rPr>
              <w:t>Y</w:t>
            </w:r>
          </w:p>
        </w:tc>
        <w:tc>
          <w:tcPr>
            <w:tcW w:w="7380" w:type="dxa"/>
          </w:tcPr>
          <w:p w14:paraId="5BEDFA61" w14:textId="0CD405C4" w:rsidR="002E0278" w:rsidRPr="00311EE8" w:rsidRDefault="00005DA3" w:rsidP="00E821FE">
            <w:pPr>
              <w:pStyle w:val="Sothutu-1so"/>
              <w:spacing w:before="120" w:after="120" w:line="276" w:lineRule="auto"/>
              <w:rPr>
                <w:szCs w:val="24"/>
              </w:rPr>
            </w:pPr>
            <w:r>
              <w:rPr>
                <w:szCs w:val="24"/>
              </w:rPr>
              <w:t>Lọc từ danh mục điều khoản thanh toán</w:t>
            </w:r>
          </w:p>
        </w:tc>
      </w:tr>
      <w:tr w:rsidR="002E0278" w:rsidRPr="00311EE8" w14:paraId="699B0539" w14:textId="77777777" w:rsidTr="00E72A62">
        <w:trPr>
          <w:cantSplit/>
          <w:trHeight w:val="827"/>
        </w:trPr>
        <w:tc>
          <w:tcPr>
            <w:tcW w:w="1800" w:type="dxa"/>
          </w:tcPr>
          <w:p w14:paraId="697F192D" w14:textId="2C3C5A17" w:rsidR="002E0278" w:rsidRPr="00555E4D" w:rsidRDefault="00622762" w:rsidP="00E821FE">
            <w:pPr>
              <w:pStyle w:val="Sothutu-1so"/>
              <w:spacing w:before="120" w:after="120" w:line="276" w:lineRule="auto"/>
              <w:jc w:val="left"/>
              <w:rPr>
                <w:szCs w:val="24"/>
              </w:rPr>
            </w:pPr>
            <w:r>
              <w:rPr>
                <w:szCs w:val="24"/>
              </w:rPr>
              <w:t>Phương thức thanh toán</w:t>
            </w:r>
          </w:p>
        </w:tc>
        <w:tc>
          <w:tcPr>
            <w:tcW w:w="1980" w:type="dxa"/>
          </w:tcPr>
          <w:p w14:paraId="4BF5D3B3" w14:textId="0D41293A" w:rsidR="002E0278" w:rsidRPr="00005DA3" w:rsidRDefault="00005DA3" w:rsidP="00E821FE">
            <w:pPr>
              <w:ind w:left="0"/>
              <w:rPr>
                <w:szCs w:val="24"/>
              </w:rPr>
            </w:pPr>
            <w:r w:rsidRPr="00005DA3">
              <w:rPr>
                <w:szCs w:val="24"/>
              </w:rPr>
              <w:t>Payment_method</w:t>
            </w:r>
          </w:p>
        </w:tc>
        <w:tc>
          <w:tcPr>
            <w:tcW w:w="1417" w:type="dxa"/>
          </w:tcPr>
          <w:p w14:paraId="518F40A9" w14:textId="77777777" w:rsidR="002E0278" w:rsidRPr="00005DA3" w:rsidRDefault="00622762" w:rsidP="00E821FE">
            <w:pPr>
              <w:ind w:left="0"/>
            </w:pPr>
            <w:r w:rsidRPr="00005DA3">
              <w:t>String</w:t>
            </w:r>
          </w:p>
          <w:p w14:paraId="30C759A3" w14:textId="11AF8506" w:rsidR="00622762" w:rsidRPr="00005DA3" w:rsidRDefault="00005DA3" w:rsidP="00E821FE">
            <w:pPr>
              <w:ind w:left="0"/>
            </w:pPr>
            <w:r w:rsidRPr="00005DA3">
              <w:t>CL</w:t>
            </w:r>
          </w:p>
        </w:tc>
        <w:tc>
          <w:tcPr>
            <w:tcW w:w="630" w:type="dxa"/>
          </w:tcPr>
          <w:p w14:paraId="6AC6935C" w14:textId="22789DD5" w:rsidR="002E0278" w:rsidRPr="00005DA3" w:rsidRDefault="00C84064" w:rsidP="00E821FE">
            <w:pPr>
              <w:pStyle w:val="Sothutu-1so"/>
              <w:spacing w:before="120" w:after="120" w:line="276" w:lineRule="auto"/>
              <w:jc w:val="left"/>
              <w:rPr>
                <w:szCs w:val="24"/>
              </w:rPr>
            </w:pPr>
            <w:r>
              <w:rPr>
                <w:szCs w:val="24"/>
              </w:rPr>
              <w:t>20</w:t>
            </w:r>
          </w:p>
        </w:tc>
        <w:tc>
          <w:tcPr>
            <w:tcW w:w="540" w:type="dxa"/>
          </w:tcPr>
          <w:p w14:paraId="5F1025C2" w14:textId="7DC9A64F" w:rsidR="002E0278" w:rsidRPr="00005DA3" w:rsidRDefault="00C84064" w:rsidP="00E821FE">
            <w:pPr>
              <w:pStyle w:val="Sothutu-1so"/>
              <w:spacing w:before="120" w:after="120" w:line="276" w:lineRule="auto"/>
              <w:jc w:val="left"/>
              <w:rPr>
                <w:szCs w:val="24"/>
              </w:rPr>
            </w:pPr>
            <w:r>
              <w:rPr>
                <w:szCs w:val="24"/>
              </w:rPr>
              <w:t>N</w:t>
            </w:r>
          </w:p>
        </w:tc>
        <w:tc>
          <w:tcPr>
            <w:tcW w:w="450" w:type="dxa"/>
          </w:tcPr>
          <w:p w14:paraId="09856EB4" w14:textId="14C66281" w:rsidR="002E0278" w:rsidRPr="00005DA3" w:rsidRDefault="00C84064" w:rsidP="00E821FE">
            <w:pPr>
              <w:pStyle w:val="Sothutu-1so"/>
              <w:spacing w:before="120" w:after="120" w:line="276" w:lineRule="auto"/>
              <w:jc w:val="left"/>
              <w:rPr>
                <w:szCs w:val="24"/>
              </w:rPr>
            </w:pPr>
            <w:r>
              <w:rPr>
                <w:szCs w:val="24"/>
              </w:rPr>
              <w:t>N</w:t>
            </w:r>
          </w:p>
        </w:tc>
        <w:tc>
          <w:tcPr>
            <w:tcW w:w="540" w:type="dxa"/>
          </w:tcPr>
          <w:p w14:paraId="5EF4A018" w14:textId="12885409" w:rsidR="002E0278" w:rsidRPr="00005DA3" w:rsidRDefault="00C84064" w:rsidP="00E821FE">
            <w:pPr>
              <w:pStyle w:val="Sothutu-1so"/>
              <w:spacing w:before="120" w:after="120" w:line="276" w:lineRule="auto"/>
              <w:jc w:val="center"/>
              <w:rPr>
                <w:szCs w:val="24"/>
              </w:rPr>
            </w:pPr>
            <w:r>
              <w:rPr>
                <w:szCs w:val="24"/>
              </w:rPr>
              <w:t>Y</w:t>
            </w:r>
          </w:p>
        </w:tc>
        <w:tc>
          <w:tcPr>
            <w:tcW w:w="7380" w:type="dxa"/>
          </w:tcPr>
          <w:p w14:paraId="133CAAFC" w14:textId="4D9A758F" w:rsidR="00005DA3" w:rsidRDefault="00005DA3" w:rsidP="00E821FE">
            <w:pPr>
              <w:pStyle w:val="Sothutu-1so"/>
              <w:spacing w:before="120" w:after="120" w:line="276" w:lineRule="auto"/>
              <w:rPr>
                <w:szCs w:val="24"/>
              </w:rPr>
            </w:pPr>
            <w:r>
              <w:rPr>
                <w:szCs w:val="24"/>
              </w:rPr>
              <w:t>Bao gồm các loại:</w:t>
            </w:r>
          </w:p>
          <w:p w14:paraId="310A1CF3" w14:textId="46F72B15" w:rsidR="00005DA3" w:rsidRPr="00005DA3" w:rsidRDefault="00005DA3" w:rsidP="004E37AB">
            <w:pPr>
              <w:pStyle w:val="Sothutu-1so"/>
              <w:numPr>
                <w:ilvl w:val="0"/>
                <w:numId w:val="32"/>
              </w:numPr>
              <w:spacing w:before="120" w:after="120" w:line="276" w:lineRule="auto"/>
              <w:rPr>
                <w:szCs w:val="24"/>
              </w:rPr>
            </w:pPr>
            <w:r w:rsidRPr="00005DA3">
              <w:rPr>
                <w:szCs w:val="24"/>
              </w:rPr>
              <w:t>UNC: Ủy nhiệm chi</w:t>
            </w:r>
          </w:p>
          <w:p w14:paraId="6C055896" w14:textId="77777777" w:rsidR="00005DA3" w:rsidRPr="00005DA3" w:rsidRDefault="00005DA3" w:rsidP="004E37AB">
            <w:pPr>
              <w:pStyle w:val="Sothutu-1so"/>
              <w:numPr>
                <w:ilvl w:val="0"/>
                <w:numId w:val="32"/>
              </w:numPr>
              <w:spacing w:before="120" w:after="120" w:line="276" w:lineRule="auto"/>
              <w:rPr>
                <w:szCs w:val="24"/>
              </w:rPr>
            </w:pPr>
            <w:r w:rsidRPr="00005DA3">
              <w:rPr>
                <w:szCs w:val="24"/>
              </w:rPr>
              <w:t>TM: tiền mặt</w:t>
            </w:r>
          </w:p>
          <w:p w14:paraId="2424692E" w14:textId="77777777" w:rsidR="00005DA3" w:rsidRPr="00005DA3" w:rsidRDefault="00005DA3" w:rsidP="004E37AB">
            <w:pPr>
              <w:pStyle w:val="Sothutu-1so"/>
              <w:numPr>
                <w:ilvl w:val="0"/>
                <w:numId w:val="32"/>
              </w:numPr>
              <w:spacing w:before="120" w:after="120" w:line="276" w:lineRule="auto"/>
              <w:rPr>
                <w:szCs w:val="24"/>
              </w:rPr>
            </w:pPr>
            <w:r w:rsidRPr="00005DA3">
              <w:rPr>
                <w:szCs w:val="24"/>
              </w:rPr>
              <w:t>LC: LC</w:t>
            </w:r>
          </w:p>
          <w:p w14:paraId="69AE951A" w14:textId="1EBC5891" w:rsidR="002E0278" w:rsidRPr="00005DA3" w:rsidRDefault="00005DA3" w:rsidP="004E37AB">
            <w:pPr>
              <w:pStyle w:val="Sothutu-1so"/>
              <w:numPr>
                <w:ilvl w:val="0"/>
                <w:numId w:val="32"/>
              </w:numPr>
              <w:spacing w:before="120" w:after="120" w:line="276" w:lineRule="auto"/>
              <w:rPr>
                <w:szCs w:val="24"/>
              </w:rPr>
            </w:pPr>
            <w:r w:rsidRPr="00005DA3">
              <w:rPr>
                <w:szCs w:val="24"/>
              </w:rPr>
              <w:t>CMTND: CMTND</w:t>
            </w:r>
          </w:p>
        </w:tc>
      </w:tr>
      <w:tr w:rsidR="00005DA3" w:rsidRPr="00311EE8" w14:paraId="25092D06" w14:textId="77777777" w:rsidTr="00E72A62">
        <w:trPr>
          <w:cantSplit/>
          <w:trHeight w:val="827"/>
        </w:trPr>
        <w:tc>
          <w:tcPr>
            <w:tcW w:w="1800" w:type="dxa"/>
          </w:tcPr>
          <w:p w14:paraId="7B24426E" w14:textId="307FF884" w:rsidR="00005DA3" w:rsidRPr="00555E4D" w:rsidRDefault="00005DA3" w:rsidP="00E821FE">
            <w:pPr>
              <w:pStyle w:val="Sothutu-1so"/>
              <w:spacing w:before="120" w:after="120" w:line="276" w:lineRule="auto"/>
              <w:jc w:val="left"/>
              <w:rPr>
                <w:szCs w:val="24"/>
              </w:rPr>
            </w:pPr>
            <w:r>
              <w:rPr>
                <w:szCs w:val="24"/>
              </w:rPr>
              <w:t>Hạn thanh toán</w:t>
            </w:r>
          </w:p>
        </w:tc>
        <w:tc>
          <w:tcPr>
            <w:tcW w:w="1980" w:type="dxa"/>
          </w:tcPr>
          <w:p w14:paraId="3915774A" w14:textId="4ED1CB45" w:rsidR="00005DA3" w:rsidRPr="00555E4D" w:rsidRDefault="00005DA3" w:rsidP="00E821FE">
            <w:pPr>
              <w:ind w:left="0"/>
              <w:rPr>
                <w:szCs w:val="24"/>
              </w:rPr>
            </w:pPr>
            <w:r>
              <w:rPr>
                <w:szCs w:val="24"/>
              </w:rPr>
              <w:t>DUE_DATE</w:t>
            </w:r>
          </w:p>
        </w:tc>
        <w:tc>
          <w:tcPr>
            <w:tcW w:w="1417" w:type="dxa"/>
          </w:tcPr>
          <w:p w14:paraId="4CC75046" w14:textId="77777777" w:rsidR="00005DA3" w:rsidRDefault="00005DA3" w:rsidP="00E821FE">
            <w:pPr>
              <w:ind w:left="0"/>
            </w:pPr>
            <w:r>
              <w:t>Date</w:t>
            </w:r>
          </w:p>
          <w:p w14:paraId="716749F3" w14:textId="1B274886" w:rsidR="00005DA3" w:rsidRDefault="00005DA3" w:rsidP="00E821FE">
            <w:pPr>
              <w:ind w:left="0"/>
            </w:pPr>
            <w:r>
              <w:t>Calendar</w:t>
            </w:r>
          </w:p>
        </w:tc>
        <w:tc>
          <w:tcPr>
            <w:tcW w:w="630" w:type="dxa"/>
          </w:tcPr>
          <w:p w14:paraId="228CE13F" w14:textId="68B6EFCA" w:rsidR="00005DA3" w:rsidRDefault="00C84064" w:rsidP="00E821FE">
            <w:pPr>
              <w:pStyle w:val="Sothutu-1so"/>
              <w:spacing w:before="120" w:after="120" w:line="276" w:lineRule="auto"/>
              <w:jc w:val="left"/>
              <w:rPr>
                <w:szCs w:val="24"/>
              </w:rPr>
            </w:pPr>
            <w:r>
              <w:rPr>
                <w:szCs w:val="24"/>
              </w:rPr>
              <w:t>10</w:t>
            </w:r>
          </w:p>
        </w:tc>
        <w:tc>
          <w:tcPr>
            <w:tcW w:w="540" w:type="dxa"/>
          </w:tcPr>
          <w:p w14:paraId="11A9EC01" w14:textId="16E3C5F8" w:rsidR="00005DA3" w:rsidRDefault="00C84064" w:rsidP="00E821FE">
            <w:pPr>
              <w:pStyle w:val="Sothutu-1so"/>
              <w:spacing w:before="120" w:after="120" w:line="276" w:lineRule="auto"/>
              <w:jc w:val="left"/>
              <w:rPr>
                <w:szCs w:val="24"/>
              </w:rPr>
            </w:pPr>
            <w:r>
              <w:rPr>
                <w:szCs w:val="24"/>
              </w:rPr>
              <w:t>Y</w:t>
            </w:r>
          </w:p>
        </w:tc>
        <w:tc>
          <w:tcPr>
            <w:tcW w:w="450" w:type="dxa"/>
          </w:tcPr>
          <w:p w14:paraId="3ECFAC18" w14:textId="71263B7A" w:rsidR="00005DA3" w:rsidRDefault="00C84064" w:rsidP="00E821FE">
            <w:pPr>
              <w:pStyle w:val="Sothutu-1so"/>
              <w:spacing w:before="120" w:after="120" w:line="276" w:lineRule="auto"/>
              <w:jc w:val="left"/>
              <w:rPr>
                <w:szCs w:val="24"/>
              </w:rPr>
            </w:pPr>
            <w:r>
              <w:rPr>
                <w:szCs w:val="24"/>
              </w:rPr>
              <w:t>N</w:t>
            </w:r>
          </w:p>
        </w:tc>
        <w:tc>
          <w:tcPr>
            <w:tcW w:w="540" w:type="dxa"/>
          </w:tcPr>
          <w:p w14:paraId="4009E45E" w14:textId="19386231" w:rsidR="00005DA3" w:rsidRDefault="00C84064" w:rsidP="00E821FE">
            <w:pPr>
              <w:pStyle w:val="Sothutu-1so"/>
              <w:spacing w:before="120" w:after="120" w:line="276" w:lineRule="auto"/>
              <w:jc w:val="center"/>
              <w:rPr>
                <w:szCs w:val="24"/>
              </w:rPr>
            </w:pPr>
            <w:r>
              <w:rPr>
                <w:szCs w:val="24"/>
              </w:rPr>
              <w:t>Y</w:t>
            </w:r>
          </w:p>
        </w:tc>
        <w:tc>
          <w:tcPr>
            <w:tcW w:w="7380" w:type="dxa"/>
          </w:tcPr>
          <w:p w14:paraId="18681A51" w14:textId="77777777" w:rsidR="00005DA3" w:rsidRDefault="00005DA3" w:rsidP="00E821FE">
            <w:pPr>
              <w:pStyle w:val="Sothutu-1so"/>
              <w:spacing w:before="120" w:after="120" w:line="276" w:lineRule="auto"/>
              <w:rPr>
                <w:strike/>
                <w:szCs w:val="24"/>
              </w:rPr>
            </w:pPr>
            <w:r w:rsidRPr="0031197E">
              <w:rPr>
                <w:strike/>
                <w:szCs w:val="24"/>
              </w:rPr>
              <w:t xml:space="preserve">Nếu điều khoản thanh toán &lt;&gt; NULL </w:t>
            </w:r>
            <w:r w:rsidRPr="0031197E">
              <w:rPr>
                <w:strike/>
                <w:szCs w:val="24"/>
              </w:rPr>
              <w:sym w:font="Wingdings" w:char="F0E0"/>
            </w:r>
            <w:r w:rsidRPr="0031197E">
              <w:rPr>
                <w:strike/>
                <w:szCs w:val="24"/>
              </w:rPr>
              <w:t xml:space="preserve"> hạn thanh toán = ngày hóa đơn + số ngày trả chậm theo khai báo điều khoản thanh toán</w:t>
            </w:r>
          </w:p>
          <w:p w14:paraId="568AC735" w14:textId="19E7D21A" w:rsidR="0031197E" w:rsidRPr="0031197E" w:rsidRDefault="0031197E" w:rsidP="00E821FE">
            <w:pPr>
              <w:pStyle w:val="Sothutu-1so"/>
              <w:spacing w:before="120" w:after="120" w:line="276" w:lineRule="auto"/>
              <w:rPr>
                <w:szCs w:val="24"/>
              </w:rPr>
            </w:pPr>
            <w:r w:rsidRPr="0031197E">
              <w:rPr>
                <w:szCs w:val="24"/>
                <w:highlight w:val="yellow"/>
              </w:rPr>
              <w:t xml:space="preserve">Xem </w:t>
            </w:r>
            <w:r w:rsidR="00AC4297">
              <w:rPr>
                <w:szCs w:val="24"/>
                <w:highlight w:val="yellow"/>
              </w:rPr>
              <w:t xml:space="preserve">cách lấy mặc định </w:t>
            </w:r>
            <w:r w:rsidRPr="0031197E">
              <w:rPr>
                <w:szCs w:val="24"/>
                <w:highlight w:val="yellow"/>
              </w:rPr>
              <w:t>ở dưới</w:t>
            </w:r>
          </w:p>
        </w:tc>
      </w:tr>
      <w:tr w:rsidR="00C84064" w:rsidRPr="00311EE8" w14:paraId="777B3D4F" w14:textId="77777777" w:rsidTr="00E72A62">
        <w:trPr>
          <w:cantSplit/>
          <w:trHeight w:val="827"/>
        </w:trPr>
        <w:tc>
          <w:tcPr>
            <w:tcW w:w="1800" w:type="dxa"/>
          </w:tcPr>
          <w:p w14:paraId="7152830D" w14:textId="63339F41" w:rsidR="00C84064" w:rsidRDefault="00C84064" w:rsidP="00E821FE">
            <w:pPr>
              <w:pStyle w:val="Sothutu-1so"/>
              <w:spacing w:before="120" w:after="120" w:line="276" w:lineRule="auto"/>
              <w:jc w:val="left"/>
              <w:rPr>
                <w:szCs w:val="24"/>
              </w:rPr>
            </w:pPr>
            <w:r>
              <w:rPr>
                <w:szCs w:val="24"/>
              </w:rPr>
              <w:t>Đơn vị công tác</w:t>
            </w:r>
          </w:p>
        </w:tc>
        <w:tc>
          <w:tcPr>
            <w:tcW w:w="1980" w:type="dxa"/>
            <w:vAlign w:val="bottom"/>
          </w:tcPr>
          <w:p w14:paraId="057A8B94" w14:textId="09ABE36A" w:rsidR="00C84064" w:rsidRPr="00555E4D" w:rsidRDefault="00C84064" w:rsidP="00E821FE">
            <w:pPr>
              <w:ind w:left="0"/>
              <w:rPr>
                <w:szCs w:val="24"/>
              </w:rPr>
            </w:pPr>
            <w:r>
              <w:rPr>
                <w:szCs w:val="24"/>
              </w:rPr>
              <w:t>C_WORK_UNIT_ID</w:t>
            </w:r>
          </w:p>
        </w:tc>
        <w:tc>
          <w:tcPr>
            <w:tcW w:w="1417" w:type="dxa"/>
          </w:tcPr>
          <w:p w14:paraId="4A44C66B" w14:textId="77777777" w:rsidR="00C84064" w:rsidRPr="00005DA3" w:rsidRDefault="00C84064" w:rsidP="00E821FE">
            <w:pPr>
              <w:ind w:left="0"/>
            </w:pPr>
            <w:r w:rsidRPr="00005DA3">
              <w:t>String</w:t>
            </w:r>
          </w:p>
          <w:p w14:paraId="49495800" w14:textId="7623BDFC" w:rsidR="00C84064" w:rsidRDefault="00C84064" w:rsidP="00E821FE">
            <w:pPr>
              <w:ind w:left="0"/>
            </w:pPr>
            <w:r>
              <w:t>S</w:t>
            </w:r>
            <w:r w:rsidRPr="00005DA3">
              <w:t>L</w:t>
            </w:r>
          </w:p>
        </w:tc>
        <w:tc>
          <w:tcPr>
            <w:tcW w:w="630" w:type="dxa"/>
          </w:tcPr>
          <w:p w14:paraId="1DC1CA6C" w14:textId="28C46DD1" w:rsidR="00C84064" w:rsidRDefault="00850710" w:rsidP="00E821FE">
            <w:pPr>
              <w:pStyle w:val="Sothutu-1so"/>
              <w:spacing w:before="120" w:after="120" w:line="276" w:lineRule="auto"/>
              <w:jc w:val="left"/>
              <w:rPr>
                <w:szCs w:val="24"/>
              </w:rPr>
            </w:pPr>
            <w:r>
              <w:rPr>
                <w:szCs w:val="24"/>
              </w:rPr>
              <w:t>50</w:t>
            </w:r>
          </w:p>
        </w:tc>
        <w:tc>
          <w:tcPr>
            <w:tcW w:w="540" w:type="dxa"/>
          </w:tcPr>
          <w:p w14:paraId="2E7F6395" w14:textId="492CF3E1" w:rsidR="00C84064" w:rsidRDefault="00850710" w:rsidP="00E821FE">
            <w:pPr>
              <w:pStyle w:val="Sothutu-1so"/>
              <w:spacing w:before="120" w:after="120" w:line="276" w:lineRule="auto"/>
              <w:jc w:val="left"/>
              <w:rPr>
                <w:szCs w:val="24"/>
              </w:rPr>
            </w:pPr>
            <w:r>
              <w:rPr>
                <w:szCs w:val="24"/>
              </w:rPr>
              <w:t>N</w:t>
            </w:r>
          </w:p>
        </w:tc>
        <w:tc>
          <w:tcPr>
            <w:tcW w:w="450" w:type="dxa"/>
          </w:tcPr>
          <w:p w14:paraId="681C1681" w14:textId="0AB5BD89" w:rsidR="00C84064" w:rsidRDefault="00850710" w:rsidP="00E821FE">
            <w:pPr>
              <w:pStyle w:val="Sothutu-1so"/>
              <w:spacing w:before="120" w:after="120" w:line="276" w:lineRule="auto"/>
              <w:jc w:val="left"/>
              <w:rPr>
                <w:szCs w:val="24"/>
              </w:rPr>
            </w:pPr>
            <w:r>
              <w:rPr>
                <w:szCs w:val="24"/>
              </w:rPr>
              <w:t>N</w:t>
            </w:r>
          </w:p>
        </w:tc>
        <w:tc>
          <w:tcPr>
            <w:tcW w:w="540" w:type="dxa"/>
          </w:tcPr>
          <w:p w14:paraId="189848BA" w14:textId="6224AE68" w:rsidR="00C84064" w:rsidRDefault="00850710" w:rsidP="00E821FE">
            <w:pPr>
              <w:pStyle w:val="Sothutu-1so"/>
              <w:spacing w:before="120" w:after="120" w:line="276" w:lineRule="auto"/>
              <w:jc w:val="center"/>
              <w:rPr>
                <w:szCs w:val="24"/>
              </w:rPr>
            </w:pPr>
            <w:r>
              <w:rPr>
                <w:szCs w:val="24"/>
              </w:rPr>
              <w:t>Y</w:t>
            </w:r>
          </w:p>
        </w:tc>
        <w:tc>
          <w:tcPr>
            <w:tcW w:w="7380" w:type="dxa"/>
          </w:tcPr>
          <w:p w14:paraId="252AD6B2" w14:textId="2438E175" w:rsidR="00C84064" w:rsidRPr="00311EE8" w:rsidRDefault="00850710" w:rsidP="00E821FE">
            <w:pPr>
              <w:pStyle w:val="Sothutu-1so"/>
              <w:spacing w:before="120" w:after="120" w:line="276" w:lineRule="auto"/>
              <w:rPr>
                <w:szCs w:val="24"/>
              </w:rPr>
            </w:pPr>
            <w:r>
              <w:rPr>
                <w:szCs w:val="24"/>
              </w:rPr>
              <w:t>Danh mục đơn vị công tác</w:t>
            </w:r>
          </w:p>
        </w:tc>
      </w:tr>
      <w:tr w:rsidR="00C84064" w:rsidRPr="00311EE8" w14:paraId="2A4C3C1F" w14:textId="77777777" w:rsidTr="00E72A62">
        <w:trPr>
          <w:cantSplit/>
          <w:trHeight w:val="827"/>
        </w:trPr>
        <w:tc>
          <w:tcPr>
            <w:tcW w:w="1800" w:type="dxa"/>
          </w:tcPr>
          <w:p w14:paraId="7A2945EB" w14:textId="42F7FC7A" w:rsidR="00C84064" w:rsidRDefault="00C84064" w:rsidP="00E821FE">
            <w:pPr>
              <w:pStyle w:val="Sothutu-1so"/>
              <w:spacing w:before="120" w:after="120" w:line="276" w:lineRule="auto"/>
              <w:jc w:val="left"/>
              <w:rPr>
                <w:szCs w:val="24"/>
              </w:rPr>
            </w:pPr>
            <w:r>
              <w:rPr>
                <w:szCs w:val="24"/>
              </w:rPr>
              <w:lastRenderedPageBreak/>
              <w:t>Thị trường công tác</w:t>
            </w:r>
          </w:p>
        </w:tc>
        <w:tc>
          <w:tcPr>
            <w:tcW w:w="1980" w:type="dxa"/>
            <w:vAlign w:val="bottom"/>
          </w:tcPr>
          <w:p w14:paraId="1C6C3A31" w14:textId="22402004" w:rsidR="00C84064" w:rsidRPr="00555E4D" w:rsidRDefault="00C84064" w:rsidP="00E821FE">
            <w:pPr>
              <w:ind w:left="0"/>
              <w:rPr>
                <w:szCs w:val="24"/>
              </w:rPr>
            </w:pPr>
            <w:r>
              <w:rPr>
                <w:szCs w:val="24"/>
              </w:rPr>
              <w:t>C_LOCATION_ID</w:t>
            </w:r>
          </w:p>
        </w:tc>
        <w:tc>
          <w:tcPr>
            <w:tcW w:w="1417" w:type="dxa"/>
          </w:tcPr>
          <w:p w14:paraId="4CAD128C" w14:textId="77777777" w:rsidR="00C84064" w:rsidRPr="00005DA3" w:rsidRDefault="00C84064" w:rsidP="00E821FE">
            <w:pPr>
              <w:ind w:left="0"/>
            </w:pPr>
            <w:r w:rsidRPr="00005DA3">
              <w:t>String</w:t>
            </w:r>
          </w:p>
          <w:p w14:paraId="7F0119FA" w14:textId="26AD6DD6" w:rsidR="00C84064" w:rsidRDefault="00C84064" w:rsidP="00E821FE">
            <w:pPr>
              <w:ind w:left="0"/>
            </w:pPr>
            <w:r>
              <w:t>S</w:t>
            </w:r>
            <w:r w:rsidRPr="00005DA3">
              <w:t>L</w:t>
            </w:r>
          </w:p>
        </w:tc>
        <w:tc>
          <w:tcPr>
            <w:tcW w:w="630" w:type="dxa"/>
          </w:tcPr>
          <w:p w14:paraId="684E8427" w14:textId="3513B972" w:rsidR="00C84064" w:rsidRDefault="00850710" w:rsidP="00E821FE">
            <w:pPr>
              <w:pStyle w:val="Sothutu-1so"/>
              <w:spacing w:before="120" w:after="120" w:line="276" w:lineRule="auto"/>
              <w:jc w:val="left"/>
              <w:rPr>
                <w:szCs w:val="24"/>
              </w:rPr>
            </w:pPr>
            <w:r>
              <w:rPr>
                <w:szCs w:val="24"/>
              </w:rPr>
              <w:t>50</w:t>
            </w:r>
          </w:p>
        </w:tc>
        <w:tc>
          <w:tcPr>
            <w:tcW w:w="540" w:type="dxa"/>
          </w:tcPr>
          <w:p w14:paraId="2730C195" w14:textId="4E2E00CC" w:rsidR="00C84064" w:rsidRDefault="00850710" w:rsidP="00E821FE">
            <w:pPr>
              <w:pStyle w:val="Sothutu-1so"/>
              <w:spacing w:before="120" w:after="120" w:line="276" w:lineRule="auto"/>
              <w:jc w:val="left"/>
              <w:rPr>
                <w:szCs w:val="24"/>
              </w:rPr>
            </w:pPr>
            <w:r>
              <w:rPr>
                <w:szCs w:val="24"/>
              </w:rPr>
              <w:t>N</w:t>
            </w:r>
          </w:p>
        </w:tc>
        <w:tc>
          <w:tcPr>
            <w:tcW w:w="450" w:type="dxa"/>
          </w:tcPr>
          <w:p w14:paraId="147F3CCF" w14:textId="26A38A30" w:rsidR="00C84064" w:rsidRDefault="00850710" w:rsidP="00E821FE">
            <w:pPr>
              <w:pStyle w:val="Sothutu-1so"/>
              <w:spacing w:before="120" w:after="120" w:line="276" w:lineRule="auto"/>
              <w:jc w:val="left"/>
              <w:rPr>
                <w:szCs w:val="24"/>
              </w:rPr>
            </w:pPr>
            <w:r>
              <w:rPr>
                <w:szCs w:val="24"/>
              </w:rPr>
              <w:t>N</w:t>
            </w:r>
          </w:p>
        </w:tc>
        <w:tc>
          <w:tcPr>
            <w:tcW w:w="540" w:type="dxa"/>
          </w:tcPr>
          <w:p w14:paraId="704C9635" w14:textId="485955B3" w:rsidR="00C84064" w:rsidRDefault="00850710" w:rsidP="00E821FE">
            <w:pPr>
              <w:pStyle w:val="Sothutu-1so"/>
              <w:spacing w:before="120" w:after="120" w:line="276" w:lineRule="auto"/>
              <w:jc w:val="center"/>
              <w:rPr>
                <w:szCs w:val="24"/>
              </w:rPr>
            </w:pPr>
            <w:r>
              <w:rPr>
                <w:szCs w:val="24"/>
              </w:rPr>
              <w:t>Y</w:t>
            </w:r>
          </w:p>
        </w:tc>
        <w:tc>
          <w:tcPr>
            <w:tcW w:w="7380" w:type="dxa"/>
          </w:tcPr>
          <w:p w14:paraId="452B5442" w14:textId="1A22FF30" w:rsidR="00C84064" w:rsidRPr="00311EE8" w:rsidRDefault="00850710" w:rsidP="00E821FE">
            <w:pPr>
              <w:pStyle w:val="Sothutu-1so"/>
              <w:spacing w:before="120" w:after="120" w:line="276" w:lineRule="auto"/>
              <w:rPr>
                <w:szCs w:val="24"/>
              </w:rPr>
            </w:pPr>
            <w:r>
              <w:rPr>
                <w:szCs w:val="24"/>
              </w:rPr>
              <w:t>Danh mục mã địa lý</w:t>
            </w:r>
          </w:p>
        </w:tc>
      </w:tr>
      <w:tr w:rsidR="00005DA3" w:rsidRPr="00311EE8" w14:paraId="1BB5C562" w14:textId="77777777" w:rsidTr="00E72A62">
        <w:trPr>
          <w:cantSplit/>
          <w:trHeight w:val="827"/>
        </w:trPr>
        <w:tc>
          <w:tcPr>
            <w:tcW w:w="14737" w:type="dxa"/>
            <w:gridSpan w:val="8"/>
          </w:tcPr>
          <w:p w14:paraId="237D5F17" w14:textId="77777777" w:rsidR="00005DA3" w:rsidRPr="00B071A1" w:rsidRDefault="00005DA3" w:rsidP="00E821FE">
            <w:pPr>
              <w:pStyle w:val="Sothutu-1so"/>
              <w:spacing w:before="120" w:after="120" w:line="276" w:lineRule="auto"/>
              <w:rPr>
                <w:szCs w:val="24"/>
              </w:rPr>
            </w:pPr>
            <w:r w:rsidRPr="00B071A1">
              <w:rPr>
                <w:b/>
                <w:szCs w:val="24"/>
              </w:rPr>
              <w:t>Group: Thông tin bản ghi</w:t>
            </w:r>
          </w:p>
        </w:tc>
      </w:tr>
      <w:tr w:rsidR="00005DA3" w:rsidRPr="00311EE8" w14:paraId="3172A002" w14:textId="77777777" w:rsidTr="00E72A62">
        <w:trPr>
          <w:cantSplit/>
          <w:trHeight w:val="827"/>
        </w:trPr>
        <w:tc>
          <w:tcPr>
            <w:tcW w:w="1800" w:type="dxa"/>
          </w:tcPr>
          <w:p w14:paraId="3BEEBC3C" w14:textId="77777777" w:rsidR="00005DA3" w:rsidRPr="00B071A1" w:rsidRDefault="00005DA3" w:rsidP="00E821FE">
            <w:pPr>
              <w:pStyle w:val="Sothutu-1so"/>
              <w:spacing w:before="120" w:after="120" w:line="276" w:lineRule="auto"/>
              <w:jc w:val="left"/>
              <w:rPr>
                <w:szCs w:val="24"/>
              </w:rPr>
            </w:pPr>
            <w:r w:rsidRPr="00B071A1">
              <w:rPr>
                <w:szCs w:val="24"/>
              </w:rPr>
              <w:t>Người tạo</w:t>
            </w:r>
          </w:p>
        </w:tc>
        <w:tc>
          <w:tcPr>
            <w:tcW w:w="1980" w:type="dxa"/>
          </w:tcPr>
          <w:p w14:paraId="50B82476" w14:textId="77777777" w:rsidR="00005DA3" w:rsidRPr="00B071A1" w:rsidRDefault="00005DA3" w:rsidP="00E821FE">
            <w:pPr>
              <w:ind w:left="0"/>
            </w:pPr>
            <w:r w:rsidRPr="00B071A1">
              <w:rPr>
                <w:szCs w:val="24"/>
              </w:rPr>
              <w:t>CREATEDBY</w:t>
            </w:r>
          </w:p>
        </w:tc>
        <w:tc>
          <w:tcPr>
            <w:tcW w:w="1417" w:type="dxa"/>
          </w:tcPr>
          <w:p w14:paraId="435B9477" w14:textId="77777777" w:rsidR="00005DA3" w:rsidRDefault="00005DA3" w:rsidP="00E821FE">
            <w:pPr>
              <w:ind w:left="0"/>
            </w:pPr>
            <w:r>
              <w:t>String</w:t>
            </w:r>
          </w:p>
          <w:p w14:paraId="2B5B6BA7" w14:textId="77777777" w:rsidR="00005DA3" w:rsidRDefault="00005DA3" w:rsidP="00E821FE">
            <w:pPr>
              <w:ind w:left="0"/>
            </w:pPr>
            <w:r>
              <w:t>Text box</w:t>
            </w:r>
          </w:p>
        </w:tc>
        <w:tc>
          <w:tcPr>
            <w:tcW w:w="630" w:type="dxa"/>
          </w:tcPr>
          <w:p w14:paraId="6D3DB803" w14:textId="77777777" w:rsidR="00005DA3" w:rsidRDefault="00005DA3" w:rsidP="00E821FE">
            <w:pPr>
              <w:pStyle w:val="Sothutu-1so"/>
              <w:spacing w:before="120" w:after="120" w:line="276" w:lineRule="auto"/>
              <w:jc w:val="left"/>
              <w:rPr>
                <w:szCs w:val="24"/>
              </w:rPr>
            </w:pPr>
            <w:r>
              <w:rPr>
                <w:szCs w:val="24"/>
              </w:rPr>
              <w:t>50</w:t>
            </w:r>
          </w:p>
        </w:tc>
        <w:tc>
          <w:tcPr>
            <w:tcW w:w="540" w:type="dxa"/>
          </w:tcPr>
          <w:p w14:paraId="73C93CD4" w14:textId="77777777" w:rsidR="00005DA3" w:rsidRDefault="00005DA3" w:rsidP="00E821FE">
            <w:pPr>
              <w:pStyle w:val="Sothutu-1so"/>
              <w:spacing w:before="120" w:after="120" w:line="276" w:lineRule="auto"/>
              <w:jc w:val="left"/>
              <w:rPr>
                <w:szCs w:val="24"/>
              </w:rPr>
            </w:pPr>
            <w:r>
              <w:rPr>
                <w:szCs w:val="24"/>
              </w:rPr>
              <w:t>Y</w:t>
            </w:r>
          </w:p>
        </w:tc>
        <w:tc>
          <w:tcPr>
            <w:tcW w:w="450" w:type="dxa"/>
          </w:tcPr>
          <w:p w14:paraId="0A2F8708" w14:textId="77777777" w:rsidR="00005DA3" w:rsidRDefault="00005DA3" w:rsidP="00E821FE">
            <w:pPr>
              <w:pStyle w:val="Sothutu-1so"/>
              <w:spacing w:before="120" w:after="120" w:line="276" w:lineRule="auto"/>
              <w:jc w:val="left"/>
              <w:rPr>
                <w:szCs w:val="24"/>
              </w:rPr>
            </w:pPr>
            <w:r>
              <w:rPr>
                <w:szCs w:val="24"/>
              </w:rPr>
              <w:t>N</w:t>
            </w:r>
          </w:p>
        </w:tc>
        <w:tc>
          <w:tcPr>
            <w:tcW w:w="540" w:type="dxa"/>
          </w:tcPr>
          <w:p w14:paraId="5C5BF4AD" w14:textId="77777777" w:rsidR="00005DA3" w:rsidRDefault="00005DA3" w:rsidP="00E821FE">
            <w:pPr>
              <w:pStyle w:val="Sothutu-1so"/>
              <w:spacing w:before="120" w:after="120" w:line="276" w:lineRule="auto"/>
              <w:jc w:val="center"/>
              <w:rPr>
                <w:szCs w:val="24"/>
              </w:rPr>
            </w:pPr>
            <w:r>
              <w:rPr>
                <w:szCs w:val="24"/>
              </w:rPr>
              <w:t>N</w:t>
            </w:r>
          </w:p>
        </w:tc>
        <w:tc>
          <w:tcPr>
            <w:tcW w:w="7380" w:type="dxa"/>
          </w:tcPr>
          <w:p w14:paraId="4EC68895" w14:textId="77777777" w:rsidR="00005DA3" w:rsidRPr="00311EE8" w:rsidRDefault="00005DA3" w:rsidP="00E821FE">
            <w:pPr>
              <w:pStyle w:val="Sothutu-1so"/>
              <w:spacing w:before="120" w:after="120" w:line="276" w:lineRule="auto"/>
              <w:rPr>
                <w:szCs w:val="24"/>
              </w:rPr>
            </w:pPr>
          </w:p>
        </w:tc>
      </w:tr>
      <w:tr w:rsidR="00005DA3" w:rsidRPr="00311EE8" w14:paraId="411DCC61" w14:textId="77777777" w:rsidTr="00E72A62">
        <w:trPr>
          <w:cantSplit/>
          <w:trHeight w:val="827"/>
        </w:trPr>
        <w:tc>
          <w:tcPr>
            <w:tcW w:w="1800" w:type="dxa"/>
          </w:tcPr>
          <w:p w14:paraId="15714B70" w14:textId="77777777" w:rsidR="00005DA3" w:rsidRPr="00B071A1" w:rsidRDefault="00005DA3" w:rsidP="00E821FE">
            <w:pPr>
              <w:pStyle w:val="Sothutu-1so"/>
              <w:spacing w:before="120" w:after="120" w:line="276" w:lineRule="auto"/>
              <w:jc w:val="left"/>
              <w:rPr>
                <w:szCs w:val="24"/>
              </w:rPr>
            </w:pPr>
            <w:r w:rsidRPr="00B071A1">
              <w:rPr>
                <w:szCs w:val="24"/>
              </w:rPr>
              <w:t>Người cập nhật</w:t>
            </w:r>
          </w:p>
        </w:tc>
        <w:tc>
          <w:tcPr>
            <w:tcW w:w="1980" w:type="dxa"/>
          </w:tcPr>
          <w:p w14:paraId="3667D1F1" w14:textId="77777777" w:rsidR="00005DA3" w:rsidRPr="00B071A1" w:rsidRDefault="00005DA3" w:rsidP="00E821FE">
            <w:pPr>
              <w:ind w:left="0"/>
            </w:pPr>
            <w:r w:rsidRPr="00B071A1">
              <w:rPr>
                <w:szCs w:val="24"/>
              </w:rPr>
              <w:t>UPDATEDBY</w:t>
            </w:r>
          </w:p>
        </w:tc>
        <w:tc>
          <w:tcPr>
            <w:tcW w:w="1417" w:type="dxa"/>
          </w:tcPr>
          <w:p w14:paraId="47EDE49D" w14:textId="77777777" w:rsidR="00005DA3" w:rsidRDefault="00005DA3" w:rsidP="00E821FE">
            <w:pPr>
              <w:ind w:left="0"/>
            </w:pPr>
            <w:r>
              <w:t>String</w:t>
            </w:r>
          </w:p>
          <w:p w14:paraId="0C68419E" w14:textId="77777777" w:rsidR="00005DA3" w:rsidRDefault="00005DA3" w:rsidP="00E821FE">
            <w:pPr>
              <w:ind w:left="0"/>
            </w:pPr>
            <w:r>
              <w:t>Text box</w:t>
            </w:r>
          </w:p>
        </w:tc>
        <w:tc>
          <w:tcPr>
            <w:tcW w:w="630" w:type="dxa"/>
          </w:tcPr>
          <w:p w14:paraId="16A9F110" w14:textId="77777777" w:rsidR="00005DA3" w:rsidRDefault="00005DA3" w:rsidP="00E821FE">
            <w:pPr>
              <w:pStyle w:val="Sothutu-1so"/>
              <w:spacing w:before="120" w:after="120" w:line="276" w:lineRule="auto"/>
              <w:jc w:val="left"/>
              <w:rPr>
                <w:szCs w:val="24"/>
              </w:rPr>
            </w:pPr>
            <w:r>
              <w:rPr>
                <w:szCs w:val="24"/>
              </w:rPr>
              <w:t>50</w:t>
            </w:r>
          </w:p>
        </w:tc>
        <w:tc>
          <w:tcPr>
            <w:tcW w:w="540" w:type="dxa"/>
          </w:tcPr>
          <w:p w14:paraId="1091C22A" w14:textId="77777777" w:rsidR="00005DA3" w:rsidRDefault="00005DA3" w:rsidP="00E821FE">
            <w:pPr>
              <w:pStyle w:val="Sothutu-1so"/>
              <w:spacing w:before="120" w:after="120" w:line="276" w:lineRule="auto"/>
              <w:jc w:val="left"/>
              <w:rPr>
                <w:szCs w:val="24"/>
              </w:rPr>
            </w:pPr>
            <w:r>
              <w:rPr>
                <w:szCs w:val="24"/>
              </w:rPr>
              <w:t>Y</w:t>
            </w:r>
          </w:p>
        </w:tc>
        <w:tc>
          <w:tcPr>
            <w:tcW w:w="450" w:type="dxa"/>
          </w:tcPr>
          <w:p w14:paraId="42D28672" w14:textId="77777777" w:rsidR="00005DA3" w:rsidRDefault="00005DA3" w:rsidP="00E821FE">
            <w:pPr>
              <w:pStyle w:val="Sothutu-1so"/>
              <w:spacing w:before="120" w:after="120" w:line="276" w:lineRule="auto"/>
              <w:jc w:val="left"/>
              <w:rPr>
                <w:szCs w:val="24"/>
              </w:rPr>
            </w:pPr>
            <w:r>
              <w:rPr>
                <w:szCs w:val="24"/>
              </w:rPr>
              <w:t>N</w:t>
            </w:r>
          </w:p>
        </w:tc>
        <w:tc>
          <w:tcPr>
            <w:tcW w:w="540" w:type="dxa"/>
          </w:tcPr>
          <w:p w14:paraId="217C9E4E" w14:textId="77777777" w:rsidR="00005DA3" w:rsidRDefault="00005DA3" w:rsidP="00E821FE">
            <w:pPr>
              <w:pStyle w:val="Sothutu-1so"/>
              <w:spacing w:before="120" w:after="120" w:line="276" w:lineRule="auto"/>
              <w:jc w:val="center"/>
              <w:rPr>
                <w:szCs w:val="24"/>
              </w:rPr>
            </w:pPr>
            <w:r>
              <w:rPr>
                <w:szCs w:val="24"/>
              </w:rPr>
              <w:t>N</w:t>
            </w:r>
          </w:p>
        </w:tc>
        <w:tc>
          <w:tcPr>
            <w:tcW w:w="7380" w:type="dxa"/>
          </w:tcPr>
          <w:p w14:paraId="44D1D679" w14:textId="77777777" w:rsidR="00005DA3" w:rsidRPr="00311EE8" w:rsidRDefault="00005DA3" w:rsidP="00E821FE">
            <w:pPr>
              <w:pStyle w:val="Sothutu-1so"/>
              <w:spacing w:before="120" w:after="120" w:line="276" w:lineRule="auto"/>
              <w:rPr>
                <w:szCs w:val="24"/>
              </w:rPr>
            </w:pPr>
          </w:p>
        </w:tc>
      </w:tr>
    </w:tbl>
    <w:p w14:paraId="2F3678B6" w14:textId="77777777" w:rsidR="00766787" w:rsidRPr="00FF37CC" w:rsidRDefault="00766787" w:rsidP="00E821FE">
      <w:pPr>
        <w:ind w:left="0"/>
        <w:rPr>
          <w:i/>
        </w:rPr>
      </w:pPr>
    </w:p>
    <w:p w14:paraId="57C19EEE" w14:textId="77777777" w:rsidR="00766787" w:rsidRDefault="00766787" w:rsidP="00E821FE">
      <w:pPr>
        <w:pStyle w:val="Heading6"/>
      </w:pPr>
      <w:r w:rsidRPr="00FF37CC">
        <w:t>Danh sách thao tác</w:t>
      </w:r>
    </w:p>
    <w:p w14:paraId="39FAEEDF" w14:textId="77777777" w:rsidR="00766787" w:rsidRPr="008932CE" w:rsidRDefault="00766787" w:rsidP="00E821F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766787" w:rsidRPr="00FF37CC" w14:paraId="26E5E412" w14:textId="77777777" w:rsidTr="00E72A62">
        <w:trPr>
          <w:trHeight w:val="530"/>
          <w:tblHeader/>
        </w:trPr>
        <w:tc>
          <w:tcPr>
            <w:tcW w:w="2424" w:type="dxa"/>
            <w:shd w:val="clear" w:color="auto" w:fill="D9D9D9"/>
          </w:tcPr>
          <w:p w14:paraId="6AAAB5C1" w14:textId="77777777" w:rsidR="00766787" w:rsidRPr="00FF37CC" w:rsidRDefault="00766787" w:rsidP="00E821FE">
            <w:pPr>
              <w:ind w:left="0"/>
              <w:rPr>
                <w:b/>
              </w:rPr>
            </w:pPr>
            <w:r w:rsidRPr="00FF37CC">
              <w:rPr>
                <w:b/>
              </w:rPr>
              <w:t>Thao tác</w:t>
            </w:r>
          </w:p>
        </w:tc>
        <w:tc>
          <w:tcPr>
            <w:tcW w:w="1176" w:type="dxa"/>
            <w:shd w:val="clear" w:color="auto" w:fill="D9D9D9"/>
          </w:tcPr>
          <w:p w14:paraId="320B97AA" w14:textId="77777777" w:rsidR="00766787" w:rsidRPr="00FF37CC" w:rsidRDefault="00766787" w:rsidP="00E821FE">
            <w:pPr>
              <w:ind w:left="0"/>
              <w:rPr>
                <w:b/>
                <w:color w:val="000000"/>
              </w:rPr>
            </w:pPr>
            <w:r w:rsidRPr="00FF37CC">
              <w:rPr>
                <w:b/>
                <w:color w:val="000000"/>
              </w:rPr>
              <w:t>Hiển thị</w:t>
            </w:r>
          </w:p>
        </w:tc>
        <w:tc>
          <w:tcPr>
            <w:tcW w:w="10710" w:type="dxa"/>
            <w:shd w:val="clear" w:color="auto" w:fill="D9D9D9"/>
          </w:tcPr>
          <w:p w14:paraId="01C6137A" w14:textId="77777777" w:rsidR="00766787" w:rsidRPr="00FF37CC" w:rsidRDefault="00766787" w:rsidP="00E821FE">
            <w:pPr>
              <w:ind w:left="0"/>
              <w:rPr>
                <w:b/>
              </w:rPr>
            </w:pPr>
            <w:r w:rsidRPr="00FF37CC">
              <w:rPr>
                <w:b/>
              </w:rPr>
              <w:t>Mô tả</w:t>
            </w:r>
          </w:p>
        </w:tc>
      </w:tr>
      <w:tr w:rsidR="00766787" w:rsidRPr="00FF37CC" w14:paraId="68B35B98" w14:textId="77777777" w:rsidTr="00E72A62">
        <w:tc>
          <w:tcPr>
            <w:tcW w:w="2424" w:type="dxa"/>
          </w:tcPr>
          <w:p w14:paraId="5C6B5B95" w14:textId="77777777" w:rsidR="00766787" w:rsidRPr="00FF37CC" w:rsidRDefault="00766787" w:rsidP="00E821FE">
            <w:pPr>
              <w:pStyle w:val="Sothutu-1so"/>
              <w:spacing w:before="120" w:line="276" w:lineRule="auto"/>
              <w:jc w:val="left"/>
              <w:rPr>
                <w:szCs w:val="24"/>
              </w:rPr>
            </w:pPr>
            <w:r>
              <w:rPr>
                <w:szCs w:val="24"/>
              </w:rPr>
              <w:t>Lưu</w:t>
            </w:r>
          </w:p>
        </w:tc>
        <w:tc>
          <w:tcPr>
            <w:tcW w:w="1176" w:type="dxa"/>
          </w:tcPr>
          <w:p w14:paraId="1DA55A31" w14:textId="77777777" w:rsidR="00766787" w:rsidRPr="00FF37CC" w:rsidRDefault="00766787" w:rsidP="00E821FE">
            <w:pPr>
              <w:pStyle w:val="Sothutu-1so"/>
              <w:spacing w:before="120" w:line="276" w:lineRule="auto"/>
              <w:jc w:val="left"/>
              <w:rPr>
                <w:szCs w:val="24"/>
              </w:rPr>
            </w:pPr>
            <w:r w:rsidRPr="00FF37CC">
              <w:rPr>
                <w:szCs w:val="24"/>
              </w:rPr>
              <w:t>Có</w:t>
            </w:r>
          </w:p>
        </w:tc>
        <w:tc>
          <w:tcPr>
            <w:tcW w:w="10710" w:type="dxa"/>
          </w:tcPr>
          <w:p w14:paraId="6B81D553" w14:textId="77777777" w:rsidR="00766787" w:rsidRDefault="00766787" w:rsidP="00E821FE">
            <w:pPr>
              <w:pStyle w:val="Sothutu-1so"/>
              <w:spacing w:before="120" w:line="276" w:lineRule="auto"/>
              <w:rPr>
                <w:szCs w:val="24"/>
              </w:rPr>
            </w:pPr>
            <w:r>
              <w:rPr>
                <w:szCs w:val="24"/>
              </w:rPr>
              <w:t>Kiểm tra điều kiện như mô tả tại phần danh sách các trường thông tin chung.</w:t>
            </w:r>
          </w:p>
          <w:p w14:paraId="3B0658B5" w14:textId="77777777" w:rsidR="00766787" w:rsidRDefault="00766787" w:rsidP="00E821FE">
            <w:pPr>
              <w:pStyle w:val="Sothutu-1so"/>
              <w:spacing w:before="120" w:line="276" w:lineRule="auto"/>
              <w:rPr>
                <w:szCs w:val="24"/>
              </w:rPr>
            </w:pPr>
            <w:r>
              <w:rPr>
                <w:szCs w:val="24"/>
              </w:rPr>
              <w:t>Ghi vào CSDL nếu các điều kiện kiểm tra đảm bảo.</w:t>
            </w:r>
          </w:p>
          <w:p w14:paraId="210791D8" w14:textId="16980006" w:rsidR="00AC14E9" w:rsidRDefault="005A1B77" w:rsidP="00E821FE">
            <w:pPr>
              <w:pStyle w:val="Sothutu-1so"/>
              <w:spacing w:before="120" w:line="276" w:lineRule="auto"/>
              <w:jc w:val="left"/>
              <w:rPr>
                <w:szCs w:val="24"/>
              </w:rPr>
            </w:pPr>
            <w:r>
              <w:rPr>
                <w:szCs w:val="24"/>
              </w:rPr>
              <w:t>Không cho lưu nếu trùng hóa đơn</w:t>
            </w:r>
            <w:r w:rsidR="00A94981">
              <w:rPr>
                <w:szCs w:val="24"/>
              </w:rPr>
              <w:t xml:space="preserve"> (Hóa đơn đã </w:t>
            </w:r>
            <w:r w:rsidR="0033254F">
              <w:rPr>
                <w:szCs w:val="24"/>
              </w:rPr>
              <w:t xml:space="preserve">được </w:t>
            </w:r>
            <w:r w:rsidR="00A94981">
              <w:rPr>
                <w:szCs w:val="24"/>
              </w:rPr>
              <w:t>kê khai trước đó)</w:t>
            </w:r>
            <w:r>
              <w:rPr>
                <w:szCs w:val="24"/>
              </w:rPr>
              <w:t>. Hóa đơn bị trùng là hóa đơn có</w:t>
            </w:r>
            <w:r w:rsidR="00970073">
              <w:rPr>
                <w:szCs w:val="24"/>
              </w:rPr>
              <w:t xml:space="preserve"> cùng</w:t>
            </w:r>
            <w:r>
              <w:rPr>
                <w:szCs w:val="24"/>
              </w:rPr>
              <w:t>:</w:t>
            </w:r>
          </w:p>
          <w:p w14:paraId="55B21757" w14:textId="2AD2F05A" w:rsidR="005A1B77" w:rsidRDefault="00E346BC" w:rsidP="004E37AB">
            <w:pPr>
              <w:pStyle w:val="Sothutu-1so"/>
              <w:numPr>
                <w:ilvl w:val="0"/>
                <w:numId w:val="20"/>
              </w:numPr>
              <w:spacing w:before="120" w:line="276" w:lineRule="auto"/>
              <w:jc w:val="left"/>
              <w:rPr>
                <w:szCs w:val="24"/>
              </w:rPr>
            </w:pPr>
            <w:r>
              <w:rPr>
                <w:szCs w:val="24"/>
              </w:rPr>
              <w:t>Ký hiệu, mẫu số và số hóa đơn</w:t>
            </w:r>
          </w:p>
          <w:p w14:paraId="6EE1D4F3" w14:textId="5F7CA3C5" w:rsidR="00A94981" w:rsidRPr="00BB54EB" w:rsidRDefault="00A94981" w:rsidP="004E37AB">
            <w:pPr>
              <w:pStyle w:val="Sothutu-1so"/>
              <w:numPr>
                <w:ilvl w:val="0"/>
                <w:numId w:val="20"/>
              </w:numPr>
              <w:spacing w:before="120" w:line="276" w:lineRule="auto"/>
              <w:jc w:val="left"/>
              <w:rPr>
                <w:szCs w:val="24"/>
              </w:rPr>
            </w:pPr>
            <w:r>
              <w:rPr>
                <w:szCs w:val="24"/>
              </w:rPr>
              <w:t>M</w:t>
            </w:r>
            <w:r w:rsidR="00E346BC">
              <w:rPr>
                <w:szCs w:val="24"/>
              </w:rPr>
              <w:t>ã số thuế</w:t>
            </w:r>
          </w:p>
        </w:tc>
      </w:tr>
      <w:tr w:rsidR="00766787" w:rsidRPr="00FF37CC" w14:paraId="62CA1ACA" w14:textId="77777777" w:rsidTr="00E72A62">
        <w:tc>
          <w:tcPr>
            <w:tcW w:w="2424" w:type="dxa"/>
          </w:tcPr>
          <w:p w14:paraId="2DF2322F" w14:textId="77777777" w:rsidR="00766787" w:rsidRPr="00FF37CC" w:rsidRDefault="00766787" w:rsidP="00E821FE">
            <w:pPr>
              <w:pStyle w:val="Sothutu-1so"/>
              <w:spacing w:before="120" w:line="276" w:lineRule="auto"/>
              <w:jc w:val="left"/>
              <w:rPr>
                <w:szCs w:val="24"/>
              </w:rPr>
            </w:pPr>
            <w:r>
              <w:rPr>
                <w:szCs w:val="24"/>
              </w:rPr>
              <w:t>Hiển thị</w:t>
            </w:r>
          </w:p>
        </w:tc>
        <w:tc>
          <w:tcPr>
            <w:tcW w:w="1176" w:type="dxa"/>
          </w:tcPr>
          <w:p w14:paraId="3F7BF61D" w14:textId="77777777" w:rsidR="00766787" w:rsidRPr="00FF37CC" w:rsidRDefault="00766787" w:rsidP="00E821FE">
            <w:pPr>
              <w:pStyle w:val="Sothutu-1so"/>
              <w:spacing w:before="120" w:line="276" w:lineRule="auto"/>
              <w:jc w:val="left"/>
              <w:rPr>
                <w:szCs w:val="24"/>
              </w:rPr>
            </w:pPr>
            <w:r>
              <w:rPr>
                <w:szCs w:val="24"/>
              </w:rPr>
              <w:t>Có</w:t>
            </w:r>
          </w:p>
        </w:tc>
        <w:tc>
          <w:tcPr>
            <w:tcW w:w="10710" w:type="dxa"/>
          </w:tcPr>
          <w:p w14:paraId="119D837D" w14:textId="77777777" w:rsidR="00766787" w:rsidRPr="00FF37CC" w:rsidRDefault="00766787" w:rsidP="00E821FE">
            <w:pPr>
              <w:pStyle w:val="Sothutu-1so"/>
              <w:spacing w:before="120" w:line="276" w:lineRule="auto"/>
              <w:rPr>
                <w:szCs w:val="24"/>
              </w:rPr>
            </w:pPr>
            <w:r>
              <w:rPr>
                <w:szCs w:val="24"/>
              </w:rPr>
              <w:t>Cho phép xem tất cả các trường thông tin trên tờ trình (Extend Group)</w:t>
            </w:r>
          </w:p>
        </w:tc>
      </w:tr>
      <w:tr w:rsidR="00766787" w:rsidRPr="00FF37CC" w14:paraId="1A3971C8" w14:textId="77777777" w:rsidTr="00E72A62">
        <w:tc>
          <w:tcPr>
            <w:tcW w:w="2424" w:type="dxa"/>
          </w:tcPr>
          <w:p w14:paraId="7E72A30D" w14:textId="77777777" w:rsidR="00766787" w:rsidRPr="00FF37CC" w:rsidRDefault="00766787" w:rsidP="00E821FE">
            <w:pPr>
              <w:pStyle w:val="Sothutu-1so"/>
              <w:spacing w:before="120" w:line="276" w:lineRule="auto"/>
              <w:jc w:val="left"/>
              <w:rPr>
                <w:lang w:eastAsia="ar-SA"/>
              </w:rPr>
            </w:pPr>
            <w:r w:rsidRPr="00FF37CC">
              <w:rPr>
                <w:lang w:eastAsia="ar-SA"/>
              </w:rPr>
              <w:t>Đính kèm</w:t>
            </w:r>
          </w:p>
        </w:tc>
        <w:tc>
          <w:tcPr>
            <w:tcW w:w="1176" w:type="dxa"/>
          </w:tcPr>
          <w:p w14:paraId="0EE62A9A" w14:textId="77777777" w:rsidR="00766787" w:rsidRPr="00FF37CC" w:rsidRDefault="00766787" w:rsidP="00E821FE">
            <w:pPr>
              <w:pStyle w:val="Sothutu-1so"/>
              <w:spacing w:before="120" w:line="276" w:lineRule="auto"/>
              <w:jc w:val="left"/>
              <w:rPr>
                <w:lang w:eastAsia="ar-SA"/>
              </w:rPr>
            </w:pPr>
            <w:r>
              <w:rPr>
                <w:lang w:eastAsia="ar-SA"/>
              </w:rPr>
              <w:t>Có</w:t>
            </w:r>
          </w:p>
        </w:tc>
        <w:tc>
          <w:tcPr>
            <w:tcW w:w="10710" w:type="dxa"/>
          </w:tcPr>
          <w:p w14:paraId="2EFD199B" w14:textId="77777777" w:rsidR="00766787" w:rsidRDefault="00766787" w:rsidP="00E821FE">
            <w:pPr>
              <w:pStyle w:val="Sothutu-1so"/>
              <w:spacing w:before="120" w:line="276" w:lineRule="auto"/>
              <w:rPr>
                <w:szCs w:val="24"/>
              </w:rPr>
            </w:pPr>
            <w:r>
              <w:rPr>
                <w:szCs w:val="24"/>
              </w:rPr>
              <w:t>Cho phép đính kèm theo 3 lựa chọn:</w:t>
            </w:r>
          </w:p>
          <w:p w14:paraId="3ECC29F9" w14:textId="77777777" w:rsidR="00766787" w:rsidRDefault="00766787" w:rsidP="004E37AB">
            <w:pPr>
              <w:pStyle w:val="Sothutu-1so"/>
              <w:numPr>
                <w:ilvl w:val="0"/>
                <w:numId w:val="11"/>
              </w:numPr>
              <w:spacing w:before="120" w:line="276" w:lineRule="auto"/>
              <w:rPr>
                <w:szCs w:val="24"/>
              </w:rPr>
            </w:pPr>
            <w:r>
              <w:rPr>
                <w:szCs w:val="24"/>
              </w:rPr>
              <w:lastRenderedPageBreak/>
              <w:t>Chụp ảnh</w:t>
            </w:r>
          </w:p>
          <w:p w14:paraId="3973070E" w14:textId="77777777" w:rsidR="00766787" w:rsidRDefault="00766787" w:rsidP="004E37AB">
            <w:pPr>
              <w:pStyle w:val="Sothutu-1so"/>
              <w:numPr>
                <w:ilvl w:val="0"/>
                <w:numId w:val="11"/>
              </w:numPr>
              <w:spacing w:before="120" w:line="276" w:lineRule="auto"/>
              <w:rPr>
                <w:szCs w:val="24"/>
              </w:rPr>
            </w:pPr>
            <w:r>
              <w:rPr>
                <w:szCs w:val="24"/>
              </w:rPr>
              <w:t>Chọn từ thư viện ảnh</w:t>
            </w:r>
          </w:p>
          <w:p w14:paraId="0CE27683" w14:textId="77777777" w:rsidR="00766787" w:rsidRDefault="00766787" w:rsidP="004E37AB">
            <w:pPr>
              <w:pStyle w:val="Sothutu-1so"/>
              <w:numPr>
                <w:ilvl w:val="0"/>
                <w:numId w:val="11"/>
              </w:numPr>
              <w:spacing w:before="120" w:line="276" w:lineRule="auto"/>
              <w:rPr>
                <w:szCs w:val="24"/>
              </w:rPr>
            </w:pPr>
            <w:r>
              <w:rPr>
                <w:szCs w:val="24"/>
              </w:rPr>
              <w:t>Chọn từ thư mục</w:t>
            </w:r>
          </w:p>
          <w:p w14:paraId="66E92B92" w14:textId="77777777" w:rsidR="00766787" w:rsidRPr="00EE735F" w:rsidRDefault="00766787" w:rsidP="00E821FE">
            <w:pPr>
              <w:pStyle w:val="Sothutu-1so"/>
              <w:spacing w:before="120" w:line="276" w:lineRule="auto"/>
              <w:rPr>
                <w:szCs w:val="24"/>
              </w:rPr>
            </w:pPr>
            <w:r>
              <w:rPr>
                <w:szCs w:val="24"/>
              </w:rPr>
              <w:t>Sau khi chọn file thành công, lưu vào danh sách đính kèm</w:t>
            </w:r>
          </w:p>
        </w:tc>
      </w:tr>
    </w:tbl>
    <w:p w14:paraId="1C0DA415" w14:textId="77777777" w:rsidR="00766787" w:rsidRDefault="00766787" w:rsidP="00E821FE">
      <w:pPr>
        <w:ind w:left="0"/>
      </w:pPr>
    </w:p>
    <w:p w14:paraId="525C8814" w14:textId="77777777" w:rsidR="00766787" w:rsidRPr="00FF37CC" w:rsidRDefault="00766787" w:rsidP="00E821FE">
      <w:pPr>
        <w:ind w:left="0"/>
      </w:pPr>
    </w:p>
    <w:p w14:paraId="535BB0CD" w14:textId="33938C59" w:rsidR="00E72A62" w:rsidRDefault="00E72A62" w:rsidP="004E37AB">
      <w:pPr>
        <w:pStyle w:val="Heading6"/>
        <w:numPr>
          <w:ilvl w:val="5"/>
          <w:numId w:val="33"/>
        </w:numPr>
      </w:pPr>
      <w:r w:rsidRPr="00E72A62">
        <w:t>Cách lấy thông tin mặc định</w:t>
      </w:r>
      <w:r w:rsidR="00C82DC6">
        <w:t xml:space="preserve"> trường Thời hạn thanh toán</w:t>
      </w:r>
    </w:p>
    <w:p w14:paraId="0B8068AA" w14:textId="76717C52" w:rsidR="00C82DC6" w:rsidRDefault="00F45479" w:rsidP="00E821FE">
      <w:pPr>
        <w:ind w:left="0"/>
        <w:rPr>
          <w:szCs w:val="24"/>
        </w:rPr>
      </w:pPr>
      <w:r>
        <w:rPr>
          <w:szCs w:val="24"/>
        </w:rPr>
        <w:t>Trường hợp 1: K</w:t>
      </w:r>
      <w:r w:rsidR="00C82DC6">
        <w:rPr>
          <w:szCs w:val="24"/>
        </w:rPr>
        <w:t>hông chọn hợp đồng, xác định thời hạn thanh toán theo ngày hạch toán (hoặc ngày chứng từ nếu ngày hạch toán không có giá trị) và điều khoản thanh toán</w:t>
      </w:r>
    </w:p>
    <w:p w14:paraId="583BFF6C" w14:textId="77777777" w:rsidR="00C82DC6" w:rsidRDefault="00C82DC6" w:rsidP="004E37AB">
      <w:pPr>
        <w:numPr>
          <w:ilvl w:val="0"/>
          <w:numId w:val="24"/>
        </w:numPr>
        <w:spacing w:before="120"/>
        <w:rPr>
          <w:szCs w:val="24"/>
        </w:rPr>
      </w:pPr>
      <w:r>
        <w:rPr>
          <w:szCs w:val="24"/>
        </w:rPr>
        <w:t>Due_Date = [Ngày hạch toán/hoặc nếu không có ngày hạch toán thì tính theo ngày chứng từ của bảng THTT] + Số ngày được trả chậm (</w:t>
      </w:r>
      <w:r w:rsidRPr="005A6442">
        <w:rPr>
          <w:szCs w:val="24"/>
        </w:rPr>
        <w:t>C_PAYMENT_TERM</w:t>
      </w:r>
      <w:r>
        <w:rPr>
          <w:szCs w:val="24"/>
        </w:rPr>
        <w:t>.Later_date_amount) theo thời hạn được chọn (trường hợp không có payment_Term thì coi như ngày được trả chậm = 0)</w:t>
      </w:r>
    </w:p>
    <w:p w14:paraId="10C2BEE2" w14:textId="77777777" w:rsidR="00C82DC6" w:rsidRDefault="00C82DC6" w:rsidP="00E821FE">
      <w:pPr>
        <w:ind w:left="1984"/>
        <w:rPr>
          <w:szCs w:val="24"/>
        </w:rPr>
      </w:pPr>
    </w:p>
    <w:p w14:paraId="1A21A61E" w14:textId="33EC269B" w:rsidR="00C82DC6" w:rsidRDefault="00C82DC6" w:rsidP="00E821FE">
      <w:pPr>
        <w:ind w:left="0"/>
        <w:rPr>
          <w:szCs w:val="24"/>
        </w:rPr>
      </w:pPr>
      <w:r>
        <w:rPr>
          <w:szCs w:val="24"/>
        </w:rPr>
        <w:t xml:space="preserve">Trường hợp 2: </w:t>
      </w:r>
      <w:r w:rsidR="00F45479">
        <w:rPr>
          <w:szCs w:val="24"/>
        </w:rPr>
        <w:t>H</w:t>
      </w:r>
      <w:r>
        <w:rPr>
          <w:szCs w:val="24"/>
        </w:rPr>
        <w:t>óa đơn có chọn hợp đồng</w:t>
      </w:r>
    </w:p>
    <w:p w14:paraId="17EE815A" w14:textId="77777777" w:rsidR="00C82DC6" w:rsidRDefault="00C82DC6" w:rsidP="004E37AB">
      <w:pPr>
        <w:numPr>
          <w:ilvl w:val="0"/>
          <w:numId w:val="24"/>
        </w:numPr>
        <w:spacing w:before="120"/>
        <w:rPr>
          <w:szCs w:val="24"/>
        </w:rPr>
      </w:pPr>
      <w:r>
        <w:rPr>
          <w:szCs w:val="24"/>
        </w:rPr>
        <w:t xml:space="preserve">Tìm xem hợp đồng đã được lập bao nhiêu hóa đơn trước đó: tìm số lượng hóa đơn của hợpđồng thuộc bảng THTT có ngày hạch toán (hoặc ngày chứng từ nếu ngày hạch toán không có giá trị) &lt;= ngày hạch toán (hoặc ngày chứng từ nếu ngày hạch toán không có giá trị) của bảng THTT hiện tại </w:t>
      </w:r>
      <w:r w:rsidRPr="008A7D92">
        <w:rPr>
          <w:szCs w:val="24"/>
        </w:rPr>
        <w:sym w:font="Wingdings" w:char="F0E0"/>
      </w:r>
      <w:r>
        <w:rPr>
          <w:szCs w:val="24"/>
        </w:rPr>
        <w:t xml:space="preserve"> số hóa đơn đã lập</w:t>
      </w:r>
    </w:p>
    <w:p w14:paraId="33E512DE" w14:textId="77777777" w:rsidR="00C82DC6" w:rsidRDefault="00C82DC6" w:rsidP="004E37AB">
      <w:pPr>
        <w:numPr>
          <w:ilvl w:val="0"/>
          <w:numId w:val="24"/>
        </w:numPr>
        <w:spacing w:before="120"/>
        <w:rPr>
          <w:szCs w:val="24"/>
        </w:rPr>
      </w:pPr>
      <w:r>
        <w:rPr>
          <w:szCs w:val="24"/>
        </w:rPr>
        <w:t xml:space="preserve">Tìm các kế hoạch thanh toán của hợp đồng trong bảng </w:t>
      </w:r>
      <w:r w:rsidRPr="006B7CD5">
        <w:rPr>
          <w:szCs w:val="24"/>
        </w:rPr>
        <w:t>C_PAYMENT_PLAN</w:t>
      </w:r>
      <w:r>
        <w:rPr>
          <w:szCs w:val="24"/>
        </w:rPr>
        <w:t xml:space="preserve"> có trường thứ tự thanh toán (No) = số hóa đơn đã lập + 1. Trường hợp không tìm thấy thì lấy kế hoạch thanh toán theo hợp đồng mà có trường No lớn nhất </w:t>
      </w:r>
      <w:r w:rsidRPr="008A7D92">
        <w:rPr>
          <w:szCs w:val="24"/>
        </w:rPr>
        <w:sym w:font="Wingdings" w:char="F0E0"/>
      </w:r>
      <w:r>
        <w:rPr>
          <w:szCs w:val="24"/>
        </w:rPr>
        <w:t xml:space="preserve"> nếu tìm được thì mặc định trường From_Date (thanh toán từ ngày) làm thời hạn thanh toán (Due_Date) của hóa đơn.</w:t>
      </w:r>
    </w:p>
    <w:p w14:paraId="761198D3" w14:textId="77777777" w:rsidR="00C82DC6" w:rsidRDefault="00C82DC6" w:rsidP="004E37AB">
      <w:pPr>
        <w:numPr>
          <w:ilvl w:val="0"/>
          <w:numId w:val="24"/>
        </w:numPr>
        <w:spacing w:before="120"/>
        <w:rPr>
          <w:szCs w:val="24"/>
        </w:rPr>
      </w:pPr>
      <w:r>
        <w:rPr>
          <w:szCs w:val="24"/>
        </w:rPr>
        <w:lastRenderedPageBreak/>
        <w:t>Trường hợp không xác định được Due_Date theo hợp đồng thì xác định Due_Date như trường hợp 1 (không có hợp đồng)</w:t>
      </w:r>
    </w:p>
    <w:p w14:paraId="1C20D01D" w14:textId="77777777" w:rsidR="00C82DC6" w:rsidRDefault="00C82DC6" w:rsidP="00E821FE">
      <w:pPr>
        <w:rPr>
          <w:szCs w:val="24"/>
        </w:rPr>
      </w:pPr>
    </w:p>
    <w:p w14:paraId="31DCACF2" w14:textId="77777777" w:rsidR="00C82DC6" w:rsidRDefault="00C82DC6" w:rsidP="004E37AB">
      <w:pPr>
        <w:numPr>
          <w:ilvl w:val="0"/>
          <w:numId w:val="24"/>
        </w:numPr>
        <w:spacing w:before="120"/>
        <w:rPr>
          <w:szCs w:val="24"/>
        </w:rPr>
      </w:pPr>
      <w:r>
        <w:rPr>
          <w:szCs w:val="24"/>
        </w:rPr>
        <w:t>Khi thay đổi thông tin hợp đồng, ngày hạch toán, điều khoản thanh toán thì thực hiện cập nhật lại trường thời hạn thanh toán của hóa đơn (Due_Date)</w:t>
      </w:r>
    </w:p>
    <w:p w14:paraId="07D36204" w14:textId="53167D5F" w:rsidR="00E72A62" w:rsidRPr="00E72A62" w:rsidRDefault="00E72A62" w:rsidP="00E821FE">
      <w:pPr>
        <w:ind w:left="0"/>
      </w:pPr>
    </w:p>
    <w:p w14:paraId="42DD47EC" w14:textId="77777777" w:rsidR="00766787" w:rsidRPr="00FF37CC" w:rsidRDefault="00766787" w:rsidP="00E821FE">
      <w:pPr>
        <w:pStyle w:val="Heading6"/>
      </w:pPr>
      <w:r w:rsidRPr="00FF37CC">
        <w:t>Hiệu năng</w:t>
      </w:r>
    </w:p>
    <w:p w14:paraId="3E1D0EB6" w14:textId="77777777" w:rsidR="00766787" w:rsidRPr="00FF37CC" w:rsidRDefault="00766787" w:rsidP="004E37AB">
      <w:pPr>
        <w:numPr>
          <w:ilvl w:val="0"/>
          <w:numId w:val="11"/>
        </w:numPr>
      </w:pPr>
      <w:r w:rsidRPr="00FF37CC">
        <w:t>Độ lớn dữ liệu: [Số lượng bản ghi]</w:t>
      </w:r>
    </w:p>
    <w:p w14:paraId="7BCA3E1F" w14:textId="77777777" w:rsidR="00766787" w:rsidRPr="00FF37CC" w:rsidRDefault="00766787" w:rsidP="004E37AB">
      <w:pPr>
        <w:numPr>
          <w:ilvl w:val="0"/>
          <w:numId w:val="11"/>
        </w:numPr>
      </w:pPr>
      <w:r w:rsidRPr="00FF37CC">
        <w:t xml:space="preserve">Thời gian tải dữ liệu: </w:t>
      </w:r>
    </w:p>
    <w:p w14:paraId="18BE1B95" w14:textId="28923EE4" w:rsidR="00766787" w:rsidRDefault="00766787" w:rsidP="004E37AB">
      <w:pPr>
        <w:numPr>
          <w:ilvl w:val="0"/>
          <w:numId w:val="11"/>
        </w:numPr>
      </w:pPr>
      <w:r w:rsidRPr="00FF37CC">
        <w:t>…..</w:t>
      </w:r>
    </w:p>
    <w:p w14:paraId="0D838919" w14:textId="77777777" w:rsidR="00A160A1" w:rsidRDefault="00A160A1" w:rsidP="00E821FE">
      <w:pPr>
        <w:ind w:left="720"/>
      </w:pPr>
    </w:p>
    <w:p w14:paraId="62120038" w14:textId="441B1E34" w:rsidR="00E72A62" w:rsidRPr="00FF37CC" w:rsidRDefault="00E72A62" w:rsidP="00A97673">
      <w:pPr>
        <w:pStyle w:val="Heading5"/>
      </w:pPr>
      <w:r>
        <w:lastRenderedPageBreak/>
        <w:t>Danh sách chi tiết hóa đơn</w:t>
      </w:r>
    </w:p>
    <w:p w14:paraId="679F587B" w14:textId="77777777" w:rsidR="00E72A62" w:rsidRDefault="00E72A62" w:rsidP="00E821FE">
      <w:pPr>
        <w:pStyle w:val="Heading6"/>
      </w:pPr>
      <w:r w:rsidRPr="00FF37CC">
        <w:t xml:space="preserve">Prototype </w:t>
      </w:r>
    </w:p>
    <w:p w14:paraId="6712555A" w14:textId="335CFEAF" w:rsidR="00E72A62" w:rsidRDefault="00107840" w:rsidP="00E821FE">
      <w:r>
        <w:rPr>
          <w:noProof/>
          <w:snapToGrid/>
        </w:rPr>
        <w:drawing>
          <wp:inline distT="0" distB="0" distL="0" distR="0" wp14:anchorId="11A351EC" wp14:editId="418A961D">
            <wp:extent cx="2190476" cy="450476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90476" cy="4504762"/>
                    </a:xfrm>
                    <a:prstGeom prst="rect">
                      <a:avLst/>
                    </a:prstGeom>
                  </pic:spPr>
                </pic:pic>
              </a:graphicData>
            </a:graphic>
          </wp:inline>
        </w:drawing>
      </w:r>
    </w:p>
    <w:p w14:paraId="0D9F3B96" w14:textId="77777777" w:rsidR="00A160A1" w:rsidRPr="00EA2377" w:rsidRDefault="00A160A1" w:rsidP="00E821FE"/>
    <w:p w14:paraId="45614266" w14:textId="77777777" w:rsidR="00E72A62" w:rsidRPr="00FF37CC" w:rsidRDefault="00E72A62" w:rsidP="00E821FE">
      <w:pPr>
        <w:pStyle w:val="Heading6"/>
      </w:pPr>
      <w:r w:rsidRPr="00FF37CC">
        <w:t>Danh sách trường dữ liệu</w:t>
      </w:r>
    </w:p>
    <w:p w14:paraId="3F3D21B1" w14:textId="577C4A8A" w:rsidR="00E72A62" w:rsidRDefault="00E72A62" w:rsidP="004E37AB">
      <w:pPr>
        <w:numPr>
          <w:ilvl w:val="0"/>
          <w:numId w:val="11"/>
        </w:numPr>
      </w:pPr>
      <w:r w:rsidRPr="00FF37CC">
        <w:t>Bảng</w:t>
      </w:r>
      <w:r>
        <w:t xml:space="preserve"> </w:t>
      </w:r>
      <w:r w:rsidRPr="005D20E0">
        <w:t>AP_INVOICE</w:t>
      </w:r>
      <w:r w:rsidR="002902FA">
        <w:t>_LINE</w:t>
      </w:r>
    </w:p>
    <w:p w14:paraId="27424697" w14:textId="57C50212" w:rsidR="00E72A62" w:rsidRDefault="00E72A62" w:rsidP="004E37AB">
      <w:pPr>
        <w:numPr>
          <w:ilvl w:val="0"/>
          <w:numId w:val="11"/>
        </w:numPr>
      </w:pPr>
      <w:r>
        <w:lastRenderedPageBreak/>
        <w:t xml:space="preserve">Hiển thị ở dạng List, sắp xếp theo </w:t>
      </w:r>
      <w:r w:rsidR="003531B8">
        <w:t>thứ tự tạo từ cũ đến mới nhất</w:t>
      </w:r>
    </w:p>
    <w:p w14:paraId="349AC6AE" w14:textId="77777777" w:rsidR="00E72A62" w:rsidRPr="00FF37CC" w:rsidRDefault="00E72A62" w:rsidP="004E37AB">
      <w:pPr>
        <w:numPr>
          <w:ilvl w:val="0"/>
          <w:numId w:val="11"/>
        </w:numPr>
      </w:pPr>
      <w:r>
        <w:rPr>
          <w:lang w:eastAsia="ar-SA"/>
        </w:rPr>
        <w:t>S: Hiển thị trên màn hình nhập liệu</w:t>
      </w:r>
    </w:p>
    <w:p w14:paraId="30C4C10D" w14:textId="77777777" w:rsidR="00E72A62" w:rsidRPr="00FF37CC" w:rsidRDefault="00E72A62"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72A62" w:rsidRPr="00FF37CC" w14:paraId="5DADD90E" w14:textId="77777777" w:rsidTr="00E72A62">
        <w:trPr>
          <w:cantSplit/>
          <w:trHeight w:val="422"/>
          <w:tblHeader/>
        </w:trPr>
        <w:tc>
          <w:tcPr>
            <w:tcW w:w="1800" w:type="dxa"/>
            <w:shd w:val="clear" w:color="auto" w:fill="D9D9D9"/>
            <w:vAlign w:val="center"/>
          </w:tcPr>
          <w:p w14:paraId="072EE046" w14:textId="77777777" w:rsidR="00E72A62" w:rsidRPr="00FF37CC" w:rsidRDefault="00E72A62" w:rsidP="00E821FE">
            <w:pPr>
              <w:spacing w:after="120"/>
              <w:ind w:left="0"/>
              <w:jc w:val="center"/>
              <w:rPr>
                <w:b/>
              </w:rPr>
            </w:pPr>
            <w:r w:rsidRPr="00FF37CC">
              <w:rPr>
                <w:b/>
              </w:rPr>
              <w:t>Tên trường</w:t>
            </w:r>
          </w:p>
        </w:tc>
        <w:tc>
          <w:tcPr>
            <w:tcW w:w="1980" w:type="dxa"/>
            <w:shd w:val="clear" w:color="auto" w:fill="D9D9D9"/>
            <w:vAlign w:val="center"/>
          </w:tcPr>
          <w:p w14:paraId="2C5E9B06" w14:textId="77777777" w:rsidR="00E72A62" w:rsidRPr="00FF37CC" w:rsidRDefault="00E72A62" w:rsidP="00E821FE">
            <w:pPr>
              <w:spacing w:after="120"/>
              <w:ind w:left="0"/>
              <w:jc w:val="center"/>
              <w:rPr>
                <w:b/>
              </w:rPr>
            </w:pPr>
            <w:r w:rsidRPr="00FF37CC">
              <w:rPr>
                <w:b/>
              </w:rPr>
              <w:t>Tên dữ liệu</w:t>
            </w:r>
          </w:p>
        </w:tc>
        <w:tc>
          <w:tcPr>
            <w:tcW w:w="1417" w:type="dxa"/>
            <w:shd w:val="clear" w:color="auto" w:fill="D9D9D9"/>
            <w:vAlign w:val="center"/>
          </w:tcPr>
          <w:p w14:paraId="446DF47F" w14:textId="77777777" w:rsidR="00E72A62" w:rsidRPr="00FF37CC" w:rsidRDefault="00E72A62" w:rsidP="00E821FE">
            <w:pPr>
              <w:spacing w:after="120"/>
              <w:ind w:left="0"/>
              <w:jc w:val="center"/>
              <w:rPr>
                <w:b/>
              </w:rPr>
            </w:pPr>
            <w:r w:rsidRPr="00FF37CC">
              <w:rPr>
                <w:b/>
              </w:rPr>
              <w:t>Loại DL</w:t>
            </w:r>
          </w:p>
        </w:tc>
        <w:tc>
          <w:tcPr>
            <w:tcW w:w="630" w:type="dxa"/>
            <w:shd w:val="clear" w:color="auto" w:fill="D9D9D9"/>
            <w:vAlign w:val="center"/>
          </w:tcPr>
          <w:p w14:paraId="49497245" w14:textId="77777777" w:rsidR="00E72A62" w:rsidRPr="00FF37CC" w:rsidRDefault="00E72A62" w:rsidP="00E821FE">
            <w:pPr>
              <w:spacing w:after="120"/>
              <w:ind w:left="0"/>
              <w:jc w:val="center"/>
              <w:rPr>
                <w:b/>
              </w:rPr>
            </w:pPr>
            <w:r w:rsidRPr="00FF37CC">
              <w:rPr>
                <w:b/>
              </w:rPr>
              <w:t>L</w:t>
            </w:r>
          </w:p>
        </w:tc>
        <w:tc>
          <w:tcPr>
            <w:tcW w:w="540" w:type="dxa"/>
            <w:shd w:val="clear" w:color="auto" w:fill="D9D9D9"/>
            <w:vAlign w:val="center"/>
          </w:tcPr>
          <w:p w14:paraId="21B19B82" w14:textId="77777777" w:rsidR="00E72A62" w:rsidRPr="00FF37CC" w:rsidRDefault="00E72A62" w:rsidP="00E821FE">
            <w:pPr>
              <w:spacing w:after="120"/>
              <w:ind w:left="0"/>
              <w:jc w:val="center"/>
              <w:rPr>
                <w:b/>
              </w:rPr>
            </w:pPr>
            <w:r w:rsidRPr="00FF37CC">
              <w:rPr>
                <w:b/>
              </w:rPr>
              <w:t>R</w:t>
            </w:r>
          </w:p>
        </w:tc>
        <w:tc>
          <w:tcPr>
            <w:tcW w:w="450" w:type="dxa"/>
            <w:shd w:val="clear" w:color="auto" w:fill="D9D9D9"/>
            <w:vAlign w:val="center"/>
          </w:tcPr>
          <w:p w14:paraId="35A786EB" w14:textId="77777777" w:rsidR="00E72A62" w:rsidRPr="00FF37CC" w:rsidRDefault="00E72A62" w:rsidP="00E821FE">
            <w:pPr>
              <w:spacing w:after="120"/>
              <w:ind w:left="0"/>
              <w:jc w:val="center"/>
              <w:rPr>
                <w:b/>
              </w:rPr>
            </w:pPr>
            <w:r w:rsidRPr="00FF37CC">
              <w:rPr>
                <w:b/>
              </w:rPr>
              <w:t>M</w:t>
            </w:r>
          </w:p>
        </w:tc>
        <w:tc>
          <w:tcPr>
            <w:tcW w:w="540" w:type="dxa"/>
            <w:shd w:val="clear" w:color="auto" w:fill="D9D9D9"/>
          </w:tcPr>
          <w:p w14:paraId="76EFC427" w14:textId="77777777" w:rsidR="00E72A62" w:rsidRPr="00926A39" w:rsidRDefault="00E72A62" w:rsidP="00E821FE">
            <w:pPr>
              <w:spacing w:after="120"/>
              <w:ind w:left="0"/>
              <w:jc w:val="center"/>
              <w:rPr>
                <w:b/>
                <w:sz w:val="22"/>
              </w:rPr>
            </w:pPr>
            <w:r>
              <w:rPr>
                <w:b/>
              </w:rPr>
              <w:t>S</w:t>
            </w:r>
          </w:p>
        </w:tc>
        <w:tc>
          <w:tcPr>
            <w:tcW w:w="7380" w:type="dxa"/>
            <w:shd w:val="clear" w:color="auto" w:fill="D9D9D9"/>
            <w:vAlign w:val="center"/>
          </w:tcPr>
          <w:p w14:paraId="674503C0" w14:textId="77777777" w:rsidR="00E72A62" w:rsidRPr="00FF37CC" w:rsidRDefault="00E72A62" w:rsidP="00E821FE">
            <w:pPr>
              <w:spacing w:after="120"/>
              <w:ind w:left="0"/>
              <w:jc w:val="center"/>
              <w:rPr>
                <w:b/>
              </w:rPr>
            </w:pPr>
            <w:r w:rsidRPr="00FF37CC">
              <w:rPr>
                <w:b/>
              </w:rPr>
              <w:t>Mô tả</w:t>
            </w:r>
          </w:p>
        </w:tc>
      </w:tr>
      <w:tr w:rsidR="00E72A62" w:rsidRPr="00FF37CC" w14:paraId="3E44DFAC" w14:textId="77777777" w:rsidTr="00E72A62">
        <w:trPr>
          <w:cantSplit/>
          <w:trHeight w:val="827"/>
        </w:trPr>
        <w:tc>
          <w:tcPr>
            <w:tcW w:w="1800" w:type="dxa"/>
          </w:tcPr>
          <w:p w14:paraId="716CD509" w14:textId="77777777" w:rsidR="00E72A62" w:rsidRPr="00FF37CC" w:rsidRDefault="00E72A62" w:rsidP="00E821FE">
            <w:pPr>
              <w:ind w:left="0"/>
            </w:pPr>
            <w:r>
              <w:t>ID</w:t>
            </w:r>
          </w:p>
        </w:tc>
        <w:tc>
          <w:tcPr>
            <w:tcW w:w="1980" w:type="dxa"/>
          </w:tcPr>
          <w:p w14:paraId="7735AA22" w14:textId="149EB762" w:rsidR="00E72A62" w:rsidRPr="00FF37CC" w:rsidRDefault="00E72A62" w:rsidP="00E821FE">
            <w:pPr>
              <w:ind w:left="0"/>
            </w:pPr>
            <w:r>
              <w:rPr>
                <w:szCs w:val="24"/>
              </w:rPr>
              <w:t>C_AP_Invoice</w:t>
            </w:r>
            <w:r w:rsidR="003531B8">
              <w:rPr>
                <w:szCs w:val="24"/>
              </w:rPr>
              <w:t>_Line</w:t>
            </w:r>
            <w:r>
              <w:rPr>
                <w:szCs w:val="24"/>
              </w:rPr>
              <w:t>_</w:t>
            </w:r>
            <w:r w:rsidRPr="00AB2F64">
              <w:rPr>
                <w:szCs w:val="24"/>
              </w:rPr>
              <w:t>ID</w:t>
            </w:r>
          </w:p>
        </w:tc>
        <w:tc>
          <w:tcPr>
            <w:tcW w:w="1417" w:type="dxa"/>
          </w:tcPr>
          <w:p w14:paraId="60CCE1E5" w14:textId="77777777" w:rsidR="00E72A62" w:rsidRPr="00FF37CC" w:rsidRDefault="00E72A62" w:rsidP="00E821FE">
            <w:pPr>
              <w:ind w:left="0"/>
            </w:pPr>
            <w:r>
              <w:t>Number</w:t>
            </w:r>
          </w:p>
          <w:p w14:paraId="2F02FEA9" w14:textId="77777777" w:rsidR="00E72A62" w:rsidRPr="00FF37CC" w:rsidRDefault="00E72A62" w:rsidP="00E821FE">
            <w:pPr>
              <w:ind w:left="0"/>
            </w:pPr>
          </w:p>
        </w:tc>
        <w:tc>
          <w:tcPr>
            <w:tcW w:w="630" w:type="dxa"/>
          </w:tcPr>
          <w:p w14:paraId="20F06586" w14:textId="77777777" w:rsidR="00E72A62" w:rsidRPr="00FF37CC" w:rsidRDefault="00E72A62" w:rsidP="00E821FE">
            <w:pPr>
              <w:pStyle w:val="Sothutu-1so"/>
              <w:spacing w:before="120" w:after="120" w:line="276" w:lineRule="auto"/>
              <w:jc w:val="left"/>
              <w:rPr>
                <w:szCs w:val="24"/>
              </w:rPr>
            </w:pPr>
            <w:r w:rsidRPr="00FF37CC">
              <w:rPr>
                <w:szCs w:val="24"/>
              </w:rPr>
              <w:t>50</w:t>
            </w:r>
          </w:p>
        </w:tc>
        <w:tc>
          <w:tcPr>
            <w:tcW w:w="540" w:type="dxa"/>
          </w:tcPr>
          <w:p w14:paraId="41738E23" w14:textId="77777777" w:rsidR="00E72A62" w:rsidRPr="00FF37CC" w:rsidRDefault="00E72A62" w:rsidP="00E821FE">
            <w:pPr>
              <w:pStyle w:val="Sothutu-1so"/>
              <w:spacing w:before="120" w:after="120" w:line="276" w:lineRule="auto"/>
              <w:jc w:val="left"/>
              <w:rPr>
                <w:szCs w:val="24"/>
              </w:rPr>
            </w:pPr>
            <w:r>
              <w:rPr>
                <w:szCs w:val="24"/>
              </w:rPr>
              <w:t>Y</w:t>
            </w:r>
          </w:p>
        </w:tc>
        <w:tc>
          <w:tcPr>
            <w:tcW w:w="450" w:type="dxa"/>
          </w:tcPr>
          <w:p w14:paraId="0920A0FF" w14:textId="77777777" w:rsidR="00E72A62" w:rsidRPr="00FF37CC" w:rsidRDefault="00E72A62" w:rsidP="00E821FE">
            <w:pPr>
              <w:pStyle w:val="Sothutu-1so"/>
              <w:spacing w:before="120" w:after="120" w:line="276" w:lineRule="auto"/>
              <w:jc w:val="left"/>
              <w:rPr>
                <w:szCs w:val="24"/>
              </w:rPr>
            </w:pPr>
            <w:r>
              <w:rPr>
                <w:szCs w:val="24"/>
              </w:rPr>
              <w:t>N</w:t>
            </w:r>
          </w:p>
        </w:tc>
        <w:tc>
          <w:tcPr>
            <w:tcW w:w="540" w:type="dxa"/>
          </w:tcPr>
          <w:p w14:paraId="43CD06AA" w14:textId="77777777" w:rsidR="00E72A62" w:rsidRDefault="00E72A62" w:rsidP="00E821FE">
            <w:pPr>
              <w:pStyle w:val="Sothutu-1so"/>
              <w:spacing w:before="120" w:after="120" w:line="276" w:lineRule="auto"/>
              <w:ind w:left="360" w:hanging="360"/>
              <w:jc w:val="center"/>
              <w:rPr>
                <w:szCs w:val="24"/>
              </w:rPr>
            </w:pPr>
            <w:r>
              <w:rPr>
                <w:szCs w:val="24"/>
              </w:rPr>
              <w:t>N</w:t>
            </w:r>
          </w:p>
        </w:tc>
        <w:tc>
          <w:tcPr>
            <w:tcW w:w="7380" w:type="dxa"/>
          </w:tcPr>
          <w:p w14:paraId="2B859228" w14:textId="77777777" w:rsidR="00E72A62" w:rsidRPr="00FF37CC" w:rsidRDefault="00E72A62" w:rsidP="00E821FE">
            <w:pPr>
              <w:pStyle w:val="Sothutu-1so"/>
              <w:spacing w:before="120" w:after="120" w:line="276" w:lineRule="auto"/>
              <w:ind w:left="360" w:hanging="360"/>
              <w:jc w:val="left"/>
              <w:rPr>
                <w:szCs w:val="24"/>
              </w:rPr>
            </w:pPr>
            <w:r>
              <w:rPr>
                <w:szCs w:val="24"/>
              </w:rPr>
              <w:t>Key, tự sinh</w:t>
            </w:r>
          </w:p>
        </w:tc>
      </w:tr>
      <w:tr w:rsidR="00E72A62" w:rsidRPr="00FF37CC" w14:paraId="17591E76" w14:textId="77777777" w:rsidTr="00E72A62">
        <w:trPr>
          <w:cantSplit/>
          <w:trHeight w:val="827"/>
        </w:trPr>
        <w:tc>
          <w:tcPr>
            <w:tcW w:w="1800" w:type="dxa"/>
          </w:tcPr>
          <w:p w14:paraId="6FF1983A" w14:textId="24F79DAC" w:rsidR="00E72A62" w:rsidRPr="00FF37CC" w:rsidRDefault="003531B8" w:rsidP="00E821FE">
            <w:pPr>
              <w:ind w:left="0"/>
            </w:pPr>
            <w:r>
              <w:rPr>
                <w:szCs w:val="24"/>
              </w:rPr>
              <w:t>Mặt hàng</w:t>
            </w:r>
          </w:p>
        </w:tc>
        <w:tc>
          <w:tcPr>
            <w:tcW w:w="1980" w:type="dxa"/>
          </w:tcPr>
          <w:p w14:paraId="2269EDD8" w14:textId="77777777" w:rsidR="00E72A62" w:rsidRPr="00FF37CC" w:rsidRDefault="00E72A62" w:rsidP="00E821FE">
            <w:pPr>
              <w:ind w:left="0"/>
            </w:pPr>
            <w:r>
              <w:rPr>
                <w:szCs w:val="24"/>
              </w:rPr>
              <w:t>SELLER_NAME</w:t>
            </w:r>
          </w:p>
        </w:tc>
        <w:tc>
          <w:tcPr>
            <w:tcW w:w="1417" w:type="dxa"/>
          </w:tcPr>
          <w:p w14:paraId="54D64C36" w14:textId="77777777" w:rsidR="00E72A62" w:rsidRPr="00FF37CC" w:rsidRDefault="00E72A62" w:rsidP="00E821FE">
            <w:pPr>
              <w:ind w:left="0"/>
            </w:pPr>
            <w:r>
              <w:t>String</w:t>
            </w:r>
          </w:p>
        </w:tc>
        <w:tc>
          <w:tcPr>
            <w:tcW w:w="630" w:type="dxa"/>
          </w:tcPr>
          <w:p w14:paraId="3C369E2A" w14:textId="77777777" w:rsidR="00E72A62" w:rsidRPr="00FF37CC" w:rsidRDefault="00E72A62" w:rsidP="00E821FE">
            <w:pPr>
              <w:pStyle w:val="Sothutu-1so"/>
              <w:spacing w:before="120" w:after="120" w:line="276" w:lineRule="auto"/>
              <w:jc w:val="left"/>
              <w:rPr>
                <w:szCs w:val="24"/>
              </w:rPr>
            </w:pPr>
            <w:r>
              <w:rPr>
                <w:szCs w:val="24"/>
              </w:rPr>
              <w:t>100</w:t>
            </w:r>
          </w:p>
        </w:tc>
        <w:tc>
          <w:tcPr>
            <w:tcW w:w="540" w:type="dxa"/>
          </w:tcPr>
          <w:p w14:paraId="165E9657" w14:textId="77777777" w:rsidR="00E72A62" w:rsidRPr="00FF37CC" w:rsidRDefault="00E72A62" w:rsidP="00E821FE">
            <w:pPr>
              <w:pStyle w:val="Sothutu-1so"/>
              <w:spacing w:before="120" w:after="120" w:line="276" w:lineRule="auto"/>
              <w:jc w:val="left"/>
              <w:rPr>
                <w:szCs w:val="24"/>
              </w:rPr>
            </w:pPr>
            <w:r>
              <w:rPr>
                <w:szCs w:val="24"/>
              </w:rPr>
              <w:t>Y</w:t>
            </w:r>
          </w:p>
        </w:tc>
        <w:tc>
          <w:tcPr>
            <w:tcW w:w="450" w:type="dxa"/>
          </w:tcPr>
          <w:p w14:paraId="45BA3C5B" w14:textId="77777777" w:rsidR="00E72A62" w:rsidRPr="00FF37CC" w:rsidRDefault="00E72A62" w:rsidP="00E821FE">
            <w:pPr>
              <w:pStyle w:val="Sothutu-1so"/>
              <w:spacing w:before="120" w:after="120" w:line="276" w:lineRule="auto"/>
              <w:jc w:val="left"/>
              <w:rPr>
                <w:szCs w:val="24"/>
              </w:rPr>
            </w:pPr>
            <w:r>
              <w:rPr>
                <w:szCs w:val="24"/>
              </w:rPr>
              <w:t>Y</w:t>
            </w:r>
          </w:p>
        </w:tc>
        <w:tc>
          <w:tcPr>
            <w:tcW w:w="540" w:type="dxa"/>
          </w:tcPr>
          <w:p w14:paraId="14AA441B" w14:textId="77777777" w:rsidR="00E72A62" w:rsidRPr="00FF37CC" w:rsidRDefault="00E72A62" w:rsidP="00E821FE">
            <w:pPr>
              <w:pStyle w:val="Sothutu-1so"/>
              <w:spacing w:before="120" w:after="120" w:line="276" w:lineRule="auto"/>
              <w:jc w:val="center"/>
              <w:rPr>
                <w:szCs w:val="24"/>
              </w:rPr>
            </w:pPr>
            <w:r>
              <w:rPr>
                <w:szCs w:val="24"/>
              </w:rPr>
              <w:t>Y</w:t>
            </w:r>
          </w:p>
        </w:tc>
        <w:tc>
          <w:tcPr>
            <w:tcW w:w="7380" w:type="dxa"/>
          </w:tcPr>
          <w:p w14:paraId="63037980" w14:textId="4A1DA8CC" w:rsidR="00E72A62" w:rsidRPr="00FF37CC" w:rsidRDefault="00E72A62" w:rsidP="00E821FE">
            <w:pPr>
              <w:pStyle w:val="Sothutu-1so"/>
              <w:spacing w:before="120" w:after="120" w:line="276" w:lineRule="auto"/>
              <w:jc w:val="left"/>
              <w:rPr>
                <w:szCs w:val="24"/>
              </w:rPr>
            </w:pPr>
            <w:r>
              <w:rPr>
                <w:szCs w:val="24"/>
              </w:rPr>
              <w:t>Lấy theo Tab Thông tin c</w:t>
            </w:r>
            <w:r w:rsidR="005A08E4">
              <w:rPr>
                <w:szCs w:val="24"/>
              </w:rPr>
              <w:t>hi tiết</w:t>
            </w:r>
          </w:p>
        </w:tc>
      </w:tr>
      <w:tr w:rsidR="00115492" w:rsidRPr="00FF37CC" w14:paraId="210B98AA" w14:textId="77777777" w:rsidTr="00E72A62">
        <w:trPr>
          <w:cantSplit/>
          <w:trHeight w:val="827"/>
        </w:trPr>
        <w:tc>
          <w:tcPr>
            <w:tcW w:w="1800" w:type="dxa"/>
          </w:tcPr>
          <w:p w14:paraId="25DC07CA" w14:textId="7766F7E7" w:rsidR="00115492" w:rsidRDefault="00115492" w:rsidP="00E821FE">
            <w:pPr>
              <w:ind w:left="0"/>
              <w:rPr>
                <w:szCs w:val="24"/>
              </w:rPr>
            </w:pPr>
            <w:r>
              <w:rPr>
                <w:szCs w:val="24"/>
              </w:rPr>
              <w:t>Số lượng + Đơn vị tính x Đơn giá</w:t>
            </w:r>
          </w:p>
        </w:tc>
        <w:tc>
          <w:tcPr>
            <w:tcW w:w="1980" w:type="dxa"/>
          </w:tcPr>
          <w:p w14:paraId="0523A2BC" w14:textId="77777777" w:rsidR="00115492" w:rsidRDefault="00115492" w:rsidP="00E821FE">
            <w:pPr>
              <w:ind w:left="0"/>
              <w:rPr>
                <w:szCs w:val="24"/>
              </w:rPr>
            </w:pPr>
          </w:p>
        </w:tc>
        <w:tc>
          <w:tcPr>
            <w:tcW w:w="1417" w:type="dxa"/>
          </w:tcPr>
          <w:p w14:paraId="4326AB50" w14:textId="7E469F80" w:rsidR="00115492" w:rsidRDefault="00115492" w:rsidP="00E821FE">
            <w:pPr>
              <w:ind w:left="0"/>
            </w:pPr>
            <w:r>
              <w:t>String</w:t>
            </w:r>
          </w:p>
        </w:tc>
        <w:tc>
          <w:tcPr>
            <w:tcW w:w="630" w:type="dxa"/>
          </w:tcPr>
          <w:p w14:paraId="3D86EB90" w14:textId="18A74857" w:rsidR="00115492" w:rsidRDefault="00115492" w:rsidP="00E821FE">
            <w:pPr>
              <w:pStyle w:val="Sothutu-1so"/>
              <w:spacing w:before="120" w:after="120" w:line="276" w:lineRule="auto"/>
              <w:jc w:val="left"/>
              <w:rPr>
                <w:szCs w:val="24"/>
              </w:rPr>
            </w:pPr>
            <w:r>
              <w:rPr>
                <w:szCs w:val="24"/>
              </w:rPr>
              <w:t>50</w:t>
            </w:r>
          </w:p>
        </w:tc>
        <w:tc>
          <w:tcPr>
            <w:tcW w:w="540" w:type="dxa"/>
          </w:tcPr>
          <w:p w14:paraId="7C07C26F" w14:textId="14914785" w:rsidR="00115492" w:rsidRDefault="00115492" w:rsidP="00E821FE">
            <w:pPr>
              <w:pStyle w:val="Sothutu-1so"/>
              <w:spacing w:before="120" w:after="120" w:line="276" w:lineRule="auto"/>
              <w:jc w:val="left"/>
              <w:rPr>
                <w:szCs w:val="24"/>
              </w:rPr>
            </w:pPr>
            <w:r>
              <w:rPr>
                <w:szCs w:val="24"/>
              </w:rPr>
              <w:t>Y</w:t>
            </w:r>
          </w:p>
        </w:tc>
        <w:tc>
          <w:tcPr>
            <w:tcW w:w="450" w:type="dxa"/>
          </w:tcPr>
          <w:p w14:paraId="50BB1555" w14:textId="7BA3246C" w:rsidR="00115492" w:rsidRDefault="00115492" w:rsidP="00E821FE">
            <w:pPr>
              <w:pStyle w:val="Sothutu-1so"/>
              <w:spacing w:before="120" w:after="120" w:line="276" w:lineRule="auto"/>
              <w:jc w:val="left"/>
              <w:rPr>
                <w:szCs w:val="24"/>
              </w:rPr>
            </w:pPr>
            <w:r>
              <w:rPr>
                <w:szCs w:val="24"/>
              </w:rPr>
              <w:t>Y</w:t>
            </w:r>
          </w:p>
        </w:tc>
        <w:tc>
          <w:tcPr>
            <w:tcW w:w="540" w:type="dxa"/>
          </w:tcPr>
          <w:p w14:paraId="342E4535" w14:textId="10A28E8B" w:rsidR="00115492" w:rsidRDefault="00115492" w:rsidP="00E821FE">
            <w:pPr>
              <w:pStyle w:val="Sothutu-1so"/>
              <w:spacing w:before="120" w:after="120" w:line="276" w:lineRule="auto"/>
              <w:jc w:val="center"/>
              <w:rPr>
                <w:szCs w:val="24"/>
              </w:rPr>
            </w:pPr>
            <w:r>
              <w:rPr>
                <w:szCs w:val="24"/>
              </w:rPr>
              <w:t>Y</w:t>
            </w:r>
          </w:p>
        </w:tc>
        <w:tc>
          <w:tcPr>
            <w:tcW w:w="7380" w:type="dxa"/>
          </w:tcPr>
          <w:p w14:paraId="77BB5BA2" w14:textId="77777777" w:rsidR="00115492" w:rsidRDefault="00115492" w:rsidP="00E821FE">
            <w:pPr>
              <w:pStyle w:val="Sothutu-1so"/>
              <w:spacing w:before="120" w:after="120" w:line="360" w:lineRule="auto"/>
              <w:jc w:val="left"/>
              <w:rPr>
                <w:szCs w:val="24"/>
              </w:rPr>
            </w:pPr>
            <w:r>
              <w:rPr>
                <w:szCs w:val="24"/>
              </w:rPr>
              <w:t>Lấy theo Tab Thông tin chi tiết</w:t>
            </w:r>
          </w:p>
          <w:p w14:paraId="6E21C83C" w14:textId="0BF13F88" w:rsidR="00AC7556" w:rsidRDefault="00AC7556" w:rsidP="00E821FE">
            <w:pPr>
              <w:pStyle w:val="Sothutu-1so"/>
              <w:spacing w:before="120" w:after="120" w:line="360" w:lineRule="auto"/>
              <w:jc w:val="left"/>
              <w:rPr>
                <w:szCs w:val="24"/>
              </w:rPr>
            </w:pPr>
            <w:r>
              <w:rPr>
                <w:szCs w:val="24"/>
              </w:rPr>
              <w:t>Hiển thị : {Số lượng} {Đơn vị tính} x {Đơn giá}</w:t>
            </w:r>
          </w:p>
        </w:tc>
      </w:tr>
      <w:tr w:rsidR="005A08E4" w:rsidRPr="00FF37CC" w14:paraId="2E012172" w14:textId="77777777" w:rsidTr="00E72A62">
        <w:trPr>
          <w:cantSplit/>
          <w:trHeight w:val="827"/>
        </w:trPr>
        <w:tc>
          <w:tcPr>
            <w:tcW w:w="1800" w:type="dxa"/>
          </w:tcPr>
          <w:p w14:paraId="343B4724" w14:textId="77777777" w:rsidR="005A08E4" w:rsidRDefault="005A08E4" w:rsidP="00E821FE">
            <w:pPr>
              <w:ind w:left="0"/>
              <w:rPr>
                <w:szCs w:val="24"/>
              </w:rPr>
            </w:pPr>
            <w:r>
              <w:rPr>
                <w:szCs w:val="24"/>
              </w:rPr>
              <w:t xml:space="preserve">Số tiền </w:t>
            </w:r>
          </w:p>
        </w:tc>
        <w:tc>
          <w:tcPr>
            <w:tcW w:w="1980" w:type="dxa"/>
          </w:tcPr>
          <w:p w14:paraId="6124F5AF" w14:textId="35006BAF" w:rsidR="005A08E4" w:rsidRDefault="008C4813" w:rsidP="00E821FE">
            <w:pPr>
              <w:ind w:left="0"/>
              <w:rPr>
                <w:szCs w:val="24"/>
              </w:rPr>
            </w:pPr>
            <w:r w:rsidRPr="008C4813">
              <w:rPr>
                <w:szCs w:val="24"/>
                <w:highlight w:val="yellow"/>
              </w:rPr>
              <w:t>REQUEST_AMOUNT</w:t>
            </w:r>
          </w:p>
        </w:tc>
        <w:tc>
          <w:tcPr>
            <w:tcW w:w="1417" w:type="dxa"/>
          </w:tcPr>
          <w:p w14:paraId="61F230F6" w14:textId="77777777" w:rsidR="005A08E4" w:rsidRDefault="005A08E4" w:rsidP="00E821FE">
            <w:pPr>
              <w:ind w:left="0"/>
            </w:pPr>
            <w:r>
              <w:t>Number</w:t>
            </w:r>
          </w:p>
        </w:tc>
        <w:tc>
          <w:tcPr>
            <w:tcW w:w="630" w:type="dxa"/>
          </w:tcPr>
          <w:p w14:paraId="234D26E9" w14:textId="77777777" w:rsidR="005A08E4" w:rsidRDefault="005A08E4" w:rsidP="00E821FE">
            <w:pPr>
              <w:pStyle w:val="Sothutu-1so"/>
              <w:spacing w:before="120" w:after="120" w:line="276" w:lineRule="auto"/>
              <w:jc w:val="left"/>
              <w:rPr>
                <w:szCs w:val="24"/>
              </w:rPr>
            </w:pPr>
            <w:r>
              <w:rPr>
                <w:szCs w:val="24"/>
              </w:rPr>
              <w:t>20</w:t>
            </w:r>
          </w:p>
        </w:tc>
        <w:tc>
          <w:tcPr>
            <w:tcW w:w="540" w:type="dxa"/>
          </w:tcPr>
          <w:p w14:paraId="61DA6E71" w14:textId="77777777" w:rsidR="005A08E4" w:rsidRDefault="005A08E4" w:rsidP="00E821FE">
            <w:pPr>
              <w:pStyle w:val="Sothutu-1so"/>
              <w:spacing w:before="120" w:after="120" w:line="276" w:lineRule="auto"/>
              <w:jc w:val="left"/>
              <w:rPr>
                <w:szCs w:val="24"/>
              </w:rPr>
            </w:pPr>
            <w:r>
              <w:rPr>
                <w:szCs w:val="24"/>
              </w:rPr>
              <w:t>Y</w:t>
            </w:r>
          </w:p>
        </w:tc>
        <w:tc>
          <w:tcPr>
            <w:tcW w:w="450" w:type="dxa"/>
          </w:tcPr>
          <w:p w14:paraId="13CBCEED" w14:textId="77777777" w:rsidR="005A08E4" w:rsidRDefault="005A08E4" w:rsidP="00E821FE">
            <w:pPr>
              <w:pStyle w:val="Sothutu-1so"/>
              <w:spacing w:before="120" w:after="120" w:line="276" w:lineRule="auto"/>
              <w:jc w:val="left"/>
              <w:rPr>
                <w:szCs w:val="24"/>
              </w:rPr>
            </w:pPr>
            <w:r>
              <w:rPr>
                <w:szCs w:val="24"/>
              </w:rPr>
              <w:t>Y</w:t>
            </w:r>
          </w:p>
        </w:tc>
        <w:tc>
          <w:tcPr>
            <w:tcW w:w="540" w:type="dxa"/>
          </w:tcPr>
          <w:p w14:paraId="0CCE26D4" w14:textId="77777777" w:rsidR="005A08E4" w:rsidRDefault="005A08E4" w:rsidP="00E821FE">
            <w:pPr>
              <w:pStyle w:val="Sothutu-1so"/>
              <w:spacing w:before="120" w:after="120" w:line="276" w:lineRule="auto"/>
              <w:jc w:val="center"/>
              <w:rPr>
                <w:szCs w:val="24"/>
              </w:rPr>
            </w:pPr>
            <w:r>
              <w:rPr>
                <w:szCs w:val="24"/>
              </w:rPr>
              <w:t>Y</w:t>
            </w:r>
          </w:p>
        </w:tc>
        <w:tc>
          <w:tcPr>
            <w:tcW w:w="7380" w:type="dxa"/>
          </w:tcPr>
          <w:p w14:paraId="5BB4467D" w14:textId="1BF1F92C" w:rsidR="005A08E4" w:rsidRDefault="005A08E4" w:rsidP="00E821FE">
            <w:pPr>
              <w:pStyle w:val="Sothutu-1so"/>
              <w:spacing w:before="120" w:after="120" w:line="276" w:lineRule="auto"/>
              <w:rPr>
                <w:szCs w:val="24"/>
              </w:rPr>
            </w:pPr>
            <w:r>
              <w:rPr>
                <w:szCs w:val="24"/>
              </w:rPr>
              <w:t xml:space="preserve">= </w:t>
            </w:r>
            <w:r w:rsidRPr="00311EE8">
              <w:rPr>
                <w:szCs w:val="24"/>
              </w:rPr>
              <w:t xml:space="preserve">Tổng tiền đề nghị </w:t>
            </w:r>
            <w:r>
              <w:rPr>
                <w:szCs w:val="24"/>
              </w:rPr>
              <w:t>thông tin chi tiết</w:t>
            </w:r>
          </w:p>
        </w:tc>
      </w:tr>
    </w:tbl>
    <w:p w14:paraId="7C6CEBCD" w14:textId="77777777" w:rsidR="00E72A62" w:rsidRDefault="00E72A62" w:rsidP="00E821FE"/>
    <w:p w14:paraId="799F0C0F" w14:textId="77777777" w:rsidR="00E72A62" w:rsidRPr="006E2F8B" w:rsidRDefault="00E72A62" w:rsidP="008870C6">
      <w:pPr>
        <w:pStyle w:val="Heading6"/>
        <w:numPr>
          <w:ilvl w:val="5"/>
          <w:numId w:val="60"/>
        </w:numPr>
        <w:tabs>
          <w:tab w:val="clear" w:pos="2412"/>
        </w:tabs>
      </w:pPr>
      <w:r w:rsidRPr="006E2F8B">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72A62" w:rsidRPr="00FF37CC" w14:paraId="5CC141A2" w14:textId="77777777" w:rsidTr="00E72A62">
        <w:trPr>
          <w:trHeight w:val="530"/>
          <w:tblHeader/>
        </w:trPr>
        <w:tc>
          <w:tcPr>
            <w:tcW w:w="2424" w:type="dxa"/>
            <w:shd w:val="clear" w:color="auto" w:fill="D9D9D9"/>
          </w:tcPr>
          <w:p w14:paraId="659E8D90" w14:textId="77777777" w:rsidR="00E72A62" w:rsidRPr="00FF37CC" w:rsidRDefault="00E72A62" w:rsidP="00E821FE">
            <w:pPr>
              <w:ind w:left="0"/>
              <w:rPr>
                <w:b/>
              </w:rPr>
            </w:pPr>
            <w:r w:rsidRPr="00FF37CC">
              <w:rPr>
                <w:b/>
              </w:rPr>
              <w:t>Thao tác</w:t>
            </w:r>
          </w:p>
        </w:tc>
        <w:tc>
          <w:tcPr>
            <w:tcW w:w="1176" w:type="dxa"/>
            <w:shd w:val="clear" w:color="auto" w:fill="D9D9D9"/>
          </w:tcPr>
          <w:p w14:paraId="0EA9BFBB" w14:textId="77777777" w:rsidR="00E72A62" w:rsidRPr="00FF37CC" w:rsidRDefault="00E72A62" w:rsidP="00E821FE">
            <w:pPr>
              <w:ind w:left="0"/>
              <w:rPr>
                <w:b/>
                <w:color w:val="000000"/>
              </w:rPr>
            </w:pPr>
            <w:r w:rsidRPr="00FF37CC">
              <w:rPr>
                <w:b/>
                <w:color w:val="000000"/>
              </w:rPr>
              <w:t>Hiển thị</w:t>
            </w:r>
          </w:p>
        </w:tc>
        <w:tc>
          <w:tcPr>
            <w:tcW w:w="10710" w:type="dxa"/>
            <w:shd w:val="clear" w:color="auto" w:fill="D9D9D9"/>
          </w:tcPr>
          <w:p w14:paraId="212D2A6C" w14:textId="77777777" w:rsidR="00E72A62" w:rsidRPr="00FF37CC" w:rsidRDefault="00E72A62" w:rsidP="00E821FE">
            <w:pPr>
              <w:ind w:left="0"/>
              <w:rPr>
                <w:b/>
              </w:rPr>
            </w:pPr>
            <w:r w:rsidRPr="00FF37CC">
              <w:rPr>
                <w:b/>
              </w:rPr>
              <w:t>Mô tả</w:t>
            </w:r>
          </w:p>
        </w:tc>
      </w:tr>
      <w:tr w:rsidR="00E72A62" w:rsidRPr="00FF37CC" w14:paraId="10101DAA" w14:textId="77777777" w:rsidTr="00E72A62">
        <w:tc>
          <w:tcPr>
            <w:tcW w:w="2424" w:type="dxa"/>
          </w:tcPr>
          <w:p w14:paraId="7CFFB9DE" w14:textId="77777777" w:rsidR="00E72A62" w:rsidRPr="00FF37CC" w:rsidRDefault="00E72A62" w:rsidP="00E821FE">
            <w:pPr>
              <w:pStyle w:val="Sothutu-1so"/>
              <w:spacing w:before="120" w:line="276" w:lineRule="auto"/>
              <w:jc w:val="left"/>
              <w:rPr>
                <w:szCs w:val="24"/>
              </w:rPr>
            </w:pPr>
            <w:r>
              <w:rPr>
                <w:szCs w:val="24"/>
              </w:rPr>
              <w:t>Tìm kiếm</w:t>
            </w:r>
          </w:p>
        </w:tc>
        <w:tc>
          <w:tcPr>
            <w:tcW w:w="1176" w:type="dxa"/>
          </w:tcPr>
          <w:p w14:paraId="798A6791"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4DB4117F" w14:textId="40574E06" w:rsidR="00E72A62" w:rsidRPr="00FF37CC" w:rsidRDefault="00E72A62" w:rsidP="00E821FE">
            <w:pPr>
              <w:pStyle w:val="Sothutu-1so"/>
              <w:spacing w:before="120" w:line="276" w:lineRule="auto"/>
              <w:rPr>
                <w:szCs w:val="24"/>
              </w:rPr>
            </w:pPr>
            <w:r>
              <w:rPr>
                <w:szCs w:val="24"/>
              </w:rPr>
              <w:t xml:space="preserve">Cho phép tìm kiếm nhanh theo </w:t>
            </w:r>
            <w:r w:rsidR="00E57BE0">
              <w:rPr>
                <w:szCs w:val="24"/>
              </w:rPr>
              <w:t>Mặt hàng,</w:t>
            </w:r>
            <w:r>
              <w:rPr>
                <w:szCs w:val="24"/>
              </w:rPr>
              <w:t xml:space="preserve"> Số tiền</w:t>
            </w:r>
          </w:p>
        </w:tc>
      </w:tr>
      <w:tr w:rsidR="00E72A62" w:rsidRPr="00FF37CC" w14:paraId="12DC0320" w14:textId="77777777" w:rsidTr="00E72A62">
        <w:tc>
          <w:tcPr>
            <w:tcW w:w="2424" w:type="dxa"/>
          </w:tcPr>
          <w:p w14:paraId="554EC525" w14:textId="77777777" w:rsidR="00E72A62" w:rsidRDefault="00E72A62" w:rsidP="00E821FE">
            <w:pPr>
              <w:pStyle w:val="Sothutu-1so"/>
              <w:spacing w:before="120" w:line="276" w:lineRule="auto"/>
              <w:jc w:val="left"/>
              <w:rPr>
                <w:szCs w:val="24"/>
              </w:rPr>
            </w:pPr>
            <w:r>
              <w:rPr>
                <w:szCs w:val="24"/>
              </w:rPr>
              <w:t>Lọc</w:t>
            </w:r>
          </w:p>
        </w:tc>
        <w:tc>
          <w:tcPr>
            <w:tcW w:w="1176" w:type="dxa"/>
          </w:tcPr>
          <w:p w14:paraId="49EDF3BC" w14:textId="77777777" w:rsidR="00E72A62" w:rsidRDefault="00E72A62" w:rsidP="00E821FE">
            <w:pPr>
              <w:pStyle w:val="Sothutu-1so"/>
              <w:spacing w:before="120" w:line="276" w:lineRule="auto"/>
              <w:jc w:val="left"/>
              <w:rPr>
                <w:szCs w:val="24"/>
              </w:rPr>
            </w:pPr>
            <w:r>
              <w:rPr>
                <w:szCs w:val="24"/>
              </w:rPr>
              <w:t>Không</w:t>
            </w:r>
          </w:p>
        </w:tc>
        <w:tc>
          <w:tcPr>
            <w:tcW w:w="10710" w:type="dxa"/>
          </w:tcPr>
          <w:p w14:paraId="48AC3E3A" w14:textId="77777777" w:rsidR="00E72A62" w:rsidRDefault="00E72A62" w:rsidP="00E821FE">
            <w:pPr>
              <w:pStyle w:val="Sothutu-1so"/>
              <w:spacing w:before="120" w:line="276" w:lineRule="auto"/>
              <w:rPr>
                <w:szCs w:val="24"/>
              </w:rPr>
            </w:pPr>
          </w:p>
        </w:tc>
      </w:tr>
      <w:tr w:rsidR="00E72A62" w:rsidRPr="00FF37CC" w14:paraId="36D11007" w14:textId="77777777" w:rsidTr="00E72A62">
        <w:tc>
          <w:tcPr>
            <w:tcW w:w="2424" w:type="dxa"/>
          </w:tcPr>
          <w:p w14:paraId="1D70A41D" w14:textId="77777777" w:rsidR="00E72A62" w:rsidRPr="00FF37CC" w:rsidRDefault="00E72A62" w:rsidP="00E821FE">
            <w:pPr>
              <w:pStyle w:val="Sothutu-1so"/>
              <w:spacing w:before="120" w:line="276" w:lineRule="auto"/>
              <w:jc w:val="left"/>
              <w:rPr>
                <w:szCs w:val="24"/>
              </w:rPr>
            </w:pPr>
            <w:r w:rsidRPr="00FF37CC">
              <w:rPr>
                <w:szCs w:val="24"/>
              </w:rPr>
              <w:t>Sao chép</w:t>
            </w:r>
          </w:p>
        </w:tc>
        <w:tc>
          <w:tcPr>
            <w:tcW w:w="1176" w:type="dxa"/>
          </w:tcPr>
          <w:p w14:paraId="0554BCF0" w14:textId="77777777" w:rsidR="00E72A62" w:rsidRPr="00FF37CC" w:rsidRDefault="00E72A62" w:rsidP="00E821FE">
            <w:pPr>
              <w:pStyle w:val="Sothutu-1so"/>
              <w:spacing w:before="120" w:line="276" w:lineRule="auto"/>
              <w:jc w:val="left"/>
              <w:rPr>
                <w:szCs w:val="24"/>
              </w:rPr>
            </w:pPr>
            <w:r w:rsidRPr="00FF37CC">
              <w:rPr>
                <w:szCs w:val="24"/>
              </w:rPr>
              <w:t>Có</w:t>
            </w:r>
          </w:p>
        </w:tc>
        <w:tc>
          <w:tcPr>
            <w:tcW w:w="10710" w:type="dxa"/>
          </w:tcPr>
          <w:p w14:paraId="1EE0F2D8" w14:textId="512FEF38" w:rsidR="00E72A62" w:rsidRPr="00FF37CC" w:rsidRDefault="00E72A62" w:rsidP="00E821FE">
            <w:pPr>
              <w:pStyle w:val="Sothutu-1so"/>
              <w:spacing w:before="120" w:line="276" w:lineRule="auto"/>
              <w:rPr>
                <w:szCs w:val="24"/>
              </w:rPr>
            </w:pPr>
            <w:r>
              <w:rPr>
                <w:szCs w:val="24"/>
              </w:rPr>
              <w:t>Tạo 1 bản ghi mới, ch</w:t>
            </w:r>
            <w:r w:rsidR="006840B5">
              <w:rPr>
                <w:iCs/>
                <w:spacing w:val="-1"/>
              </w:rPr>
              <w:t>ỉ copy tất cả các thông tin ngoại trừ</w:t>
            </w:r>
            <w:r>
              <w:rPr>
                <w:iCs/>
                <w:spacing w:val="-1"/>
              </w:rPr>
              <w:t xml:space="preserve"> các trường </w:t>
            </w:r>
            <w:r w:rsidR="006840B5">
              <w:rPr>
                <w:iCs/>
                <w:spacing w:val="-1"/>
              </w:rPr>
              <w:t xml:space="preserve">readonly + </w:t>
            </w:r>
            <w:r>
              <w:rPr>
                <w:iCs/>
                <w:spacing w:val="-1"/>
              </w:rPr>
              <w:t xml:space="preserve">tự sinh từ hệ thống </w:t>
            </w:r>
          </w:p>
        </w:tc>
      </w:tr>
      <w:tr w:rsidR="00E72A62" w:rsidRPr="00FF37CC" w14:paraId="0DF1D42A" w14:textId="77777777" w:rsidTr="00E72A62">
        <w:tc>
          <w:tcPr>
            <w:tcW w:w="2424" w:type="dxa"/>
          </w:tcPr>
          <w:p w14:paraId="0D60A1EE" w14:textId="77777777" w:rsidR="00E72A62" w:rsidRPr="00FF37CC" w:rsidRDefault="00E72A62" w:rsidP="00E821FE">
            <w:pPr>
              <w:pStyle w:val="Sothutu-1so"/>
              <w:spacing w:before="120" w:line="276" w:lineRule="auto"/>
              <w:jc w:val="left"/>
              <w:rPr>
                <w:szCs w:val="24"/>
              </w:rPr>
            </w:pPr>
            <w:r>
              <w:rPr>
                <w:szCs w:val="24"/>
              </w:rPr>
              <w:t>Chỉnh sửa</w:t>
            </w:r>
          </w:p>
        </w:tc>
        <w:tc>
          <w:tcPr>
            <w:tcW w:w="1176" w:type="dxa"/>
          </w:tcPr>
          <w:p w14:paraId="4F30E294"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21712DAC" w14:textId="77777777" w:rsidR="00E72A62" w:rsidRDefault="00E72A62" w:rsidP="00E821FE">
            <w:pPr>
              <w:pStyle w:val="Sothutu-1so"/>
              <w:spacing w:before="120" w:line="276" w:lineRule="auto"/>
              <w:rPr>
                <w:szCs w:val="24"/>
              </w:rPr>
            </w:pPr>
            <w:r>
              <w:rPr>
                <w:szCs w:val="24"/>
              </w:rPr>
              <w:t>Chuyển sang màn hình chi tiết hóa đơn để xem và chỉnh sửa thông tin</w:t>
            </w:r>
          </w:p>
        </w:tc>
      </w:tr>
      <w:tr w:rsidR="00E72A62" w:rsidRPr="00FF37CC" w14:paraId="3CC11940" w14:textId="77777777" w:rsidTr="00E72A62">
        <w:tc>
          <w:tcPr>
            <w:tcW w:w="2424" w:type="dxa"/>
          </w:tcPr>
          <w:p w14:paraId="1164F6F9" w14:textId="77777777" w:rsidR="00E72A62" w:rsidRPr="00FF37CC" w:rsidRDefault="00E72A62" w:rsidP="00E821FE">
            <w:pPr>
              <w:pStyle w:val="Sothutu-1so"/>
              <w:spacing w:before="120" w:line="276" w:lineRule="auto"/>
              <w:jc w:val="left"/>
              <w:rPr>
                <w:szCs w:val="24"/>
              </w:rPr>
            </w:pPr>
            <w:r>
              <w:rPr>
                <w:szCs w:val="24"/>
              </w:rPr>
              <w:t>Xóa</w:t>
            </w:r>
          </w:p>
        </w:tc>
        <w:tc>
          <w:tcPr>
            <w:tcW w:w="1176" w:type="dxa"/>
          </w:tcPr>
          <w:p w14:paraId="69636C45"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263D8DA7" w14:textId="7AC0F2FE" w:rsidR="00E72A62" w:rsidRDefault="00E72A62" w:rsidP="00E821FE">
            <w:pPr>
              <w:pStyle w:val="Sothutu-1so"/>
              <w:spacing w:before="120" w:line="276" w:lineRule="auto"/>
              <w:rPr>
                <w:szCs w:val="24"/>
              </w:rPr>
            </w:pPr>
            <w:r>
              <w:rPr>
                <w:szCs w:val="24"/>
              </w:rPr>
              <w:t xml:space="preserve">Xóa chứng từ </w:t>
            </w:r>
            <w:r w:rsidR="006D35AC">
              <w:rPr>
                <w:szCs w:val="24"/>
              </w:rPr>
              <w:t>chi tiết</w:t>
            </w:r>
          </w:p>
          <w:p w14:paraId="226FF971" w14:textId="77777777" w:rsidR="00E72A62" w:rsidRDefault="00E72A62" w:rsidP="00E821FE">
            <w:pPr>
              <w:pStyle w:val="Sothutu-1so"/>
              <w:spacing w:before="120" w:line="276" w:lineRule="auto"/>
              <w:rPr>
                <w:szCs w:val="24"/>
              </w:rPr>
            </w:pPr>
            <w:r>
              <w:rPr>
                <w:szCs w:val="24"/>
              </w:rPr>
              <w:lastRenderedPageBreak/>
              <w:t xml:space="preserve">Popup hỏi lại trước khi thực hiện xóa “Bạn có chắc chắn muốn xóa bản ghi này không?” </w:t>
            </w:r>
          </w:p>
        </w:tc>
      </w:tr>
      <w:tr w:rsidR="00E72A62" w:rsidRPr="00FF37CC" w14:paraId="5F432E66" w14:textId="77777777" w:rsidTr="00E72A62">
        <w:tc>
          <w:tcPr>
            <w:tcW w:w="2424" w:type="dxa"/>
          </w:tcPr>
          <w:p w14:paraId="56F284BD" w14:textId="77777777" w:rsidR="00E72A62" w:rsidRPr="00FF37CC" w:rsidRDefault="00E72A62" w:rsidP="00E821FE">
            <w:pPr>
              <w:pStyle w:val="Sothutu-1so"/>
              <w:spacing w:before="120" w:line="276" w:lineRule="auto"/>
              <w:jc w:val="left"/>
              <w:rPr>
                <w:szCs w:val="24"/>
              </w:rPr>
            </w:pPr>
            <w:r w:rsidRPr="00FF37CC">
              <w:rPr>
                <w:szCs w:val="24"/>
              </w:rPr>
              <w:lastRenderedPageBreak/>
              <w:t>Thêm mới</w:t>
            </w:r>
          </w:p>
        </w:tc>
        <w:tc>
          <w:tcPr>
            <w:tcW w:w="1176" w:type="dxa"/>
          </w:tcPr>
          <w:p w14:paraId="30DB345B" w14:textId="77777777" w:rsidR="00E72A62" w:rsidRPr="00FF37CC" w:rsidRDefault="00E72A62" w:rsidP="00E821FE">
            <w:pPr>
              <w:pStyle w:val="Sothutu-1so"/>
              <w:spacing w:before="120" w:line="276" w:lineRule="auto"/>
              <w:jc w:val="left"/>
              <w:rPr>
                <w:szCs w:val="24"/>
              </w:rPr>
            </w:pPr>
            <w:r w:rsidRPr="00FF37CC">
              <w:rPr>
                <w:szCs w:val="24"/>
              </w:rPr>
              <w:t>Có</w:t>
            </w:r>
          </w:p>
        </w:tc>
        <w:tc>
          <w:tcPr>
            <w:tcW w:w="10710" w:type="dxa"/>
          </w:tcPr>
          <w:p w14:paraId="64745DE6" w14:textId="01B231F9" w:rsidR="00E72A62" w:rsidRDefault="00E72A62" w:rsidP="00E821FE">
            <w:pPr>
              <w:pStyle w:val="Sothutu-1so"/>
              <w:spacing w:before="120" w:line="276" w:lineRule="auto"/>
              <w:rPr>
                <w:szCs w:val="24"/>
              </w:rPr>
            </w:pPr>
            <w:r w:rsidRPr="00FF37CC">
              <w:rPr>
                <w:szCs w:val="24"/>
              </w:rPr>
              <w:t xml:space="preserve">Hiển thị màn hình </w:t>
            </w:r>
            <w:r>
              <w:rPr>
                <w:szCs w:val="24"/>
              </w:rPr>
              <w:t>thêm mới</w:t>
            </w:r>
            <w:r w:rsidR="006D35AC">
              <w:rPr>
                <w:szCs w:val="24"/>
              </w:rPr>
              <w:t xml:space="preserve"> chi tiết</w:t>
            </w:r>
            <w:r>
              <w:rPr>
                <w:szCs w:val="24"/>
              </w:rPr>
              <w:t xml:space="preserve"> hóa đơn theo mô tả bên dưới</w:t>
            </w:r>
          </w:p>
        </w:tc>
      </w:tr>
    </w:tbl>
    <w:p w14:paraId="2F57E3D6" w14:textId="77777777" w:rsidR="00E72A62" w:rsidRPr="00FF37CC" w:rsidRDefault="00E72A62" w:rsidP="00E821FE">
      <w:pPr>
        <w:ind w:left="0"/>
      </w:pPr>
    </w:p>
    <w:p w14:paraId="59CC47FB" w14:textId="77777777" w:rsidR="00E72A62" w:rsidRPr="00FF37CC" w:rsidRDefault="00E72A62" w:rsidP="00E821FE">
      <w:pPr>
        <w:pStyle w:val="Heading6"/>
      </w:pPr>
      <w:r w:rsidRPr="00FF37CC">
        <w:t>Hiệu năng</w:t>
      </w:r>
    </w:p>
    <w:p w14:paraId="0CF24DB7" w14:textId="77777777" w:rsidR="00E72A62" w:rsidRPr="00FF37CC" w:rsidRDefault="00E72A62" w:rsidP="004E37AB">
      <w:pPr>
        <w:numPr>
          <w:ilvl w:val="0"/>
          <w:numId w:val="11"/>
        </w:numPr>
      </w:pPr>
      <w:r w:rsidRPr="00FF37CC">
        <w:t>Độ lớn dữ liệu: [Số lượng bản ghi]</w:t>
      </w:r>
    </w:p>
    <w:p w14:paraId="469C1DAD" w14:textId="77777777" w:rsidR="00E72A62" w:rsidRPr="00FF37CC" w:rsidRDefault="00E72A62" w:rsidP="004E37AB">
      <w:pPr>
        <w:numPr>
          <w:ilvl w:val="0"/>
          <w:numId w:val="11"/>
        </w:numPr>
      </w:pPr>
      <w:r w:rsidRPr="00FF37CC">
        <w:t xml:space="preserve">Thời gian tải dữ liệu: </w:t>
      </w:r>
    </w:p>
    <w:p w14:paraId="6E2B5887" w14:textId="77777777" w:rsidR="00E72A62" w:rsidRPr="00FF37CC" w:rsidRDefault="00E72A62" w:rsidP="004E37AB">
      <w:pPr>
        <w:numPr>
          <w:ilvl w:val="0"/>
          <w:numId w:val="11"/>
        </w:numPr>
      </w:pPr>
      <w:r w:rsidRPr="00FF37CC">
        <w:t>…..</w:t>
      </w:r>
    </w:p>
    <w:p w14:paraId="0FF0155A" w14:textId="77777777" w:rsidR="00E72A62" w:rsidRPr="00FF37CC" w:rsidRDefault="00E72A62" w:rsidP="00E821FE">
      <w:pPr>
        <w:ind w:left="720"/>
      </w:pPr>
    </w:p>
    <w:p w14:paraId="086FDD2A" w14:textId="0906A8FD" w:rsidR="00E72A62" w:rsidRDefault="00E72A62" w:rsidP="00A97673">
      <w:pPr>
        <w:pStyle w:val="Heading5"/>
      </w:pPr>
      <w:r>
        <w:lastRenderedPageBreak/>
        <w:t xml:space="preserve">Tab Thông tin </w:t>
      </w:r>
      <w:r w:rsidR="009D7D56">
        <w:t>chi tiết</w:t>
      </w:r>
    </w:p>
    <w:p w14:paraId="468441F7" w14:textId="77777777" w:rsidR="00E72A62" w:rsidRPr="00FF37CC" w:rsidRDefault="00E72A62" w:rsidP="00E821FE">
      <w:pPr>
        <w:pStyle w:val="Heading6"/>
      </w:pPr>
      <w:r w:rsidRPr="00FF37CC">
        <w:t>Prototype màn hình nhập liệu</w:t>
      </w:r>
    </w:p>
    <w:p w14:paraId="5AE372ED" w14:textId="6C1EEB05" w:rsidR="00E72A62" w:rsidRPr="00FF37CC" w:rsidRDefault="006840B5" w:rsidP="00E821FE">
      <w:pPr>
        <w:ind w:left="0"/>
        <w:rPr>
          <w:noProof/>
          <w:snapToGrid/>
        </w:rPr>
      </w:pPr>
      <w:r>
        <w:rPr>
          <w:noProof/>
          <w:snapToGrid/>
        </w:rPr>
        <w:drawing>
          <wp:inline distT="0" distB="0" distL="0" distR="0" wp14:anchorId="792B1B58" wp14:editId="05C4FAFB">
            <wp:extent cx="1657143" cy="5257143"/>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57143" cy="5257143"/>
                    </a:xfrm>
                    <a:prstGeom prst="rect">
                      <a:avLst/>
                    </a:prstGeom>
                  </pic:spPr>
                </pic:pic>
              </a:graphicData>
            </a:graphic>
          </wp:inline>
        </w:drawing>
      </w:r>
    </w:p>
    <w:p w14:paraId="00CD62AA" w14:textId="77777777" w:rsidR="00E72A62" w:rsidRPr="00FF37CC" w:rsidRDefault="00E72A62" w:rsidP="00E821FE">
      <w:pPr>
        <w:pStyle w:val="Heading6"/>
      </w:pPr>
      <w:r w:rsidRPr="00FF37CC">
        <w:lastRenderedPageBreak/>
        <w:t>Danh sách trường dữ liệu</w:t>
      </w:r>
    </w:p>
    <w:p w14:paraId="624EBBC5" w14:textId="54393D47" w:rsidR="00E72A62" w:rsidRDefault="00E72A62" w:rsidP="004E37AB">
      <w:pPr>
        <w:numPr>
          <w:ilvl w:val="0"/>
          <w:numId w:val="11"/>
        </w:numPr>
      </w:pPr>
      <w:r w:rsidRPr="00FF37CC">
        <w:t xml:space="preserve">Bảng </w:t>
      </w:r>
      <w:r>
        <w:t>AP_Invoice</w:t>
      </w:r>
      <w:r w:rsidR="000521F6">
        <w:t>_Line</w:t>
      </w:r>
      <w:r w:rsidR="00A353FB">
        <w:t xml:space="preserve"> </w:t>
      </w:r>
    </w:p>
    <w:p w14:paraId="01864E43" w14:textId="77777777" w:rsidR="00E72A62" w:rsidRPr="00FF37CC" w:rsidRDefault="00E72A62" w:rsidP="004E37AB">
      <w:pPr>
        <w:numPr>
          <w:ilvl w:val="0"/>
          <w:numId w:val="11"/>
        </w:numPr>
      </w:pPr>
      <w:r>
        <w:t>S: Hiển thị trên giao diện</w:t>
      </w:r>
    </w:p>
    <w:p w14:paraId="1875092E" w14:textId="77777777" w:rsidR="00E72A62" w:rsidRDefault="00E72A62"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72A62" w:rsidRPr="00FF37CC" w14:paraId="7E52FDBB" w14:textId="77777777" w:rsidTr="00E72A62">
        <w:trPr>
          <w:cantSplit/>
          <w:trHeight w:val="422"/>
          <w:tblHeader/>
        </w:trPr>
        <w:tc>
          <w:tcPr>
            <w:tcW w:w="1800" w:type="dxa"/>
            <w:shd w:val="clear" w:color="auto" w:fill="D9D9D9"/>
            <w:vAlign w:val="center"/>
          </w:tcPr>
          <w:p w14:paraId="5CEDDCF6" w14:textId="77777777" w:rsidR="00E72A62" w:rsidRPr="00FF37CC" w:rsidRDefault="00E72A62" w:rsidP="00E821FE">
            <w:pPr>
              <w:spacing w:after="120"/>
              <w:ind w:left="0"/>
              <w:jc w:val="center"/>
              <w:rPr>
                <w:b/>
              </w:rPr>
            </w:pPr>
            <w:r w:rsidRPr="00FF37CC">
              <w:rPr>
                <w:b/>
              </w:rPr>
              <w:t>Tên trường</w:t>
            </w:r>
          </w:p>
        </w:tc>
        <w:tc>
          <w:tcPr>
            <w:tcW w:w="1980" w:type="dxa"/>
            <w:shd w:val="clear" w:color="auto" w:fill="D9D9D9"/>
            <w:vAlign w:val="center"/>
          </w:tcPr>
          <w:p w14:paraId="2C42B800" w14:textId="77777777" w:rsidR="00E72A62" w:rsidRPr="00FF37CC" w:rsidRDefault="00E72A62" w:rsidP="00E821FE">
            <w:pPr>
              <w:spacing w:after="120"/>
              <w:ind w:left="0"/>
              <w:jc w:val="center"/>
              <w:rPr>
                <w:b/>
              </w:rPr>
            </w:pPr>
            <w:r w:rsidRPr="00FF37CC">
              <w:rPr>
                <w:b/>
              </w:rPr>
              <w:t>Tên dữ liệu</w:t>
            </w:r>
          </w:p>
        </w:tc>
        <w:tc>
          <w:tcPr>
            <w:tcW w:w="1417" w:type="dxa"/>
            <w:shd w:val="clear" w:color="auto" w:fill="D9D9D9"/>
            <w:vAlign w:val="center"/>
          </w:tcPr>
          <w:p w14:paraId="1699A614" w14:textId="77777777" w:rsidR="00E72A62" w:rsidRPr="00FF37CC" w:rsidRDefault="00E72A62" w:rsidP="00E821FE">
            <w:pPr>
              <w:spacing w:after="120"/>
              <w:ind w:left="0"/>
              <w:jc w:val="center"/>
              <w:rPr>
                <w:b/>
              </w:rPr>
            </w:pPr>
            <w:r w:rsidRPr="00FF37CC">
              <w:rPr>
                <w:b/>
              </w:rPr>
              <w:t>Loại DL</w:t>
            </w:r>
          </w:p>
        </w:tc>
        <w:tc>
          <w:tcPr>
            <w:tcW w:w="630" w:type="dxa"/>
            <w:shd w:val="clear" w:color="auto" w:fill="D9D9D9"/>
            <w:vAlign w:val="center"/>
          </w:tcPr>
          <w:p w14:paraId="1F850B15" w14:textId="77777777" w:rsidR="00E72A62" w:rsidRPr="00FF37CC" w:rsidRDefault="00E72A62" w:rsidP="00E821FE">
            <w:pPr>
              <w:spacing w:after="120"/>
              <w:ind w:left="0"/>
              <w:jc w:val="center"/>
              <w:rPr>
                <w:b/>
              </w:rPr>
            </w:pPr>
            <w:r w:rsidRPr="00FF37CC">
              <w:rPr>
                <w:b/>
              </w:rPr>
              <w:t>L</w:t>
            </w:r>
          </w:p>
        </w:tc>
        <w:tc>
          <w:tcPr>
            <w:tcW w:w="540" w:type="dxa"/>
            <w:shd w:val="clear" w:color="auto" w:fill="D9D9D9"/>
            <w:vAlign w:val="center"/>
          </w:tcPr>
          <w:p w14:paraId="4E06F8D9" w14:textId="77777777" w:rsidR="00E72A62" w:rsidRPr="00FF37CC" w:rsidRDefault="00E72A62" w:rsidP="00E821FE">
            <w:pPr>
              <w:spacing w:after="120"/>
              <w:ind w:left="0"/>
              <w:jc w:val="center"/>
              <w:rPr>
                <w:b/>
              </w:rPr>
            </w:pPr>
            <w:r w:rsidRPr="00FF37CC">
              <w:rPr>
                <w:b/>
              </w:rPr>
              <w:t>R</w:t>
            </w:r>
          </w:p>
        </w:tc>
        <w:tc>
          <w:tcPr>
            <w:tcW w:w="450" w:type="dxa"/>
            <w:shd w:val="clear" w:color="auto" w:fill="D9D9D9"/>
            <w:vAlign w:val="center"/>
          </w:tcPr>
          <w:p w14:paraId="7C857CF6" w14:textId="77777777" w:rsidR="00E72A62" w:rsidRPr="00FF37CC" w:rsidRDefault="00E72A62" w:rsidP="00E821FE">
            <w:pPr>
              <w:spacing w:after="120"/>
              <w:ind w:left="0"/>
              <w:jc w:val="center"/>
              <w:rPr>
                <w:b/>
              </w:rPr>
            </w:pPr>
            <w:r w:rsidRPr="00FF37CC">
              <w:rPr>
                <w:b/>
              </w:rPr>
              <w:t>M</w:t>
            </w:r>
          </w:p>
        </w:tc>
        <w:tc>
          <w:tcPr>
            <w:tcW w:w="540" w:type="dxa"/>
            <w:shd w:val="clear" w:color="auto" w:fill="D9D9D9"/>
          </w:tcPr>
          <w:p w14:paraId="2817EB4B" w14:textId="77777777" w:rsidR="00E72A62" w:rsidRPr="00926A39" w:rsidRDefault="00E72A62" w:rsidP="00E821FE">
            <w:pPr>
              <w:spacing w:after="120"/>
              <w:ind w:left="0"/>
              <w:jc w:val="center"/>
              <w:rPr>
                <w:b/>
                <w:sz w:val="22"/>
              </w:rPr>
            </w:pPr>
            <w:r>
              <w:rPr>
                <w:b/>
              </w:rPr>
              <w:t>S</w:t>
            </w:r>
          </w:p>
        </w:tc>
        <w:tc>
          <w:tcPr>
            <w:tcW w:w="7380" w:type="dxa"/>
            <w:shd w:val="clear" w:color="auto" w:fill="D9D9D9"/>
            <w:vAlign w:val="center"/>
          </w:tcPr>
          <w:p w14:paraId="38AA74E3" w14:textId="77777777" w:rsidR="00E72A62" w:rsidRPr="00FF37CC" w:rsidRDefault="00E72A62" w:rsidP="00E821FE">
            <w:pPr>
              <w:spacing w:after="120"/>
              <w:ind w:left="0"/>
              <w:jc w:val="center"/>
              <w:rPr>
                <w:b/>
              </w:rPr>
            </w:pPr>
            <w:r w:rsidRPr="00FF37CC">
              <w:rPr>
                <w:b/>
              </w:rPr>
              <w:t>Mô tả</w:t>
            </w:r>
          </w:p>
        </w:tc>
      </w:tr>
      <w:tr w:rsidR="00E72A62" w:rsidRPr="00FF37CC" w14:paraId="236E0660" w14:textId="77777777" w:rsidTr="00E72A62">
        <w:trPr>
          <w:cantSplit/>
          <w:trHeight w:val="827"/>
        </w:trPr>
        <w:tc>
          <w:tcPr>
            <w:tcW w:w="1800" w:type="dxa"/>
          </w:tcPr>
          <w:p w14:paraId="50DCE3E5" w14:textId="77777777" w:rsidR="00E72A62" w:rsidRPr="00FF37CC" w:rsidRDefault="00E72A62" w:rsidP="00E821FE">
            <w:pPr>
              <w:ind w:left="0"/>
            </w:pPr>
            <w:r>
              <w:t>ID</w:t>
            </w:r>
          </w:p>
        </w:tc>
        <w:tc>
          <w:tcPr>
            <w:tcW w:w="1980" w:type="dxa"/>
          </w:tcPr>
          <w:p w14:paraId="451FB6DC" w14:textId="58102B92" w:rsidR="00E72A62" w:rsidRPr="00FF37CC" w:rsidRDefault="00E72A62" w:rsidP="00E821FE">
            <w:pPr>
              <w:ind w:left="0"/>
            </w:pPr>
            <w:r>
              <w:rPr>
                <w:szCs w:val="24"/>
              </w:rPr>
              <w:t>C_AP_INVOICE</w:t>
            </w:r>
            <w:r w:rsidR="001B216B">
              <w:rPr>
                <w:szCs w:val="24"/>
              </w:rPr>
              <w:t>_LINE</w:t>
            </w:r>
            <w:r w:rsidRPr="00AB2F64">
              <w:rPr>
                <w:szCs w:val="24"/>
              </w:rPr>
              <w:t xml:space="preserve"> </w:t>
            </w:r>
            <w:r>
              <w:rPr>
                <w:szCs w:val="24"/>
              </w:rPr>
              <w:t>_</w:t>
            </w:r>
            <w:r w:rsidRPr="00AB2F64">
              <w:rPr>
                <w:szCs w:val="24"/>
              </w:rPr>
              <w:t>ID</w:t>
            </w:r>
          </w:p>
        </w:tc>
        <w:tc>
          <w:tcPr>
            <w:tcW w:w="1417" w:type="dxa"/>
          </w:tcPr>
          <w:p w14:paraId="6CB6FAA0" w14:textId="77777777" w:rsidR="00E72A62" w:rsidRPr="00FF37CC" w:rsidRDefault="00E72A62" w:rsidP="00E821FE">
            <w:pPr>
              <w:ind w:left="0"/>
            </w:pPr>
            <w:r>
              <w:t>Number</w:t>
            </w:r>
          </w:p>
          <w:p w14:paraId="42B9AAC2" w14:textId="77777777" w:rsidR="00E72A62" w:rsidRPr="00FF37CC" w:rsidRDefault="00E72A62" w:rsidP="00E821FE">
            <w:pPr>
              <w:ind w:left="0"/>
            </w:pPr>
          </w:p>
        </w:tc>
        <w:tc>
          <w:tcPr>
            <w:tcW w:w="630" w:type="dxa"/>
          </w:tcPr>
          <w:p w14:paraId="67D8BE33" w14:textId="77777777" w:rsidR="00E72A62" w:rsidRPr="00FF37CC" w:rsidRDefault="00E72A62" w:rsidP="00E821FE">
            <w:pPr>
              <w:pStyle w:val="Sothutu-1so"/>
              <w:spacing w:before="120" w:after="120" w:line="276" w:lineRule="auto"/>
              <w:jc w:val="left"/>
              <w:rPr>
                <w:szCs w:val="24"/>
              </w:rPr>
            </w:pPr>
            <w:r w:rsidRPr="00FF37CC">
              <w:rPr>
                <w:szCs w:val="24"/>
              </w:rPr>
              <w:t>50</w:t>
            </w:r>
          </w:p>
        </w:tc>
        <w:tc>
          <w:tcPr>
            <w:tcW w:w="540" w:type="dxa"/>
          </w:tcPr>
          <w:p w14:paraId="01058FAF" w14:textId="77777777" w:rsidR="00E72A62" w:rsidRPr="00FF37CC" w:rsidRDefault="00E72A62" w:rsidP="00E821FE">
            <w:pPr>
              <w:pStyle w:val="Sothutu-1so"/>
              <w:spacing w:before="120" w:after="120" w:line="276" w:lineRule="auto"/>
              <w:jc w:val="left"/>
              <w:rPr>
                <w:szCs w:val="24"/>
              </w:rPr>
            </w:pPr>
            <w:r>
              <w:rPr>
                <w:szCs w:val="24"/>
              </w:rPr>
              <w:t>Y</w:t>
            </w:r>
          </w:p>
        </w:tc>
        <w:tc>
          <w:tcPr>
            <w:tcW w:w="450" w:type="dxa"/>
          </w:tcPr>
          <w:p w14:paraId="4D65E84B" w14:textId="77777777" w:rsidR="00E72A62" w:rsidRPr="00FF37CC" w:rsidRDefault="00E72A62" w:rsidP="00E821FE">
            <w:pPr>
              <w:pStyle w:val="Sothutu-1so"/>
              <w:spacing w:before="120" w:after="120" w:line="276" w:lineRule="auto"/>
              <w:jc w:val="left"/>
              <w:rPr>
                <w:szCs w:val="24"/>
              </w:rPr>
            </w:pPr>
            <w:r>
              <w:rPr>
                <w:szCs w:val="24"/>
              </w:rPr>
              <w:t>N</w:t>
            </w:r>
          </w:p>
        </w:tc>
        <w:tc>
          <w:tcPr>
            <w:tcW w:w="540" w:type="dxa"/>
          </w:tcPr>
          <w:p w14:paraId="598D562B" w14:textId="77777777" w:rsidR="00E72A62" w:rsidRDefault="00E72A62" w:rsidP="00E821FE">
            <w:pPr>
              <w:pStyle w:val="Sothutu-1so"/>
              <w:spacing w:before="120" w:after="120" w:line="276" w:lineRule="auto"/>
              <w:ind w:left="360" w:hanging="360"/>
              <w:jc w:val="center"/>
              <w:rPr>
                <w:szCs w:val="24"/>
              </w:rPr>
            </w:pPr>
            <w:r>
              <w:rPr>
                <w:szCs w:val="24"/>
              </w:rPr>
              <w:t>N</w:t>
            </w:r>
          </w:p>
        </w:tc>
        <w:tc>
          <w:tcPr>
            <w:tcW w:w="7380" w:type="dxa"/>
          </w:tcPr>
          <w:p w14:paraId="1E2F9B85" w14:textId="77777777" w:rsidR="00E72A62" w:rsidRPr="00FF37CC" w:rsidRDefault="00E72A62" w:rsidP="00E821FE">
            <w:pPr>
              <w:pStyle w:val="Sothutu-1so"/>
              <w:spacing w:before="120" w:after="120" w:line="276" w:lineRule="auto"/>
              <w:ind w:left="360" w:hanging="360"/>
              <w:jc w:val="left"/>
              <w:rPr>
                <w:szCs w:val="24"/>
              </w:rPr>
            </w:pPr>
            <w:r>
              <w:rPr>
                <w:szCs w:val="24"/>
              </w:rPr>
              <w:t>Key, tự sinh, không hiển thị</w:t>
            </w:r>
          </w:p>
        </w:tc>
      </w:tr>
      <w:tr w:rsidR="00E72A62" w:rsidRPr="001E5A81" w14:paraId="7F989BC5" w14:textId="77777777" w:rsidTr="00E72A62">
        <w:trPr>
          <w:cantSplit/>
          <w:trHeight w:val="827"/>
        </w:trPr>
        <w:tc>
          <w:tcPr>
            <w:tcW w:w="14737" w:type="dxa"/>
            <w:gridSpan w:val="8"/>
          </w:tcPr>
          <w:p w14:paraId="4EF7482C" w14:textId="77777777" w:rsidR="00E72A62" w:rsidRPr="001E5A81" w:rsidRDefault="00E72A62" w:rsidP="00E821FE">
            <w:pPr>
              <w:pStyle w:val="Sothutu-1so"/>
              <w:spacing w:before="120" w:after="120" w:line="276" w:lineRule="auto"/>
              <w:ind w:left="360" w:hanging="360"/>
              <w:jc w:val="left"/>
              <w:rPr>
                <w:b/>
                <w:szCs w:val="24"/>
              </w:rPr>
            </w:pPr>
            <w:r w:rsidRPr="001E5A81">
              <w:rPr>
                <w:b/>
                <w:szCs w:val="24"/>
              </w:rPr>
              <w:t>Group: Thông tin chung</w:t>
            </w:r>
          </w:p>
        </w:tc>
      </w:tr>
      <w:tr w:rsidR="00E72A62" w:rsidRPr="00FF37CC" w14:paraId="31BCB58A" w14:textId="77777777" w:rsidTr="00E72A62">
        <w:trPr>
          <w:cantSplit/>
          <w:trHeight w:val="827"/>
        </w:trPr>
        <w:tc>
          <w:tcPr>
            <w:tcW w:w="1800" w:type="dxa"/>
          </w:tcPr>
          <w:p w14:paraId="1C9CC1F7" w14:textId="26DDF52B" w:rsidR="00E72A62" w:rsidRPr="00FF37CC" w:rsidRDefault="000521F6" w:rsidP="00E821FE">
            <w:pPr>
              <w:ind w:left="0"/>
            </w:pPr>
            <w:r>
              <w:rPr>
                <w:szCs w:val="24"/>
              </w:rPr>
              <w:t>Mặt hàng</w:t>
            </w:r>
          </w:p>
        </w:tc>
        <w:tc>
          <w:tcPr>
            <w:tcW w:w="1980" w:type="dxa"/>
          </w:tcPr>
          <w:p w14:paraId="44C9DBB3" w14:textId="5EE8020F" w:rsidR="00E72A62" w:rsidRPr="00A47A09" w:rsidRDefault="00A47A09" w:rsidP="00E821FE">
            <w:pPr>
              <w:ind w:left="0"/>
            </w:pPr>
            <w:r w:rsidRPr="00A47A09">
              <w:rPr>
                <w:szCs w:val="24"/>
              </w:rPr>
              <w:t>M_PRODUCT_ID</w:t>
            </w:r>
          </w:p>
        </w:tc>
        <w:tc>
          <w:tcPr>
            <w:tcW w:w="1417" w:type="dxa"/>
          </w:tcPr>
          <w:p w14:paraId="6B9A5B74" w14:textId="77777777" w:rsidR="00A47A09" w:rsidRPr="00A47A09" w:rsidRDefault="00A47A09" w:rsidP="00E821FE">
            <w:pPr>
              <w:ind w:left="0"/>
            </w:pPr>
            <w:r w:rsidRPr="00A47A09">
              <w:t>String</w:t>
            </w:r>
          </w:p>
          <w:p w14:paraId="4A03A88E" w14:textId="1BB3626F" w:rsidR="00E72A62" w:rsidRPr="00A47A09" w:rsidRDefault="00A47A09" w:rsidP="00E821FE">
            <w:pPr>
              <w:ind w:left="0"/>
            </w:pPr>
            <w:r w:rsidRPr="00A47A09">
              <w:t>SL</w:t>
            </w:r>
          </w:p>
        </w:tc>
        <w:tc>
          <w:tcPr>
            <w:tcW w:w="630" w:type="dxa"/>
          </w:tcPr>
          <w:p w14:paraId="09661CEA" w14:textId="1B4F1B3D" w:rsidR="00E72A62" w:rsidRPr="00A47A09" w:rsidRDefault="00C561C8" w:rsidP="00E821FE">
            <w:pPr>
              <w:pStyle w:val="Sothutu-1so"/>
              <w:spacing w:before="120" w:after="120" w:line="276" w:lineRule="auto"/>
              <w:jc w:val="left"/>
              <w:rPr>
                <w:szCs w:val="24"/>
              </w:rPr>
            </w:pPr>
            <w:r>
              <w:rPr>
                <w:szCs w:val="24"/>
              </w:rPr>
              <w:t>100</w:t>
            </w:r>
          </w:p>
        </w:tc>
        <w:tc>
          <w:tcPr>
            <w:tcW w:w="540" w:type="dxa"/>
          </w:tcPr>
          <w:p w14:paraId="2D7001DE" w14:textId="211C4CDA" w:rsidR="00E72A62" w:rsidRPr="00A47A09" w:rsidRDefault="00C561C8" w:rsidP="00E821FE">
            <w:pPr>
              <w:pStyle w:val="Sothutu-1so"/>
              <w:spacing w:before="120" w:after="120" w:line="276" w:lineRule="auto"/>
              <w:jc w:val="left"/>
              <w:rPr>
                <w:szCs w:val="24"/>
              </w:rPr>
            </w:pPr>
            <w:r>
              <w:rPr>
                <w:szCs w:val="24"/>
              </w:rPr>
              <w:t>N</w:t>
            </w:r>
          </w:p>
        </w:tc>
        <w:tc>
          <w:tcPr>
            <w:tcW w:w="450" w:type="dxa"/>
          </w:tcPr>
          <w:p w14:paraId="3D0478B7" w14:textId="5715D467" w:rsidR="00E72A62" w:rsidRPr="00A47A09" w:rsidRDefault="00A47A09" w:rsidP="00E821FE">
            <w:pPr>
              <w:pStyle w:val="Sothutu-1so"/>
              <w:spacing w:before="120" w:after="120" w:line="276" w:lineRule="auto"/>
              <w:jc w:val="left"/>
              <w:rPr>
                <w:szCs w:val="24"/>
              </w:rPr>
            </w:pPr>
            <w:r>
              <w:rPr>
                <w:szCs w:val="24"/>
              </w:rPr>
              <w:t>Y</w:t>
            </w:r>
          </w:p>
        </w:tc>
        <w:tc>
          <w:tcPr>
            <w:tcW w:w="540" w:type="dxa"/>
          </w:tcPr>
          <w:p w14:paraId="6F97E0DD" w14:textId="7C85D21F" w:rsidR="00E72A62" w:rsidRPr="00A47A09" w:rsidRDefault="00A47A09" w:rsidP="00E821FE">
            <w:pPr>
              <w:pStyle w:val="Sothutu-1so"/>
              <w:spacing w:before="120" w:after="120" w:line="276" w:lineRule="auto"/>
              <w:jc w:val="center"/>
              <w:rPr>
                <w:szCs w:val="24"/>
              </w:rPr>
            </w:pPr>
            <w:r>
              <w:rPr>
                <w:szCs w:val="24"/>
              </w:rPr>
              <w:t>Y</w:t>
            </w:r>
          </w:p>
        </w:tc>
        <w:tc>
          <w:tcPr>
            <w:tcW w:w="7380" w:type="dxa"/>
          </w:tcPr>
          <w:p w14:paraId="4813B51D" w14:textId="77777777" w:rsidR="00A47A09" w:rsidRPr="00A47A09" w:rsidRDefault="00A47A09" w:rsidP="00E821FE">
            <w:pPr>
              <w:pStyle w:val="Sothutu-1so"/>
              <w:spacing w:before="120" w:after="120" w:line="276" w:lineRule="auto"/>
              <w:rPr>
                <w:szCs w:val="24"/>
              </w:rPr>
            </w:pPr>
            <w:r w:rsidRPr="00A47A09">
              <w:rPr>
                <w:szCs w:val="24"/>
              </w:rPr>
              <w:t>Danh mục mặt hàng</w:t>
            </w:r>
          </w:p>
          <w:p w14:paraId="3717E31E" w14:textId="77777777" w:rsidR="00A47A09" w:rsidRPr="00A47A09" w:rsidRDefault="00A47A09" w:rsidP="00E821FE">
            <w:pPr>
              <w:pStyle w:val="Sothutu-1so"/>
              <w:spacing w:before="120" w:after="120" w:line="276" w:lineRule="auto"/>
              <w:rPr>
                <w:szCs w:val="24"/>
              </w:rPr>
            </w:pPr>
            <w:r w:rsidRPr="00A47A09">
              <w:rPr>
                <w:szCs w:val="24"/>
              </w:rPr>
              <w:t>Nếu ap_invoice.service_Type = ‘EW’ mặc định mã mặt hàng ‘E’</w:t>
            </w:r>
          </w:p>
          <w:p w14:paraId="309A7D11" w14:textId="2A70B79D" w:rsidR="00E72A62" w:rsidRPr="00A47A09" w:rsidRDefault="00A47A09" w:rsidP="00E821FE">
            <w:pPr>
              <w:pStyle w:val="Sothutu-1so"/>
              <w:spacing w:before="120" w:after="120" w:line="276" w:lineRule="auto"/>
              <w:jc w:val="left"/>
              <w:rPr>
                <w:szCs w:val="24"/>
              </w:rPr>
            </w:pPr>
            <w:r w:rsidRPr="00A47A09">
              <w:rPr>
                <w:szCs w:val="24"/>
              </w:rPr>
              <w:t>Danh sách mặt hàng chỉ cho chọn ‘E’ hoặc ‘W’</w:t>
            </w:r>
          </w:p>
        </w:tc>
      </w:tr>
      <w:tr w:rsidR="000521F6" w:rsidRPr="00FF37CC" w14:paraId="31C2C964" w14:textId="77777777" w:rsidTr="00E72A62">
        <w:trPr>
          <w:cantSplit/>
          <w:trHeight w:val="827"/>
        </w:trPr>
        <w:tc>
          <w:tcPr>
            <w:tcW w:w="1800" w:type="dxa"/>
          </w:tcPr>
          <w:p w14:paraId="2F8D4A19" w14:textId="63A7B561" w:rsidR="000521F6" w:rsidRPr="00FF37CC" w:rsidRDefault="000521F6" w:rsidP="00E821FE">
            <w:pPr>
              <w:ind w:left="0"/>
            </w:pPr>
            <w:r>
              <w:rPr>
                <w:szCs w:val="24"/>
              </w:rPr>
              <w:t>Hợp đồng</w:t>
            </w:r>
          </w:p>
        </w:tc>
        <w:tc>
          <w:tcPr>
            <w:tcW w:w="1980" w:type="dxa"/>
          </w:tcPr>
          <w:p w14:paraId="5A606830" w14:textId="33E6438C" w:rsidR="000521F6" w:rsidRPr="00FF37CC" w:rsidRDefault="000521F6" w:rsidP="00E821FE">
            <w:pPr>
              <w:ind w:left="0"/>
            </w:pPr>
            <w:r>
              <w:rPr>
                <w:szCs w:val="24"/>
              </w:rPr>
              <w:t>C_Contract_ID</w:t>
            </w:r>
          </w:p>
        </w:tc>
        <w:tc>
          <w:tcPr>
            <w:tcW w:w="1417" w:type="dxa"/>
          </w:tcPr>
          <w:p w14:paraId="23BA2E9F" w14:textId="77777777" w:rsidR="000521F6" w:rsidRDefault="000521F6" w:rsidP="00E821FE">
            <w:pPr>
              <w:ind w:left="0"/>
            </w:pPr>
            <w:r>
              <w:t>String</w:t>
            </w:r>
          </w:p>
          <w:p w14:paraId="27A5E382" w14:textId="389B5EA8" w:rsidR="000521F6" w:rsidRPr="00606D95" w:rsidRDefault="000521F6" w:rsidP="00E821FE">
            <w:pPr>
              <w:ind w:left="0"/>
            </w:pPr>
            <w:r>
              <w:t>SL</w:t>
            </w:r>
          </w:p>
        </w:tc>
        <w:tc>
          <w:tcPr>
            <w:tcW w:w="630" w:type="dxa"/>
          </w:tcPr>
          <w:p w14:paraId="2215AF85" w14:textId="3B8B2527" w:rsidR="000521F6" w:rsidRPr="00FF37CC" w:rsidRDefault="000521F6" w:rsidP="00E821FE">
            <w:pPr>
              <w:pStyle w:val="Sothutu-1so"/>
              <w:spacing w:before="120" w:after="120" w:line="276" w:lineRule="auto"/>
              <w:jc w:val="left"/>
              <w:rPr>
                <w:szCs w:val="24"/>
              </w:rPr>
            </w:pPr>
            <w:r>
              <w:rPr>
                <w:szCs w:val="24"/>
              </w:rPr>
              <w:t>250</w:t>
            </w:r>
          </w:p>
        </w:tc>
        <w:tc>
          <w:tcPr>
            <w:tcW w:w="540" w:type="dxa"/>
          </w:tcPr>
          <w:p w14:paraId="34FB4B1F" w14:textId="641D2601" w:rsidR="000521F6" w:rsidRPr="00FF37CC" w:rsidRDefault="000521F6" w:rsidP="00E821FE">
            <w:pPr>
              <w:pStyle w:val="Sothutu-1so"/>
              <w:spacing w:before="120" w:after="120" w:line="276" w:lineRule="auto"/>
              <w:jc w:val="left"/>
              <w:rPr>
                <w:szCs w:val="24"/>
              </w:rPr>
            </w:pPr>
            <w:r>
              <w:rPr>
                <w:szCs w:val="24"/>
              </w:rPr>
              <w:t>N</w:t>
            </w:r>
          </w:p>
        </w:tc>
        <w:tc>
          <w:tcPr>
            <w:tcW w:w="450" w:type="dxa"/>
          </w:tcPr>
          <w:p w14:paraId="277DBAE1" w14:textId="4D47D03A" w:rsidR="000521F6" w:rsidRPr="00FF37CC" w:rsidRDefault="000521F6" w:rsidP="00E821FE">
            <w:pPr>
              <w:pStyle w:val="Sothutu-1so"/>
              <w:spacing w:before="120" w:after="120" w:line="276" w:lineRule="auto"/>
              <w:jc w:val="left"/>
              <w:rPr>
                <w:szCs w:val="24"/>
              </w:rPr>
            </w:pPr>
            <w:r>
              <w:rPr>
                <w:szCs w:val="24"/>
              </w:rPr>
              <w:t>N</w:t>
            </w:r>
          </w:p>
        </w:tc>
        <w:tc>
          <w:tcPr>
            <w:tcW w:w="540" w:type="dxa"/>
          </w:tcPr>
          <w:p w14:paraId="1D7722AE" w14:textId="570C0F12" w:rsidR="000521F6" w:rsidRPr="00FF37CC" w:rsidRDefault="000521F6" w:rsidP="00E821FE">
            <w:pPr>
              <w:pStyle w:val="Sothutu-1so"/>
              <w:spacing w:before="120" w:after="120" w:line="276" w:lineRule="auto"/>
              <w:jc w:val="center"/>
              <w:rPr>
                <w:szCs w:val="24"/>
              </w:rPr>
            </w:pPr>
            <w:r>
              <w:rPr>
                <w:szCs w:val="24"/>
              </w:rPr>
              <w:t>Y</w:t>
            </w:r>
          </w:p>
        </w:tc>
        <w:tc>
          <w:tcPr>
            <w:tcW w:w="7380" w:type="dxa"/>
          </w:tcPr>
          <w:p w14:paraId="7E7A37FC" w14:textId="04AB02C1" w:rsidR="000521F6" w:rsidRPr="00FF37CC" w:rsidRDefault="000521F6" w:rsidP="00E821FE">
            <w:pPr>
              <w:pStyle w:val="Sothutu-1so"/>
              <w:spacing w:before="120" w:after="120" w:line="360" w:lineRule="auto"/>
              <w:jc w:val="left"/>
              <w:rPr>
                <w:szCs w:val="24"/>
              </w:rPr>
            </w:pPr>
            <w:r>
              <w:rPr>
                <w:szCs w:val="24"/>
              </w:rPr>
              <w:t>Lọc bản ghi active từ danh mục hợp đồng</w:t>
            </w:r>
          </w:p>
        </w:tc>
      </w:tr>
      <w:tr w:rsidR="00443738" w:rsidRPr="000039A0" w14:paraId="66918448" w14:textId="77777777" w:rsidTr="00E72A62">
        <w:trPr>
          <w:cantSplit/>
          <w:trHeight w:val="827"/>
        </w:trPr>
        <w:tc>
          <w:tcPr>
            <w:tcW w:w="1800" w:type="dxa"/>
          </w:tcPr>
          <w:p w14:paraId="18B4CB23" w14:textId="0AF7B1CF" w:rsidR="00443738" w:rsidRPr="00FF37CC" w:rsidRDefault="00443738" w:rsidP="00E821FE">
            <w:pPr>
              <w:ind w:left="0"/>
            </w:pPr>
            <w:r>
              <w:t>Kênh</w:t>
            </w:r>
          </w:p>
        </w:tc>
        <w:tc>
          <w:tcPr>
            <w:tcW w:w="1980" w:type="dxa"/>
          </w:tcPr>
          <w:p w14:paraId="6AE1ADF7" w14:textId="003DCBF4" w:rsidR="00443738" w:rsidRPr="00FF37CC" w:rsidRDefault="00F660A1" w:rsidP="00E821FE">
            <w:pPr>
              <w:ind w:left="0"/>
            </w:pPr>
            <w:r w:rsidRPr="00F660A1">
              <w:t>C_CHANNEL_ID</w:t>
            </w:r>
          </w:p>
        </w:tc>
        <w:tc>
          <w:tcPr>
            <w:tcW w:w="1417" w:type="dxa"/>
          </w:tcPr>
          <w:p w14:paraId="380FB0AA" w14:textId="77777777" w:rsidR="00443738" w:rsidRDefault="00443738" w:rsidP="00E821FE">
            <w:pPr>
              <w:ind w:left="0"/>
            </w:pPr>
            <w:r>
              <w:t>String</w:t>
            </w:r>
          </w:p>
          <w:p w14:paraId="03951020" w14:textId="2C29B616" w:rsidR="00443738" w:rsidRPr="002714DC" w:rsidRDefault="00443738" w:rsidP="00E821FE">
            <w:pPr>
              <w:ind w:left="0"/>
            </w:pPr>
            <w:r>
              <w:t>CL</w:t>
            </w:r>
          </w:p>
        </w:tc>
        <w:tc>
          <w:tcPr>
            <w:tcW w:w="630" w:type="dxa"/>
          </w:tcPr>
          <w:p w14:paraId="089860CA" w14:textId="4FC404EF" w:rsidR="00443738" w:rsidRPr="00FF37CC" w:rsidRDefault="00443738" w:rsidP="00E821FE">
            <w:pPr>
              <w:pStyle w:val="Sothutu-1so"/>
              <w:spacing w:before="120" w:after="120" w:line="276" w:lineRule="auto"/>
              <w:jc w:val="left"/>
              <w:rPr>
                <w:szCs w:val="24"/>
              </w:rPr>
            </w:pPr>
            <w:r>
              <w:rPr>
                <w:szCs w:val="24"/>
              </w:rPr>
              <w:t>100</w:t>
            </w:r>
          </w:p>
        </w:tc>
        <w:tc>
          <w:tcPr>
            <w:tcW w:w="540" w:type="dxa"/>
          </w:tcPr>
          <w:p w14:paraId="58C5CB98" w14:textId="2DFE33F2" w:rsidR="00443738" w:rsidRPr="00FF37CC" w:rsidRDefault="00443738" w:rsidP="00E821FE">
            <w:pPr>
              <w:pStyle w:val="Sothutu-1so"/>
              <w:spacing w:before="120" w:after="120" w:line="276" w:lineRule="auto"/>
              <w:jc w:val="left"/>
              <w:rPr>
                <w:szCs w:val="24"/>
              </w:rPr>
            </w:pPr>
            <w:r>
              <w:rPr>
                <w:szCs w:val="24"/>
              </w:rPr>
              <w:t>N</w:t>
            </w:r>
          </w:p>
        </w:tc>
        <w:tc>
          <w:tcPr>
            <w:tcW w:w="450" w:type="dxa"/>
          </w:tcPr>
          <w:p w14:paraId="3720787C" w14:textId="1CE2359A" w:rsidR="00443738" w:rsidRPr="00FF37CC" w:rsidRDefault="00443738" w:rsidP="00E821FE">
            <w:pPr>
              <w:pStyle w:val="Sothutu-1so"/>
              <w:spacing w:before="120" w:after="120" w:line="276" w:lineRule="auto"/>
              <w:jc w:val="left"/>
              <w:rPr>
                <w:szCs w:val="24"/>
              </w:rPr>
            </w:pPr>
            <w:r>
              <w:rPr>
                <w:szCs w:val="24"/>
              </w:rPr>
              <w:t>N</w:t>
            </w:r>
          </w:p>
        </w:tc>
        <w:tc>
          <w:tcPr>
            <w:tcW w:w="540" w:type="dxa"/>
          </w:tcPr>
          <w:p w14:paraId="73BB06F5" w14:textId="17F19B4D" w:rsidR="00443738" w:rsidRDefault="00443738" w:rsidP="00E821FE">
            <w:pPr>
              <w:pStyle w:val="Sothutu-1so"/>
              <w:spacing w:before="120" w:after="120" w:line="276" w:lineRule="auto"/>
              <w:jc w:val="center"/>
              <w:rPr>
                <w:szCs w:val="24"/>
              </w:rPr>
            </w:pPr>
            <w:r>
              <w:rPr>
                <w:szCs w:val="24"/>
              </w:rPr>
              <w:t>Y</w:t>
            </w:r>
          </w:p>
        </w:tc>
        <w:tc>
          <w:tcPr>
            <w:tcW w:w="7380" w:type="dxa"/>
          </w:tcPr>
          <w:p w14:paraId="0A9DE61C" w14:textId="74E0F743" w:rsidR="00443738" w:rsidRPr="00F87217" w:rsidRDefault="00443738" w:rsidP="00E821FE">
            <w:pPr>
              <w:pStyle w:val="Sothutu-1so"/>
              <w:spacing w:before="120" w:after="120" w:line="276" w:lineRule="auto"/>
              <w:rPr>
                <w:szCs w:val="24"/>
              </w:rPr>
            </w:pPr>
            <w:r>
              <w:rPr>
                <w:szCs w:val="24"/>
              </w:rPr>
              <w:t>Lọc từ danh mục kênh</w:t>
            </w:r>
          </w:p>
        </w:tc>
      </w:tr>
      <w:tr w:rsidR="00443738" w:rsidRPr="000039A0" w14:paraId="4C11000A" w14:textId="77777777" w:rsidTr="00E72A62">
        <w:trPr>
          <w:cantSplit/>
          <w:trHeight w:val="827"/>
        </w:trPr>
        <w:tc>
          <w:tcPr>
            <w:tcW w:w="1800" w:type="dxa"/>
          </w:tcPr>
          <w:p w14:paraId="778C9C43" w14:textId="096D3882" w:rsidR="00443738" w:rsidRPr="00FF37CC" w:rsidRDefault="00443738" w:rsidP="00E821FE">
            <w:pPr>
              <w:ind w:left="0"/>
            </w:pPr>
            <w:r>
              <w:rPr>
                <w:szCs w:val="24"/>
              </w:rPr>
              <w:t>Đơn vị quản trị</w:t>
            </w:r>
          </w:p>
        </w:tc>
        <w:tc>
          <w:tcPr>
            <w:tcW w:w="1980" w:type="dxa"/>
          </w:tcPr>
          <w:p w14:paraId="6853BBEF" w14:textId="1CCFA9D2" w:rsidR="00443738" w:rsidRPr="00FF37CC" w:rsidRDefault="00F660A1" w:rsidP="00E821FE">
            <w:pPr>
              <w:ind w:left="0"/>
            </w:pPr>
            <w:r w:rsidRPr="00F660A1">
              <w:t>GOVERNANCE_ORG_ID</w:t>
            </w:r>
          </w:p>
        </w:tc>
        <w:tc>
          <w:tcPr>
            <w:tcW w:w="1417" w:type="dxa"/>
          </w:tcPr>
          <w:p w14:paraId="1E8CC26F" w14:textId="77777777" w:rsidR="00443738" w:rsidRDefault="00443738" w:rsidP="00E821FE">
            <w:pPr>
              <w:ind w:left="0"/>
            </w:pPr>
            <w:r>
              <w:t>String</w:t>
            </w:r>
          </w:p>
          <w:p w14:paraId="1ABA5CF5" w14:textId="7B2F2650" w:rsidR="00443738" w:rsidRPr="00FF37CC" w:rsidRDefault="00443738" w:rsidP="00E821FE">
            <w:pPr>
              <w:ind w:left="0"/>
            </w:pPr>
            <w:r>
              <w:t>SL</w:t>
            </w:r>
          </w:p>
        </w:tc>
        <w:tc>
          <w:tcPr>
            <w:tcW w:w="630" w:type="dxa"/>
          </w:tcPr>
          <w:p w14:paraId="7A8CE5C3" w14:textId="2F889A43" w:rsidR="00443738" w:rsidRPr="00FF37CC" w:rsidRDefault="00443738" w:rsidP="00E821FE">
            <w:pPr>
              <w:pStyle w:val="Sothutu-1so"/>
              <w:spacing w:before="120" w:after="120" w:line="276" w:lineRule="auto"/>
              <w:jc w:val="left"/>
              <w:rPr>
                <w:szCs w:val="24"/>
              </w:rPr>
            </w:pPr>
            <w:r>
              <w:rPr>
                <w:szCs w:val="24"/>
              </w:rPr>
              <w:t>100</w:t>
            </w:r>
          </w:p>
        </w:tc>
        <w:tc>
          <w:tcPr>
            <w:tcW w:w="540" w:type="dxa"/>
          </w:tcPr>
          <w:p w14:paraId="0A5763FA" w14:textId="2692BEBA" w:rsidR="00443738" w:rsidRPr="00FF37CC" w:rsidRDefault="00443738" w:rsidP="00E821FE">
            <w:pPr>
              <w:pStyle w:val="Sothutu-1so"/>
              <w:spacing w:before="120" w:after="120" w:line="276" w:lineRule="auto"/>
              <w:jc w:val="left"/>
              <w:rPr>
                <w:szCs w:val="24"/>
              </w:rPr>
            </w:pPr>
            <w:r>
              <w:rPr>
                <w:szCs w:val="24"/>
              </w:rPr>
              <w:t>N</w:t>
            </w:r>
          </w:p>
        </w:tc>
        <w:tc>
          <w:tcPr>
            <w:tcW w:w="450" w:type="dxa"/>
          </w:tcPr>
          <w:p w14:paraId="55A3244B" w14:textId="66ABBCDC" w:rsidR="00443738" w:rsidRPr="00FF37CC" w:rsidRDefault="00443738" w:rsidP="00E821FE">
            <w:pPr>
              <w:pStyle w:val="Sothutu-1so"/>
              <w:spacing w:before="120" w:after="120" w:line="276" w:lineRule="auto"/>
              <w:jc w:val="left"/>
              <w:rPr>
                <w:szCs w:val="24"/>
              </w:rPr>
            </w:pPr>
            <w:r>
              <w:rPr>
                <w:szCs w:val="24"/>
              </w:rPr>
              <w:t>N</w:t>
            </w:r>
          </w:p>
        </w:tc>
        <w:tc>
          <w:tcPr>
            <w:tcW w:w="540" w:type="dxa"/>
          </w:tcPr>
          <w:p w14:paraId="6EB42D1B" w14:textId="65793536" w:rsidR="00443738" w:rsidRPr="00165004" w:rsidRDefault="00443738" w:rsidP="00E821FE">
            <w:pPr>
              <w:pStyle w:val="Sothutu-1so"/>
              <w:spacing w:before="120" w:after="120" w:line="276" w:lineRule="auto"/>
              <w:jc w:val="center"/>
              <w:rPr>
                <w:szCs w:val="24"/>
              </w:rPr>
            </w:pPr>
            <w:r>
              <w:rPr>
                <w:szCs w:val="24"/>
              </w:rPr>
              <w:t>Y</w:t>
            </w:r>
          </w:p>
        </w:tc>
        <w:tc>
          <w:tcPr>
            <w:tcW w:w="7380" w:type="dxa"/>
          </w:tcPr>
          <w:p w14:paraId="4AAC38EF" w14:textId="6CEB248F" w:rsidR="00443738" w:rsidRPr="000039A0" w:rsidRDefault="00443738" w:rsidP="00E821FE">
            <w:pPr>
              <w:pStyle w:val="Sothutu-1so"/>
              <w:spacing w:before="120" w:after="120" w:line="276" w:lineRule="auto"/>
              <w:jc w:val="left"/>
              <w:rPr>
                <w:szCs w:val="24"/>
              </w:rPr>
            </w:pPr>
            <w:r>
              <w:rPr>
                <w:szCs w:val="24"/>
              </w:rPr>
              <w:t xml:space="preserve">Lọc những bản ghi active từ danh mục đơn vị </w:t>
            </w:r>
          </w:p>
        </w:tc>
      </w:tr>
      <w:tr w:rsidR="00443738" w:rsidRPr="000039A0" w14:paraId="6255FF3D" w14:textId="77777777" w:rsidTr="00E72A62">
        <w:trPr>
          <w:cantSplit/>
          <w:trHeight w:val="827"/>
        </w:trPr>
        <w:tc>
          <w:tcPr>
            <w:tcW w:w="1800" w:type="dxa"/>
          </w:tcPr>
          <w:p w14:paraId="433B69F5" w14:textId="4E89C076" w:rsidR="00443738" w:rsidRDefault="00443738" w:rsidP="00E821FE">
            <w:pPr>
              <w:ind w:left="0"/>
              <w:rPr>
                <w:szCs w:val="24"/>
              </w:rPr>
            </w:pPr>
            <w:r>
              <w:rPr>
                <w:szCs w:val="24"/>
              </w:rPr>
              <w:t>Nội dung</w:t>
            </w:r>
          </w:p>
        </w:tc>
        <w:tc>
          <w:tcPr>
            <w:tcW w:w="1980" w:type="dxa"/>
          </w:tcPr>
          <w:p w14:paraId="595CAC2D" w14:textId="50D03591" w:rsidR="00443738" w:rsidRDefault="00443738" w:rsidP="00E821FE">
            <w:pPr>
              <w:ind w:left="0"/>
              <w:rPr>
                <w:szCs w:val="24"/>
              </w:rPr>
            </w:pPr>
            <w:r>
              <w:rPr>
                <w:szCs w:val="24"/>
              </w:rPr>
              <w:t>Description</w:t>
            </w:r>
          </w:p>
        </w:tc>
        <w:tc>
          <w:tcPr>
            <w:tcW w:w="1417" w:type="dxa"/>
          </w:tcPr>
          <w:p w14:paraId="5851CECC" w14:textId="77777777" w:rsidR="00443738" w:rsidRDefault="00443738" w:rsidP="00E821FE">
            <w:pPr>
              <w:ind w:left="0"/>
            </w:pPr>
            <w:r>
              <w:t>String</w:t>
            </w:r>
          </w:p>
          <w:p w14:paraId="448C6F92" w14:textId="4A72446D" w:rsidR="00443738" w:rsidRDefault="00443738" w:rsidP="00E821FE">
            <w:pPr>
              <w:ind w:left="0"/>
            </w:pPr>
            <w:r>
              <w:t>Text box</w:t>
            </w:r>
          </w:p>
        </w:tc>
        <w:tc>
          <w:tcPr>
            <w:tcW w:w="630" w:type="dxa"/>
          </w:tcPr>
          <w:p w14:paraId="5AA11EA9" w14:textId="7FAE1D6A" w:rsidR="00443738" w:rsidRDefault="00443738" w:rsidP="00E821FE">
            <w:pPr>
              <w:pStyle w:val="Sothutu-1so"/>
              <w:spacing w:before="120" w:after="120" w:line="276" w:lineRule="auto"/>
              <w:jc w:val="left"/>
              <w:rPr>
                <w:szCs w:val="24"/>
              </w:rPr>
            </w:pPr>
            <w:r>
              <w:rPr>
                <w:szCs w:val="24"/>
              </w:rPr>
              <w:t>250</w:t>
            </w:r>
          </w:p>
        </w:tc>
        <w:tc>
          <w:tcPr>
            <w:tcW w:w="540" w:type="dxa"/>
          </w:tcPr>
          <w:p w14:paraId="72222570" w14:textId="068A4DC3" w:rsidR="00443738" w:rsidRDefault="00443738" w:rsidP="00E821FE">
            <w:pPr>
              <w:pStyle w:val="Sothutu-1so"/>
              <w:spacing w:before="120" w:after="120" w:line="276" w:lineRule="auto"/>
              <w:jc w:val="left"/>
              <w:rPr>
                <w:szCs w:val="24"/>
              </w:rPr>
            </w:pPr>
            <w:r>
              <w:rPr>
                <w:szCs w:val="24"/>
              </w:rPr>
              <w:t>N</w:t>
            </w:r>
          </w:p>
        </w:tc>
        <w:tc>
          <w:tcPr>
            <w:tcW w:w="450" w:type="dxa"/>
          </w:tcPr>
          <w:p w14:paraId="2303370B" w14:textId="15BB0270" w:rsidR="00443738" w:rsidRDefault="00443738" w:rsidP="00E821FE">
            <w:pPr>
              <w:pStyle w:val="Sothutu-1so"/>
              <w:spacing w:before="120" w:after="120" w:line="276" w:lineRule="auto"/>
              <w:jc w:val="left"/>
              <w:rPr>
                <w:szCs w:val="24"/>
              </w:rPr>
            </w:pPr>
            <w:r>
              <w:rPr>
                <w:szCs w:val="24"/>
              </w:rPr>
              <w:t>Y</w:t>
            </w:r>
          </w:p>
        </w:tc>
        <w:tc>
          <w:tcPr>
            <w:tcW w:w="540" w:type="dxa"/>
          </w:tcPr>
          <w:p w14:paraId="4D63767D" w14:textId="05D39D6F" w:rsidR="00443738" w:rsidRDefault="00443738" w:rsidP="00E821FE">
            <w:pPr>
              <w:pStyle w:val="Sothutu-1so"/>
              <w:spacing w:before="120" w:after="120" w:line="276" w:lineRule="auto"/>
              <w:jc w:val="center"/>
              <w:rPr>
                <w:szCs w:val="24"/>
              </w:rPr>
            </w:pPr>
            <w:r>
              <w:rPr>
                <w:szCs w:val="24"/>
              </w:rPr>
              <w:t>Y</w:t>
            </w:r>
          </w:p>
        </w:tc>
        <w:tc>
          <w:tcPr>
            <w:tcW w:w="7380" w:type="dxa"/>
          </w:tcPr>
          <w:p w14:paraId="7BC57CE9" w14:textId="5E2FB282" w:rsidR="00443738" w:rsidRPr="00F20394" w:rsidRDefault="00443738" w:rsidP="00E821FE">
            <w:pPr>
              <w:pStyle w:val="Sothutu-1so"/>
              <w:spacing w:before="120" w:after="120" w:line="276" w:lineRule="auto"/>
              <w:rPr>
                <w:szCs w:val="24"/>
              </w:rPr>
            </w:pPr>
            <w:r w:rsidRPr="00F20394">
              <w:rPr>
                <w:szCs w:val="24"/>
              </w:rPr>
              <w:t>Khi thêm mới mặc định theo nội dung của hóa đơn, nếu chọn tiếp mặt hàng thì mặc định là tên mặt hàng đã chọn.</w:t>
            </w:r>
          </w:p>
        </w:tc>
      </w:tr>
      <w:tr w:rsidR="00443738" w:rsidRPr="000039A0" w14:paraId="3E42A17D" w14:textId="77777777" w:rsidTr="00E72A62">
        <w:trPr>
          <w:cantSplit/>
          <w:trHeight w:val="827"/>
        </w:trPr>
        <w:tc>
          <w:tcPr>
            <w:tcW w:w="1800" w:type="dxa"/>
          </w:tcPr>
          <w:p w14:paraId="22AF54E1" w14:textId="3D285B0A" w:rsidR="00443738" w:rsidRDefault="00443738" w:rsidP="00E821FE">
            <w:pPr>
              <w:ind w:left="0"/>
              <w:rPr>
                <w:szCs w:val="24"/>
              </w:rPr>
            </w:pPr>
            <w:r>
              <w:rPr>
                <w:szCs w:val="24"/>
              </w:rPr>
              <w:lastRenderedPageBreak/>
              <w:t>Số lượng</w:t>
            </w:r>
          </w:p>
        </w:tc>
        <w:tc>
          <w:tcPr>
            <w:tcW w:w="1980" w:type="dxa"/>
          </w:tcPr>
          <w:p w14:paraId="3B580013" w14:textId="436C03C9" w:rsidR="00443738" w:rsidRDefault="00443738" w:rsidP="00E821FE">
            <w:pPr>
              <w:ind w:left="0"/>
              <w:rPr>
                <w:szCs w:val="24"/>
              </w:rPr>
            </w:pPr>
            <w:r>
              <w:rPr>
                <w:szCs w:val="24"/>
              </w:rPr>
              <w:t>QTY</w:t>
            </w:r>
          </w:p>
        </w:tc>
        <w:tc>
          <w:tcPr>
            <w:tcW w:w="1417" w:type="dxa"/>
          </w:tcPr>
          <w:p w14:paraId="3A07A58E" w14:textId="3D4F17BD" w:rsidR="00443738" w:rsidRDefault="00443738" w:rsidP="00E821FE">
            <w:pPr>
              <w:ind w:left="0"/>
            </w:pPr>
            <w:r>
              <w:t>Number</w:t>
            </w:r>
          </w:p>
        </w:tc>
        <w:tc>
          <w:tcPr>
            <w:tcW w:w="630" w:type="dxa"/>
          </w:tcPr>
          <w:p w14:paraId="52670B75" w14:textId="58951A60" w:rsidR="00443738" w:rsidRDefault="00DD5803" w:rsidP="00E821FE">
            <w:pPr>
              <w:pStyle w:val="Sothutu-1so"/>
              <w:spacing w:before="120" w:after="120" w:line="276" w:lineRule="auto"/>
              <w:jc w:val="left"/>
              <w:rPr>
                <w:szCs w:val="24"/>
              </w:rPr>
            </w:pPr>
            <w:r>
              <w:rPr>
                <w:szCs w:val="24"/>
              </w:rPr>
              <w:t>10</w:t>
            </w:r>
          </w:p>
        </w:tc>
        <w:tc>
          <w:tcPr>
            <w:tcW w:w="540" w:type="dxa"/>
          </w:tcPr>
          <w:p w14:paraId="562F5D4C" w14:textId="65579476" w:rsidR="00443738" w:rsidRDefault="00DD5803" w:rsidP="00E821FE">
            <w:pPr>
              <w:pStyle w:val="Sothutu-1so"/>
              <w:spacing w:before="120" w:after="120" w:line="276" w:lineRule="auto"/>
              <w:jc w:val="left"/>
              <w:rPr>
                <w:szCs w:val="24"/>
              </w:rPr>
            </w:pPr>
            <w:r>
              <w:rPr>
                <w:szCs w:val="24"/>
              </w:rPr>
              <w:t>N</w:t>
            </w:r>
          </w:p>
        </w:tc>
        <w:tc>
          <w:tcPr>
            <w:tcW w:w="450" w:type="dxa"/>
          </w:tcPr>
          <w:p w14:paraId="721B059F" w14:textId="419D1DF0" w:rsidR="00443738" w:rsidRDefault="00DD5803" w:rsidP="00E821FE">
            <w:pPr>
              <w:pStyle w:val="Sothutu-1so"/>
              <w:spacing w:before="120" w:after="120" w:line="276" w:lineRule="auto"/>
              <w:jc w:val="left"/>
              <w:rPr>
                <w:szCs w:val="24"/>
              </w:rPr>
            </w:pPr>
            <w:r>
              <w:rPr>
                <w:szCs w:val="24"/>
              </w:rPr>
              <w:t>Y</w:t>
            </w:r>
          </w:p>
        </w:tc>
        <w:tc>
          <w:tcPr>
            <w:tcW w:w="540" w:type="dxa"/>
          </w:tcPr>
          <w:p w14:paraId="11B39CE0" w14:textId="53865FC6" w:rsidR="00443738" w:rsidRDefault="00DD5803" w:rsidP="00E821FE">
            <w:pPr>
              <w:pStyle w:val="Sothutu-1so"/>
              <w:spacing w:before="120" w:after="120" w:line="276" w:lineRule="auto"/>
              <w:jc w:val="center"/>
              <w:rPr>
                <w:szCs w:val="24"/>
              </w:rPr>
            </w:pPr>
            <w:r>
              <w:rPr>
                <w:szCs w:val="24"/>
              </w:rPr>
              <w:t>Y</w:t>
            </w:r>
          </w:p>
        </w:tc>
        <w:tc>
          <w:tcPr>
            <w:tcW w:w="7380" w:type="dxa"/>
          </w:tcPr>
          <w:p w14:paraId="3295F772" w14:textId="77777777" w:rsidR="00443738" w:rsidRDefault="00443738" w:rsidP="00E821FE">
            <w:pPr>
              <w:pStyle w:val="Sothutu-1so"/>
              <w:spacing w:before="120" w:after="120" w:line="276" w:lineRule="auto"/>
              <w:rPr>
                <w:szCs w:val="24"/>
              </w:rPr>
            </w:pPr>
          </w:p>
        </w:tc>
      </w:tr>
      <w:tr w:rsidR="00DD5803" w14:paraId="33A98BC4" w14:textId="77777777" w:rsidTr="00E72A62">
        <w:trPr>
          <w:cantSplit/>
          <w:trHeight w:val="827"/>
        </w:trPr>
        <w:tc>
          <w:tcPr>
            <w:tcW w:w="1800" w:type="dxa"/>
          </w:tcPr>
          <w:p w14:paraId="182DA619" w14:textId="18B6509B" w:rsidR="00DD5803" w:rsidRDefault="00DD5803" w:rsidP="00E821FE">
            <w:pPr>
              <w:ind w:left="0"/>
            </w:pPr>
            <w:r>
              <w:t>Đơn vị tính</w:t>
            </w:r>
          </w:p>
        </w:tc>
        <w:tc>
          <w:tcPr>
            <w:tcW w:w="1980" w:type="dxa"/>
          </w:tcPr>
          <w:p w14:paraId="2A49C5E1" w14:textId="5D73DE16" w:rsidR="00DD5803" w:rsidRDefault="00DD5803" w:rsidP="00E821FE">
            <w:pPr>
              <w:ind w:left="0"/>
            </w:pPr>
            <w:r>
              <w:rPr>
                <w:szCs w:val="24"/>
              </w:rPr>
              <w:t>C_UOM_ID</w:t>
            </w:r>
          </w:p>
        </w:tc>
        <w:tc>
          <w:tcPr>
            <w:tcW w:w="1417" w:type="dxa"/>
          </w:tcPr>
          <w:p w14:paraId="1A3D813C" w14:textId="77777777" w:rsidR="00DD5803" w:rsidRDefault="00DD5803" w:rsidP="00E821FE">
            <w:pPr>
              <w:ind w:left="0"/>
            </w:pPr>
            <w:r>
              <w:t>String</w:t>
            </w:r>
          </w:p>
          <w:p w14:paraId="081EAE64" w14:textId="67BCF67D" w:rsidR="00DD5803" w:rsidRDefault="00DD5803" w:rsidP="00E821FE">
            <w:pPr>
              <w:ind w:left="0"/>
            </w:pPr>
            <w:r>
              <w:t>CL</w:t>
            </w:r>
          </w:p>
        </w:tc>
        <w:tc>
          <w:tcPr>
            <w:tcW w:w="630" w:type="dxa"/>
          </w:tcPr>
          <w:p w14:paraId="1C14F4CB" w14:textId="641B131B" w:rsidR="00DD5803" w:rsidRDefault="00DD5803" w:rsidP="00E821FE">
            <w:pPr>
              <w:pStyle w:val="Sothutu-1so"/>
              <w:spacing w:before="120" w:after="120" w:line="276" w:lineRule="auto"/>
              <w:jc w:val="left"/>
              <w:rPr>
                <w:szCs w:val="24"/>
              </w:rPr>
            </w:pPr>
            <w:r>
              <w:rPr>
                <w:szCs w:val="24"/>
              </w:rPr>
              <w:t>10</w:t>
            </w:r>
          </w:p>
        </w:tc>
        <w:tc>
          <w:tcPr>
            <w:tcW w:w="540" w:type="dxa"/>
          </w:tcPr>
          <w:p w14:paraId="6AFFC7A4" w14:textId="7DB8CC6B" w:rsidR="00DD5803" w:rsidRDefault="00DD5803" w:rsidP="00E821FE">
            <w:pPr>
              <w:pStyle w:val="Sothutu-1so"/>
              <w:spacing w:before="120" w:after="120" w:line="276" w:lineRule="auto"/>
              <w:jc w:val="left"/>
              <w:rPr>
                <w:szCs w:val="24"/>
              </w:rPr>
            </w:pPr>
            <w:r>
              <w:rPr>
                <w:szCs w:val="24"/>
              </w:rPr>
              <w:t>N</w:t>
            </w:r>
          </w:p>
        </w:tc>
        <w:tc>
          <w:tcPr>
            <w:tcW w:w="450" w:type="dxa"/>
          </w:tcPr>
          <w:p w14:paraId="719ACBBF" w14:textId="61B8D28E" w:rsidR="00DD5803" w:rsidRDefault="00DD5803" w:rsidP="00E821FE">
            <w:pPr>
              <w:pStyle w:val="Sothutu-1so"/>
              <w:spacing w:before="120" w:after="120" w:line="276" w:lineRule="auto"/>
              <w:jc w:val="left"/>
              <w:rPr>
                <w:szCs w:val="24"/>
              </w:rPr>
            </w:pPr>
            <w:r>
              <w:rPr>
                <w:szCs w:val="24"/>
              </w:rPr>
              <w:t>N</w:t>
            </w:r>
          </w:p>
        </w:tc>
        <w:tc>
          <w:tcPr>
            <w:tcW w:w="540" w:type="dxa"/>
          </w:tcPr>
          <w:p w14:paraId="5A875140" w14:textId="1E0A8B9D" w:rsidR="00DD5803" w:rsidRDefault="00DD5803" w:rsidP="00E821FE">
            <w:pPr>
              <w:pStyle w:val="Sothutu-1so"/>
              <w:spacing w:before="120" w:after="120" w:line="276" w:lineRule="auto"/>
              <w:jc w:val="center"/>
              <w:rPr>
                <w:szCs w:val="24"/>
              </w:rPr>
            </w:pPr>
            <w:r>
              <w:rPr>
                <w:szCs w:val="24"/>
              </w:rPr>
              <w:t>Y</w:t>
            </w:r>
          </w:p>
        </w:tc>
        <w:tc>
          <w:tcPr>
            <w:tcW w:w="7380" w:type="dxa"/>
          </w:tcPr>
          <w:p w14:paraId="1444EFA0" w14:textId="4608A81F" w:rsidR="00DD5803" w:rsidRDefault="00DD5803" w:rsidP="00E821FE">
            <w:pPr>
              <w:pStyle w:val="Sothutu-1so"/>
              <w:spacing w:before="120" w:after="120" w:line="276" w:lineRule="auto"/>
              <w:jc w:val="left"/>
              <w:rPr>
                <w:szCs w:val="24"/>
              </w:rPr>
            </w:pPr>
            <w:r>
              <w:rPr>
                <w:szCs w:val="24"/>
              </w:rPr>
              <w:t>Lọc từ danh mục đơn vị tính</w:t>
            </w:r>
          </w:p>
        </w:tc>
      </w:tr>
      <w:tr w:rsidR="00DD5803" w14:paraId="348E05FE" w14:textId="77777777" w:rsidTr="00E72A62">
        <w:trPr>
          <w:cantSplit/>
          <w:trHeight w:val="827"/>
        </w:trPr>
        <w:tc>
          <w:tcPr>
            <w:tcW w:w="1800" w:type="dxa"/>
          </w:tcPr>
          <w:p w14:paraId="0A63B25A" w14:textId="497FD331" w:rsidR="00DD5803" w:rsidRDefault="00DD5803" w:rsidP="00E821FE">
            <w:pPr>
              <w:ind w:left="0"/>
              <w:rPr>
                <w:szCs w:val="24"/>
              </w:rPr>
            </w:pPr>
            <w:r>
              <w:rPr>
                <w:szCs w:val="24"/>
              </w:rPr>
              <w:t>Đơn giá</w:t>
            </w:r>
          </w:p>
        </w:tc>
        <w:tc>
          <w:tcPr>
            <w:tcW w:w="1980" w:type="dxa"/>
          </w:tcPr>
          <w:p w14:paraId="2DBDD980" w14:textId="5033507F" w:rsidR="00DD5803" w:rsidRDefault="00DD5803" w:rsidP="00E821FE">
            <w:pPr>
              <w:ind w:left="0"/>
              <w:rPr>
                <w:szCs w:val="24"/>
              </w:rPr>
            </w:pPr>
            <w:r>
              <w:rPr>
                <w:szCs w:val="24"/>
              </w:rPr>
              <w:t>PRICE</w:t>
            </w:r>
          </w:p>
        </w:tc>
        <w:tc>
          <w:tcPr>
            <w:tcW w:w="1417" w:type="dxa"/>
          </w:tcPr>
          <w:p w14:paraId="2C519C68" w14:textId="6D3CA0C3" w:rsidR="00DD5803" w:rsidRDefault="00DD5803" w:rsidP="00E821FE">
            <w:pPr>
              <w:ind w:left="0"/>
            </w:pPr>
            <w:r>
              <w:t>Number</w:t>
            </w:r>
          </w:p>
        </w:tc>
        <w:tc>
          <w:tcPr>
            <w:tcW w:w="630" w:type="dxa"/>
          </w:tcPr>
          <w:p w14:paraId="51EA0CA2" w14:textId="25A2F9F1" w:rsidR="00DD5803" w:rsidRDefault="00DD5803" w:rsidP="00E821FE">
            <w:pPr>
              <w:pStyle w:val="Sothutu-1so"/>
              <w:spacing w:before="120" w:after="120" w:line="276" w:lineRule="auto"/>
              <w:jc w:val="left"/>
              <w:rPr>
                <w:szCs w:val="24"/>
              </w:rPr>
            </w:pPr>
            <w:r>
              <w:rPr>
                <w:szCs w:val="24"/>
              </w:rPr>
              <w:t>10</w:t>
            </w:r>
          </w:p>
        </w:tc>
        <w:tc>
          <w:tcPr>
            <w:tcW w:w="540" w:type="dxa"/>
          </w:tcPr>
          <w:p w14:paraId="1AF38E4D" w14:textId="785B6006" w:rsidR="00DD5803" w:rsidRDefault="00DD5803" w:rsidP="00E821FE">
            <w:pPr>
              <w:pStyle w:val="Sothutu-1so"/>
              <w:spacing w:before="120" w:after="120" w:line="276" w:lineRule="auto"/>
              <w:jc w:val="left"/>
              <w:rPr>
                <w:szCs w:val="24"/>
              </w:rPr>
            </w:pPr>
            <w:r>
              <w:rPr>
                <w:szCs w:val="24"/>
              </w:rPr>
              <w:t>N</w:t>
            </w:r>
          </w:p>
        </w:tc>
        <w:tc>
          <w:tcPr>
            <w:tcW w:w="450" w:type="dxa"/>
          </w:tcPr>
          <w:p w14:paraId="0CA6E596" w14:textId="647FBF56" w:rsidR="00DD5803" w:rsidRDefault="00DD5803" w:rsidP="00E821FE">
            <w:pPr>
              <w:pStyle w:val="Sothutu-1so"/>
              <w:spacing w:before="120" w:after="120" w:line="276" w:lineRule="auto"/>
              <w:jc w:val="left"/>
              <w:rPr>
                <w:szCs w:val="24"/>
              </w:rPr>
            </w:pPr>
            <w:r>
              <w:rPr>
                <w:szCs w:val="24"/>
              </w:rPr>
              <w:t>Y</w:t>
            </w:r>
          </w:p>
        </w:tc>
        <w:tc>
          <w:tcPr>
            <w:tcW w:w="540" w:type="dxa"/>
          </w:tcPr>
          <w:p w14:paraId="79C25526" w14:textId="13DC3B82" w:rsidR="00DD5803" w:rsidRDefault="00DD5803" w:rsidP="00E821FE">
            <w:pPr>
              <w:pStyle w:val="Sothutu-1so"/>
              <w:spacing w:before="120" w:after="120" w:line="276" w:lineRule="auto"/>
              <w:jc w:val="center"/>
              <w:rPr>
                <w:szCs w:val="24"/>
              </w:rPr>
            </w:pPr>
            <w:r>
              <w:rPr>
                <w:szCs w:val="24"/>
              </w:rPr>
              <w:t>Y</w:t>
            </w:r>
          </w:p>
        </w:tc>
        <w:tc>
          <w:tcPr>
            <w:tcW w:w="7380" w:type="dxa"/>
          </w:tcPr>
          <w:p w14:paraId="69B2D2E9" w14:textId="77777777" w:rsidR="00DD5803" w:rsidRDefault="00DD5803" w:rsidP="00E821FE">
            <w:pPr>
              <w:pStyle w:val="Sothutu-1so"/>
              <w:spacing w:before="120" w:after="120" w:line="360" w:lineRule="auto"/>
              <w:jc w:val="left"/>
              <w:rPr>
                <w:szCs w:val="24"/>
              </w:rPr>
            </w:pPr>
            <w:r>
              <w:rPr>
                <w:szCs w:val="24"/>
              </w:rPr>
              <w:t>Nếu là hóa đơn điện nước (ap_invoice.service_Type = ‘EW’) thì tìm đơn giá max, min (m_cost_detail.max_price, min_price) của mặt hàng (m_product_id), lấy bản ghi có ngày hiệu lực lớn nhất thỏa mã điều kiện (m_cost_detail.validfrom) &lt; ngày hạch toán hóa đơn (ap_invoice_group.accounting_date).</w:t>
            </w:r>
          </w:p>
          <w:p w14:paraId="2F4992B5" w14:textId="0C521634" w:rsidR="00DD5803" w:rsidRDefault="00DD5803" w:rsidP="00E821FE">
            <w:pPr>
              <w:pStyle w:val="Sothutu-1so"/>
              <w:spacing w:before="120" w:after="120" w:line="360" w:lineRule="auto"/>
              <w:rPr>
                <w:szCs w:val="24"/>
              </w:rPr>
            </w:pPr>
            <w:r>
              <w:rPr>
                <w:szCs w:val="24"/>
              </w:rPr>
              <w:t xml:space="preserve">Nếu [nvl(max_price,0)&gt;0 và nvl(max_price,0) &lt;price] </w:t>
            </w:r>
            <w:r w:rsidRPr="0022280C">
              <w:rPr>
                <w:b/>
                <w:szCs w:val="24"/>
              </w:rPr>
              <w:t>HOẶC</w:t>
            </w:r>
            <w:r>
              <w:rPr>
                <w:szCs w:val="24"/>
              </w:rPr>
              <w:t xml:space="preserve"> [nvl(min_price,0) &gt;0 và nvl(min_price,0) &gt;price] thì khi lưu dữ liệu thông báo ‘Đơn giá không nằm trong khung giá từ nvl(min_price,0) đến nvl(max_price,0)’. Có 2 tùy chọn cho người dùng là ‘Tiếp tục’ và ‘Hủy bỏ’. Nếu chọn ‘Hủy bỏ’ thì không thực hiện lưu dữ liệu.</w:t>
            </w:r>
          </w:p>
        </w:tc>
      </w:tr>
      <w:tr w:rsidR="00DD5803" w14:paraId="7638F21D" w14:textId="77777777" w:rsidTr="00E72A62">
        <w:trPr>
          <w:cantSplit/>
          <w:trHeight w:val="827"/>
        </w:trPr>
        <w:tc>
          <w:tcPr>
            <w:tcW w:w="1800" w:type="dxa"/>
          </w:tcPr>
          <w:p w14:paraId="4788ABC1" w14:textId="3083675A" w:rsidR="00DD5803" w:rsidRDefault="00DD5803" w:rsidP="00E821FE">
            <w:pPr>
              <w:ind w:left="0"/>
              <w:rPr>
                <w:szCs w:val="24"/>
              </w:rPr>
            </w:pPr>
            <w:r>
              <w:rPr>
                <w:szCs w:val="24"/>
              </w:rPr>
              <w:lastRenderedPageBreak/>
              <w:t>Chi tiết tờ trình</w:t>
            </w:r>
          </w:p>
        </w:tc>
        <w:tc>
          <w:tcPr>
            <w:tcW w:w="1980" w:type="dxa"/>
          </w:tcPr>
          <w:p w14:paraId="6131D3B8" w14:textId="17E64A54" w:rsidR="00DD5803" w:rsidRDefault="00DD5803" w:rsidP="00E821FE">
            <w:pPr>
              <w:ind w:left="0"/>
              <w:rPr>
                <w:szCs w:val="24"/>
              </w:rPr>
            </w:pPr>
            <w:r w:rsidRPr="00164DA9">
              <w:rPr>
                <w:szCs w:val="24"/>
              </w:rPr>
              <w:t>C_STATEMENT_LINE_ID</w:t>
            </w:r>
          </w:p>
        </w:tc>
        <w:tc>
          <w:tcPr>
            <w:tcW w:w="1417" w:type="dxa"/>
          </w:tcPr>
          <w:p w14:paraId="66F8F1E1" w14:textId="77777777" w:rsidR="00DD5803" w:rsidRDefault="00DD5803" w:rsidP="00E821FE">
            <w:pPr>
              <w:ind w:left="0"/>
            </w:pPr>
            <w:r>
              <w:t>String</w:t>
            </w:r>
          </w:p>
          <w:p w14:paraId="7ED25199" w14:textId="776422D8" w:rsidR="00DD5803" w:rsidRDefault="00DD5803" w:rsidP="00E821FE">
            <w:pPr>
              <w:ind w:left="0"/>
            </w:pPr>
            <w:r>
              <w:t>CL</w:t>
            </w:r>
          </w:p>
        </w:tc>
        <w:tc>
          <w:tcPr>
            <w:tcW w:w="630" w:type="dxa"/>
          </w:tcPr>
          <w:p w14:paraId="659145BA" w14:textId="32EEE2CF" w:rsidR="00DD5803" w:rsidRDefault="00DD5803" w:rsidP="00E821FE">
            <w:pPr>
              <w:pStyle w:val="Sothutu-1so"/>
              <w:spacing w:before="120" w:after="120" w:line="276" w:lineRule="auto"/>
              <w:jc w:val="left"/>
              <w:rPr>
                <w:szCs w:val="24"/>
              </w:rPr>
            </w:pPr>
            <w:r>
              <w:rPr>
                <w:szCs w:val="24"/>
              </w:rPr>
              <w:t>100</w:t>
            </w:r>
          </w:p>
        </w:tc>
        <w:tc>
          <w:tcPr>
            <w:tcW w:w="540" w:type="dxa"/>
          </w:tcPr>
          <w:p w14:paraId="112CE72F" w14:textId="2C7CAB15" w:rsidR="00DD5803" w:rsidRDefault="00DD5803" w:rsidP="00E821FE">
            <w:pPr>
              <w:pStyle w:val="Sothutu-1so"/>
              <w:spacing w:before="120" w:after="120" w:line="276" w:lineRule="auto"/>
              <w:jc w:val="left"/>
              <w:rPr>
                <w:szCs w:val="24"/>
              </w:rPr>
            </w:pPr>
            <w:r>
              <w:rPr>
                <w:szCs w:val="24"/>
              </w:rPr>
              <w:t>N</w:t>
            </w:r>
          </w:p>
        </w:tc>
        <w:tc>
          <w:tcPr>
            <w:tcW w:w="450" w:type="dxa"/>
          </w:tcPr>
          <w:p w14:paraId="02ADBE29" w14:textId="37641053" w:rsidR="00DD5803" w:rsidRDefault="00DD5803" w:rsidP="00E821FE">
            <w:pPr>
              <w:pStyle w:val="Sothutu-1so"/>
              <w:spacing w:before="120" w:after="120" w:line="276" w:lineRule="auto"/>
              <w:jc w:val="left"/>
              <w:rPr>
                <w:szCs w:val="24"/>
              </w:rPr>
            </w:pPr>
            <w:r>
              <w:rPr>
                <w:szCs w:val="24"/>
              </w:rPr>
              <w:t>N</w:t>
            </w:r>
          </w:p>
        </w:tc>
        <w:tc>
          <w:tcPr>
            <w:tcW w:w="540" w:type="dxa"/>
          </w:tcPr>
          <w:p w14:paraId="5E64D454" w14:textId="592DE8E4" w:rsidR="00DD5803" w:rsidRDefault="00DD5803" w:rsidP="00E821FE">
            <w:pPr>
              <w:pStyle w:val="Sothutu-1so"/>
              <w:spacing w:before="120" w:after="120" w:line="276" w:lineRule="auto"/>
              <w:jc w:val="center"/>
              <w:rPr>
                <w:szCs w:val="24"/>
              </w:rPr>
            </w:pPr>
            <w:r>
              <w:rPr>
                <w:szCs w:val="24"/>
              </w:rPr>
              <w:t>N</w:t>
            </w:r>
          </w:p>
        </w:tc>
        <w:tc>
          <w:tcPr>
            <w:tcW w:w="7380" w:type="dxa"/>
          </w:tcPr>
          <w:p w14:paraId="18346AA6" w14:textId="0CDF4235" w:rsidR="00DD5803" w:rsidRDefault="00DD5803" w:rsidP="00E821FE">
            <w:pPr>
              <w:pStyle w:val="Sothutu-1so"/>
              <w:spacing w:before="120" w:after="120" w:line="276" w:lineRule="auto"/>
              <w:rPr>
                <w:szCs w:val="24"/>
              </w:rPr>
            </w:pPr>
            <w:r>
              <w:rPr>
                <w:szCs w:val="24"/>
              </w:rPr>
              <w:t>Chỉ bắt buộc điền khi hóa đơn được gắn với bảng THTT.</w:t>
            </w:r>
          </w:p>
          <w:p w14:paraId="177230B2" w14:textId="4429F1F7" w:rsidR="00DD5803" w:rsidRPr="006A4884" w:rsidRDefault="00DD5803" w:rsidP="00E821FE">
            <w:pPr>
              <w:pStyle w:val="Sothutu-1so"/>
              <w:spacing w:before="120" w:after="120" w:line="276" w:lineRule="auto"/>
              <w:rPr>
                <w:szCs w:val="24"/>
              </w:rPr>
            </w:pPr>
            <w:r w:rsidRPr="006A4884">
              <w:rPr>
                <w:szCs w:val="24"/>
              </w:rPr>
              <w:t>Lọc chi tiết có trong các tờ trình thuộc bảng THTT.</w:t>
            </w:r>
          </w:p>
          <w:p w14:paraId="12C2DAA2" w14:textId="77777777" w:rsidR="00DD5803" w:rsidRDefault="00DD5803" w:rsidP="00E821FE">
            <w:pPr>
              <w:pStyle w:val="Sothutu-1so"/>
              <w:spacing w:before="120" w:after="120" w:line="276" w:lineRule="auto"/>
              <w:rPr>
                <w:szCs w:val="24"/>
              </w:rPr>
            </w:pPr>
            <w:r w:rsidRPr="006A4884">
              <w:rPr>
                <w:szCs w:val="24"/>
              </w:rPr>
              <w:t>Nếu số lượng các dòng chi tiết tờ trình thuộc bảng THTT = 1 thì mặc định chi tiết tờ trình theo dòng tìm được</w:t>
            </w:r>
          </w:p>
          <w:p w14:paraId="584A34A5" w14:textId="77777777" w:rsidR="00DD5803" w:rsidRPr="00341E99" w:rsidRDefault="00DD5803" w:rsidP="00E821FE">
            <w:pPr>
              <w:pStyle w:val="Sothutu-1so"/>
              <w:spacing w:before="120" w:after="120" w:line="276" w:lineRule="auto"/>
              <w:rPr>
                <w:szCs w:val="24"/>
              </w:rPr>
            </w:pPr>
            <w:r w:rsidRPr="00341E99">
              <w:rPr>
                <w:szCs w:val="24"/>
              </w:rPr>
              <w:t>Nếu c_activity_id &lt;&gt; NULL: lọc các chi tiết tờ trình theo c_activity_id</w:t>
            </w:r>
          </w:p>
          <w:p w14:paraId="5D328584" w14:textId="11BB1222" w:rsidR="00DD5803" w:rsidRDefault="00DD5803" w:rsidP="00E821FE">
            <w:pPr>
              <w:pStyle w:val="Sothutu-1so"/>
              <w:spacing w:before="120" w:after="120" w:line="276" w:lineRule="auto"/>
              <w:rPr>
                <w:szCs w:val="24"/>
              </w:rPr>
            </w:pPr>
            <w:r w:rsidRPr="00341E99">
              <w:rPr>
                <w:szCs w:val="24"/>
              </w:rPr>
              <w:t>Nếu chỉ tìm thấy 01 chi tiết tờ trình thỏa mãn điều kiện thì lấy giá trị này làm mặc định</w:t>
            </w:r>
          </w:p>
        </w:tc>
      </w:tr>
      <w:tr w:rsidR="00DD5803" w14:paraId="4D0BF7D0" w14:textId="77777777" w:rsidTr="00E72A62">
        <w:trPr>
          <w:cantSplit/>
          <w:trHeight w:val="827"/>
        </w:trPr>
        <w:tc>
          <w:tcPr>
            <w:tcW w:w="1800" w:type="dxa"/>
          </w:tcPr>
          <w:p w14:paraId="68F2C57F" w14:textId="50BEDAFB" w:rsidR="00DD5803" w:rsidRDefault="006A4884" w:rsidP="00E821FE">
            <w:pPr>
              <w:ind w:left="0"/>
              <w:rPr>
                <w:szCs w:val="24"/>
              </w:rPr>
            </w:pPr>
            <w:r>
              <w:rPr>
                <w:szCs w:val="24"/>
              </w:rPr>
              <w:t>Loại thuế</w:t>
            </w:r>
          </w:p>
        </w:tc>
        <w:tc>
          <w:tcPr>
            <w:tcW w:w="1980" w:type="dxa"/>
          </w:tcPr>
          <w:p w14:paraId="448F7C91" w14:textId="5A742A07" w:rsidR="00DD5803" w:rsidRPr="00164DA9" w:rsidRDefault="00DD5803" w:rsidP="00E821FE">
            <w:pPr>
              <w:ind w:left="0"/>
              <w:rPr>
                <w:szCs w:val="24"/>
              </w:rPr>
            </w:pPr>
            <w:r>
              <w:rPr>
                <w:szCs w:val="24"/>
              </w:rPr>
              <w:t>C_TAX_ID</w:t>
            </w:r>
          </w:p>
        </w:tc>
        <w:tc>
          <w:tcPr>
            <w:tcW w:w="1417" w:type="dxa"/>
          </w:tcPr>
          <w:p w14:paraId="1174740D" w14:textId="77777777" w:rsidR="00DD5803" w:rsidRDefault="00DD5803" w:rsidP="00E821FE">
            <w:pPr>
              <w:ind w:left="0"/>
            </w:pPr>
            <w:r>
              <w:t>String</w:t>
            </w:r>
          </w:p>
          <w:p w14:paraId="4FAAA1F0" w14:textId="3B94DD28" w:rsidR="00DD5803" w:rsidRDefault="00DD5803" w:rsidP="00E821FE">
            <w:pPr>
              <w:ind w:left="0"/>
            </w:pPr>
            <w:r>
              <w:t>CL</w:t>
            </w:r>
          </w:p>
        </w:tc>
        <w:tc>
          <w:tcPr>
            <w:tcW w:w="630" w:type="dxa"/>
          </w:tcPr>
          <w:p w14:paraId="6013572B" w14:textId="1F34473D" w:rsidR="00DD5803" w:rsidRDefault="006A4884" w:rsidP="00E821FE">
            <w:pPr>
              <w:pStyle w:val="Sothutu-1so"/>
              <w:spacing w:before="120" w:after="120" w:line="276" w:lineRule="auto"/>
              <w:jc w:val="left"/>
              <w:rPr>
                <w:szCs w:val="24"/>
              </w:rPr>
            </w:pPr>
            <w:r>
              <w:rPr>
                <w:szCs w:val="24"/>
              </w:rPr>
              <w:t>50</w:t>
            </w:r>
          </w:p>
        </w:tc>
        <w:tc>
          <w:tcPr>
            <w:tcW w:w="540" w:type="dxa"/>
          </w:tcPr>
          <w:p w14:paraId="6103E46F" w14:textId="3DBC0911" w:rsidR="00DD5803" w:rsidRDefault="006A4884" w:rsidP="00E821FE">
            <w:pPr>
              <w:pStyle w:val="Sothutu-1so"/>
              <w:spacing w:before="120" w:after="120" w:line="276" w:lineRule="auto"/>
              <w:jc w:val="left"/>
              <w:rPr>
                <w:szCs w:val="24"/>
              </w:rPr>
            </w:pPr>
            <w:r>
              <w:rPr>
                <w:szCs w:val="24"/>
              </w:rPr>
              <w:t>N</w:t>
            </w:r>
          </w:p>
        </w:tc>
        <w:tc>
          <w:tcPr>
            <w:tcW w:w="450" w:type="dxa"/>
          </w:tcPr>
          <w:p w14:paraId="6D5F7207" w14:textId="65C1A634" w:rsidR="00DD5803" w:rsidRDefault="006A4884" w:rsidP="00E821FE">
            <w:pPr>
              <w:pStyle w:val="Sothutu-1so"/>
              <w:spacing w:before="120" w:after="120" w:line="276" w:lineRule="auto"/>
              <w:jc w:val="left"/>
              <w:rPr>
                <w:szCs w:val="24"/>
              </w:rPr>
            </w:pPr>
            <w:r>
              <w:rPr>
                <w:szCs w:val="24"/>
              </w:rPr>
              <w:t>Y</w:t>
            </w:r>
          </w:p>
        </w:tc>
        <w:tc>
          <w:tcPr>
            <w:tcW w:w="540" w:type="dxa"/>
          </w:tcPr>
          <w:p w14:paraId="01A6727A" w14:textId="271DFFDB" w:rsidR="00DD5803" w:rsidRDefault="006A4884" w:rsidP="00E821FE">
            <w:pPr>
              <w:pStyle w:val="Sothutu-1so"/>
              <w:spacing w:before="120" w:after="120" w:line="276" w:lineRule="auto"/>
              <w:jc w:val="center"/>
              <w:rPr>
                <w:szCs w:val="24"/>
              </w:rPr>
            </w:pPr>
            <w:r>
              <w:rPr>
                <w:szCs w:val="24"/>
              </w:rPr>
              <w:t>Y</w:t>
            </w:r>
          </w:p>
        </w:tc>
        <w:tc>
          <w:tcPr>
            <w:tcW w:w="7380" w:type="dxa"/>
          </w:tcPr>
          <w:p w14:paraId="157E4F63" w14:textId="77777777" w:rsidR="00DD5803" w:rsidRDefault="00DD5803" w:rsidP="00E821FE">
            <w:pPr>
              <w:pStyle w:val="Sothutu-1so"/>
              <w:spacing w:before="120" w:after="120" w:line="276" w:lineRule="auto"/>
              <w:rPr>
                <w:szCs w:val="24"/>
              </w:rPr>
            </w:pPr>
            <w:r>
              <w:rPr>
                <w:szCs w:val="24"/>
              </w:rPr>
              <w:t>Danh mục loại thuế, chỉ lấy thuế đầu vào (thiết lập tại nhóm thuế)</w:t>
            </w:r>
          </w:p>
          <w:p w14:paraId="69827694" w14:textId="29B851CC" w:rsidR="00DD5803" w:rsidRDefault="00DD5803" w:rsidP="00E821FE">
            <w:pPr>
              <w:pStyle w:val="Sothutu-1so"/>
              <w:spacing w:before="120" w:after="120" w:line="276" w:lineRule="auto"/>
              <w:rPr>
                <w:szCs w:val="24"/>
              </w:rPr>
            </w:pPr>
            <w:r>
              <w:rPr>
                <w:szCs w:val="24"/>
              </w:rPr>
              <w:t>Không bắt buộc, không hiển thị với ‘Chứng từ thanh toán’</w:t>
            </w:r>
          </w:p>
        </w:tc>
      </w:tr>
      <w:tr w:rsidR="00DD5803" w:rsidRPr="001E5A81" w14:paraId="346840D4" w14:textId="77777777" w:rsidTr="00E72A62">
        <w:trPr>
          <w:cantSplit/>
          <w:trHeight w:val="827"/>
        </w:trPr>
        <w:tc>
          <w:tcPr>
            <w:tcW w:w="14737" w:type="dxa"/>
            <w:gridSpan w:val="8"/>
          </w:tcPr>
          <w:p w14:paraId="75937123" w14:textId="7D07D800" w:rsidR="00DD5803" w:rsidRPr="001E5A81" w:rsidRDefault="00DD5803" w:rsidP="00E821FE">
            <w:pPr>
              <w:pStyle w:val="Sothutu-1so"/>
              <w:spacing w:before="120" w:after="120" w:line="276" w:lineRule="auto"/>
              <w:rPr>
                <w:b/>
                <w:szCs w:val="24"/>
              </w:rPr>
            </w:pPr>
            <w:r w:rsidRPr="001E5A81">
              <w:rPr>
                <w:b/>
                <w:szCs w:val="24"/>
              </w:rPr>
              <w:t>Group: Thông tin số tiền</w:t>
            </w:r>
          </w:p>
        </w:tc>
      </w:tr>
      <w:tr w:rsidR="00DD5803" w:rsidRPr="004C531E" w14:paraId="1D2756A2" w14:textId="77777777" w:rsidTr="00E72A62">
        <w:trPr>
          <w:cantSplit/>
          <w:trHeight w:val="827"/>
        </w:trPr>
        <w:tc>
          <w:tcPr>
            <w:tcW w:w="1800" w:type="dxa"/>
          </w:tcPr>
          <w:p w14:paraId="19DAC570" w14:textId="05419378" w:rsidR="00DD5803" w:rsidRDefault="00DD5803" w:rsidP="00E821FE">
            <w:pPr>
              <w:ind w:left="0"/>
              <w:rPr>
                <w:szCs w:val="24"/>
              </w:rPr>
            </w:pPr>
            <w:r>
              <w:rPr>
                <w:szCs w:val="24"/>
              </w:rPr>
              <w:t>Tiền trước thuế đề nghị</w:t>
            </w:r>
          </w:p>
        </w:tc>
        <w:tc>
          <w:tcPr>
            <w:tcW w:w="1980" w:type="dxa"/>
          </w:tcPr>
          <w:p w14:paraId="78D527AF" w14:textId="187E6EC8" w:rsidR="00DD5803" w:rsidRDefault="00F660A1" w:rsidP="00E821FE">
            <w:pPr>
              <w:ind w:left="0"/>
              <w:rPr>
                <w:szCs w:val="24"/>
              </w:rPr>
            </w:pPr>
            <w:r w:rsidRPr="00F660A1">
              <w:rPr>
                <w:szCs w:val="24"/>
              </w:rPr>
              <w:t>REQUEST_BEFORE_TAX_AMOUNT</w:t>
            </w:r>
          </w:p>
        </w:tc>
        <w:tc>
          <w:tcPr>
            <w:tcW w:w="1417" w:type="dxa"/>
          </w:tcPr>
          <w:p w14:paraId="24606826" w14:textId="77777777" w:rsidR="00DD5803" w:rsidRDefault="00DD5803" w:rsidP="00E821FE">
            <w:pPr>
              <w:ind w:left="0"/>
            </w:pPr>
          </w:p>
        </w:tc>
        <w:tc>
          <w:tcPr>
            <w:tcW w:w="630" w:type="dxa"/>
          </w:tcPr>
          <w:p w14:paraId="21885226"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05C43534" w14:textId="281805E5" w:rsidR="00DD5803" w:rsidRDefault="00DD5803" w:rsidP="00E821FE">
            <w:pPr>
              <w:pStyle w:val="Sothutu-1so"/>
              <w:spacing w:before="120" w:after="120" w:line="276" w:lineRule="auto"/>
              <w:jc w:val="left"/>
              <w:rPr>
                <w:szCs w:val="24"/>
              </w:rPr>
            </w:pPr>
            <w:r>
              <w:rPr>
                <w:szCs w:val="24"/>
              </w:rPr>
              <w:t>N</w:t>
            </w:r>
          </w:p>
        </w:tc>
        <w:tc>
          <w:tcPr>
            <w:tcW w:w="450" w:type="dxa"/>
          </w:tcPr>
          <w:p w14:paraId="5339C49C"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6A3881C4"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3F0033E8" w14:textId="77777777" w:rsidR="00DD5803" w:rsidRDefault="00DD5803" w:rsidP="00E821FE">
            <w:pPr>
              <w:pStyle w:val="Sothutu-1so"/>
              <w:spacing w:before="120" w:after="120" w:line="276" w:lineRule="auto"/>
              <w:rPr>
                <w:szCs w:val="24"/>
              </w:rPr>
            </w:pPr>
            <w:r>
              <w:rPr>
                <w:szCs w:val="24"/>
              </w:rPr>
              <w:t>Mặc định = đơn giá * số lượng</w:t>
            </w:r>
          </w:p>
          <w:p w14:paraId="14D72807" w14:textId="05D41B75" w:rsidR="00DD5803" w:rsidRDefault="00DD5803" w:rsidP="00E821FE">
            <w:pPr>
              <w:pStyle w:val="Sothutu-1so"/>
              <w:spacing w:before="120" w:after="120" w:line="276" w:lineRule="auto"/>
              <w:rPr>
                <w:szCs w:val="24"/>
              </w:rPr>
            </w:pPr>
            <w:r>
              <w:rPr>
                <w:szCs w:val="24"/>
              </w:rPr>
              <w:t>Readonly khi chứng từ ở trạng thái hoàn thành</w:t>
            </w:r>
          </w:p>
        </w:tc>
      </w:tr>
      <w:tr w:rsidR="00DD5803" w:rsidRPr="004C531E" w14:paraId="467337D2" w14:textId="77777777" w:rsidTr="00E72A62">
        <w:trPr>
          <w:cantSplit/>
          <w:trHeight w:val="827"/>
        </w:trPr>
        <w:tc>
          <w:tcPr>
            <w:tcW w:w="1800" w:type="dxa"/>
          </w:tcPr>
          <w:p w14:paraId="09334046" w14:textId="0884BF4A" w:rsidR="00DD5803" w:rsidRDefault="00DD5803" w:rsidP="00E821FE">
            <w:pPr>
              <w:ind w:left="0"/>
              <w:rPr>
                <w:szCs w:val="24"/>
              </w:rPr>
            </w:pPr>
            <w:r>
              <w:rPr>
                <w:szCs w:val="24"/>
              </w:rPr>
              <w:t>Tiền thuế ĐN</w:t>
            </w:r>
          </w:p>
        </w:tc>
        <w:tc>
          <w:tcPr>
            <w:tcW w:w="1980" w:type="dxa"/>
          </w:tcPr>
          <w:p w14:paraId="0E35727B" w14:textId="5CF22CBB" w:rsidR="00DD5803" w:rsidRDefault="00F660A1" w:rsidP="00E821FE">
            <w:pPr>
              <w:ind w:left="0"/>
              <w:rPr>
                <w:szCs w:val="24"/>
              </w:rPr>
            </w:pPr>
            <w:r w:rsidRPr="00F660A1">
              <w:rPr>
                <w:szCs w:val="24"/>
              </w:rPr>
              <w:t>REQUEST_TAX_AMOUNT</w:t>
            </w:r>
          </w:p>
        </w:tc>
        <w:tc>
          <w:tcPr>
            <w:tcW w:w="1417" w:type="dxa"/>
          </w:tcPr>
          <w:p w14:paraId="3375A33D" w14:textId="77777777" w:rsidR="00DD5803" w:rsidRDefault="00DD5803" w:rsidP="00E821FE">
            <w:pPr>
              <w:ind w:left="0"/>
            </w:pPr>
          </w:p>
        </w:tc>
        <w:tc>
          <w:tcPr>
            <w:tcW w:w="630" w:type="dxa"/>
          </w:tcPr>
          <w:p w14:paraId="43042ABC"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11E84465" w14:textId="4BACA923" w:rsidR="00DD5803" w:rsidRDefault="00DD5803" w:rsidP="00E821FE">
            <w:pPr>
              <w:pStyle w:val="Sothutu-1so"/>
              <w:spacing w:before="120" w:after="120" w:line="276" w:lineRule="auto"/>
              <w:jc w:val="left"/>
              <w:rPr>
                <w:szCs w:val="24"/>
              </w:rPr>
            </w:pPr>
            <w:r>
              <w:rPr>
                <w:szCs w:val="24"/>
              </w:rPr>
              <w:t>N</w:t>
            </w:r>
          </w:p>
        </w:tc>
        <w:tc>
          <w:tcPr>
            <w:tcW w:w="450" w:type="dxa"/>
          </w:tcPr>
          <w:p w14:paraId="16947EDB"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59D358D2"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1C035226" w14:textId="04705E6E" w:rsidR="00DD5803" w:rsidRDefault="00DD5803" w:rsidP="00E821FE">
            <w:pPr>
              <w:pStyle w:val="Sothutu-1so"/>
              <w:spacing w:before="120" w:after="120" w:line="276" w:lineRule="auto"/>
              <w:rPr>
                <w:szCs w:val="24"/>
              </w:rPr>
            </w:pPr>
            <w:r>
              <w:rPr>
                <w:szCs w:val="24"/>
              </w:rPr>
              <w:t>Mặc định = tiền trước thuế đề nghị * tỉ lệ thuế được thiết lập theo loại thuế</w:t>
            </w:r>
          </w:p>
        </w:tc>
      </w:tr>
      <w:tr w:rsidR="00DD5803" w:rsidRPr="004C531E" w14:paraId="0734BED8" w14:textId="77777777" w:rsidTr="00E72A62">
        <w:trPr>
          <w:cantSplit/>
          <w:trHeight w:val="827"/>
        </w:trPr>
        <w:tc>
          <w:tcPr>
            <w:tcW w:w="1800" w:type="dxa"/>
            <w:vAlign w:val="bottom"/>
          </w:tcPr>
          <w:p w14:paraId="4D316016" w14:textId="13EA629E" w:rsidR="00DD5803" w:rsidRDefault="00DD5803" w:rsidP="00E821FE">
            <w:pPr>
              <w:ind w:left="0"/>
              <w:rPr>
                <w:szCs w:val="24"/>
              </w:rPr>
            </w:pPr>
            <w:r>
              <w:rPr>
                <w:szCs w:val="24"/>
              </w:rPr>
              <w:t>Thành t</w:t>
            </w:r>
            <w:r w:rsidRPr="00311EE8">
              <w:rPr>
                <w:szCs w:val="24"/>
              </w:rPr>
              <w:t>iền đề nghị</w:t>
            </w:r>
          </w:p>
        </w:tc>
        <w:tc>
          <w:tcPr>
            <w:tcW w:w="1980" w:type="dxa"/>
            <w:vAlign w:val="bottom"/>
          </w:tcPr>
          <w:p w14:paraId="7A3FFBF0" w14:textId="77777777" w:rsidR="00DD5803" w:rsidRDefault="00DD5803" w:rsidP="00E821FE">
            <w:pPr>
              <w:ind w:left="0"/>
              <w:rPr>
                <w:szCs w:val="24"/>
              </w:rPr>
            </w:pPr>
            <w:r w:rsidRPr="00311EE8">
              <w:rPr>
                <w:szCs w:val="24"/>
              </w:rPr>
              <w:t>REQUEST_AMOUNT</w:t>
            </w:r>
          </w:p>
        </w:tc>
        <w:tc>
          <w:tcPr>
            <w:tcW w:w="1417" w:type="dxa"/>
          </w:tcPr>
          <w:p w14:paraId="03B11F20" w14:textId="77777777" w:rsidR="00DD5803" w:rsidRDefault="00DD5803" w:rsidP="00E821FE">
            <w:pPr>
              <w:ind w:left="0"/>
            </w:pPr>
            <w:r>
              <w:t>Number</w:t>
            </w:r>
          </w:p>
        </w:tc>
        <w:tc>
          <w:tcPr>
            <w:tcW w:w="630" w:type="dxa"/>
          </w:tcPr>
          <w:p w14:paraId="3D03C8B2"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553725BC" w14:textId="766CF6C8" w:rsidR="00DD5803" w:rsidRDefault="00DD5803" w:rsidP="00E821FE">
            <w:pPr>
              <w:pStyle w:val="Sothutu-1so"/>
              <w:spacing w:before="120" w:after="120" w:line="276" w:lineRule="auto"/>
              <w:jc w:val="left"/>
              <w:rPr>
                <w:szCs w:val="24"/>
              </w:rPr>
            </w:pPr>
            <w:r>
              <w:rPr>
                <w:szCs w:val="24"/>
              </w:rPr>
              <w:t>N</w:t>
            </w:r>
          </w:p>
        </w:tc>
        <w:tc>
          <w:tcPr>
            <w:tcW w:w="450" w:type="dxa"/>
          </w:tcPr>
          <w:p w14:paraId="3FAF8BAB"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4C8DE7F3"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7B084465" w14:textId="6A2798CA" w:rsidR="00DD5803" w:rsidRPr="004C531E" w:rsidRDefault="00DD5803" w:rsidP="00E821FE">
            <w:pPr>
              <w:pStyle w:val="Sothutu-1so"/>
              <w:spacing w:before="120" w:after="120" w:line="276" w:lineRule="auto"/>
              <w:rPr>
                <w:szCs w:val="24"/>
              </w:rPr>
            </w:pPr>
            <w:r>
              <w:rPr>
                <w:szCs w:val="24"/>
              </w:rPr>
              <w:t>= Tiền trước thuế đề nghị + Tiền thuế ĐN</w:t>
            </w:r>
          </w:p>
        </w:tc>
      </w:tr>
      <w:tr w:rsidR="00DD5803" w:rsidRPr="004C531E" w14:paraId="3138A17B" w14:textId="77777777" w:rsidTr="00E72A62">
        <w:trPr>
          <w:cantSplit/>
          <w:trHeight w:val="827"/>
        </w:trPr>
        <w:tc>
          <w:tcPr>
            <w:tcW w:w="1800" w:type="dxa"/>
            <w:vAlign w:val="bottom"/>
          </w:tcPr>
          <w:p w14:paraId="0D8A2A88" w14:textId="510F745E" w:rsidR="00DD5803" w:rsidRPr="00311EE8" w:rsidRDefault="00DD5803" w:rsidP="00E821FE">
            <w:pPr>
              <w:ind w:left="0"/>
              <w:rPr>
                <w:szCs w:val="24"/>
              </w:rPr>
            </w:pPr>
            <w:r>
              <w:rPr>
                <w:szCs w:val="24"/>
              </w:rPr>
              <w:lastRenderedPageBreak/>
              <w:t>Tiền trước thuế được duyệt</w:t>
            </w:r>
          </w:p>
        </w:tc>
        <w:tc>
          <w:tcPr>
            <w:tcW w:w="1980" w:type="dxa"/>
            <w:vAlign w:val="bottom"/>
          </w:tcPr>
          <w:p w14:paraId="088E5084" w14:textId="061D4B5C" w:rsidR="00DD5803" w:rsidRPr="00311EE8" w:rsidRDefault="00F660A1" w:rsidP="00E821FE">
            <w:pPr>
              <w:ind w:left="0"/>
              <w:rPr>
                <w:szCs w:val="24"/>
              </w:rPr>
            </w:pPr>
            <w:r w:rsidRPr="00F660A1">
              <w:rPr>
                <w:szCs w:val="24"/>
              </w:rPr>
              <w:t>APPROVED_BEFORE_TAX_AMOUNT</w:t>
            </w:r>
          </w:p>
        </w:tc>
        <w:tc>
          <w:tcPr>
            <w:tcW w:w="1417" w:type="dxa"/>
          </w:tcPr>
          <w:p w14:paraId="56B398C4" w14:textId="77777777" w:rsidR="00DD5803" w:rsidRDefault="00DD5803" w:rsidP="00E821FE">
            <w:pPr>
              <w:ind w:left="0"/>
            </w:pPr>
          </w:p>
        </w:tc>
        <w:tc>
          <w:tcPr>
            <w:tcW w:w="630" w:type="dxa"/>
          </w:tcPr>
          <w:p w14:paraId="42F8759D"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50C4DCC7" w14:textId="77777777" w:rsidR="00DD5803" w:rsidRDefault="00DD5803" w:rsidP="00E821FE">
            <w:pPr>
              <w:pStyle w:val="Sothutu-1so"/>
              <w:spacing w:before="120" w:after="120" w:line="276" w:lineRule="auto"/>
              <w:jc w:val="left"/>
              <w:rPr>
                <w:szCs w:val="24"/>
              </w:rPr>
            </w:pPr>
            <w:r>
              <w:rPr>
                <w:szCs w:val="24"/>
              </w:rPr>
              <w:t>Y</w:t>
            </w:r>
          </w:p>
        </w:tc>
        <w:tc>
          <w:tcPr>
            <w:tcW w:w="450" w:type="dxa"/>
          </w:tcPr>
          <w:p w14:paraId="2B56A8D8"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3698252F"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37664E0B" w14:textId="4C79BBC6" w:rsidR="00DD5803" w:rsidRDefault="00DD5803" w:rsidP="00E821FE">
            <w:pPr>
              <w:pStyle w:val="Sothutu-1so"/>
              <w:spacing w:before="120" w:after="120" w:line="276" w:lineRule="auto"/>
              <w:rPr>
                <w:szCs w:val="24"/>
              </w:rPr>
            </w:pPr>
            <w:r>
              <w:rPr>
                <w:szCs w:val="24"/>
              </w:rPr>
              <w:t>Mặc định = Tiền trước thuế đề nghị</w:t>
            </w:r>
          </w:p>
          <w:p w14:paraId="05D75731" w14:textId="20B95825" w:rsidR="00DD5803" w:rsidRDefault="00DD5803" w:rsidP="00E821FE">
            <w:pPr>
              <w:pStyle w:val="Sothutu-1so"/>
              <w:spacing w:before="120" w:after="120" w:line="276" w:lineRule="auto"/>
              <w:rPr>
                <w:szCs w:val="24"/>
              </w:rPr>
            </w:pPr>
          </w:p>
        </w:tc>
      </w:tr>
      <w:tr w:rsidR="00DD5803" w:rsidRPr="004C531E" w14:paraId="7A21F8CE" w14:textId="77777777" w:rsidTr="00E72A62">
        <w:trPr>
          <w:cantSplit/>
          <w:trHeight w:val="827"/>
        </w:trPr>
        <w:tc>
          <w:tcPr>
            <w:tcW w:w="1800" w:type="dxa"/>
            <w:vAlign w:val="bottom"/>
          </w:tcPr>
          <w:p w14:paraId="6497CBBD" w14:textId="5B992202" w:rsidR="00DD5803" w:rsidRPr="00311EE8" w:rsidRDefault="00DD5803" w:rsidP="00E821FE">
            <w:pPr>
              <w:ind w:left="0"/>
              <w:rPr>
                <w:szCs w:val="24"/>
              </w:rPr>
            </w:pPr>
            <w:r>
              <w:rPr>
                <w:szCs w:val="24"/>
              </w:rPr>
              <w:t>Tiền thuế được duyệt</w:t>
            </w:r>
          </w:p>
        </w:tc>
        <w:tc>
          <w:tcPr>
            <w:tcW w:w="1980" w:type="dxa"/>
            <w:vAlign w:val="bottom"/>
          </w:tcPr>
          <w:p w14:paraId="2E700C9E" w14:textId="2BAE8325" w:rsidR="00DD5803" w:rsidRPr="00311EE8" w:rsidRDefault="00F660A1" w:rsidP="00E821FE">
            <w:pPr>
              <w:ind w:left="0"/>
              <w:rPr>
                <w:szCs w:val="24"/>
              </w:rPr>
            </w:pPr>
            <w:r w:rsidRPr="00F660A1">
              <w:rPr>
                <w:szCs w:val="24"/>
              </w:rPr>
              <w:t>APPROVED_TAX_AMOUNT</w:t>
            </w:r>
          </w:p>
        </w:tc>
        <w:tc>
          <w:tcPr>
            <w:tcW w:w="1417" w:type="dxa"/>
          </w:tcPr>
          <w:p w14:paraId="1BA0E603" w14:textId="77777777" w:rsidR="00DD5803" w:rsidRDefault="00DD5803" w:rsidP="00E821FE">
            <w:pPr>
              <w:ind w:left="0"/>
            </w:pPr>
          </w:p>
        </w:tc>
        <w:tc>
          <w:tcPr>
            <w:tcW w:w="630" w:type="dxa"/>
          </w:tcPr>
          <w:p w14:paraId="06A4C80D"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7A9B4EB8" w14:textId="77777777" w:rsidR="00DD5803" w:rsidRDefault="00DD5803" w:rsidP="00E821FE">
            <w:pPr>
              <w:pStyle w:val="Sothutu-1so"/>
              <w:spacing w:before="120" w:after="120" w:line="276" w:lineRule="auto"/>
              <w:jc w:val="left"/>
              <w:rPr>
                <w:szCs w:val="24"/>
              </w:rPr>
            </w:pPr>
            <w:r>
              <w:rPr>
                <w:szCs w:val="24"/>
              </w:rPr>
              <w:t>Y</w:t>
            </w:r>
          </w:p>
        </w:tc>
        <w:tc>
          <w:tcPr>
            <w:tcW w:w="450" w:type="dxa"/>
          </w:tcPr>
          <w:p w14:paraId="3327EB4C"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1D7A7F3B"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7F6FABE2" w14:textId="539F9D66" w:rsidR="00DD5803" w:rsidRDefault="00DD5803" w:rsidP="00E821FE">
            <w:pPr>
              <w:pStyle w:val="Sothutu-1so"/>
              <w:spacing w:before="120" w:after="120" w:line="276" w:lineRule="auto"/>
              <w:rPr>
                <w:szCs w:val="24"/>
              </w:rPr>
            </w:pPr>
            <w:r>
              <w:rPr>
                <w:szCs w:val="24"/>
              </w:rPr>
              <w:t>Mặc định = Tiền thuế đề nghị</w:t>
            </w:r>
          </w:p>
        </w:tc>
      </w:tr>
      <w:tr w:rsidR="00DD5803" w14:paraId="34F2E9AA" w14:textId="77777777" w:rsidTr="00E72A62">
        <w:trPr>
          <w:cantSplit/>
          <w:trHeight w:val="827"/>
        </w:trPr>
        <w:tc>
          <w:tcPr>
            <w:tcW w:w="1800" w:type="dxa"/>
            <w:vAlign w:val="bottom"/>
          </w:tcPr>
          <w:p w14:paraId="0452F2D9" w14:textId="63B371FE" w:rsidR="00DD5803" w:rsidRDefault="00DD5803" w:rsidP="00E821FE">
            <w:pPr>
              <w:ind w:left="0"/>
              <w:rPr>
                <w:szCs w:val="24"/>
              </w:rPr>
            </w:pPr>
            <w:r>
              <w:rPr>
                <w:szCs w:val="24"/>
              </w:rPr>
              <w:t>Thành tiền được duyệt</w:t>
            </w:r>
          </w:p>
        </w:tc>
        <w:tc>
          <w:tcPr>
            <w:tcW w:w="1980" w:type="dxa"/>
            <w:vAlign w:val="bottom"/>
          </w:tcPr>
          <w:p w14:paraId="7D3B139E" w14:textId="77777777" w:rsidR="00DD5803" w:rsidRPr="00311EE8" w:rsidRDefault="00DD5803" w:rsidP="00E821FE">
            <w:pPr>
              <w:ind w:left="0"/>
              <w:rPr>
                <w:szCs w:val="24"/>
              </w:rPr>
            </w:pPr>
            <w:r w:rsidRPr="00311EE8">
              <w:rPr>
                <w:szCs w:val="24"/>
              </w:rPr>
              <w:t>APPROVED_AMOUNT</w:t>
            </w:r>
          </w:p>
        </w:tc>
        <w:tc>
          <w:tcPr>
            <w:tcW w:w="1417" w:type="dxa"/>
          </w:tcPr>
          <w:p w14:paraId="5E6C9BB8" w14:textId="77777777" w:rsidR="00DD5803" w:rsidRDefault="00DD5803" w:rsidP="00E821FE">
            <w:pPr>
              <w:ind w:left="0"/>
            </w:pPr>
            <w:r>
              <w:t>Number</w:t>
            </w:r>
          </w:p>
        </w:tc>
        <w:tc>
          <w:tcPr>
            <w:tcW w:w="630" w:type="dxa"/>
          </w:tcPr>
          <w:p w14:paraId="079EBD7C"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6FD7F724" w14:textId="77777777" w:rsidR="00DD5803" w:rsidRDefault="00DD5803" w:rsidP="00E821FE">
            <w:pPr>
              <w:pStyle w:val="Sothutu-1so"/>
              <w:spacing w:before="120" w:after="120" w:line="276" w:lineRule="auto"/>
              <w:jc w:val="left"/>
              <w:rPr>
                <w:szCs w:val="24"/>
              </w:rPr>
            </w:pPr>
            <w:r>
              <w:rPr>
                <w:szCs w:val="24"/>
              </w:rPr>
              <w:t>Y</w:t>
            </w:r>
          </w:p>
        </w:tc>
        <w:tc>
          <w:tcPr>
            <w:tcW w:w="450" w:type="dxa"/>
          </w:tcPr>
          <w:p w14:paraId="4B3109A7"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334C22F6"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0AE6024D" w14:textId="1737EBCC" w:rsidR="00DD5803" w:rsidRDefault="00DD5803" w:rsidP="00E821FE">
            <w:pPr>
              <w:pStyle w:val="Sothutu-1so"/>
              <w:spacing w:before="120" w:after="120" w:line="276" w:lineRule="auto"/>
              <w:rPr>
                <w:szCs w:val="24"/>
              </w:rPr>
            </w:pPr>
            <w:r>
              <w:rPr>
                <w:szCs w:val="24"/>
              </w:rPr>
              <w:t>Mặc định = Thành tiền đề nghị</w:t>
            </w:r>
          </w:p>
        </w:tc>
      </w:tr>
      <w:tr w:rsidR="00DD5803" w:rsidRPr="00311EE8" w14:paraId="6479A148" w14:textId="77777777" w:rsidTr="00E72A62">
        <w:trPr>
          <w:cantSplit/>
          <w:trHeight w:val="827"/>
        </w:trPr>
        <w:tc>
          <w:tcPr>
            <w:tcW w:w="14737" w:type="dxa"/>
            <w:gridSpan w:val="8"/>
          </w:tcPr>
          <w:p w14:paraId="65FAE03E" w14:textId="77777777" w:rsidR="00DD5803" w:rsidRPr="00311EE8" w:rsidRDefault="00DD5803" w:rsidP="00E821FE">
            <w:pPr>
              <w:pStyle w:val="Sothutu-1so"/>
              <w:spacing w:before="120" w:after="120" w:line="276" w:lineRule="auto"/>
              <w:jc w:val="left"/>
              <w:rPr>
                <w:szCs w:val="24"/>
              </w:rPr>
            </w:pPr>
            <w:r w:rsidRPr="001E5A81">
              <w:rPr>
                <w:b/>
                <w:szCs w:val="24"/>
              </w:rPr>
              <w:t xml:space="preserve">Group: Thông tin </w:t>
            </w:r>
            <w:r w:rsidRPr="004E2F2D">
              <w:rPr>
                <w:b/>
                <w:szCs w:val="24"/>
                <w:highlight w:val="yellow"/>
              </w:rPr>
              <w:t>quản trị</w:t>
            </w:r>
          </w:p>
        </w:tc>
      </w:tr>
      <w:tr w:rsidR="00DD5803" w:rsidRPr="00311EE8" w14:paraId="18C3105B" w14:textId="77777777" w:rsidTr="00E72A62">
        <w:trPr>
          <w:cantSplit/>
          <w:trHeight w:val="827"/>
        </w:trPr>
        <w:tc>
          <w:tcPr>
            <w:tcW w:w="1800" w:type="dxa"/>
          </w:tcPr>
          <w:p w14:paraId="292D438A" w14:textId="5000F0C5" w:rsidR="00DD5803" w:rsidRPr="005B1E15" w:rsidRDefault="00DD5803" w:rsidP="00E821FE">
            <w:pPr>
              <w:pStyle w:val="Sothutu-1so"/>
              <w:spacing w:before="120" w:after="120" w:line="276" w:lineRule="auto"/>
              <w:jc w:val="left"/>
              <w:rPr>
                <w:szCs w:val="24"/>
              </w:rPr>
            </w:pPr>
            <w:r w:rsidRPr="005B1E15">
              <w:rPr>
                <w:szCs w:val="24"/>
              </w:rPr>
              <w:t>Trung tâm chi phí</w:t>
            </w:r>
          </w:p>
        </w:tc>
        <w:tc>
          <w:tcPr>
            <w:tcW w:w="1980" w:type="dxa"/>
          </w:tcPr>
          <w:p w14:paraId="4884CCB0" w14:textId="2F56D030" w:rsidR="00DD5803" w:rsidRPr="005B1E15" w:rsidRDefault="00DD5803" w:rsidP="00E821FE">
            <w:pPr>
              <w:ind w:left="0"/>
              <w:rPr>
                <w:szCs w:val="24"/>
              </w:rPr>
            </w:pPr>
            <w:r w:rsidRPr="005B1E15">
              <w:rPr>
                <w:szCs w:val="24"/>
              </w:rPr>
              <w:t>C_Cost_center_ID</w:t>
            </w:r>
          </w:p>
        </w:tc>
        <w:tc>
          <w:tcPr>
            <w:tcW w:w="1417" w:type="dxa"/>
          </w:tcPr>
          <w:p w14:paraId="0E22228E" w14:textId="77777777" w:rsidR="00DD5803" w:rsidRPr="005B1E15" w:rsidRDefault="00DD5803" w:rsidP="00E821FE">
            <w:pPr>
              <w:ind w:left="0"/>
            </w:pPr>
            <w:r w:rsidRPr="005B1E15">
              <w:t>String</w:t>
            </w:r>
          </w:p>
          <w:p w14:paraId="7C6F860D" w14:textId="0D21B970" w:rsidR="00DD5803" w:rsidRPr="005B1E15" w:rsidRDefault="00DD5803" w:rsidP="00E821FE">
            <w:pPr>
              <w:ind w:left="0"/>
            </w:pPr>
            <w:r w:rsidRPr="005B1E15">
              <w:t>SL</w:t>
            </w:r>
          </w:p>
        </w:tc>
        <w:tc>
          <w:tcPr>
            <w:tcW w:w="630" w:type="dxa"/>
          </w:tcPr>
          <w:p w14:paraId="5D76ACFD" w14:textId="646F01E7" w:rsidR="00DD5803" w:rsidRPr="005B1E15" w:rsidRDefault="00DD5803" w:rsidP="00E821FE">
            <w:pPr>
              <w:pStyle w:val="Sothutu-1so"/>
              <w:spacing w:before="120" w:after="120" w:line="276" w:lineRule="auto"/>
              <w:jc w:val="left"/>
              <w:rPr>
                <w:szCs w:val="24"/>
              </w:rPr>
            </w:pPr>
            <w:r w:rsidRPr="005B1E15">
              <w:rPr>
                <w:szCs w:val="24"/>
              </w:rPr>
              <w:t>50</w:t>
            </w:r>
          </w:p>
        </w:tc>
        <w:tc>
          <w:tcPr>
            <w:tcW w:w="540" w:type="dxa"/>
          </w:tcPr>
          <w:p w14:paraId="2CD740F3" w14:textId="7AB697F4" w:rsidR="00DD5803" w:rsidRPr="005B1E15" w:rsidRDefault="00DD5803" w:rsidP="00E821FE">
            <w:pPr>
              <w:pStyle w:val="Sothutu-1so"/>
              <w:spacing w:before="120" w:after="120" w:line="276" w:lineRule="auto"/>
              <w:jc w:val="left"/>
              <w:rPr>
                <w:szCs w:val="24"/>
              </w:rPr>
            </w:pPr>
            <w:r w:rsidRPr="005B1E15">
              <w:rPr>
                <w:szCs w:val="24"/>
              </w:rPr>
              <w:t>N</w:t>
            </w:r>
          </w:p>
        </w:tc>
        <w:tc>
          <w:tcPr>
            <w:tcW w:w="450" w:type="dxa"/>
          </w:tcPr>
          <w:p w14:paraId="58E3785A" w14:textId="2F80BED4" w:rsidR="00DD5803" w:rsidRPr="005B1E15" w:rsidRDefault="00DD5803" w:rsidP="00E821FE">
            <w:pPr>
              <w:pStyle w:val="Sothutu-1so"/>
              <w:spacing w:before="120" w:after="120" w:line="276" w:lineRule="auto"/>
              <w:jc w:val="left"/>
              <w:rPr>
                <w:szCs w:val="24"/>
              </w:rPr>
            </w:pPr>
            <w:r w:rsidRPr="005B1E15">
              <w:rPr>
                <w:szCs w:val="24"/>
              </w:rPr>
              <w:t>Y</w:t>
            </w:r>
          </w:p>
        </w:tc>
        <w:tc>
          <w:tcPr>
            <w:tcW w:w="540" w:type="dxa"/>
          </w:tcPr>
          <w:p w14:paraId="298CF8E0" w14:textId="00649E82" w:rsidR="00DD5803" w:rsidRPr="005B1E15" w:rsidRDefault="00DD5803" w:rsidP="00E821FE">
            <w:pPr>
              <w:pStyle w:val="Sothutu-1so"/>
              <w:spacing w:before="120" w:after="120" w:line="276" w:lineRule="auto"/>
              <w:jc w:val="center"/>
              <w:rPr>
                <w:szCs w:val="24"/>
              </w:rPr>
            </w:pPr>
            <w:r w:rsidRPr="005B1E15">
              <w:rPr>
                <w:szCs w:val="24"/>
              </w:rPr>
              <w:t>Y</w:t>
            </w:r>
          </w:p>
        </w:tc>
        <w:tc>
          <w:tcPr>
            <w:tcW w:w="7380" w:type="dxa"/>
          </w:tcPr>
          <w:p w14:paraId="20347D99" w14:textId="3298AFF7" w:rsidR="00DD5803" w:rsidRPr="005B1E15" w:rsidRDefault="00DD5803" w:rsidP="00E821FE">
            <w:pPr>
              <w:pStyle w:val="Sothutu-1so"/>
              <w:spacing w:before="120" w:after="120" w:line="276" w:lineRule="auto"/>
              <w:rPr>
                <w:szCs w:val="24"/>
              </w:rPr>
            </w:pPr>
            <w:r w:rsidRPr="005B1E15">
              <w:rPr>
                <w:szCs w:val="24"/>
              </w:rPr>
              <w:t xml:space="preserve">Mặc định theo Cost center gắn với phòng/ban yêu cầu </w:t>
            </w:r>
          </w:p>
        </w:tc>
      </w:tr>
      <w:tr w:rsidR="00DD5803" w:rsidRPr="00311EE8" w14:paraId="548BFA8A" w14:textId="77777777" w:rsidTr="00E72A62">
        <w:trPr>
          <w:cantSplit/>
          <w:trHeight w:val="827"/>
        </w:trPr>
        <w:tc>
          <w:tcPr>
            <w:tcW w:w="1800" w:type="dxa"/>
          </w:tcPr>
          <w:p w14:paraId="0E572843" w14:textId="0B01383C" w:rsidR="00DD5803" w:rsidRPr="005B1E15" w:rsidRDefault="00DD5803" w:rsidP="00E821FE">
            <w:pPr>
              <w:pStyle w:val="Sothutu-1so"/>
              <w:spacing w:before="120" w:after="120" w:line="276" w:lineRule="auto"/>
              <w:jc w:val="left"/>
              <w:rPr>
                <w:szCs w:val="24"/>
              </w:rPr>
            </w:pPr>
            <w:r w:rsidRPr="005B1E15">
              <w:rPr>
                <w:szCs w:val="24"/>
              </w:rPr>
              <w:t>Nguồn kinh phí</w:t>
            </w:r>
          </w:p>
        </w:tc>
        <w:tc>
          <w:tcPr>
            <w:tcW w:w="1980" w:type="dxa"/>
          </w:tcPr>
          <w:p w14:paraId="40B04478" w14:textId="56836369" w:rsidR="00DD5803" w:rsidRPr="005B1E15" w:rsidRDefault="00DD5803" w:rsidP="00E821FE">
            <w:pPr>
              <w:ind w:left="0"/>
              <w:rPr>
                <w:szCs w:val="24"/>
              </w:rPr>
            </w:pPr>
            <w:r w:rsidRPr="005B1E15">
              <w:rPr>
                <w:szCs w:val="24"/>
              </w:rPr>
              <w:t>C_BUDGET_ID</w:t>
            </w:r>
          </w:p>
        </w:tc>
        <w:tc>
          <w:tcPr>
            <w:tcW w:w="1417" w:type="dxa"/>
          </w:tcPr>
          <w:p w14:paraId="4F5BED6E" w14:textId="77777777" w:rsidR="00DD5803" w:rsidRPr="005B1E15" w:rsidRDefault="00DD5803" w:rsidP="00E821FE">
            <w:pPr>
              <w:ind w:left="0"/>
            </w:pPr>
            <w:r w:rsidRPr="005B1E15">
              <w:t>String</w:t>
            </w:r>
          </w:p>
          <w:p w14:paraId="2EC238F1" w14:textId="14B06F7A" w:rsidR="00DD5803" w:rsidRPr="005B1E15" w:rsidRDefault="00DD5803" w:rsidP="00E821FE">
            <w:pPr>
              <w:ind w:left="0"/>
            </w:pPr>
            <w:r w:rsidRPr="005B1E15">
              <w:t>SL</w:t>
            </w:r>
          </w:p>
        </w:tc>
        <w:tc>
          <w:tcPr>
            <w:tcW w:w="630" w:type="dxa"/>
          </w:tcPr>
          <w:p w14:paraId="6C0F3D08" w14:textId="77777777" w:rsidR="00DD5803" w:rsidRPr="005B1E15" w:rsidRDefault="00DD5803" w:rsidP="00E821FE">
            <w:pPr>
              <w:pStyle w:val="Sothutu-1so"/>
              <w:spacing w:before="120" w:after="120" w:line="276" w:lineRule="auto"/>
              <w:jc w:val="left"/>
              <w:rPr>
                <w:szCs w:val="24"/>
              </w:rPr>
            </w:pPr>
            <w:r w:rsidRPr="005B1E15">
              <w:rPr>
                <w:szCs w:val="24"/>
              </w:rPr>
              <w:t>20</w:t>
            </w:r>
          </w:p>
        </w:tc>
        <w:tc>
          <w:tcPr>
            <w:tcW w:w="540" w:type="dxa"/>
          </w:tcPr>
          <w:p w14:paraId="1FA540B0" w14:textId="77777777" w:rsidR="00DD5803" w:rsidRPr="005B1E15" w:rsidRDefault="00DD5803" w:rsidP="00E821FE">
            <w:pPr>
              <w:pStyle w:val="Sothutu-1so"/>
              <w:spacing w:before="120" w:after="120" w:line="276" w:lineRule="auto"/>
              <w:jc w:val="left"/>
              <w:rPr>
                <w:szCs w:val="24"/>
              </w:rPr>
            </w:pPr>
            <w:r w:rsidRPr="005B1E15">
              <w:rPr>
                <w:szCs w:val="24"/>
              </w:rPr>
              <w:t>Y</w:t>
            </w:r>
          </w:p>
        </w:tc>
        <w:tc>
          <w:tcPr>
            <w:tcW w:w="450" w:type="dxa"/>
          </w:tcPr>
          <w:p w14:paraId="21AF5F41" w14:textId="77777777" w:rsidR="00DD5803" w:rsidRPr="005B1E15" w:rsidRDefault="00DD5803" w:rsidP="00E821FE">
            <w:pPr>
              <w:pStyle w:val="Sothutu-1so"/>
              <w:spacing w:before="120" w:after="120" w:line="276" w:lineRule="auto"/>
              <w:jc w:val="left"/>
              <w:rPr>
                <w:szCs w:val="24"/>
              </w:rPr>
            </w:pPr>
            <w:r w:rsidRPr="005B1E15">
              <w:rPr>
                <w:szCs w:val="24"/>
              </w:rPr>
              <w:t>N</w:t>
            </w:r>
          </w:p>
        </w:tc>
        <w:tc>
          <w:tcPr>
            <w:tcW w:w="540" w:type="dxa"/>
          </w:tcPr>
          <w:p w14:paraId="5FE606BF" w14:textId="77777777" w:rsidR="00DD5803" w:rsidRPr="005B1E15" w:rsidRDefault="00DD5803" w:rsidP="00E821FE">
            <w:pPr>
              <w:pStyle w:val="Sothutu-1so"/>
              <w:spacing w:before="120" w:after="120" w:line="276" w:lineRule="auto"/>
              <w:jc w:val="center"/>
              <w:rPr>
                <w:szCs w:val="24"/>
              </w:rPr>
            </w:pPr>
            <w:r w:rsidRPr="005B1E15">
              <w:rPr>
                <w:szCs w:val="24"/>
              </w:rPr>
              <w:t>Y</w:t>
            </w:r>
          </w:p>
        </w:tc>
        <w:tc>
          <w:tcPr>
            <w:tcW w:w="7380" w:type="dxa"/>
          </w:tcPr>
          <w:p w14:paraId="393C2CB5" w14:textId="1ED7E4E2" w:rsidR="00DD5803" w:rsidRPr="005B1E15" w:rsidRDefault="005B1E15" w:rsidP="00E821FE">
            <w:pPr>
              <w:pStyle w:val="Sothutu-1so"/>
              <w:spacing w:before="120" w:after="120" w:line="276" w:lineRule="auto"/>
              <w:rPr>
                <w:szCs w:val="24"/>
              </w:rPr>
            </w:pPr>
            <w:r>
              <w:rPr>
                <w:szCs w:val="24"/>
              </w:rPr>
              <w:t>Danh mục nguồn kinh phí</w:t>
            </w:r>
          </w:p>
        </w:tc>
      </w:tr>
      <w:tr w:rsidR="00DD5803" w:rsidRPr="00311EE8" w14:paraId="0FA97911" w14:textId="77777777" w:rsidTr="00E72A62">
        <w:trPr>
          <w:cantSplit/>
          <w:trHeight w:val="827"/>
        </w:trPr>
        <w:tc>
          <w:tcPr>
            <w:tcW w:w="1800" w:type="dxa"/>
          </w:tcPr>
          <w:p w14:paraId="055ED8BB" w14:textId="09E1B5E7" w:rsidR="00DD5803" w:rsidRPr="005B1E15" w:rsidRDefault="00DD5803" w:rsidP="00E821FE">
            <w:pPr>
              <w:pStyle w:val="Sothutu-1so"/>
              <w:spacing w:before="120" w:after="120" w:line="276" w:lineRule="auto"/>
              <w:jc w:val="left"/>
              <w:rPr>
                <w:szCs w:val="24"/>
              </w:rPr>
            </w:pPr>
            <w:r w:rsidRPr="005B1E15">
              <w:rPr>
                <w:szCs w:val="24"/>
              </w:rPr>
              <w:t>Kỳ chi phí</w:t>
            </w:r>
          </w:p>
        </w:tc>
        <w:tc>
          <w:tcPr>
            <w:tcW w:w="1980" w:type="dxa"/>
          </w:tcPr>
          <w:p w14:paraId="22AD237A" w14:textId="77777777" w:rsidR="00DD5803" w:rsidRPr="005B1E15" w:rsidRDefault="00DD5803" w:rsidP="00E821FE">
            <w:pPr>
              <w:ind w:left="0"/>
              <w:rPr>
                <w:szCs w:val="24"/>
              </w:rPr>
            </w:pPr>
            <w:r w:rsidRPr="005B1E15">
              <w:rPr>
                <w:szCs w:val="24"/>
              </w:rPr>
              <w:t>DUE_DATE</w:t>
            </w:r>
          </w:p>
        </w:tc>
        <w:tc>
          <w:tcPr>
            <w:tcW w:w="1417" w:type="dxa"/>
          </w:tcPr>
          <w:p w14:paraId="0847F573" w14:textId="77777777" w:rsidR="00DD5803" w:rsidRPr="005B1E15" w:rsidRDefault="00DD5803" w:rsidP="00E821FE">
            <w:pPr>
              <w:ind w:left="0"/>
            </w:pPr>
            <w:r w:rsidRPr="005B1E15">
              <w:t>String</w:t>
            </w:r>
          </w:p>
          <w:p w14:paraId="3878EDA7" w14:textId="4B9FE936" w:rsidR="00DD5803" w:rsidRPr="005B1E15" w:rsidRDefault="00DD5803" w:rsidP="00E821FE">
            <w:pPr>
              <w:ind w:left="0"/>
            </w:pPr>
            <w:r w:rsidRPr="005B1E15">
              <w:t>SL</w:t>
            </w:r>
          </w:p>
        </w:tc>
        <w:tc>
          <w:tcPr>
            <w:tcW w:w="630" w:type="dxa"/>
          </w:tcPr>
          <w:p w14:paraId="1241F4F1" w14:textId="77777777" w:rsidR="00DD5803" w:rsidRPr="005B1E15" w:rsidRDefault="00DD5803" w:rsidP="00E821FE">
            <w:pPr>
              <w:pStyle w:val="Sothutu-1so"/>
              <w:spacing w:before="120" w:after="120" w:line="276" w:lineRule="auto"/>
              <w:jc w:val="left"/>
              <w:rPr>
                <w:szCs w:val="24"/>
              </w:rPr>
            </w:pPr>
            <w:r w:rsidRPr="005B1E15">
              <w:rPr>
                <w:szCs w:val="24"/>
              </w:rPr>
              <w:t>10</w:t>
            </w:r>
          </w:p>
        </w:tc>
        <w:tc>
          <w:tcPr>
            <w:tcW w:w="540" w:type="dxa"/>
          </w:tcPr>
          <w:p w14:paraId="075E69CB" w14:textId="77777777" w:rsidR="00DD5803" w:rsidRPr="005B1E15" w:rsidRDefault="00DD5803" w:rsidP="00E821FE">
            <w:pPr>
              <w:pStyle w:val="Sothutu-1so"/>
              <w:spacing w:before="120" w:after="120" w:line="276" w:lineRule="auto"/>
              <w:jc w:val="left"/>
              <w:rPr>
                <w:szCs w:val="24"/>
              </w:rPr>
            </w:pPr>
            <w:r w:rsidRPr="005B1E15">
              <w:rPr>
                <w:szCs w:val="24"/>
              </w:rPr>
              <w:t>Y</w:t>
            </w:r>
          </w:p>
        </w:tc>
        <w:tc>
          <w:tcPr>
            <w:tcW w:w="450" w:type="dxa"/>
          </w:tcPr>
          <w:p w14:paraId="4C0D329D" w14:textId="77777777" w:rsidR="00DD5803" w:rsidRPr="005B1E15" w:rsidRDefault="00DD5803" w:rsidP="00E821FE">
            <w:pPr>
              <w:pStyle w:val="Sothutu-1so"/>
              <w:spacing w:before="120" w:after="120" w:line="276" w:lineRule="auto"/>
              <w:jc w:val="left"/>
              <w:rPr>
                <w:szCs w:val="24"/>
              </w:rPr>
            </w:pPr>
            <w:r w:rsidRPr="005B1E15">
              <w:rPr>
                <w:szCs w:val="24"/>
              </w:rPr>
              <w:t>N</w:t>
            </w:r>
          </w:p>
        </w:tc>
        <w:tc>
          <w:tcPr>
            <w:tcW w:w="540" w:type="dxa"/>
          </w:tcPr>
          <w:p w14:paraId="315B8EC6" w14:textId="3D4B6C0F" w:rsidR="00DD5803" w:rsidRPr="005B1E15" w:rsidRDefault="00DD5803" w:rsidP="00E821FE">
            <w:pPr>
              <w:pStyle w:val="Sothutu-1so"/>
              <w:spacing w:before="120" w:after="120" w:line="276" w:lineRule="auto"/>
              <w:jc w:val="center"/>
              <w:rPr>
                <w:szCs w:val="24"/>
              </w:rPr>
            </w:pPr>
            <w:r w:rsidRPr="005B1E15">
              <w:rPr>
                <w:szCs w:val="24"/>
              </w:rPr>
              <w:t>Y</w:t>
            </w:r>
          </w:p>
        </w:tc>
        <w:tc>
          <w:tcPr>
            <w:tcW w:w="7380" w:type="dxa"/>
          </w:tcPr>
          <w:p w14:paraId="2080FE53" w14:textId="0402C76C" w:rsidR="00DD5803" w:rsidRPr="005B1E15" w:rsidRDefault="005B1E15" w:rsidP="00E821FE">
            <w:pPr>
              <w:pStyle w:val="Sothutu-1so"/>
              <w:spacing w:before="120" w:after="120" w:line="276" w:lineRule="auto"/>
              <w:rPr>
                <w:szCs w:val="24"/>
              </w:rPr>
            </w:pPr>
            <w:r>
              <w:rPr>
                <w:szCs w:val="24"/>
              </w:rPr>
              <w:t>Danh mục kỳ chi phí</w:t>
            </w:r>
          </w:p>
        </w:tc>
      </w:tr>
    </w:tbl>
    <w:p w14:paraId="0B1D6C46" w14:textId="77777777" w:rsidR="00E72A62" w:rsidRPr="00FF37CC" w:rsidRDefault="00E72A62" w:rsidP="00E821FE">
      <w:pPr>
        <w:ind w:left="0"/>
        <w:rPr>
          <w:i/>
        </w:rPr>
      </w:pPr>
    </w:p>
    <w:p w14:paraId="02CF67BD" w14:textId="77777777" w:rsidR="00E72A62" w:rsidRDefault="00E72A62" w:rsidP="00E821FE">
      <w:pPr>
        <w:pStyle w:val="Heading6"/>
      </w:pPr>
      <w:r w:rsidRPr="00FF37CC">
        <w:t>Danh sách thao tác</w:t>
      </w:r>
    </w:p>
    <w:p w14:paraId="69CB7AE0" w14:textId="77777777" w:rsidR="00E72A62" w:rsidRPr="008932CE" w:rsidRDefault="00E72A62" w:rsidP="00E821F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72A62" w:rsidRPr="00FF37CC" w14:paraId="73EF1BAC" w14:textId="77777777" w:rsidTr="00E72A62">
        <w:trPr>
          <w:trHeight w:val="530"/>
          <w:tblHeader/>
        </w:trPr>
        <w:tc>
          <w:tcPr>
            <w:tcW w:w="2424" w:type="dxa"/>
            <w:shd w:val="clear" w:color="auto" w:fill="D9D9D9"/>
          </w:tcPr>
          <w:p w14:paraId="3E35CC94" w14:textId="77777777" w:rsidR="00E72A62" w:rsidRPr="00FF37CC" w:rsidRDefault="00E72A62" w:rsidP="00E821FE">
            <w:pPr>
              <w:ind w:left="0"/>
              <w:rPr>
                <w:b/>
              </w:rPr>
            </w:pPr>
            <w:r w:rsidRPr="00FF37CC">
              <w:rPr>
                <w:b/>
              </w:rPr>
              <w:t>Thao tác</w:t>
            </w:r>
          </w:p>
        </w:tc>
        <w:tc>
          <w:tcPr>
            <w:tcW w:w="1176" w:type="dxa"/>
            <w:shd w:val="clear" w:color="auto" w:fill="D9D9D9"/>
          </w:tcPr>
          <w:p w14:paraId="30F61525" w14:textId="77777777" w:rsidR="00E72A62" w:rsidRPr="00FF37CC" w:rsidRDefault="00E72A62" w:rsidP="00E821FE">
            <w:pPr>
              <w:ind w:left="0"/>
              <w:rPr>
                <w:b/>
                <w:color w:val="000000"/>
              </w:rPr>
            </w:pPr>
            <w:r w:rsidRPr="00FF37CC">
              <w:rPr>
                <w:b/>
                <w:color w:val="000000"/>
              </w:rPr>
              <w:t>Hiển thị</w:t>
            </w:r>
          </w:p>
        </w:tc>
        <w:tc>
          <w:tcPr>
            <w:tcW w:w="10710" w:type="dxa"/>
            <w:shd w:val="clear" w:color="auto" w:fill="D9D9D9"/>
          </w:tcPr>
          <w:p w14:paraId="6B95FBF0" w14:textId="77777777" w:rsidR="00E72A62" w:rsidRPr="00FF37CC" w:rsidRDefault="00E72A62" w:rsidP="00E821FE">
            <w:pPr>
              <w:ind w:left="0"/>
              <w:rPr>
                <w:b/>
              </w:rPr>
            </w:pPr>
            <w:r w:rsidRPr="00FF37CC">
              <w:rPr>
                <w:b/>
              </w:rPr>
              <w:t>Mô tả</w:t>
            </w:r>
          </w:p>
        </w:tc>
      </w:tr>
      <w:tr w:rsidR="00E72A62" w:rsidRPr="00FF37CC" w14:paraId="58B145A0" w14:textId="77777777" w:rsidTr="00E72A62">
        <w:tc>
          <w:tcPr>
            <w:tcW w:w="2424" w:type="dxa"/>
          </w:tcPr>
          <w:p w14:paraId="37058E7F" w14:textId="77777777" w:rsidR="00E72A62" w:rsidRPr="00FF37CC" w:rsidRDefault="00E72A62" w:rsidP="00E821FE">
            <w:pPr>
              <w:pStyle w:val="Sothutu-1so"/>
              <w:spacing w:before="120" w:line="276" w:lineRule="auto"/>
              <w:jc w:val="left"/>
              <w:rPr>
                <w:szCs w:val="24"/>
              </w:rPr>
            </w:pPr>
            <w:r>
              <w:rPr>
                <w:szCs w:val="24"/>
              </w:rPr>
              <w:t>Lưu</w:t>
            </w:r>
          </w:p>
        </w:tc>
        <w:tc>
          <w:tcPr>
            <w:tcW w:w="1176" w:type="dxa"/>
          </w:tcPr>
          <w:p w14:paraId="6B385F19" w14:textId="77777777" w:rsidR="00E72A62" w:rsidRPr="00FF37CC" w:rsidRDefault="00E72A62" w:rsidP="00E821FE">
            <w:pPr>
              <w:pStyle w:val="Sothutu-1so"/>
              <w:spacing w:before="120" w:line="276" w:lineRule="auto"/>
              <w:jc w:val="left"/>
              <w:rPr>
                <w:szCs w:val="24"/>
              </w:rPr>
            </w:pPr>
            <w:r w:rsidRPr="00FF37CC">
              <w:rPr>
                <w:szCs w:val="24"/>
              </w:rPr>
              <w:t>Có</w:t>
            </w:r>
          </w:p>
        </w:tc>
        <w:tc>
          <w:tcPr>
            <w:tcW w:w="10710" w:type="dxa"/>
          </w:tcPr>
          <w:p w14:paraId="6CA52E6D" w14:textId="77777777" w:rsidR="00E72A62" w:rsidRDefault="00E72A62" w:rsidP="00E821FE">
            <w:pPr>
              <w:pStyle w:val="Sothutu-1so"/>
              <w:spacing w:before="120" w:line="276" w:lineRule="auto"/>
              <w:rPr>
                <w:szCs w:val="24"/>
              </w:rPr>
            </w:pPr>
            <w:r>
              <w:rPr>
                <w:szCs w:val="24"/>
              </w:rPr>
              <w:t>Kiểm tra điều kiện như mô tả tại phần danh sách các trường thông tin chung.</w:t>
            </w:r>
          </w:p>
          <w:p w14:paraId="0458AB53" w14:textId="69B8F036" w:rsidR="00E72A62" w:rsidRPr="00A94981" w:rsidRDefault="00E72A62" w:rsidP="00E821FE">
            <w:pPr>
              <w:pStyle w:val="Sothutu-1so"/>
              <w:spacing w:before="120" w:line="276" w:lineRule="auto"/>
              <w:rPr>
                <w:szCs w:val="24"/>
              </w:rPr>
            </w:pPr>
            <w:r>
              <w:rPr>
                <w:szCs w:val="24"/>
              </w:rPr>
              <w:lastRenderedPageBreak/>
              <w:t>Ghi vào CSDL nếu các điều kiện kiểm tra đảm bảo</w:t>
            </w:r>
          </w:p>
        </w:tc>
      </w:tr>
      <w:tr w:rsidR="00E72A62" w:rsidRPr="00FF37CC" w14:paraId="209C21E7" w14:textId="77777777" w:rsidTr="00E72A62">
        <w:tc>
          <w:tcPr>
            <w:tcW w:w="2424" w:type="dxa"/>
          </w:tcPr>
          <w:p w14:paraId="23C8E6FD" w14:textId="77777777" w:rsidR="00E72A62" w:rsidRPr="00FF37CC" w:rsidRDefault="00E72A62" w:rsidP="00E821FE">
            <w:pPr>
              <w:pStyle w:val="Sothutu-1so"/>
              <w:spacing w:before="120" w:line="276" w:lineRule="auto"/>
              <w:jc w:val="left"/>
              <w:rPr>
                <w:szCs w:val="24"/>
              </w:rPr>
            </w:pPr>
            <w:r>
              <w:rPr>
                <w:szCs w:val="24"/>
              </w:rPr>
              <w:lastRenderedPageBreak/>
              <w:t>Hiển thị</w:t>
            </w:r>
          </w:p>
        </w:tc>
        <w:tc>
          <w:tcPr>
            <w:tcW w:w="1176" w:type="dxa"/>
          </w:tcPr>
          <w:p w14:paraId="6D5245E8"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0850D8DC" w14:textId="77777777" w:rsidR="00E72A62" w:rsidRPr="00FF37CC" w:rsidRDefault="00E72A62" w:rsidP="00E821FE">
            <w:pPr>
              <w:pStyle w:val="Sothutu-1so"/>
              <w:spacing w:before="120" w:line="276" w:lineRule="auto"/>
              <w:rPr>
                <w:szCs w:val="24"/>
              </w:rPr>
            </w:pPr>
            <w:r>
              <w:rPr>
                <w:szCs w:val="24"/>
              </w:rPr>
              <w:t>Cho phép xem tất cả các trường thông tin trên tờ trình (Extend Group)</w:t>
            </w:r>
          </w:p>
        </w:tc>
      </w:tr>
      <w:tr w:rsidR="00E72A62" w:rsidRPr="00FF37CC" w14:paraId="688B4A8C" w14:textId="77777777" w:rsidTr="00E72A62">
        <w:tc>
          <w:tcPr>
            <w:tcW w:w="2424" w:type="dxa"/>
          </w:tcPr>
          <w:p w14:paraId="20CD5451" w14:textId="77777777" w:rsidR="00E72A62" w:rsidRPr="00FF37CC" w:rsidRDefault="00E72A62" w:rsidP="00E821FE">
            <w:pPr>
              <w:pStyle w:val="Sothutu-1so"/>
              <w:spacing w:before="120" w:line="276" w:lineRule="auto"/>
              <w:jc w:val="left"/>
              <w:rPr>
                <w:lang w:eastAsia="ar-SA"/>
              </w:rPr>
            </w:pPr>
            <w:r w:rsidRPr="00FF37CC">
              <w:rPr>
                <w:lang w:eastAsia="ar-SA"/>
              </w:rPr>
              <w:t>Đính kèm</w:t>
            </w:r>
          </w:p>
        </w:tc>
        <w:tc>
          <w:tcPr>
            <w:tcW w:w="1176" w:type="dxa"/>
          </w:tcPr>
          <w:p w14:paraId="00286027" w14:textId="77777777" w:rsidR="00E72A62" w:rsidRPr="00FF37CC" w:rsidRDefault="00E72A62" w:rsidP="00E821FE">
            <w:pPr>
              <w:pStyle w:val="Sothutu-1so"/>
              <w:spacing w:before="120" w:line="276" w:lineRule="auto"/>
              <w:jc w:val="left"/>
              <w:rPr>
                <w:lang w:eastAsia="ar-SA"/>
              </w:rPr>
            </w:pPr>
            <w:r>
              <w:rPr>
                <w:lang w:eastAsia="ar-SA"/>
              </w:rPr>
              <w:t>Có</w:t>
            </w:r>
          </w:p>
        </w:tc>
        <w:tc>
          <w:tcPr>
            <w:tcW w:w="10710" w:type="dxa"/>
          </w:tcPr>
          <w:p w14:paraId="27FD588A" w14:textId="77777777" w:rsidR="00E72A62" w:rsidRDefault="00E72A62" w:rsidP="00E821FE">
            <w:pPr>
              <w:pStyle w:val="Sothutu-1so"/>
              <w:spacing w:before="120" w:line="276" w:lineRule="auto"/>
              <w:rPr>
                <w:szCs w:val="24"/>
              </w:rPr>
            </w:pPr>
            <w:r>
              <w:rPr>
                <w:szCs w:val="24"/>
              </w:rPr>
              <w:t>Cho phép đính kèm theo 3 lựa chọn:</w:t>
            </w:r>
          </w:p>
          <w:p w14:paraId="3D3A6B98" w14:textId="77777777" w:rsidR="00E72A62" w:rsidRDefault="00E72A62" w:rsidP="004E37AB">
            <w:pPr>
              <w:pStyle w:val="Sothutu-1so"/>
              <w:numPr>
                <w:ilvl w:val="0"/>
                <w:numId w:val="11"/>
              </w:numPr>
              <w:spacing w:before="120" w:line="276" w:lineRule="auto"/>
              <w:rPr>
                <w:szCs w:val="24"/>
              </w:rPr>
            </w:pPr>
            <w:r>
              <w:rPr>
                <w:szCs w:val="24"/>
              </w:rPr>
              <w:t>Chụp ảnh</w:t>
            </w:r>
          </w:p>
          <w:p w14:paraId="053E76B2" w14:textId="77777777" w:rsidR="00E72A62" w:rsidRDefault="00E72A62" w:rsidP="004E37AB">
            <w:pPr>
              <w:pStyle w:val="Sothutu-1so"/>
              <w:numPr>
                <w:ilvl w:val="0"/>
                <w:numId w:val="11"/>
              </w:numPr>
              <w:spacing w:before="120" w:line="276" w:lineRule="auto"/>
              <w:rPr>
                <w:szCs w:val="24"/>
              </w:rPr>
            </w:pPr>
            <w:r>
              <w:rPr>
                <w:szCs w:val="24"/>
              </w:rPr>
              <w:t>Chọn từ thư viện ảnh</w:t>
            </w:r>
          </w:p>
          <w:p w14:paraId="485C4149" w14:textId="77777777" w:rsidR="00E72A62" w:rsidRDefault="00E72A62" w:rsidP="004E37AB">
            <w:pPr>
              <w:pStyle w:val="Sothutu-1so"/>
              <w:numPr>
                <w:ilvl w:val="0"/>
                <w:numId w:val="11"/>
              </w:numPr>
              <w:spacing w:before="120" w:line="276" w:lineRule="auto"/>
              <w:rPr>
                <w:szCs w:val="24"/>
              </w:rPr>
            </w:pPr>
            <w:r>
              <w:rPr>
                <w:szCs w:val="24"/>
              </w:rPr>
              <w:t>Chọn từ thư mục</w:t>
            </w:r>
          </w:p>
          <w:p w14:paraId="16417752" w14:textId="77777777" w:rsidR="00E72A62" w:rsidRPr="00EE735F" w:rsidRDefault="00E72A62" w:rsidP="00E821FE">
            <w:pPr>
              <w:pStyle w:val="Sothutu-1so"/>
              <w:spacing w:before="120" w:line="276" w:lineRule="auto"/>
              <w:rPr>
                <w:szCs w:val="24"/>
              </w:rPr>
            </w:pPr>
            <w:r>
              <w:rPr>
                <w:szCs w:val="24"/>
              </w:rPr>
              <w:t>Sau khi chọn file thành công, lưu vào danh sách đính kèm</w:t>
            </w:r>
          </w:p>
        </w:tc>
      </w:tr>
    </w:tbl>
    <w:p w14:paraId="42B7BAD2" w14:textId="77777777" w:rsidR="00E72A62" w:rsidRDefault="00E72A62" w:rsidP="00E821FE">
      <w:pPr>
        <w:ind w:left="0"/>
      </w:pPr>
    </w:p>
    <w:p w14:paraId="1D86DB97" w14:textId="77777777" w:rsidR="00E72A62" w:rsidRPr="00FF37CC" w:rsidRDefault="00E72A62" w:rsidP="00E821FE">
      <w:pPr>
        <w:ind w:left="0"/>
      </w:pPr>
    </w:p>
    <w:p w14:paraId="59A2E667" w14:textId="77777777" w:rsidR="00E72A62" w:rsidRPr="00FF37CC" w:rsidRDefault="00E72A62" w:rsidP="00E821FE">
      <w:pPr>
        <w:pStyle w:val="Heading6"/>
      </w:pPr>
      <w:r w:rsidRPr="00FF37CC">
        <w:t>Hiệu năng</w:t>
      </w:r>
    </w:p>
    <w:p w14:paraId="596DE03F" w14:textId="77777777" w:rsidR="00E72A62" w:rsidRPr="00FF37CC" w:rsidRDefault="00E72A62" w:rsidP="004E37AB">
      <w:pPr>
        <w:numPr>
          <w:ilvl w:val="0"/>
          <w:numId w:val="11"/>
        </w:numPr>
      </w:pPr>
      <w:r w:rsidRPr="00FF37CC">
        <w:t>Độ lớn dữ liệu: [Số lượng bản ghi]</w:t>
      </w:r>
    </w:p>
    <w:p w14:paraId="6740C121" w14:textId="77777777" w:rsidR="00E72A62" w:rsidRPr="00FF37CC" w:rsidRDefault="00E72A62" w:rsidP="004E37AB">
      <w:pPr>
        <w:numPr>
          <w:ilvl w:val="0"/>
          <w:numId w:val="11"/>
        </w:numPr>
      </w:pPr>
      <w:r w:rsidRPr="00FF37CC">
        <w:t xml:space="preserve">Thời gian tải dữ liệu: </w:t>
      </w:r>
    </w:p>
    <w:p w14:paraId="3A3DEC93" w14:textId="77777777" w:rsidR="00E72A62" w:rsidRDefault="00E72A62" w:rsidP="004E37AB">
      <w:pPr>
        <w:numPr>
          <w:ilvl w:val="0"/>
          <w:numId w:val="11"/>
        </w:numPr>
      </w:pPr>
      <w:r w:rsidRPr="00FF37CC">
        <w:t>…..</w:t>
      </w:r>
    </w:p>
    <w:p w14:paraId="2DCE4C7A" w14:textId="77777777" w:rsidR="00766787" w:rsidRPr="00766787" w:rsidRDefault="00766787" w:rsidP="00E821FE">
      <w:pPr>
        <w:ind w:left="0"/>
      </w:pPr>
    </w:p>
    <w:p w14:paraId="49F43150" w14:textId="03E95C6E" w:rsidR="00DA220B" w:rsidRDefault="00DA220B" w:rsidP="00A97673">
      <w:pPr>
        <w:pStyle w:val="Heading5"/>
      </w:pPr>
      <w:r>
        <w:t>Danh sách đính kèm</w:t>
      </w:r>
    </w:p>
    <w:p w14:paraId="16840D96" w14:textId="5431E22C" w:rsidR="00DA220B" w:rsidRDefault="00DA220B" w:rsidP="00EA3129">
      <w:pPr>
        <w:ind w:left="0"/>
      </w:pPr>
      <w:r>
        <w:t>Giống Tờ trình</w:t>
      </w:r>
    </w:p>
    <w:p w14:paraId="18BE957E" w14:textId="6D89FEF2" w:rsidR="00DA220B" w:rsidRDefault="00DA220B" w:rsidP="00EA3129">
      <w:pPr>
        <w:ind w:left="0"/>
      </w:pPr>
    </w:p>
    <w:p w14:paraId="62066A7F" w14:textId="1A6BFDB3" w:rsidR="00CD73F3" w:rsidRDefault="00CD73F3" w:rsidP="00EA3129">
      <w:pPr>
        <w:ind w:left="0"/>
      </w:pPr>
    </w:p>
    <w:p w14:paraId="3BF07DD1" w14:textId="029D62A2" w:rsidR="00CD73F3" w:rsidRDefault="00CD73F3" w:rsidP="00EA3129">
      <w:pPr>
        <w:ind w:left="0"/>
      </w:pPr>
    </w:p>
    <w:p w14:paraId="6ADD868A" w14:textId="71919E66" w:rsidR="00CD73F3" w:rsidRDefault="00CD73F3" w:rsidP="00EA3129">
      <w:pPr>
        <w:ind w:left="0"/>
      </w:pPr>
    </w:p>
    <w:p w14:paraId="7A76AD02" w14:textId="418B7FDB" w:rsidR="00CD73F3" w:rsidRDefault="00CD73F3" w:rsidP="00EA3129">
      <w:pPr>
        <w:ind w:left="0"/>
      </w:pPr>
    </w:p>
    <w:p w14:paraId="1FB4C4CF" w14:textId="58DCC4C0" w:rsidR="00CD73F3" w:rsidRDefault="00CD73F3" w:rsidP="00EA3129">
      <w:pPr>
        <w:ind w:left="0"/>
      </w:pPr>
    </w:p>
    <w:p w14:paraId="2874D04B" w14:textId="7C3ECF4B" w:rsidR="00CD73F3" w:rsidRDefault="00CD73F3" w:rsidP="00EA3129">
      <w:pPr>
        <w:ind w:left="0"/>
      </w:pPr>
    </w:p>
    <w:p w14:paraId="10A367E9" w14:textId="49609709" w:rsidR="00CD73F3" w:rsidRDefault="00CD73F3" w:rsidP="00EA3129">
      <w:pPr>
        <w:ind w:left="0"/>
      </w:pPr>
    </w:p>
    <w:p w14:paraId="198EFDED" w14:textId="65D4DFD6" w:rsidR="00CD73F3" w:rsidRDefault="00CD73F3" w:rsidP="00EA3129">
      <w:pPr>
        <w:ind w:left="0"/>
      </w:pPr>
    </w:p>
    <w:p w14:paraId="329BF447" w14:textId="77777777" w:rsidR="00CD73F3" w:rsidRPr="00DA220B" w:rsidRDefault="00CD73F3" w:rsidP="00EA3129">
      <w:pPr>
        <w:ind w:left="0"/>
      </w:pPr>
    </w:p>
    <w:p w14:paraId="66429907" w14:textId="198ED44C" w:rsidR="003623A3" w:rsidRDefault="00C32C13" w:rsidP="00E821FE">
      <w:pPr>
        <w:pStyle w:val="Heading4"/>
        <w:rPr>
          <w:rFonts w:ascii="Times New Roman" w:hAnsi="Times New Roman"/>
          <w:b/>
          <w:i w:val="0"/>
        </w:rPr>
      </w:pPr>
      <w:r w:rsidRPr="0022018D">
        <w:rPr>
          <w:rFonts w:ascii="Times New Roman" w:hAnsi="Times New Roman"/>
          <w:b/>
          <w:i w:val="0"/>
        </w:rPr>
        <w:t>Đề xuất khai báo đối tượng</w:t>
      </w:r>
    </w:p>
    <w:p w14:paraId="690AFA07" w14:textId="77777777" w:rsidR="00CD73F3" w:rsidRPr="00FF37CC" w:rsidRDefault="00CD73F3" w:rsidP="00A97673">
      <w:pPr>
        <w:pStyle w:val="Heading5"/>
      </w:pPr>
      <w:r w:rsidRPr="00FF37CC">
        <w:t>Thông tin chung chức năng</w:t>
      </w:r>
    </w:p>
    <w:p w14:paraId="6526DA79" w14:textId="77777777" w:rsidR="00CD73F3" w:rsidRPr="00FF37CC" w:rsidRDefault="00CD73F3"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4527"/>
        <w:gridCol w:w="9708"/>
      </w:tblGrid>
      <w:tr w:rsidR="00CD73F3" w:rsidRPr="00FF37CC" w14:paraId="7D63F1C5" w14:textId="77777777" w:rsidTr="00F10301">
        <w:trPr>
          <w:trHeight w:val="284"/>
          <w:jc w:val="center"/>
        </w:trPr>
        <w:tc>
          <w:tcPr>
            <w:tcW w:w="1590" w:type="pct"/>
            <w:tcBorders>
              <w:top w:val="single" w:sz="18" w:space="0" w:color="808080"/>
              <w:left w:val="single" w:sz="18" w:space="0" w:color="808080"/>
            </w:tcBorders>
            <w:shd w:val="clear" w:color="auto" w:fill="F3F3F3"/>
            <w:vAlign w:val="center"/>
          </w:tcPr>
          <w:p w14:paraId="1E983E6F" w14:textId="77777777" w:rsidR="00CD73F3" w:rsidRPr="00FF37CC" w:rsidRDefault="00CD73F3" w:rsidP="00E821F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519FE012" w14:textId="60FDD533" w:rsidR="00CD73F3" w:rsidRPr="00FF37CC" w:rsidRDefault="00CD73F3" w:rsidP="00E821FE">
            <w:pPr>
              <w:pStyle w:val="BodyText"/>
              <w:spacing w:before="120" w:line="276" w:lineRule="auto"/>
              <w:ind w:left="0"/>
              <w:rPr>
                <w:lang w:eastAsia="ar-SA"/>
              </w:rPr>
            </w:pPr>
            <w:r>
              <w:rPr>
                <w:lang w:eastAsia="ar-SA"/>
              </w:rPr>
              <w:t>Đề xuất khai báo đối tượng</w:t>
            </w:r>
          </w:p>
        </w:tc>
      </w:tr>
      <w:tr w:rsidR="00CD73F3" w:rsidRPr="00FF37CC" w14:paraId="273BEFE9" w14:textId="77777777" w:rsidTr="00F10301">
        <w:trPr>
          <w:trHeight w:val="284"/>
          <w:jc w:val="center"/>
        </w:trPr>
        <w:tc>
          <w:tcPr>
            <w:tcW w:w="1590" w:type="pct"/>
            <w:tcBorders>
              <w:left w:val="single" w:sz="18" w:space="0" w:color="808080"/>
            </w:tcBorders>
            <w:shd w:val="clear" w:color="auto" w:fill="F3F3F3"/>
            <w:vAlign w:val="center"/>
          </w:tcPr>
          <w:p w14:paraId="7E3F0D98" w14:textId="77777777" w:rsidR="00CD73F3" w:rsidRPr="00FF37CC" w:rsidRDefault="00CD73F3"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525F4B97" w14:textId="77777777" w:rsidR="00F757D7" w:rsidRDefault="00CD73F3" w:rsidP="00E821FE">
            <w:pPr>
              <w:ind w:left="0"/>
              <w:rPr>
                <w:lang w:eastAsia="ar-SA"/>
              </w:rPr>
            </w:pPr>
            <w:r>
              <w:rPr>
                <w:lang w:eastAsia="ar-SA"/>
              </w:rPr>
              <w:t xml:space="preserve">Quản lý danh sách </w:t>
            </w:r>
            <w:r w:rsidR="00F757D7">
              <w:rPr>
                <w:lang w:eastAsia="ar-SA"/>
              </w:rPr>
              <w:t>đề xuất khai báo đối tượng.</w:t>
            </w:r>
          </w:p>
          <w:p w14:paraId="53F98A50" w14:textId="37D99F81" w:rsidR="00CD73F3" w:rsidRPr="00FF37CC" w:rsidRDefault="00CD73F3" w:rsidP="00E821FE">
            <w:pPr>
              <w:ind w:left="0"/>
            </w:pPr>
            <w:r>
              <w:t>Trong trường hợp đối tượng của hóa đơn chưa tồn tại trong hệ thống, User sẽ đề xuất khai báo đối tượng lên kế toán để tạo mới đối tượng và kê khai hóa đơn liên quan.</w:t>
            </w:r>
          </w:p>
        </w:tc>
      </w:tr>
      <w:tr w:rsidR="00CD73F3" w:rsidRPr="00FF37CC" w14:paraId="636CF7C7" w14:textId="77777777" w:rsidTr="00F10301">
        <w:trPr>
          <w:trHeight w:val="395"/>
          <w:jc w:val="center"/>
        </w:trPr>
        <w:tc>
          <w:tcPr>
            <w:tcW w:w="1590" w:type="pct"/>
            <w:tcBorders>
              <w:left w:val="single" w:sz="18" w:space="0" w:color="808080"/>
            </w:tcBorders>
            <w:shd w:val="clear" w:color="auto" w:fill="F3F3F3"/>
            <w:vAlign w:val="center"/>
          </w:tcPr>
          <w:p w14:paraId="416F971C" w14:textId="77777777" w:rsidR="00CD73F3" w:rsidRPr="00FF37CC" w:rsidRDefault="00CD73F3"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7104E25D" w14:textId="77777777" w:rsidR="00CD73F3" w:rsidRPr="00FF37CC" w:rsidRDefault="00CD73F3" w:rsidP="00E821FE">
            <w:pPr>
              <w:pStyle w:val="BodyText"/>
              <w:spacing w:before="120" w:line="276" w:lineRule="auto"/>
              <w:ind w:left="0"/>
            </w:pPr>
            <w:r>
              <w:t>User phòng/ban thường</w:t>
            </w:r>
          </w:p>
        </w:tc>
      </w:tr>
      <w:tr w:rsidR="00CD73F3" w:rsidRPr="00FF37CC" w14:paraId="6D32F444" w14:textId="77777777" w:rsidTr="00F10301">
        <w:trPr>
          <w:trHeight w:val="378"/>
          <w:jc w:val="center"/>
        </w:trPr>
        <w:tc>
          <w:tcPr>
            <w:tcW w:w="1590" w:type="pct"/>
            <w:tcBorders>
              <w:left w:val="single" w:sz="18" w:space="0" w:color="808080"/>
            </w:tcBorders>
            <w:shd w:val="clear" w:color="auto" w:fill="F3F3F3"/>
            <w:vAlign w:val="center"/>
          </w:tcPr>
          <w:p w14:paraId="666A8002" w14:textId="77777777" w:rsidR="00CD73F3" w:rsidRPr="00FF37CC" w:rsidRDefault="00CD73F3"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1EBDAA17" w14:textId="77777777" w:rsidR="00CD73F3" w:rsidRPr="00FF37CC" w:rsidRDefault="00CD73F3" w:rsidP="00E821FE">
            <w:pPr>
              <w:pStyle w:val="BodyText"/>
              <w:spacing w:before="120" w:line="276" w:lineRule="auto"/>
              <w:ind w:left="0"/>
            </w:pPr>
            <w:r>
              <w:t>Người dùng đăng nhập thành công vào hệ thống</w:t>
            </w:r>
          </w:p>
        </w:tc>
      </w:tr>
      <w:tr w:rsidR="00CD73F3" w:rsidRPr="00FF37CC" w14:paraId="71552C6B" w14:textId="77777777" w:rsidTr="00F10301">
        <w:trPr>
          <w:trHeight w:val="530"/>
          <w:jc w:val="center"/>
        </w:trPr>
        <w:tc>
          <w:tcPr>
            <w:tcW w:w="1590" w:type="pct"/>
            <w:tcBorders>
              <w:left w:val="single" w:sz="18" w:space="0" w:color="808080"/>
              <w:bottom w:val="single" w:sz="8" w:space="0" w:color="808080"/>
            </w:tcBorders>
            <w:shd w:val="clear" w:color="auto" w:fill="F3F3F3"/>
            <w:vAlign w:val="center"/>
          </w:tcPr>
          <w:p w14:paraId="56D1D295" w14:textId="77777777" w:rsidR="00CD73F3" w:rsidRPr="00FF37CC" w:rsidRDefault="00CD73F3"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A887DF6" w14:textId="19FB8043" w:rsidR="00CD73F3" w:rsidRPr="00FF37CC" w:rsidRDefault="00CD73F3" w:rsidP="00E821FE">
            <w:pPr>
              <w:pStyle w:val="BodyText"/>
              <w:spacing w:before="120" w:line="276" w:lineRule="auto"/>
              <w:ind w:left="0"/>
              <w:rPr>
                <w:lang w:eastAsia="ar-SA"/>
              </w:rPr>
            </w:pPr>
            <w:r>
              <w:rPr>
                <w:lang w:eastAsia="ar-SA"/>
              </w:rPr>
              <w:t xml:space="preserve">Người dùng </w:t>
            </w:r>
            <w:r w:rsidR="00F757D7">
              <w:rPr>
                <w:lang w:eastAsia="ar-SA"/>
              </w:rPr>
              <w:t xml:space="preserve">đề xuất đối tượng </w:t>
            </w:r>
            <w:r>
              <w:rPr>
                <w:lang w:eastAsia="ar-SA"/>
              </w:rPr>
              <w:t>thành công</w:t>
            </w:r>
          </w:p>
        </w:tc>
      </w:tr>
      <w:tr w:rsidR="00CD73F3" w:rsidRPr="00FF37CC" w14:paraId="2F4935A2" w14:textId="77777777" w:rsidTr="00F10301">
        <w:trPr>
          <w:trHeight w:val="284"/>
          <w:jc w:val="center"/>
        </w:trPr>
        <w:tc>
          <w:tcPr>
            <w:tcW w:w="1590" w:type="pct"/>
            <w:tcBorders>
              <w:left w:val="single" w:sz="18" w:space="0" w:color="808080"/>
              <w:bottom w:val="single" w:sz="4" w:space="0" w:color="808080"/>
            </w:tcBorders>
            <w:shd w:val="clear" w:color="auto" w:fill="F3F3F3"/>
            <w:vAlign w:val="center"/>
          </w:tcPr>
          <w:p w14:paraId="6B95EDD8" w14:textId="77777777" w:rsidR="00CD73F3" w:rsidRPr="00FF37CC" w:rsidRDefault="00CD73F3"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71D263BD" w14:textId="77777777" w:rsidR="00CD73F3" w:rsidRPr="00FF37CC" w:rsidRDefault="00CD73F3"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CD73F3" w:rsidRPr="00FF37CC" w14:paraId="35412810" w14:textId="77777777" w:rsidTr="00F10301">
        <w:trPr>
          <w:trHeight w:val="284"/>
          <w:jc w:val="center"/>
        </w:trPr>
        <w:tc>
          <w:tcPr>
            <w:tcW w:w="1590" w:type="pct"/>
            <w:tcBorders>
              <w:left w:val="single" w:sz="18" w:space="0" w:color="808080"/>
              <w:bottom w:val="single" w:sz="18" w:space="0" w:color="808080"/>
            </w:tcBorders>
            <w:shd w:val="clear" w:color="auto" w:fill="F3F3F3"/>
            <w:vAlign w:val="center"/>
          </w:tcPr>
          <w:p w14:paraId="269B57F4" w14:textId="77777777" w:rsidR="00CD73F3" w:rsidRPr="00FF37CC" w:rsidRDefault="00CD73F3"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3089E5C9" w14:textId="77777777" w:rsidR="00CD73F3" w:rsidRPr="00FF37CC" w:rsidRDefault="00CD73F3" w:rsidP="00E821FE">
            <w:pPr>
              <w:pStyle w:val="BodyText"/>
              <w:spacing w:before="120" w:line="276" w:lineRule="auto"/>
              <w:ind w:left="0"/>
            </w:pPr>
          </w:p>
        </w:tc>
      </w:tr>
    </w:tbl>
    <w:p w14:paraId="1FAAB1B3" w14:textId="77777777" w:rsidR="00CD73F3" w:rsidRPr="00FF37CC" w:rsidRDefault="00CD73F3" w:rsidP="00E821FE">
      <w:pPr>
        <w:ind w:left="0"/>
      </w:pPr>
    </w:p>
    <w:p w14:paraId="726FE93B" w14:textId="77777777" w:rsidR="00CD73F3" w:rsidRPr="00FF37CC" w:rsidRDefault="00CD73F3" w:rsidP="00A97673">
      <w:pPr>
        <w:pStyle w:val="Heading5"/>
      </w:pPr>
      <w:r w:rsidRPr="00FF37CC">
        <w:lastRenderedPageBreak/>
        <w:t>Biểu đồ luồng xử lý chức năng</w:t>
      </w:r>
    </w:p>
    <w:p w14:paraId="4A536808" w14:textId="77777777" w:rsidR="00CD73F3" w:rsidRPr="00FF37CC" w:rsidRDefault="00CD73F3" w:rsidP="00E821FE">
      <w:pPr>
        <w:ind w:left="0"/>
      </w:pPr>
    </w:p>
    <w:p w14:paraId="7CCACE73" w14:textId="77777777" w:rsidR="00CD73F3" w:rsidRPr="00FF37CC" w:rsidRDefault="00CD73F3" w:rsidP="00E821FE">
      <w:pPr>
        <w:ind w:left="0"/>
        <w:sectPr w:rsidR="00CD73F3" w:rsidRPr="00FF37CC" w:rsidSect="001B0DCC">
          <w:pgSz w:w="16834" w:h="11909" w:orient="landscape" w:code="9"/>
          <w:pgMar w:top="1440" w:right="1152" w:bottom="1152" w:left="1238" w:header="432" w:footer="432" w:gutter="0"/>
          <w:cols w:space="709"/>
          <w:titlePg/>
          <w:docGrid w:linePitch="326"/>
        </w:sectPr>
      </w:pPr>
    </w:p>
    <w:p w14:paraId="0B5EFFED" w14:textId="1A495449" w:rsidR="00CD73F3" w:rsidRPr="00FF37CC" w:rsidRDefault="00620E96" w:rsidP="00E821FE">
      <w:pPr>
        <w:ind w:left="0"/>
      </w:pPr>
      <w:r>
        <w:object w:dxaOrig="10545" w:dyaOrig="7605" w14:anchorId="11DD6DA1">
          <v:shape id="_x0000_i1040" type="#_x0000_t75" style="width:619.8pt;height:447.55pt" o:ole="">
            <v:imagedata r:id="rId67" o:title=""/>
          </v:shape>
          <o:OLEObject Type="Embed" ProgID="Visio.Drawing.15" ShapeID="_x0000_i1040" DrawAspect="Content" ObjectID="_1646808643" r:id="rId68"/>
        </w:object>
      </w:r>
    </w:p>
    <w:p w14:paraId="568CDB2C" w14:textId="77777777" w:rsidR="00CD73F3" w:rsidRPr="00FF37CC" w:rsidRDefault="00CD73F3" w:rsidP="00E821FE">
      <w:pPr>
        <w:ind w:left="0"/>
        <w:rPr>
          <w:b/>
          <w:lang w:eastAsia="ar-SA"/>
        </w:rPr>
      </w:pPr>
    </w:p>
    <w:p w14:paraId="74C10A09" w14:textId="77777777" w:rsidR="00CD73F3" w:rsidRPr="00FF37CC" w:rsidRDefault="00CD73F3" w:rsidP="00E821FE">
      <w:pPr>
        <w:ind w:left="0"/>
        <w:rPr>
          <w:lang w:eastAsia="ar-SA"/>
        </w:rPr>
      </w:pPr>
      <w:r w:rsidRPr="00FF37CC">
        <w:rPr>
          <w:lang w:eastAsia="ar-SA"/>
        </w:rPr>
        <w:t>Phân quyền vai trò</w:t>
      </w:r>
    </w:p>
    <w:p w14:paraId="2CAB006B" w14:textId="77777777" w:rsidR="00CD73F3" w:rsidRPr="00FF37CC" w:rsidRDefault="00CD73F3"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CD73F3" w:rsidRPr="00FF37CC" w14:paraId="3DA2F2B5" w14:textId="77777777" w:rsidTr="00F10301">
        <w:trPr>
          <w:cantSplit/>
          <w:trHeight w:val="422"/>
          <w:tblHeader/>
        </w:trPr>
        <w:tc>
          <w:tcPr>
            <w:tcW w:w="3510" w:type="dxa"/>
            <w:shd w:val="clear" w:color="auto" w:fill="D9D9D9"/>
          </w:tcPr>
          <w:p w14:paraId="373BDA2B" w14:textId="77777777" w:rsidR="00CD73F3" w:rsidRPr="00FF37CC" w:rsidRDefault="00CD73F3" w:rsidP="00E821FE">
            <w:pPr>
              <w:spacing w:after="120"/>
              <w:ind w:left="0"/>
              <w:jc w:val="center"/>
              <w:rPr>
                <w:b/>
              </w:rPr>
            </w:pPr>
            <w:r w:rsidRPr="00FF37CC">
              <w:rPr>
                <w:b/>
              </w:rPr>
              <w:t>Vai trò</w:t>
            </w:r>
          </w:p>
        </w:tc>
        <w:tc>
          <w:tcPr>
            <w:tcW w:w="540" w:type="dxa"/>
            <w:shd w:val="clear" w:color="auto" w:fill="D9D9D9"/>
          </w:tcPr>
          <w:p w14:paraId="0E2D8089" w14:textId="77777777" w:rsidR="00CD73F3" w:rsidRPr="00FF37CC" w:rsidRDefault="00CD73F3" w:rsidP="00E821FE">
            <w:pPr>
              <w:spacing w:after="120"/>
              <w:ind w:left="0"/>
              <w:jc w:val="center"/>
              <w:rPr>
                <w:b/>
              </w:rPr>
            </w:pPr>
            <w:r w:rsidRPr="00FF37CC">
              <w:rPr>
                <w:b/>
              </w:rPr>
              <w:t>C</w:t>
            </w:r>
          </w:p>
        </w:tc>
        <w:tc>
          <w:tcPr>
            <w:tcW w:w="540" w:type="dxa"/>
            <w:shd w:val="clear" w:color="auto" w:fill="D9D9D9"/>
          </w:tcPr>
          <w:p w14:paraId="02A8C43E" w14:textId="77777777" w:rsidR="00CD73F3" w:rsidRPr="00FF37CC" w:rsidRDefault="00CD73F3" w:rsidP="00E821FE">
            <w:pPr>
              <w:spacing w:after="120"/>
              <w:ind w:left="0"/>
              <w:jc w:val="center"/>
              <w:rPr>
                <w:b/>
              </w:rPr>
            </w:pPr>
            <w:r w:rsidRPr="00FF37CC">
              <w:rPr>
                <w:b/>
              </w:rPr>
              <w:t>R</w:t>
            </w:r>
          </w:p>
        </w:tc>
        <w:tc>
          <w:tcPr>
            <w:tcW w:w="450" w:type="dxa"/>
            <w:shd w:val="clear" w:color="auto" w:fill="D9D9D9"/>
          </w:tcPr>
          <w:p w14:paraId="1F7D220B" w14:textId="77777777" w:rsidR="00CD73F3" w:rsidRPr="00FF37CC" w:rsidRDefault="00CD73F3" w:rsidP="00E821FE">
            <w:pPr>
              <w:spacing w:after="120"/>
              <w:ind w:left="0"/>
              <w:jc w:val="center"/>
              <w:rPr>
                <w:b/>
              </w:rPr>
            </w:pPr>
            <w:r w:rsidRPr="00FF37CC">
              <w:rPr>
                <w:b/>
              </w:rPr>
              <w:t>U</w:t>
            </w:r>
          </w:p>
        </w:tc>
        <w:tc>
          <w:tcPr>
            <w:tcW w:w="630" w:type="dxa"/>
            <w:shd w:val="clear" w:color="auto" w:fill="D9D9D9"/>
          </w:tcPr>
          <w:p w14:paraId="1E8FB739" w14:textId="77777777" w:rsidR="00CD73F3" w:rsidRPr="00FF37CC" w:rsidRDefault="00CD73F3" w:rsidP="00E821FE">
            <w:pPr>
              <w:spacing w:after="120"/>
              <w:ind w:left="0"/>
              <w:jc w:val="center"/>
              <w:rPr>
                <w:b/>
              </w:rPr>
            </w:pPr>
            <w:r w:rsidRPr="00FF37CC">
              <w:rPr>
                <w:b/>
              </w:rPr>
              <w:t>D</w:t>
            </w:r>
          </w:p>
        </w:tc>
        <w:tc>
          <w:tcPr>
            <w:tcW w:w="4950" w:type="dxa"/>
            <w:shd w:val="clear" w:color="auto" w:fill="D9D9D9"/>
          </w:tcPr>
          <w:p w14:paraId="0A74CB2B" w14:textId="77777777" w:rsidR="00CD73F3" w:rsidRPr="00FF37CC" w:rsidRDefault="00CD73F3" w:rsidP="00E821FE">
            <w:pPr>
              <w:spacing w:after="120"/>
              <w:ind w:left="0"/>
              <w:jc w:val="center"/>
              <w:rPr>
                <w:b/>
              </w:rPr>
            </w:pPr>
            <w:r w:rsidRPr="00FF37CC">
              <w:rPr>
                <w:b/>
              </w:rPr>
              <w:t>Mô tả</w:t>
            </w:r>
          </w:p>
        </w:tc>
      </w:tr>
      <w:tr w:rsidR="00CD73F3" w:rsidRPr="00FF37CC" w14:paraId="43B1061D" w14:textId="77777777" w:rsidTr="00F10301">
        <w:trPr>
          <w:cantSplit/>
          <w:trHeight w:val="377"/>
        </w:trPr>
        <w:tc>
          <w:tcPr>
            <w:tcW w:w="3510" w:type="dxa"/>
            <w:vAlign w:val="center"/>
          </w:tcPr>
          <w:p w14:paraId="2F45EB89" w14:textId="20218C54" w:rsidR="00CD73F3" w:rsidRPr="00FF37CC" w:rsidRDefault="009C4A46" w:rsidP="00E821FE">
            <w:pPr>
              <w:pStyle w:val="Sothutu-1so"/>
              <w:spacing w:before="0" w:after="120" w:line="276" w:lineRule="auto"/>
              <w:jc w:val="left"/>
              <w:rPr>
                <w:szCs w:val="24"/>
              </w:rPr>
            </w:pPr>
            <w:r>
              <w:rPr>
                <w:szCs w:val="24"/>
              </w:rPr>
              <w:t>Nhân viên phòng ban</w:t>
            </w:r>
          </w:p>
        </w:tc>
        <w:tc>
          <w:tcPr>
            <w:tcW w:w="540" w:type="dxa"/>
          </w:tcPr>
          <w:p w14:paraId="2869C22F" w14:textId="09621335"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540" w:type="dxa"/>
          </w:tcPr>
          <w:p w14:paraId="7C4B4FA0" w14:textId="76A3641C"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450" w:type="dxa"/>
          </w:tcPr>
          <w:p w14:paraId="703AA30F" w14:textId="2ABFA2F3"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630" w:type="dxa"/>
          </w:tcPr>
          <w:p w14:paraId="148E730F" w14:textId="31E80ABC"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4950" w:type="dxa"/>
          </w:tcPr>
          <w:p w14:paraId="37E0BCA0" w14:textId="77777777" w:rsidR="00CD73F3" w:rsidRPr="00FF37CC" w:rsidRDefault="00CD73F3" w:rsidP="00E821FE">
            <w:pPr>
              <w:pStyle w:val="Sothutu-1so"/>
              <w:spacing w:before="120" w:after="120" w:line="276" w:lineRule="auto"/>
              <w:jc w:val="left"/>
              <w:rPr>
                <w:szCs w:val="24"/>
              </w:rPr>
            </w:pPr>
          </w:p>
        </w:tc>
      </w:tr>
    </w:tbl>
    <w:p w14:paraId="79446504" w14:textId="77777777" w:rsidR="00CD73F3" w:rsidRPr="00FF37CC" w:rsidRDefault="00CD73F3" w:rsidP="00E821FE">
      <w:pPr>
        <w:ind w:left="0"/>
      </w:pPr>
    </w:p>
    <w:p w14:paraId="4FE44C87" w14:textId="77777777" w:rsidR="00CD73F3" w:rsidRPr="00FF37CC" w:rsidRDefault="00CD73F3" w:rsidP="00A97673">
      <w:pPr>
        <w:pStyle w:val="Heading5"/>
      </w:pPr>
      <w:r w:rsidRPr="00FF37CC">
        <w:t>Menu</w:t>
      </w:r>
    </w:p>
    <w:p w14:paraId="17731A57" w14:textId="155D56A5" w:rsidR="00CD73F3" w:rsidRPr="00CD73F3" w:rsidRDefault="009C4A46" w:rsidP="004E37AB">
      <w:pPr>
        <w:numPr>
          <w:ilvl w:val="0"/>
          <w:numId w:val="11"/>
        </w:numPr>
      </w:pPr>
      <w:r>
        <w:t>Trang chủ\ Đề xuất khai báo đối tượng</w:t>
      </w:r>
    </w:p>
    <w:p w14:paraId="730334C8" w14:textId="77777777" w:rsidR="00CD73F3" w:rsidRPr="003623A3" w:rsidRDefault="00CD73F3" w:rsidP="00E821FE">
      <w:pPr>
        <w:ind w:left="0"/>
      </w:pPr>
    </w:p>
    <w:p w14:paraId="0F63C94B" w14:textId="54B86BF5" w:rsidR="0007471E" w:rsidRDefault="0007471E" w:rsidP="00A97673">
      <w:pPr>
        <w:pStyle w:val="Heading5"/>
      </w:pPr>
      <w:r>
        <w:lastRenderedPageBreak/>
        <w:t>Danh sách đề xuất đối tượng</w:t>
      </w:r>
    </w:p>
    <w:p w14:paraId="5405EF31" w14:textId="77777777" w:rsidR="00C04759" w:rsidRDefault="00C04759" w:rsidP="00E821FE">
      <w:pPr>
        <w:pStyle w:val="Heading6"/>
      </w:pPr>
      <w:r w:rsidRPr="00FF37CC">
        <w:t xml:space="preserve">Prototype </w:t>
      </w:r>
    </w:p>
    <w:p w14:paraId="02B61906" w14:textId="6D4C3589" w:rsidR="00C04759" w:rsidRDefault="00695E72" w:rsidP="00E821FE">
      <w:r>
        <w:rPr>
          <w:noProof/>
          <w:snapToGrid/>
        </w:rPr>
        <w:drawing>
          <wp:inline distT="0" distB="0" distL="0" distR="0" wp14:anchorId="5E0930D0" wp14:editId="21A28EBB">
            <wp:extent cx="2161905" cy="449523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61905" cy="4495238"/>
                    </a:xfrm>
                    <a:prstGeom prst="rect">
                      <a:avLst/>
                    </a:prstGeom>
                  </pic:spPr>
                </pic:pic>
              </a:graphicData>
            </a:graphic>
          </wp:inline>
        </w:drawing>
      </w:r>
    </w:p>
    <w:p w14:paraId="1FAECC45" w14:textId="77777777" w:rsidR="00695E72" w:rsidRPr="00EA2377" w:rsidRDefault="00695E72" w:rsidP="00E821FE"/>
    <w:p w14:paraId="1EEAB613" w14:textId="77777777" w:rsidR="00C04759" w:rsidRPr="00FF37CC" w:rsidRDefault="00C04759" w:rsidP="00E821FE">
      <w:pPr>
        <w:pStyle w:val="Heading6"/>
      </w:pPr>
      <w:r w:rsidRPr="00FF37CC">
        <w:t>Danh sách trường dữ liệu</w:t>
      </w:r>
    </w:p>
    <w:p w14:paraId="2D57C7E7" w14:textId="2C47EEE9" w:rsidR="00C04759" w:rsidRDefault="00C04759" w:rsidP="004E37AB">
      <w:pPr>
        <w:numPr>
          <w:ilvl w:val="0"/>
          <w:numId w:val="11"/>
        </w:numPr>
      </w:pPr>
      <w:r w:rsidRPr="00FF37CC">
        <w:t>Bảng</w:t>
      </w:r>
      <w:r>
        <w:t xml:space="preserve"> C</w:t>
      </w:r>
      <w:r w:rsidR="003E6103">
        <w:t xml:space="preserve"> </w:t>
      </w:r>
      <w:r>
        <w:t>_REQUEST</w:t>
      </w:r>
      <w:r w:rsidR="003E6103">
        <w:t>_PARTNER</w:t>
      </w:r>
    </w:p>
    <w:p w14:paraId="1B9CC0F6" w14:textId="55DAA046" w:rsidR="00C04759" w:rsidRDefault="00C04759" w:rsidP="004E37AB">
      <w:pPr>
        <w:numPr>
          <w:ilvl w:val="0"/>
          <w:numId w:val="11"/>
        </w:numPr>
      </w:pPr>
      <w:r>
        <w:lastRenderedPageBreak/>
        <w:t>Hiển thị ở dạng List, sắp xếp theo t</w:t>
      </w:r>
      <w:r w:rsidR="008C18D0">
        <w:t>hứ tự tạo</w:t>
      </w:r>
      <w:r>
        <w:t xml:space="preserve"> từ </w:t>
      </w:r>
      <w:r w:rsidR="008C18D0">
        <w:t>mới nhất xuống cũ nhất</w:t>
      </w:r>
    </w:p>
    <w:p w14:paraId="67A36140" w14:textId="77777777" w:rsidR="00C04759" w:rsidRPr="00FF37CC" w:rsidRDefault="00C04759" w:rsidP="004E37AB">
      <w:pPr>
        <w:numPr>
          <w:ilvl w:val="0"/>
          <w:numId w:val="11"/>
        </w:numPr>
      </w:pPr>
      <w:r>
        <w:rPr>
          <w:lang w:eastAsia="ar-SA"/>
        </w:rPr>
        <w:t>S: Hiển thị trên màn hình nhập liệu</w:t>
      </w:r>
    </w:p>
    <w:p w14:paraId="01D6C3D3" w14:textId="77777777" w:rsidR="00C04759" w:rsidRPr="00FF37CC" w:rsidRDefault="00C0475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04759" w:rsidRPr="00FF37CC" w14:paraId="72BE1F36" w14:textId="77777777" w:rsidTr="00F10301">
        <w:trPr>
          <w:cantSplit/>
          <w:trHeight w:val="422"/>
          <w:tblHeader/>
        </w:trPr>
        <w:tc>
          <w:tcPr>
            <w:tcW w:w="1800" w:type="dxa"/>
            <w:shd w:val="clear" w:color="auto" w:fill="D9D9D9"/>
            <w:vAlign w:val="center"/>
          </w:tcPr>
          <w:p w14:paraId="27231486" w14:textId="77777777" w:rsidR="00C04759" w:rsidRPr="00FF37CC" w:rsidRDefault="00C04759" w:rsidP="00E821FE">
            <w:pPr>
              <w:spacing w:after="120"/>
              <w:ind w:left="0"/>
              <w:jc w:val="center"/>
              <w:rPr>
                <w:b/>
              </w:rPr>
            </w:pPr>
            <w:r w:rsidRPr="00FF37CC">
              <w:rPr>
                <w:b/>
              </w:rPr>
              <w:t>Tên trường</w:t>
            </w:r>
          </w:p>
        </w:tc>
        <w:tc>
          <w:tcPr>
            <w:tcW w:w="1980" w:type="dxa"/>
            <w:shd w:val="clear" w:color="auto" w:fill="D9D9D9"/>
            <w:vAlign w:val="center"/>
          </w:tcPr>
          <w:p w14:paraId="07D72C3B" w14:textId="77777777" w:rsidR="00C04759" w:rsidRPr="00FF37CC" w:rsidRDefault="00C04759" w:rsidP="00E821FE">
            <w:pPr>
              <w:spacing w:after="120"/>
              <w:ind w:left="0"/>
              <w:jc w:val="center"/>
              <w:rPr>
                <w:b/>
              </w:rPr>
            </w:pPr>
            <w:r w:rsidRPr="00FF37CC">
              <w:rPr>
                <w:b/>
              </w:rPr>
              <w:t>Tên dữ liệu</w:t>
            </w:r>
          </w:p>
        </w:tc>
        <w:tc>
          <w:tcPr>
            <w:tcW w:w="1417" w:type="dxa"/>
            <w:shd w:val="clear" w:color="auto" w:fill="D9D9D9"/>
            <w:vAlign w:val="center"/>
          </w:tcPr>
          <w:p w14:paraId="64C88BDA" w14:textId="77777777" w:rsidR="00C04759" w:rsidRPr="00FF37CC" w:rsidRDefault="00C04759" w:rsidP="00E821FE">
            <w:pPr>
              <w:spacing w:after="120"/>
              <w:ind w:left="0"/>
              <w:jc w:val="center"/>
              <w:rPr>
                <w:b/>
              </w:rPr>
            </w:pPr>
            <w:r w:rsidRPr="00FF37CC">
              <w:rPr>
                <w:b/>
              </w:rPr>
              <w:t>Loại DL</w:t>
            </w:r>
          </w:p>
        </w:tc>
        <w:tc>
          <w:tcPr>
            <w:tcW w:w="630" w:type="dxa"/>
            <w:shd w:val="clear" w:color="auto" w:fill="D9D9D9"/>
            <w:vAlign w:val="center"/>
          </w:tcPr>
          <w:p w14:paraId="7CAA21C7" w14:textId="77777777" w:rsidR="00C04759" w:rsidRPr="00FF37CC" w:rsidRDefault="00C04759" w:rsidP="00E821FE">
            <w:pPr>
              <w:spacing w:after="120"/>
              <w:ind w:left="0"/>
              <w:jc w:val="center"/>
              <w:rPr>
                <w:b/>
              </w:rPr>
            </w:pPr>
            <w:r w:rsidRPr="00FF37CC">
              <w:rPr>
                <w:b/>
              </w:rPr>
              <w:t>L</w:t>
            </w:r>
          </w:p>
        </w:tc>
        <w:tc>
          <w:tcPr>
            <w:tcW w:w="540" w:type="dxa"/>
            <w:shd w:val="clear" w:color="auto" w:fill="D9D9D9"/>
            <w:vAlign w:val="center"/>
          </w:tcPr>
          <w:p w14:paraId="25DECB9A" w14:textId="77777777" w:rsidR="00C04759" w:rsidRPr="00FF37CC" w:rsidRDefault="00C04759" w:rsidP="00E821FE">
            <w:pPr>
              <w:spacing w:after="120"/>
              <w:ind w:left="0"/>
              <w:jc w:val="center"/>
              <w:rPr>
                <w:b/>
              </w:rPr>
            </w:pPr>
            <w:r w:rsidRPr="00FF37CC">
              <w:rPr>
                <w:b/>
              </w:rPr>
              <w:t>R</w:t>
            </w:r>
          </w:p>
        </w:tc>
        <w:tc>
          <w:tcPr>
            <w:tcW w:w="450" w:type="dxa"/>
            <w:shd w:val="clear" w:color="auto" w:fill="D9D9D9"/>
            <w:vAlign w:val="center"/>
          </w:tcPr>
          <w:p w14:paraId="6F35939B" w14:textId="77777777" w:rsidR="00C04759" w:rsidRPr="00FF37CC" w:rsidRDefault="00C04759" w:rsidP="00E821FE">
            <w:pPr>
              <w:spacing w:after="120"/>
              <w:ind w:left="0"/>
              <w:jc w:val="center"/>
              <w:rPr>
                <w:b/>
              </w:rPr>
            </w:pPr>
            <w:r w:rsidRPr="00FF37CC">
              <w:rPr>
                <w:b/>
              </w:rPr>
              <w:t>M</w:t>
            </w:r>
          </w:p>
        </w:tc>
        <w:tc>
          <w:tcPr>
            <w:tcW w:w="540" w:type="dxa"/>
            <w:shd w:val="clear" w:color="auto" w:fill="D9D9D9"/>
          </w:tcPr>
          <w:p w14:paraId="756C9824" w14:textId="77777777" w:rsidR="00C04759" w:rsidRPr="00926A39" w:rsidRDefault="00C04759" w:rsidP="00E821FE">
            <w:pPr>
              <w:spacing w:after="120"/>
              <w:ind w:left="0"/>
              <w:jc w:val="center"/>
              <w:rPr>
                <w:b/>
                <w:sz w:val="22"/>
              </w:rPr>
            </w:pPr>
            <w:r>
              <w:rPr>
                <w:b/>
              </w:rPr>
              <w:t>S</w:t>
            </w:r>
          </w:p>
        </w:tc>
        <w:tc>
          <w:tcPr>
            <w:tcW w:w="7380" w:type="dxa"/>
            <w:shd w:val="clear" w:color="auto" w:fill="D9D9D9"/>
            <w:vAlign w:val="center"/>
          </w:tcPr>
          <w:p w14:paraId="6215A093" w14:textId="77777777" w:rsidR="00C04759" w:rsidRPr="00FF37CC" w:rsidRDefault="00C04759" w:rsidP="00E821FE">
            <w:pPr>
              <w:spacing w:after="120"/>
              <w:ind w:left="0"/>
              <w:jc w:val="center"/>
              <w:rPr>
                <w:b/>
              </w:rPr>
            </w:pPr>
            <w:r w:rsidRPr="00FF37CC">
              <w:rPr>
                <w:b/>
              </w:rPr>
              <w:t>Mô tả</w:t>
            </w:r>
          </w:p>
        </w:tc>
      </w:tr>
      <w:tr w:rsidR="00C04759" w:rsidRPr="00FF37CC" w14:paraId="6166F4BC" w14:textId="77777777" w:rsidTr="00F10301">
        <w:trPr>
          <w:cantSplit/>
          <w:trHeight w:val="827"/>
        </w:trPr>
        <w:tc>
          <w:tcPr>
            <w:tcW w:w="1800" w:type="dxa"/>
          </w:tcPr>
          <w:p w14:paraId="02C04578" w14:textId="77777777" w:rsidR="00C04759" w:rsidRPr="00FF37CC" w:rsidRDefault="00C04759" w:rsidP="00E821FE">
            <w:pPr>
              <w:ind w:left="0"/>
            </w:pPr>
            <w:r>
              <w:t>ID</w:t>
            </w:r>
          </w:p>
        </w:tc>
        <w:tc>
          <w:tcPr>
            <w:tcW w:w="1980" w:type="dxa"/>
          </w:tcPr>
          <w:p w14:paraId="2535C0F8" w14:textId="1977D467" w:rsidR="00C04759" w:rsidRPr="00FF37CC" w:rsidRDefault="008C18D0" w:rsidP="00E821FE">
            <w:pPr>
              <w:ind w:left="0"/>
            </w:pPr>
            <w:r>
              <w:t>C_PARTNER_REQUEST</w:t>
            </w:r>
            <w:r>
              <w:rPr>
                <w:szCs w:val="24"/>
              </w:rPr>
              <w:t xml:space="preserve"> </w:t>
            </w:r>
            <w:r w:rsidR="00C04759">
              <w:rPr>
                <w:szCs w:val="24"/>
              </w:rPr>
              <w:t>_</w:t>
            </w:r>
            <w:r w:rsidR="00C04759" w:rsidRPr="00AB2F64">
              <w:rPr>
                <w:szCs w:val="24"/>
              </w:rPr>
              <w:t>ID</w:t>
            </w:r>
          </w:p>
        </w:tc>
        <w:tc>
          <w:tcPr>
            <w:tcW w:w="1417" w:type="dxa"/>
          </w:tcPr>
          <w:p w14:paraId="1A38C2AA" w14:textId="77777777" w:rsidR="00C04759" w:rsidRPr="00FF37CC" w:rsidRDefault="00C04759" w:rsidP="00E821FE">
            <w:pPr>
              <w:ind w:left="0"/>
            </w:pPr>
            <w:r>
              <w:t>Number</w:t>
            </w:r>
          </w:p>
          <w:p w14:paraId="0E90B2B3" w14:textId="77777777" w:rsidR="00C04759" w:rsidRPr="00FF37CC" w:rsidRDefault="00C04759" w:rsidP="00E821FE">
            <w:pPr>
              <w:ind w:left="0"/>
            </w:pPr>
          </w:p>
        </w:tc>
        <w:tc>
          <w:tcPr>
            <w:tcW w:w="630" w:type="dxa"/>
          </w:tcPr>
          <w:p w14:paraId="602446AE" w14:textId="77777777" w:rsidR="00C04759" w:rsidRPr="00FF37CC" w:rsidRDefault="00C04759" w:rsidP="00E821FE">
            <w:pPr>
              <w:pStyle w:val="Sothutu-1so"/>
              <w:spacing w:before="120" w:after="120" w:line="276" w:lineRule="auto"/>
              <w:jc w:val="left"/>
              <w:rPr>
                <w:szCs w:val="24"/>
              </w:rPr>
            </w:pPr>
            <w:r w:rsidRPr="00FF37CC">
              <w:rPr>
                <w:szCs w:val="24"/>
              </w:rPr>
              <w:t>50</w:t>
            </w:r>
          </w:p>
        </w:tc>
        <w:tc>
          <w:tcPr>
            <w:tcW w:w="540" w:type="dxa"/>
          </w:tcPr>
          <w:p w14:paraId="6AB87041" w14:textId="77777777" w:rsidR="00C04759" w:rsidRPr="00FF37CC" w:rsidRDefault="00C04759" w:rsidP="00E821FE">
            <w:pPr>
              <w:pStyle w:val="Sothutu-1so"/>
              <w:spacing w:before="120" w:after="120" w:line="276" w:lineRule="auto"/>
              <w:jc w:val="left"/>
              <w:rPr>
                <w:szCs w:val="24"/>
              </w:rPr>
            </w:pPr>
            <w:r>
              <w:rPr>
                <w:szCs w:val="24"/>
              </w:rPr>
              <w:t>Y</w:t>
            </w:r>
          </w:p>
        </w:tc>
        <w:tc>
          <w:tcPr>
            <w:tcW w:w="450" w:type="dxa"/>
          </w:tcPr>
          <w:p w14:paraId="40B74ECC" w14:textId="77777777" w:rsidR="00C04759" w:rsidRPr="00FF37CC" w:rsidRDefault="00C04759" w:rsidP="00E821FE">
            <w:pPr>
              <w:pStyle w:val="Sothutu-1so"/>
              <w:spacing w:before="120" w:after="120" w:line="276" w:lineRule="auto"/>
              <w:jc w:val="left"/>
              <w:rPr>
                <w:szCs w:val="24"/>
              </w:rPr>
            </w:pPr>
            <w:r>
              <w:rPr>
                <w:szCs w:val="24"/>
              </w:rPr>
              <w:t>N</w:t>
            </w:r>
          </w:p>
        </w:tc>
        <w:tc>
          <w:tcPr>
            <w:tcW w:w="540" w:type="dxa"/>
          </w:tcPr>
          <w:p w14:paraId="5356B223" w14:textId="77777777" w:rsidR="00C04759" w:rsidRDefault="00C04759" w:rsidP="00E821FE">
            <w:pPr>
              <w:pStyle w:val="Sothutu-1so"/>
              <w:spacing w:before="120" w:after="120" w:line="276" w:lineRule="auto"/>
              <w:ind w:left="360" w:hanging="360"/>
              <w:jc w:val="center"/>
              <w:rPr>
                <w:szCs w:val="24"/>
              </w:rPr>
            </w:pPr>
            <w:r>
              <w:rPr>
                <w:szCs w:val="24"/>
              </w:rPr>
              <w:t>N</w:t>
            </w:r>
          </w:p>
        </w:tc>
        <w:tc>
          <w:tcPr>
            <w:tcW w:w="7380" w:type="dxa"/>
          </w:tcPr>
          <w:p w14:paraId="3FFCD43D" w14:textId="77777777" w:rsidR="00C04759" w:rsidRPr="00FF37CC" w:rsidRDefault="00C04759" w:rsidP="00E821FE">
            <w:pPr>
              <w:pStyle w:val="Sothutu-1so"/>
              <w:spacing w:before="120" w:after="120" w:line="276" w:lineRule="auto"/>
              <w:ind w:left="360" w:hanging="360"/>
              <w:jc w:val="left"/>
              <w:rPr>
                <w:szCs w:val="24"/>
              </w:rPr>
            </w:pPr>
            <w:r>
              <w:rPr>
                <w:szCs w:val="24"/>
              </w:rPr>
              <w:t>Key, tự sinh</w:t>
            </w:r>
          </w:p>
        </w:tc>
      </w:tr>
      <w:tr w:rsidR="00C04759" w:rsidRPr="00FF37CC" w14:paraId="77358410" w14:textId="77777777" w:rsidTr="00F10301">
        <w:trPr>
          <w:cantSplit/>
          <w:trHeight w:val="827"/>
        </w:trPr>
        <w:tc>
          <w:tcPr>
            <w:tcW w:w="1800" w:type="dxa"/>
          </w:tcPr>
          <w:p w14:paraId="14FCD1B7" w14:textId="10A29FF1" w:rsidR="00C04759" w:rsidRPr="00FF37CC" w:rsidRDefault="00C04759" w:rsidP="00E821FE">
            <w:pPr>
              <w:ind w:left="0"/>
            </w:pPr>
            <w:r>
              <w:rPr>
                <w:szCs w:val="24"/>
              </w:rPr>
              <w:t xml:space="preserve">Tên </w:t>
            </w:r>
            <w:r w:rsidR="008C18D0">
              <w:rPr>
                <w:szCs w:val="24"/>
              </w:rPr>
              <w:t>đối tượng</w:t>
            </w:r>
          </w:p>
        </w:tc>
        <w:tc>
          <w:tcPr>
            <w:tcW w:w="1980" w:type="dxa"/>
          </w:tcPr>
          <w:p w14:paraId="42060863" w14:textId="380D4469" w:rsidR="00C04759" w:rsidRPr="00FF37CC" w:rsidRDefault="008C4813" w:rsidP="00E821FE">
            <w:pPr>
              <w:ind w:left="0"/>
            </w:pPr>
            <w:r w:rsidRPr="008C4813">
              <w:rPr>
                <w:highlight w:val="yellow"/>
              </w:rPr>
              <w:t>PARTNER_NAME</w:t>
            </w:r>
          </w:p>
        </w:tc>
        <w:tc>
          <w:tcPr>
            <w:tcW w:w="1417" w:type="dxa"/>
          </w:tcPr>
          <w:p w14:paraId="7C7C8C90" w14:textId="77777777" w:rsidR="00C04759" w:rsidRPr="00FF37CC" w:rsidRDefault="00C04759" w:rsidP="00E821FE">
            <w:pPr>
              <w:ind w:left="0"/>
            </w:pPr>
            <w:r>
              <w:t>String</w:t>
            </w:r>
          </w:p>
        </w:tc>
        <w:tc>
          <w:tcPr>
            <w:tcW w:w="630" w:type="dxa"/>
          </w:tcPr>
          <w:p w14:paraId="51295EE8" w14:textId="77777777" w:rsidR="00C04759" w:rsidRPr="00FF37CC" w:rsidRDefault="00C04759" w:rsidP="00E821FE">
            <w:pPr>
              <w:pStyle w:val="Sothutu-1so"/>
              <w:spacing w:before="120" w:after="120" w:line="276" w:lineRule="auto"/>
              <w:jc w:val="left"/>
              <w:rPr>
                <w:szCs w:val="24"/>
              </w:rPr>
            </w:pPr>
            <w:r>
              <w:rPr>
                <w:szCs w:val="24"/>
              </w:rPr>
              <w:t>100</w:t>
            </w:r>
          </w:p>
        </w:tc>
        <w:tc>
          <w:tcPr>
            <w:tcW w:w="540" w:type="dxa"/>
          </w:tcPr>
          <w:p w14:paraId="3B2AC804" w14:textId="77777777" w:rsidR="00C04759" w:rsidRPr="00FF37CC" w:rsidRDefault="00C04759" w:rsidP="00E821FE">
            <w:pPr>
              <w:pStyle w:val="Sothutu-1so"/>
              <w:spacing w:before="120" w:after="120" w:line="276" w:lineRule="auto"/>
              <w:jc w:val="left"/>
              <w:rPr>
                <w:szCs w:val="24"/>
              </w:rPr>
            </w:pPr>
            <w:r>
              <w:rPr>
                <w:szCs w:val="24"/>
              </w:rPr>
              <w:t>Y</w:t>
            </w:r>
          </w:p>
        </w:tc>
        <w:tc>
          <w:tcPr>
            <w:tcW w:w="450" w:type="dxa"/>
          </w:tcPr>
          <w:p w14:paraId="73482435" w14:textId="77777777" w:rsidR="00C04759" w:rsidRPr="00FF37CC" w:rsidRDefault="00C04759" w:rsidP="00E821FE">
            <w:pPr>
              <w:pStyle w:val="Sothutu-1so"/>
              <w:spacing w:before="120" w:after="120" w:line="276" w:lineRule="auto"/>
              <w:jc w:val="left"/>
              <w:rPr>
                <w:szCs w:val="24"/>
              </w:rPr>
            </w:pPr>
            <w:r>
              <w:rPr>
                <w:szCs w:val="24"/>
              </w:rPr>
              <w:t>Y</w:t>
            </w:r>
          </w:p>
        </w:tc>
        <w:tc>
          <w:tcPr>
            <w:tcW w:w="540" w:type="dxa"/>
          </w:tcPr>
          <w:p w14:paraId="31A1EE88" w14:textId="77777777" w:rsidR="00C04759" w:rsidRPr="00FF37CC" w:rsidRDefault="00C04759" w:rsidP="00E821FE">
            <w:pPr>
              <w:pStyle w:val="Sothutu-1so"/>
              <w:spacing w:before="120" w:after="120" w:line="276" w:lineRule="auto"/>
              <w:jc w:val="center"/>
              <w:rPr>
                <w:szCs w:val="24"/>
              </w:rPr>
            </w:pPr>
            <w:r>
              <w:rPr>
                <w:szCs w:val="24"/>
              </w:rPr>
              <w:t>Y</w:t>
            </w:r>
          </w:p>
        </w:tc>
        <w:tc>
          <w:tcPr>
            <w:tcW w:w="7380" w:type="dxa"/>
          </w:tcPr>
          <w:p w14:paraId="2C4892D3" w14:textId="77777777" w:rsidR="00C04759" w:rsidRPr="00FF37CC" w:rsidRDefault="00C04759" w:rsidP="00E821FE">
            <w:pPr>
              <w:pStyle w:val="Sothutu-1so"/>
              <w:spacing w:before="120" w:after="120" w:line="276" w:lineRule="auto"/>
              <w:jc w:val="left"/>
              <w:rPr>
                <w:szCs w:val="24"/>
              </w:rPr>
            </w:pPr>
            <w:r>
              <w:rPr>
                <w:szCs w:val="24"/>
              </w:rPr>
              <w:t>Lấy theo Tab Thông tin chung</w:t>
            </w:r>
          </w:p>
        </w:tc>
      </w:tr>
      <w:tr w:rsidR="00C04759" w:rsidRPr="00FF37CC" w14:paraId="6CBB4F1B" w14:textId="77777777" w:rsidTr="00F10301">
        <w:trPr>
          <w:cantSplit/>
          <w:trHeight w:val="827"/>
        </w:trPr>
        <w:tc>
          <w:tcPr>
            <w:tcW w:w="1800" w:type="dxa"/>
          </w:tcPr>
          <w:p w14:paraId="5B184ABA" w14:textId="73828083" w:rsidR="00C04759" w:rsidRPr="00FF37CC" w:rsidRDefault="00E44642" w:rsidP="00E821FE">
            <w:pPr>
              <w:ind w:left="0"/>
            </w:pPr>
            <w:r>
              <w:rPr>
                <w:szCs w:val="24"/>
              </w:rPr>
              <w:t>CMT hoặc MST</w:t>
            </w:r>
          </w:p>
        </w:tc>
        <w:tc>
          <w:tcPr>
            <w:tcW w:w="1980" w:type="dxa"/>
          </w:tcPr>
          <w:p w14:paraId="4DF7B795" w14:textId="2A53AA6D" w:rsidR="00C04759" w:rsidRPr="00FF37CC" w:rsidRDefault="00C04759" w:rsidP="00E821FE">
            <w:pPr>
              <w:ind w:left="0"/>
            </w:pPr>
          </w:p>
        </w:tc>
        <w:tc>
          <w:tcPr>
            <w:tcW w:w="1417" w:type="dxa"/>
          </w:tcPr>
          <w:p w14:paraId="334AAC31" w14:textId="77777777" w:rsidR="00C04759" w:rsidRPr="00606D95" w:rsidRDefault="00C04759" w:rsidP="00E821FE">
            <w:pPr>
              <w:ind w:left="0"/>
            </w:pPr>
            <w:r>
              <w:t>String</w:t>
            </w:r>
          </w:p>
        </w:tc>
        <w:tc>
          <w:tcPr>
            <w:tcW w:w="630" w:type="dxa"/>
          </w:tcPr>
          <w:p w14:paraId="52BC9E34" w14:textId="77777777" w:rsidR="00C04759" w:rsidRPr="00FF37CC" w:rsidRDefault="00C04759" w:rsidP="00E821FE">
            <w:pPr>
              <w:pStyle w:val="Sothutu-1so"/>
              <w:spacing w:before="120" w:after="120" w:line="276" w:lineRule="auto"/>
              <w:jc w:val="left"/>
              <w:rPr>
                <w:szCs w:val="24"/>
              </w:rPr>
            </w:pPr>
            <w:r>
              <w:rPr>
                <w:szCs w:val="24"/>
              </w:rPr>
              <w:t>20</w:t>
            </w:r>
          </w:p>
        </w:tc>
        <w:tc>
          <w:tcPr>
            <w:tcW w:w="540" w:type="dxa"/>
          </w:tcPr>
          <w:p w14:paraId="290E18E5" w14:textId="77777777" w:rsidR="00C04759" w:rsidRPr="00FF37CC" w:rsidRDefault="00C04759" w:rsidP="00E821FE">
            <w:pPr>
              <w:pStyle w:val="Sothutu-1so"/>
              <w:spacing w:before="120" w:after="120" w:line="276" w:lineRule="auto"/>
              <w:jc w:val="left"/>
              <w:rPr>
                <w:szCs w:val="24"/>
              </w:rPr>
            </w:pPr>
            <w:r>
              <w:rPr>
                <w:szCs w:val="24"/>
              </w:rPr>
              <w:t>Y</w:t>
            </w:r>
          </w:p>
        </w:tc>
        <w:tc>
          <w:tcPr>
            <w:tcW w:w="450" w:type="dxa"/>
          </w:tcPr>
          <w:p w14:paraId="1CDDC12A" w14:textId="77777777" w:rsidR="00C04759" w:rsidRPr="00FF37CC" w:rsidRDefault="00C04759" w:rsidP="00E821FE">
            <w:pPr>
              <w:pStyle w:val="Sothutu-1so"/>
              <w:spacing w:before="120" w:after="120" w:line="276" w:lineRule="auto"/>
              <w:jc w:val="left"/>
              <w:rPr>
                <w:szCs w:val="24"/>
              </w:rPr>
            </w:pPr>
            <w:r>
              <w:rPr>
                <w:szCs w:val="24"/>
              </w:rPr>
              <w:t>Y</w:t>
            </w:r>
          </w:p>
        </w:tc>
        <w:tc>
          <w:tcPr>
            <w:tcW w:w="540" w:type="dxa"/>
          </w:tcPr>
          <w:p w14:paraId="0248360A" w14:textId="77777777" w:rsidR="00C04759" w:rsidRPr="00FF37CC" w:rsidRDefault="00C04759" w:rsidP="00E821FE">
            <w:pPr>
              <w:pStyle w:val="Sothutu-1so"/>
              <w:spacing w:before="120" w:after="120" w:line="276" w:lineRule="auto"/>
              <w:jc w:val="center"/>
              <w:rPr>
                <w:szCs w:val="24"/>
              </w:rPr>
            </w:pPr>
            <w:r>
              <w:rPr>
                <w:szCs w:val="24"/>
              </w:rPr>
              <w:t>Y</w:t>
            </w:r>
          </w:p>
        </w:tc>
        <w:tc>
          <w:tcPr>
            <w:tcW w:w="7380" w:type="dxa"/>
          </w:tcPr>
          <w:p w14:paraId="2B4BEB73" w14:textId="77777777" w:rsidR="00C04759" w:rsidRDefault="00E44642" w:rsidP="00E821FE">
            <w:pPr>
              <w:pStyle w:val="Sothutu-1so"/>
              <w:spacing w:before="120" w:after="120" w:line="360" w:lineRule="auto"/>
              <w:jc w:val="left"/>
              <w:rPr>
                <w:szCs w:val="24"/>
              </w:rPr>
            </w:pPr>
            <w:r>
              <w:rPr>
                <w:szCs w:val="24"/>
              </w:rPr>
              <w:t>Ưu tiên lấy MST</w:t>
            </w:r>
          </w:p>
          <w:p w14:paraId="274DBF94" w14:textId="157B6D95" w:rsidR="00E44642" w:rsidRPr="00FF37CC" w:rsidRDefault="00E44642" w:rsidP="00E821FE">
            <w:pPr>
              <w:pStyle w:val="Sothutu-1so"/>
              <w:spacing w:before="120" w:after="120" w:line="360" w:lineRule="auto"/>
              <w:jc w:val="left"/>
              <w:rPr>
                <w:szCs w:val="24"/>
              </w:rPr>
            </w:pPr>
            <w:r>
              <w:rPr>
                <w:szCs w:val="24"/>
              </w:rPr>
              <w:t>Nếu MST = NULL thì lấy số CMT</w:t>
            </w:r>
          </w:p>
        </w:tc>
      </w:tr>
      <w:tr w:rsidR="00C04759" w:rsidRPr="00FF37CC" w14:paraId="7E4335A9" w14:textId="77777777" w:rsidTr="00F10301">
        <w:trPr>
          <w:cantSplit/>
          <w:trHeight w:val="827"/>
        </w:trPr>
        <w:tc>
          <w:tcPr>
            <w:tcW w:w="1800" w:type="dxa"/>
          </w:tcPr>
          <w:p w14:paraId="68D6B472" w14:textId="474B859C" w:rsidR="00C04759" w:rsidRDefault="00E44642" w:rsidP="00E821FE">
            <w:pPr>
              <w:ind w:left="0"/>
              <w:rPr>
                <w:szCs w:val="24"/>
              </w:rPr>
            </w:pPr>
            <w:r>
              <w:rPr>
                <w:szCs w:val="24"/>
              </w:rPr>
              <w:t>Địa chỉ</w:t>
            </w:r>
          </w:p>
        </w:tc>
        <w:tc>
          <w:tcPr>
            <w:tcW w:w="1980" w:type="dxa"/>
          </w:tcPr>
          <w:p w14:paraId="0FD55A26" w14:textId="70064868" w:rsidR="00C04759" w:rsidRDefault="008C4813" w:rsidP="00E821FE">
            <w:pPr>
              <w:ind w:left="0"/>
              <w:rPr>
                <w:szCs w:val="24"/>
              </w:rPr>
            </w:pPr>
            <w:r w:rsidRPr="008C4813">
              <w:rPr>
                <w:szCs w:val="24"/>
                <w:highlight w:val="yellow"/>
              </w:rPr>
              <w:t>ADDRESS</w:t>
            </w:r>
          </w:p>
        </w:tc>
        <w:tc>
          <w:tcPr>
            <w:tcW w:w="1417" w:type="dxa"/>
          </w:tcPr>
          <w:p w14:paraId="06F02A64" w14:textId="77777777" w:rsidR="00C04759" w:rsidRDefault="00C04759" w:rsidP="00E821FE">
            <w:pPr>
              <w:ind w:left="0"/>
            </w:pPr>
            <w:r>
              <w:t>String</w:t>
            </w:r>
          </w:p>
        </w:tc>
        <w:tc>
          <w:tcPr>
            <w:tcW w:w="630" w:type="dxa"/>
          </w:tcPr>
          <w:p w14:paraId="4696F5DA" w14:textId="77777777" w:rsidR="00C04759" w:rsidRDefault="00C04759" w:rsidP="00E821FE">
            <w:pPr>
              <w:pStyle w:val="Sothutu-1so"/>
              <w:spacing w:before="120" w:after="120" w:line="276" w:lineRule="auto"/>
              <w:jc w:val="left"/>
              <w:rPr>
                <w:szCs w:val="24"/>
              </w:rPr>
            </w:pPr>
            <w:r>
              <w:rPr>
                <w:szCs w:val="24"/>
              </w:rPr>
              <w:t>250</w:t>
            </w:r>
          </w:p>
        </w:tc>
        <w:tc>
          <w:tcPr>
            <w:tcW w:w="540" w:type="dxa"/>
          </w:tcPr>
          <w:p w14:paraId="28627687" w14:textId="77777777" w:rsidR="00C04759" w:rsidRDefault="00C04759" w:rsidP="00E821FE">
            <w:pPr>
              <w:pStyle w:val="Sothutu-1so"/>
              <w:spacing w:before="120" w:after="120" w:line="276" w:lineRule="auto"/>
              <w:jc w:val="left"/>
              <w:rPr>
                <w:szCs w:val="24"/>
              </w:rPr>
            </w:pPr>
            <w:r>
              <w:rPr>
                <w:szCs w:val="24"/>
              </w:rPr>
              <w:t>Y</w:t>
            </w:r>
          </w:p>
        </w:tc>
        <w:tc>
          <w:tcPr>
            <w:tcW w:w="450" w:type="dxa"/>
          </w:tcPr>
          <w:p w14:paraId="6469D3B6" w14:textId="77777777" w:rsidR="00C04759" w:rsidRDefault="00C04759" w:rsidP="00E821FE">
            <w:pPr>
              <w:pStyle w:val="Sothutu-1so"/>
              <w:spacing w:before="120" w:after="120" w:line="276" w:lineRule="auto"/>
              <w:jc w:val="left"/>
              <w:rPr>
                <w:szCs w:val="24"/>
              </w:rPr>
            </w:pPr>
            <w:r>
              <w:rPr>
                <w:szCs w:val="24"/>
              </w:rPr>
              <w:t>Y</w:t>
            </w:r>
          </w:p>
        </w:tc>
        <w:tc>
          <w:tcPr>
            <w:tcW w:w="540" w:type="dxa"/>
          </w:tcPr>
          <w:p w14:paraId="4AEBCF93" w14:textId="77777777" w:rsidR="00C04759" w:rsidRDefault="00C04759" w:rsidP="00E821FE">
            <w:pPr>
              <w:pStyle w:val="Sothutu-1so"/>
              <w:spacing w:before="120" w:after="120" w:line="276" w:lineRule="auto"/>
              <w:jc w:val="center"/>
              <w:rPr>
                <w:szCs w:val="24"/>
              </w:rPr>
            </w:pPr>
            <w:r>
              <w:rPr>
                <w:szCs w:val="24"/>
              </w:rPr>
              <w:t>Y</w:t>
            </w:r>
          </w:p>
        </w:tc>
        <w:tc>
          <w:tcPr>
            <w:tcW w:w="7380" w:type="dxa"/>
          </w:tcPr>
          <w:p w14:paraId="538707CD" w14:textId="77777777" w:rsidR="00C04759" w:rsidRDefault="00C04759" w:rsidP="00E821FE">
            <w:pPr>
              <w:pStyle w:val="Sothutu-1so"/>
              <w:spacing w:before="120" w:after="120" w:line="360" w:lineRule="auto"/>
              <w:jc w:val="left"/>
              <w:rPr>
                <w:szCs w:val="24"/>
              </w:rPr>
            </w:pPr>
            <w:r>
              <w:rPr>
                <w:szCs w:val="24"/>
              </w:rPr>
              <w:t>Lấy theo Tab Thông tin chung</w:t>
            </w:r>
          </w:p>
        </w:tc>
      </w:tr>
    </w:tbl>
    <w:p w14:paraId="55CBA9F1" w14:textId="77777777" w:rsidR="00FC47E9" w:rsidRPr="00FE5DE5" w:rsidRDefault="00FC47E9" w:rsidP="00FE5DE5"/>
    <w:p w14:paraId="38711769" w14:textId="379121D5" w:rsidR="00C04759" w:rsidRPr="006E2F8B" w:rsidRDefault="00C04759" w:rsidP="008870C6">
      <w:pPr>
        <w:pStyle w:val="Heading6"/>
        <w:numPr>
          <w:ilvl w:val="5"/>
          <w:numId w:val="60"/>
        </w:numPr>
        <w:tabs>
          <w:tab w:val="clear" w:pos="2412"/>
        </w:tabs>
        <w:ind w:left="1620"/>
      </w:pPr>
      <w:r w:rsidRPr="006E2F8B">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C04759" w:rsidRPr="00FF37CC" w14:paraId="699C4ED3" w14:textId="77777777" w:rsidTr="00F10301">
        <w:trPr>
          <w:trHeight w:val="530"/>
          <w:tblHeader/>
        </w:trPr>
        <w:tc>
          <w:tcPr>
            <w:tcW w:w="2424" w:type="dxa"/>
            <w:shd w:val="clear" w:color="auto" w:fill="D9D9D9"/>
          </w:tcPr>
          <w:p w14:paraId="659BD8B4" w14:textId="77777777" w:rsidR="00C04759" w:rsidRPr="00FF37CC" w:rsidRDefault="00C04759" w:rsidP="00E821FE">
            <w:pPr>
              <w:ind w:left="0"/>
              <w:rPr>
                <w:b/>
              </w:rPr>
            </w:pPr>
            <w:r w:rsidRPr="00FF37CC">
              <w:rPr>
                <w:b/>
              </w:rPr>
              <w:t>Thao tác</w:t>
            </w:r>
          </w:p>
        </w:tc>
        <w:tc>
          <w:tcPr>
            <w:tcW w:w="1176" w:type="dxa"/>
            <w:shd w:val="clear" w:color="auto" w:fill="D9D9D9"/>
          </w:tcPr>
          <w:p w14:paraId="26D56F1F" w14:textId="77777777" w:rsidR="00C04759" w:rsidRPr="00FF37CC" w:rsidRDefault="00C04759" w:rsidP="00E821FE">
            <w:pPr>
              <w:ind w:left="0"/>
              <w:rPr>
                <w:b/>
                <w:color w:val="000000"/>
              </w:rPr>
            </w:pPr>
            <w:r w:rsidRPr="00FF37CC">
              <w:rPr>
                <w:b/>
                <w:color w:val="000000"/>
              </w:rPr>
              <w:t>Hiển thị</w:t>
            </w:r>
          </w:p>
        </w:tc>
        <w:tc>
          <w:tcPr>
            <w:tcW w:w="10710" w:type="dxa"/>
            <w:shd w:val="clear" w:color="auto" w:fill="D9D9D9"/>
          </w:tcPr>
          <w:p w14:paraId="6514CA28" w14:textId="77777777" w:rsidR="00C04759" w:rsidRPr="00FF37CC" w:rsidRDefault="00C04759" w:rsidP="00E821FE">
            <w:pPr>
              <w:ind w:left="0"/>
              <w:rPr>
                <w:b/>
              </w:rPr>
            </w:pPr>
            <w:r w:rsidRPr="00FF37CC">
              <w:rPr>
                <w:b/>
              </w:rPr>
              <w:t>Mô tả</w:t>
            </w:r>
          </w:p>
        </w:tc>
      </w:tr>
      <w:tr w:rsidR="00C04759" w:rsidRPr="00FF37CC" w14:paraId="2941DAFE" w14:textId="77777777" w:rsidTr="00F10301">
        <w:tc>
          <w:tcPr>
            <w:tcW w:w="2424" w:type="dxa"/>
          </w:tcPr>
          <w:p w14:paraId="2C88DCE1" w14:textId="77777777" w:rsidR="00C04759" w:rsidRPr="00FF37CC" w:rsidRDefault="00C04759" w:rsidP="00E821FE">
            <w:pPr>
              <w:pStyle w:val="Sothutu-1so"/>
              <w:spacing w:before="120" w:line="276" w:lineRule="auto"/>
              <w:jc w:val="left"/>
              <w:rPr>
                <w:szCs w:val="24"/>
              </w:rPr>
            </w:pPr>
            <w:r>
              <w:rPr>
                <w:szCs w:val="24"/>
              </w:rPr>
              <w:t>Tìm kiếm</w:t>
            </w:r>
          </w:p>
        </w:tc>
        <w:tc>
          <w:tcPr>
            <w:tcW w:w="1176" w:type="dxa"/>
          </w:tcPr>
          <w:p w14:paraId="198E709E" w14:textId="77777777" w:rsidR="00C04759" w:rsidRPr="00FF37CC" w:rsidRDefault="00C04759" w:rsidP="00E821FE">
            <w:pPr>
              <w:pStyle w:val="Sothutu-1so"/>
              <w:spacing w:before="120" w:line="276" w:lineRule="auto"/>
              <w:jc w:val="left"/>
              <w:rPr>
                <w:szCs w:val="24"/>
              </w:rPr>
            </w:pPr>
            <w:r>
              <w:rPr>
                <w:szCs w:val="24"/>
              </w:rPr>
              <w:t>Có</w:t>
            </w:r>
          </w:p>
        </w:tc>
        <w:tc>
          <w:tcPr>
            <w:tcW w:w="10710" w:type="dxa"/>
          </w:tcPr>
          <w:p w14:paraId="08831ED1" w14:textId="0B51443F" w:rsidR="00C04759" w:rsidRPr="00FF37CC" w:rsidRDefault="00C04759" w:rsidP="00E821FE">
            <w:pPr>
              <w:pStyle w:val="Sothutu-1so"/>
              <w:spacing w:before="120" w:line="276" w:lineRule="auto"/>
              <w:rPr>
                <w:szCs w:val="24"/>
              </w:rPr>
            </w:pPr>
            <w:r>
              <w:rPr>
                <w:szCs w:val="24"/>
              </w:rPr>
              <w:t xml:space="preserve">Cho phép tìm kiếm nhanh theo Tên </w:t>
            </w:r>
            <w:r w:rsidR="007258B4">
              <w:rPr>
                <w:szCs w:val="24"/>
              </w:rPr>
              <w:t>đối tượng</w:t>
            </w:r>
            <w:r>
              <w:rPr>
                <w:szCs w:val="24"/>
              </w:rPr>
              <w:t xml:space="preserve">, </w:t>
            </w:r>
            <w:r w:rsidR="007258B4">
              <w:rPr>
                <w:szCs w:val="24"/>
              </w:rPr>
              <w:t>MST/CMT</w:t>
            </w:r>
            <w:r>
              <w:rPr>
                <w:szCs w:val="24"/>
              </w:rPr>
              <w:t xml:space="preserve">, </w:t>
            </w:r>
            <w:r w:rsidR="007258B4">
              <w:rPr>
                <w:szCs w:val="24"/>
              </w:rPr>
              <w:t>Địa chỉ</w:t>
            </w:r>
          </w:p>
        </w:tc>
      </w:tr>
      <w:tr w:rsidR="00C04759" w:rsidRPr="00FF37CC" w14:paraId="71A3B0FA" w14:textId="77777777" w:rsidTr="00F10301">
        <w:tc>
          <w:tcPr>
            <w:tcW w:w="2424" w:type="dxa"/>
          </w:tcPr>
          <w:p w14:paraId="5E7B1C69" w14:textId="77777777" w:rsidR="00C04759" w:rsidRDefault="00C04759" w:rsidP="00E821FE">
            <w:pPr>
              <w:pStyle w:val="Sothutu-1so"/>
              <w:spacing w:before="120" w:line="276" w:lineRule="auto"/>
              <w:jc w:val="left"/>
              <w:rPr>
                <w:szCs w:val="24"/>
              </w:rPr>
            </w:pPr>
            <w:r>
              <w:rPr>
                <w:szCs w:val="24"/>
              </w:rPr>
              <w:t>Lọc</w:t>
            </w:r>
          </w:p>
        </w:tc>
        <w:tc>
          <w:tcPr>
            <w:tcW w:w="1176" w:type="dxa"/>
          </w:tcPr>
          <w:p w14:paraId="33FDD5B1" w14:textId="77777777" w:rsidR="00C04759" w:rsidRDefault="00C04759" w:rsidP="00E821FE">
            <w:pPr>
              <w:pStyle w:val="Sothutu-1so"/>
              <w:spacing w:before="120" w:line="276" w:lineRule="auto"/>
              <w:jc w:val="left"/>
              <w:rPr>
                <w:szCs w:val="24"/>
              </w:rPr>
            </w:pPr>
            <w:r>
              <w:rPr>
                <w:szCs w:val="24"/>
              </w:rPr>
              <w:t>Không</w:t>
            </w:r>
          </w:p>
        </w:tc>
        <w:tc>
          <w:tcPr>
            <w:tcW w:w="10710" w:type="dxa"/>
          </w:tcPr>
          <w:p w14:paraId="2BFBB035" w14:textId="77777777" w:rsidR="00C04759" w:rsidRDefault="00C04759" w:rsidP="00E821FE">
            <w:pPr>
              <w:pStyle w:val="Sothutu-1so"/>
              <w:spacing w:before="120" w:line="276" w:lineRule="auto"/>
              <w:rPr>
                <w:szCs w:val="24"/>
              </w:rPr>
            </w:pPr>
          </w:p>
        </w:tc>
      </w:tr>
      <w:tr w:rsidR="00C04759" w:rsidRPr="00FF37CC" w14:paraId="65BB8C5E" w14:textId="77777777" w:rsidTr="00F10301">
        <w:tc>
          <w:tcPr>
            <w:tcW w:w="2424" w:type="dxa"/>
          </w:tcPr>
          <w:p w14:paraId="2FC94ADA" w14:textId="77777777" w:rsidR="00C04759" w:rsidRPr="00FF37CC" w:rsidRDefault="00C04759" w:rsidP="00E821FE">
            <w:pPr>
              <w:pStyle w:val="Sothutu-1so"/>
              <w:spacing w:before="120" w:line="276" w:lineRule="auto"/>
              <w:jc w:val="left"/>
              <w:rPr>
                <w:szCs w:val="24"/>
              </w:rPr>
            </w:pPr>
            <w:r w:rsidRPr="00FF37CC">
              <w:rPr>
                <w:szCs w:val="24"/>
              </w:rPr>
              <w:t>Sao chép</w:t>
            </w:r>
          </w:p>
        </w:tc>
        <w:tc>
          <w:tcPr>
            <w:tcW w:w="1176" w:type="dxa"/>
          </w:tcPr>
          <w:p w14:paraId="5849538D" w14:textId="77777777" w:rsidR="00C04759" w:rsidRPr="00FF37CC" w:rsidRDefault="00C04759" w:rsidP="00E821FE">
            <w:pPr>
              <w:pStyle w:val="Sothutu-1so"/>
              <w:spacing w:before="120" w:line="276" w:lineRule="auto"/>
              <w:jc w:val="left"/>
              <w:rPr>
                <w:szCs w:val="24"/>
              </w:rPr>
            </w:pPr>
            <w:r w:rsidRPr="00FF37CC">
              <w:rPr>
                <w:szCs w:val="24"/>
              </w:rPr>
              <w:t>Có</w:t>
            </w:r>
          </w:p>
        </w:tc>
        <w:tc>
          <w:tcPr>
            <w:tcW w:w="10710" w:type="dxa"/>
          </w:tcPr>
          <w:p w14:paraId="10173792" w14:textId="6E1EDA31" w:rsidR="00C04759" w:rsidRPr="00FF37CC" w:rsidRDefault="00C04759" w:rsidP="00E821FE">
            <w:pPr>
              <w:pStyle w:val="Sothutu-1so"/>
              <w:spacing w:before="120" w:line="276" w:lineRule="auto"/>
              <w:rPr>
                <w:szCs w:val="24"/>
              </w:rPr>
            </w:pPr>
            <w:r>
              <w:rPr>
                <w:szCs w:val="24"/>
              </w:rPr>
              <w:t>Tạo 1 bản ghi mới, ch</w:t>
            </w:r>
            <w:r>
              <w:rPr>
                <w:iCs/>
                <w:spacing w:val="-1"/>
              </w:rPr>
              <w:t xml:space="preserve">ỉ copy tất cả các thông tin ngoại trừ </w:t>
            </w:r>
            <w:r w:rsidR="00FD49F4">
              <w:rPr>
                <w:iCs/>
                <w:spacing w:val="-1"/>
              </w:rPr>
              <w:t xml:space="preserve">Tên đối tượng, </w:t>
            </w:r>
            <w:r w:rsidR="00AE3243">
              <w:rPr>
                <w:iCs/>
                <w:spacing w:val="-1"/>
              </w:rPr>
              <w:t xml:space="preserve">MST, CMT và </w:t>
            </w:r>
            <w:r>
              <w:rPr>
                <w:iCs/>
                <w:spacing w:val="-1"/>
              </w:rPr>
              <w:t>các trường tự sinh từ hệ thống (hệ thống tự sinh lại theo quy tắc)</w:t>
            </w:r>
          </w:p>
        </w:tc>
      </w:tr>
      <w:tr w:rsidR="00C04759" w:rsidRPr="00FF37CC" w14:paraId="214F3FF8" w14:textId="77777777" w:rsidTr="00F10301">
        <w:tc>
          <w:tcPr>
            <w:tcW w:w="2424" w:type="dxa"/>
          </w:tcPr>
          <w:p w14:paraId="6704D20E" w14:textId="77777777" w:rsidR="00C04759" w:rsidRPr="00FF37CC" w:rsidRDefault="00C04759" w:rsidP="00E821FE">
            <w:pPr>
              <w:pStyle w:val="Sothutu-1so"/>
              <w:spacing w:before="120" w:line="276" w:lineRule="auto"/>
              <w:jc w:val="left"/>
              <w:rPr>
                <w:szCs w:val="24"/>
              </w:rPr>
            </w:pPr>
            <w:r>
              <w:rPr>
                <w:szCs w:val="24"/>
              </w:rPr>
              <w:t>Chỉnh sửa</w:t>
            </w:r>
          </w:p>
        </w:tc>
        <w:tc>
          <w:tcPr>
            <w:tcW w:w="1176" w:type="dxa"/>
          </w:tcPr>
          <w:p w14:paraId="3EFB501B" w14:textId="77777777" w:rsidR="00C04759" w:rsidRPr="00FF37CC" w:rsidRDefault="00C04759" w:rsidP="00E821FE">
            <w:pPr>
              <w:pStyle w:val="Sothutu-1so"/>
              <w:spacing w:before="120" w:line="276" w:lineRule="auto"/>
              <w:jc w:val="left"/>
              <w:rPr>
                <w:szCs w:val="24"/>
              </w:rPr>
            </w:pPr>
            <w:r>
              <w:rPr>
                <w:szCs w:val="24"/>
              </w:rPr>
              <w:t>Có</w:t>
            </w:r>
          </w:p>
        </w:tc>
        <w:tc>
          <w:tcPr>
            <w:tcW w:w="10710" w:type="dxa"/>
          </w:tcPr>
          <w:p w14:paraId="4A3D00A9" w14:textId="4C72B9BC" w:rsidR="00C04759" w:rsidRDefault="00C04759" w:rsidP="00E821FE">
            <w:pPr>
              <w:pStyle w:val="Sothutu-1so"/>
              <w:spacing w:before="120" w:line="276" w:lineRule="auto"/>
              <w:rPr>
                <w:szCs w:val="24"/>
              </w:rPr>
            </w:pPr>
            <w:r>
              <w:rPr>
                <w:szCs w:val="24"/>
              </w:rPr>
              <w:t xml:space="preserve">Chuyển sang màn hình chi tiết </w:t>
            </w:r>
            <w:r w:rsidR="004F3B78">
              <w:rPr>
                <w:szCs w:val="24"/>
              </w:rPr>
              <w:t>đề xuất đối tượng</w:t>
            </w:r>
            <w:r>
              <w:rPr>
                <w:szCs w:val="24"/>
              </w:rPr>
              <w:t xml:space="preserve"> để xem và chỉnh sửa thông tin</w:t>
            </w:r>
          </w:p>
        </w:tc>
      </w:tr>
      <w:tr w:rsidR="00C04759" w:rsidRPr="00FF37CC" w14:paraId="75CCA60D" w14:textId="77777777" w:rsidTr="00F10301">
        <w:tc>
          <w:tcPr>
            <w:tcW w:w="2424" w:type="dxa"/>
          </w:tcPr>
          <w:p w14:paraId="7855C822" w14:textId="77777777" w:rsidR="00C04759" w:rsidRPr="00FF37CC" w:rsidRDefault="00C04759" w:rsidP="00E821FE">
            <w:pPr>
              <w:pStyle w:val="Sothutu-1so"/>
              <w:spacing w:before="120" w:line="276" w:lineRule="auto"/>
              <w:jc w:val="left"/>
              <w:rPr>
                <w:szCs w:val="24"/>
              </w:rPr>
            </w:pPr>
            <w:r>
              <w:rPr>
                <w:szCs w:val="24"/>
              </w:rPr>
              <w:lastRenderedPageBreak/>
              <w:t>Xóa</w:t>
            </w:r>
          </w:p>
        </w:tc>
        <w:tc>
          <w:tcPr>
            <w:tcW w:w="1176" w:type="dxa"/>
          </w:tcPr>
          <w:p w14:paraId="0DEBC5A7" w14:textId="77777777" w:rsidR="00C04759" w:rsidRPr="00FF37CC" w:rsidRDefault="00C04759" w:rsidP="00E821FE">
            <w:pPr>
              <w:pStyle w:val="Sothutu-1so"/>
              <w:spacing w:before="120" w:line="276" w:lineRule="auto"/>
              <w:jc w:val="left"/>
              <w:rPr>
                <w:szCs w:val="24"/>
              </w:rPr>
            </w:pPr>
            <w:r>
              <w:rPr>
                <w:szCs w:val="24"/>
              </w:rPr>
              <w:t>Có</w:t>
            </w:r>
          </w:p>
        </w:tc>
        <w:tc>
          <w:tcPr>
            <w:tcW w:w="10710" w:type="dxa"/>
          </w:tcPr>
          <w:p w14:paraId="290A508A" w14:textId="77777777" w:rsidR="00C04759" w:rsidRDefault="00C04759" w:rsidP="00E821FE">
            <w:pPr>
              <w:pStyle w:val="Sothutu-1so"/>
              <w:spacing w:before="120" w:line="276" w:lineRule="auto"/>
              <w:rPr>
                <w:szCs w:val="24"/>
              </w:rPr>
            </w:pPr>
            <w:r>
              <w:rPr>
                <w:szCs w:val="24"/>
              </w:rPr>
              <w:t>Xóa chứng từ và dòng chi tiết liên quan</w:t>
            </w:r>
          </w:p>
          <w:p w14:paraId="0BC092CE" w14:textId="77777777" w:rsidR="00C04759" w:rsidRDefault="00C04759" w:rsidP="00E821FE">
            <w:pPr>
              <w:pStyle w:val="Sothutu-1so"/>
              <w:spacing w:before="120" w:line="276" w:lineRule="auto"/>
              <w:rPr>
                <w:szCs w:val="24"/>
              </w:rPr>
            </w:pPr>
            <w:r>
              <w:rPr>
                <w:szCs w:val="24"/>
              </w:rPr>
              <w:t xml:space="preserve">Popup hỏi lại trước khi thực hiện xóa “Bạn có chắc chắn muốn xóa bản ghi này không?” </w:t>
            </w:r>
          </w:p>
        </w:tc>
      </w:tr>
      <w:tr w:rsidR="00C04759" w:rsidRPr="00FF37CC" w14:paraId="2EF179FB" w14:textId="77777777" w:rsidTr="00F10301">
        <w:tc>
          <w:tcPr>
            <w:tcW w:w="2424" w:type="dxa"/>
          </w:tcPr>
          <w:p w14:paraId="470B29EC" w14:textId="77777777" w:rsidR="00C04759" w:rsidRPr="00FF37CC" w:rsidRDefault="00C04759" w:rsidP="00E821FE">
            <w:pPr>
              <w:pStyle w:val="Sothutu-1so"/>
              <w:spacing w:before="120" w:line="276" w:lineRule="auto"/>
              <w:jc w:val="left"/>
              <w:rPr>
                <w:szCs w:val="24"/>
              </w:rPr>
            </w:pPr>
            <w:r w:rsidRPr="00FF37CC">
              <w:rPr>
                <w:szCs w:val="24"/>
              </w:rPr>
              <w:t>Thêm mới</w:t>
            </w:r>
          </w:p>
        </w:tc>
        <w:tc>
          <w:tcPr>
            <w:tcW w:w="1176" w:type="dxa"/>
          </w:tcPr>
          <w:p w14:paraId="12541D7A" w14:textId="77777777" w:rsidR="00C04759" w:rsidRPr="00FF37CC" w:rsidRDefault="00C04759" w:rsidP="00E821FE">
            <w:pPr>
              <w:pStyle w:val="Sothutu-1so"/>
              <w:spacing w:before="120" w:line="276" w:lineRule="auto"/>
              <w:jc w:val="left"/>
              <w:rPr>
                <w:szCs w:val="24"/>
              </w:rPr>
            </w:pPr>
            <w:r w:rsidRPr="00FF37CC">
              <w:rPr>
                <w:szCs w:val="24"/>
              </w:rPr>
              <w:t>Có</w:t>
            </w:r>
          </w:p>
        </w:tc>
        <w:tc>
          <w:tcPr>
            <w:tcW w:w="10710" w:type="dxa"/>
          </w:tcPr>
          <w:p w14:paraId="3FFB8386" w14:textId="77777777" w:rsidR="00C04759" w:rsidRDefault="00C04759" w:rsidP="00E821FE">
            <w:pPr>
              <w:pStyle w:val="Sothutu-1so"/>
              <w:spacing w:before="120" w:line="276" w:lineRule="auto"/>
              <w:rPr>
                <w:szCs w:val="24"/>
              </w:rPr>
            </w:pPr>
            <w:r w:rsidRPr="00FF37CC">
              <w:rPr>
                <w:szCs w:val="24"/>
              </w:rPr>
              <w:t xml:space="preserve">Hiển thị màn hình </w:t>
            </w:r>
            <w:r>
              <w:rPr>
                <w:szCs w:val="24"/>
              </w:rPr>
              <w:t>thêm mới hóa đơn theo mô tả bên dưới</w:t>
            </w:r>
          </w:p>
        </w:tc>
      </w:tr>
    </w:tbl>
    <w:p w14:paraId="00E164E9" w14:textId="77777777" w:rsidR="00C04759" w:rsidRPr="00FF37CC" w:rsidRDefault="00C04759" w:rsidP="00E821FE">
      <w:pPr>
        <w:ind w:left="0"/>
      </w:pPr>
    </w:p>
    <w:p w14:paraId="61E8E023" w14:textId="77777777" w:rsidR="00C04759" w:rsidRPr="00FF37CC" w:rsidRDefault="00C04759" w:rsidP="00E821FE">
      <w:pPr>
        <w:pStyle w:val="Heading6"/>
      </w:pPr>
      <w:r w:rsidRPr="00FF37CC">
        <w:t>Hiệu năng</w:t>
      </w:r>
    </w:p>
    <w:p w14:paraId="3DEB7FF9" w14:textId="77777777" w:rsidR="00C04759" w:rsidRPr="00FF37CC" w:rsidRDefault="00C04759" w:rsidP="004E37AB">
      <w:pPr>
        <w:numPr>
          <w:ilvl w:val="0"/>
          <w:numId w:val="11"/>
        </w:numPr>
      </w:pPr>
      <w:r w:rsidRPr="00FF37CC">
        <w:t>Độ lớn dữ liệu: [Số lượng bản ghi]</w:t>
      </w:r>
    </w:p>
    <w:p w14:paraId="0E994FEC" w14:textId="77777777" w:rsidR="00C04759" w:rsidRPr="00FF37CC" w:rsidRDefault="00C04759" w:rsidP="004E37AB">
      <w:pPr>
        <w:numPr>
          <w:ilvl w:val="0"/>
          <w:numId w:val="11"/>
        </w:numPr>
      </w:pPr>
      <w:r w:rsidRPr="00FF37CC">
        <w:t xml:space="preserve">Thời gian tải dữ liệu: </w:t>
      </w:r>
    </w:p>
    <w:p w14:paraId="2A9BC9C2" w14:textId="77777777" w:rsidR="00C04759" w:rsidRPr="00FF37CC" w:rsidRDefault="00C04759" w:rsidP="004E37AB">
      <w:pPr>
        <w:numPr>
          <w:ilvl w:val="0"/>
          <w:numId w:val="11"/>
        </w:numPr>
      </w:pPr>
      <w:r w:rsidRPr="00FF37CC">
        <w:t>…..</w:t>
      </w:r>
    </w:p>
    <w:p w14:paraId="421284E6" w14:textId="77777777" w:rsidR="00C04759" w:rsidRPr="00C04759" w:rsidRDefault="00C04759" w:rsidP="00E821FE">
      <w:pPr>
        <w:rPr>
          <w:lang w:eastAsia="ar-SA"/>
        </w:rPr>
      </w:pPr>
    </w:p>
    <w:p w14:paraId="330370F4" w14:textId="77777777" w:rsidR="0007471E" w:rsidRPr="0007471E" w:rsidRDefault="0007471E" w:rsidP="00E821FE">
      <w:pPr>
        <w:rPr>
          <w:lang w:eastAsia="ar-SA"/>
        </w:rPr>
      </w:pPr>
    </w:p>
    <w:p w14:paraId="2B5680C9" w14:textId="77777777" w:rsidR="00C32C13" w:rsidRPr="00FF37CC" w:rsidRDefault="00C32C13" w:rsidP="00A97673">
      <w:pPr>
        <w:pStyle w:val="Heading5"/>
      </w:pPr>
      <w:r w:rsidRPr="00FF37CC">
        <w:lastRenderedPageBreak/>
        <w:t>Tab Thông tin chung</w:t>
      </w:r>
    </w:p>
    <w:p w14:paraId="30977351" w14:textId="77777777" w:rsidR="00C32C13" w:rsidRPr="00FF37CC" w:rsidRDefault="00C32C13" w:rsidP="00E821FE">
      <w:pPr>
        <w:pStyle w:val="Heading6"/>
      </w:pPr>
      <w:r w:rsidRPr="00FF37CC">
        <w:t>Prototype màn hình nhập liệu</w:t>
      </w:r>
    </w:p>
    <w:p w14:paraId="3D2FAB2A" w14:textId="7C483CE1" w:rsidR="00C32C13" w:rsidRDefault="00327450" w:rsidP="00E821FE">
      <w:pPr>
        <w:ind w:left="0"/>
        <w:rPr>
          <w:noProof/>
          <w:snapToGrid/>
        </w:rPr>
      </w:pPr>
      <w:r>
        <w:rPr>
          <w:noProof/>
          <w:snapToGrid/>
        </w:rPr>
        <w:drawing>
          <wp:inline distT="0" distB="0" distL="0" distR="0" wp14:anchorId="4268A271" wp14:editId="5A6BBEE7">
            <wp:extent cx="2411548" cy="5104262"/>
            <wp:effectExtent l="0" t="0" r="825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14152" cy="5109775"/>
                    </a:xfrm>
                    <a:prstGeom prst="rect">
                      <a:avLst/>
                    </a:prstGeom>
                  </pic:spPr>
                </pic:pic>
              </a:graphicData>
            </a:graphic>
          </wp:inline>
        </w:drawing>
      </w:r>
    </w:p>
    <w:p w14:paraId="2A51119A" w14:textId="77777777" w:rsidR="00C32C13" w:rsidRPr="00FF37CC" w:rsidRDefault="00C32C13" w:rsidP="00E821FE">
      <w:pPr>
        <w:ind w:left="0"/>
        <w:rPr>
          <w:noProof/>
          <w:snapToGrid/>
        </w:rPr>
        <w:sectPr w:rsidR="00C32C13" w:rsidRPr="00FF37CC" w:rsidSect="00C32C13">
          <w:pgSz w:w="16834" w:h="11909" w:orient="landscape" w:code="9"/>
          <w:pgMar w:top="1440" w:right="1152" w:bottom="1152" w:left="1238" w:header="432" w:footer="432" w:gutter="0"/>
          <w:cols w:space="709"/>
          <w:titlePg/>
          <w:docGrid w:linePitch="326"/>
        </w:sectPr>
      </w:pPr>
    </w:p>
    <w:p w14:paraId="0C20FF26" w14:textId="77777777" w:rsidR="00C32C13" w:rsidRPr="00FF37CC" w:rsidRDefault="00C32C13" w:rsidP="00E821FE">
      <w:pPr>
        <w:pStyle w:val="Heading6"/>
      </w:pPr>
      <w:r w:rsidRPr="00FF37CC">
        <w:lastRenderedPageBreak/>
        <w:t>Danh sách trường dữ liệu</w:t>
      </w:r>
    </w:p>
    <w:p w14:paraId="68E8F9BF" w14:textId="5DB960E8" w:rsidR="00C32C13" w:rsidRPr="00FF37CC" w:rsidRDefault="009356CA" w:rsidP="004E37AB">
      <w:pPr>
        <w:numPr>
          <w:ilvl w:val="0"/>
          <w:numId w:val="11"/>
        </w:numPr>
      </w:pPr>
      <w:r>
        <w:t xml:space="preserve">Bảng </w:t>
      </w:r>
      <w:r w:rsidRPr="009356CA">
        <w:t>C_REQUEST_PARTNER</w:t>
      </w:r>
    </w:p>
    <w:p w14:paraId="4CC1F3E9" w14:textId="31F17ED1" w:rsidR="00C32C13" w:rsidRPr="00FF37CC" w:rsidRDefault="009356CA" w:rsidP="004E37AB">
      <w:pPr>
        <w:numPr>
          <w:ilvl w:val="0"/>
          <w:numId w:val="11"/>
        </w:numPr>
      </w:pPr>
      <w:r>
        <w:t>S: Hiển thị trên giao diện</w:t>
      </w:r>
    </w:p>
    <w:p w14:paraId="47B712E7" w14:textId="535330B9" w:rsidR="00C32C13" w:rsidRDefault="00C32C13" w:rsidP="004E37AB">
      <w:pPr>
        <w:numPr>
          <w:ilvl w:val="0"/>
          <w:numId w:val="11"/>
        </w:numPr>
        <w:rPr>
          <w:i/>
        </w:rPr>
      </w:pPr>
      <w:r w:rsidRPr="00FF37CC">
        <w:rPr>
          <w:i/>
        </w:rPr>
        <w:t>L: Length; R: Readonly; M: Mandatory; SL: Search List; CL: Combo List</w:t>
      </w:r>
    </w:p>
    <w:p w14:paraId="39810751" w14:textId="77777777" w:rsidR="00370426" w:rsidRPr="00FF37CC" w:rsidRDefault="00370426" w:rsidP="00E821FE">
      <w:pPr>
        <w:ind w:left="720"/>
        <w:rPr>
          <w:i/>
        </w:rPr>
      </w:pP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1D6B1E" w:rsidRPr="00FF37CC" w14:paraId="468798B2" w14:textId="77777777" w:rsidTr="00F10301">
        <w:trPr>
          <w:cantSplit/>
          <w:trHeight w:val="422"/>
          <w:tblHeader/>
        </w:trPr>
        <w:tc>
          <w:tcPr>
            <w:tcW w:w="1800" w:type="dxa"/>
            <w:shd w:val="clear" w:color="auto" w:fill="D9D9D9"/>
            <w:vAlign w:val="center"/>
          </w:tcPr>
          <w:p w14:paraId="7634C312" w14:textId="77777777" w:rsidR="001D6B1E" w:rsidRPr="00FF37CC" w:rsidRDefault="001D6B1E" w:rsidP="00E821FE">
            <w:pPr>
              <w:spacing w:after="120"/>
              <w:ind w:left="0"/>
              <w:jc w:val="center"/>
              <w:rPr>
                <w:b/>
              </w:rPr>
            </w:pPr>
            <w:r w:rsidRPr="00FF37CC">
              <w:rPr>
                <w:b/>
              </w:rPr>
              <w:t>Tên trường</w:t>
            </w:r>
          </w:p>
        </w:tc>
        <w:tc>
          <w:tcPr>
            <w:tcW w:w="1980" w:type="dxa"/>
            <w:shd w:val="clear" w:color="auto" w:fill="D9D9D9"/>
            <w:vAlign w:val="center"/>
          </w:tcPr>
          <w:p w14:paraId="612C7715" w14:textId="77777777" w:rsidR="001D6B1E" w:rsidRPr="00FF37CC" w:rsidRDefault="001D6B1E" w:rsidP="00E821FE">
            <w:pPr>
              <w:spacing w:after="120"/>
              <w:ind w:left="0"/>
              <w:jc w:val="center"/>
              <w:rPr>
                <w:b/>
              </w:rPr>
            </w:pPr>
            <w:r w:rsidRPr="00FF37CC">
              <w:rPr>
                <w:b/>
              </w:rPr>
              <w:t>Tên dữ liệu</w:t>
            </w:r>
          </w:p>
        </w:tc>
        <w:tc>
          <w:tcPr>
            <w:tcW w:w="1417" w:type="dxa"/>
            <w:shd w:val="clear" w:color="auto" w:fill="D9D9D9"/>
            <w:vAlign w:val="center"/>
          </w:tcPr>
          <w:p w14:paraId="01E1500D" w14:textId="77777777" w:rsidR="001D6B1E" w:rsidRPr="00FF37CC" w:rsidRDefault="001D6B1E" w:rsidP="00E821FE">
            <w:pPr>
              <w:spacing w:after="120"/>
              <w:ind w:left="0"/>
              <w:jc w:val="center"/>
              <w:rPr>
                <w:b/>
              </w:rPr>
            </w:pPr>
            <w:r w:rsidRPr="00FF37CC">
              <w:rPr>
                <w:b/>
              </w:rPr>
              <w:t>Loại DL</w:t>
            </w:r>
          </w:p>
        </w:tc>
        <w:tc>
          <w:tcPr>
            <w:tcW w:w="630" w:type="dxa"/>
            <w:shd w:val="clear" w:color="auto" w:fill="D9D9D9"/>
            <w:vAlign w:val="center"/>
          </w:tcPr>
          <w:p w14:paraId="3BC8BA05" w14:textId="77777777" w:rsidR="001D6B1E" w:rsidRPr="00FF37CC" w:rsidRDefault="001D6B1E" w:rsidP="00E821FE">
            <w:pPr>
              <w:spacing w:after="120"/>
              <w:ind w:left="0"/>
              <w:jc w:val="center"/>
              <w:rPr>
                <w:b/>
              </w:rPr>
            </w:pPr>
            <w:r w:rsidRPr="00FF37CC">
              <w:rPr>
                <w:b/>
              </w:rPr>
              <w:t>L</w:t>
            </w:r>
          </w:p>
        </w:tc>
        <w:tc>
          <w:tcPr>
            <w:tcW w:w="540" w:type="dxa"/>
            <w:shd w:val="clear" w:color="auto" w:fill="D9D9D9"/>
            <w:vAlign w:val="center"/>
          </w:tcPr>
          <w:p w14:paraId="1E952D9C" w14:textId="77777777" w:rsidR="001D6B1E" w:rsidRPr="00FF37CC" w:rsidRDefault="001D6B1E" w:rsidP="00E821FE">
            <w:pPr>
              <w:spacing w:after="120"/>
              <w:ind w:left="0"/>
              <w:jc w:val="center"/>
              <w:rPr>
                <w:b/>
              </w:rPr>
            </w:pPr>
            <w:r w:rsidRPr="00FF37CC">
              <w:rPr>
                <w:b/>
              </w:rPr>
              <w:t>R</w:t>
            </w:r>
          </w:p>
        </w:tc>
        <w:tc>
          <w:tcPr>
            <w:tcW w:w="450" w:type="dxa"/>
            <w:shd w:val="clear" w:color="auto" w:fill="D9D9D9"/>
            <w:vAlign w:val="center"/>
          </w:tcPr>
          <w:p w14:paraId="5C037158" w14:textId="77777777" w:rsidR="001D6B1E" w:rsidRPr="00FF37CC" w:rsidRDefault="001D6B1E" w:rsidP="00E821FE">
            <w:pPr>
              <w:spacing w:after="120"/>
              <w:ind w:left="0"/>
              <w:jc w:val="center"/>
              <w:rPr>
                <w:b/>
              </w:rPr>
            </w:pPr>
            <w:r w:rsidRPr="00FF37CC">
              <w:rPr>
                <w:b/>
              </w:rPr>
              <w:t>M</w:t>
            </w:r>
          </w:p>
        </w:tc>
        <w:tc>
          <w:tcPr>
            <w:tcW w:w="540" w:type="dxa"/>
            <w:shd w:val="clear" w:color="auto" w:fill="D9D9D9"/>
          </w:tcPr>
          <w:p w14:paraId="0B20153D" w14:textId="77777777" w:rsidR="001D6B1E" w:rsidRPr="00926A39" w:rsidRDefault="001D6B1E" w:rsidP="00E821FE">
            <w:pPr>
              <w:spacing w:after="120"/>
              <w:ind w:left="0"/>
              <w:jc w:val="center"/>
              <w:rPr>
                <w:b/>
                <w:sz w:val="22"/>
              </w:rPr>
            </w:pPr>
            <w:r>
              <w:rPr>
                <w:b/>
              </w:rPr>
              <w:t>S</w:t>
            </w:r>
          </w:p>
        </w:tc>
        <w:tc>
          <w:tcPr>
            <w:tcW w:w="7380" w:type="dxa"/>
            <w:shd w:val="clear" w:color="auto" w:fill="D9D9D9"/>
            <w:vAlign w:val="center"/>
          </w:tcPr>
          <w:p w14:paraId="68DB7796" w14:textId="77777777" w:rsidR="001D6B1E" w:rsidRPr="00FF37CC" w:rsidRDefault="001D6B1E" w:rsidP="00E821FE">
            <w:pPr>
              <w:spacing w:after="120"/>
              <w:ind w:left="0"/>
              <w:jc w:val="center"/>
              <w:rPr>
                <w:b/>
              </w:rPr>
            </w:pPr>
            <w:r w:rsidRPr="00FF37CC">
              <w:rPr>
                <w:b/>
              </w:rPr>
              <w:t>Mô tả</w:t>
            </w:r>
          </w:p>
        </w:tc>
      </w:tr>
      <w:tr w:rsidR="001D6B1E" w:rsidRPr="00FF37CC" w14:paraId="671BA35B" w14:textId="77777777" w:rsidTr="00F10301">
        <w:trPr>
          <w:cantSplit/>
          <w:trHeight w:val="827"/>
        </w:trPr>
        <w:tc>
          <w:tcPr>
            <w:tcW w:w="1800" w:type="dxa"/>
          </w:tcPr>
          <w:p w14:paraId="5AF9D162" w14:textId="77777777" w:rsidR="001D6B1E" w:rsidRPr="00FF37CC" w:rsidRDefault="001D6B1E" w:rsidP="00E821FE">
            <w:pPr>
              <w:ind w:left="0"/>
            </w:pPr>
            <w:r>
              <w:t>ID</w:t>
            </w:r>
          </w:p>
        </w:tc>
        <w:tc>
          <w:tcPr>
            <w:tcW w:w="1980" w:type="dxa"/>
          </w:tcPr>
          <w:p w14:paraId="3CE28BF2" w14:textId="55E899D0" w:rsidR="001D6B1E" w:rsidRPr="00FF37CC" w:rsidRDefault="001D6B1E" w:rsidP="00E821FE">
            <w:pPr>
              <w:ind w:left="0"/>
            </w:pPr>
            <w:r w:rsidRPr="009356CA">
              <w:t>C_REQUEST_PARTNER</w:t>
            </w:r>
            <w:r>
              <w:rPr>
                <w:szCs w:val="24"/>
              </w:rPr>
              <w:t xml:space="preserve"> _</w:t>
            </w:r>
            <w:r w:rsidRPr="00AB2F64">
              <w:rPr>
                <w:szCs w:val="24"/>
              </w:rPr>
              <w:t>ID</w:t>
            </w:r>
          </w:p>
        </w:tc>
        <w:tc>
          <w:tcPr>
            <w:tcW w:w="1417" w:type="dxa"/>
          </w:tcPr>
          <w:p w14:paraId="5A1F999B" w14:textId="77777777" w:rsidR="001D6B1E" w:rsidRPr="00FF37CC" w:rsidRDefault="001D6B1E" w:rsidP="00E821FE">
            <w:pPr>
              <w:ind w:left="0"/>
            </w:pPr>
            <w:r>
              <w:t>Number</w:t>
            </w:r>
          </w:p>
          <w:p w14:paraId="0954AF38" w14:textId="77777777" w:rsidR="001D6B1E" w:rsidRPr="00FF37CC" w:rsidRDefault="001D6B1E" w:rsidP="00E821FE">
            <w:pPr>
              <w:ind w:left="0"/>
            </w:pPr>
          </w:p>
        </w:tc>
        <w:tc>
          <w:tcPr>
            <w:tcW w:w="630" w:type="dxa"/>
          </w:tcPr>
          <w:p w14:paraId="10D2BE01" w14:textId="77777777" w:rsidR="001D6B1E" w:rsidRPr="00FF37CC" w:rsidRDefault="001D6B1E" w:rsidP="00E821FE">
            <w:pPr>
              <w:pStyle w:val="Sothutu-1so"/>
              <w:spacing w:before="120" w:after="120" w:line="276" w:lineRule="auto"/>
              <w:jc w:val="left"/>
              <w:rPr>
                <w:szCs w:val="24"/>
              </w:rPr>
            </w:pPr>
            <w:r w:rsidRPr="00FF37CC">
              <w:rPr>
                <w:szCs w:val="24"/>
              </w:rPr>
              <w:t>50</w:t>
            </w:r>
          </w:p>
        </w:tc>
        <w:tc>
          <w:tcPr>
            <w:tcW w:w="540" w:type="dxa"/>
          </w:tcPr>
          <w:p w14:paraId="7FCFEADA" w14:textId="77777777" w:rsidR="001D6B1E" w:rsidRPr="00FF37CC" w:rsidRDefault="001D6B1E" w:rsidP="00E821FE">
            <w:pPr>
              <w:pStyle w:val="Sothutu-1so"/>
              <w:spacing w:before="120" w:after="120" w:line="276" w:lineRule="auto"/>
              <w:jc w:val="left"/>
              <w:rPr>
                <w:szCs w:val="24"/>
              </w:rPr>
            </w:pPr>
            <w:r>
              <w:rPr>
                <w:szCs w:val="24"/>
              </w:rPr>
              <w:t>Y</w:t>
            </w:r>
          </w:p>
        </w:tc>
        <w:tc>
          <w:tcPr>
            <w:tcW w:w="450" w:type="dxa"/>
          </w:tcPr>
          <w:p w14:paraId="667199C4" w14:textId="77777777" w:rsidR="001D6B1E" w:rsidRPr="00FF37CC" w:rsidRDefault="001D6B1E" w:rsidP="00E821FE">
            <w:pPr>
              <w:pStyle w:val="Sothutu-1so"/>
              <w:spacing w:before="120" w:after="120" w:line="276" w:lineRule="auto"/>
              <w:jc w:val="left"/>
              <w:rPr>
                <w:szCs w:val="24"/>
              </w:rPr>
            </w:pPr>
            <w:r>
              <w:rPr>
                <w:szCs w:val="24"/>
              </w:rPr>
              <w:t>N</w:t>
            </w:r>
          </w:p>
        </w:tc>
        <w:tc>
          <w:tcPr>
            <w:tcW w:w="540" w:type="dxa"/>
          </w:tcPr>
          <w:p w14:paraId="2F24D5B0" w14:textId="77777777" w:rsidR="001D6B1E" w:rsidRDefault="001D6B1E" w:rsidP="00E821FE">
            <w:pPr>
              <w:pStyle w:val="Sothutu-1so"/>
              <w:spacing w:before="120" w:after="120" w:line="276" w:lineRule="auto"/>
              <w:ind w:left="360" w:hanging="360"/>
              <w:jc w:val="center"/>
              <w:rPr>
                <w:szCs w:val="24"/>
              </w:rPr>
            </w:pPr>
            <w:r>
              <w:rPr>
                <w:szCs w:val="24"/>
              </w:rPr>
              <w:t>N</w:t>
            </w:r>
          </w:p>
        </w:tc>
        <w:tc>
          <w:tcPr>
            <w:tcW w:w="7380" w:type="dxa"/>
          </w:tcPr>
          <w:p w14:paraId="3326807A" w14:textId="77777777" w:rsidR="001D6B1E" w:rsidRPr="00FF37CC" w:rsidRDefault="001D6B1E" w:rsidP="00E821FE">
            <w:pPr>
              <w:pStyle w:val="Sothutu-1so"/>
              <w:spacing w:before="120" w:after="120" w:line="276" w:lineRule="auto"/>
              <w:ind w:left="360" w:hanging="360"/>
              <w:jc w:val="left"/>
              <w:rPr>
                <w:szCs w:val="24"/>
              </w:rPr>
            </w:pPr>
            <w:r>
              <w:rPr>
                <w:szCs w:val="24"/>
              </w:rPr>
              <w:t>Key, tự sinh, không hiển thị</w:t>
            </w:r>
          </w:p>
        </w:tc>
      </w:tr>
      <w:tr w:rsidR="00643110" w:rsidRPr="00FF37CC" w14:paraId="5BD1CC0D" w14:textId="77777777" w:rsidTr="00940807">
        <w:trPr>
          <w:cantSplit/>
          <w:trHeight w:val="827"/>
        </w:trPr>
        <w:tc>
          <w:tcPr>
            <w:tcW w:w="1800" w:type="dxa"/>
          </w:tcPr>
          <w:p w14:paraId="38F771A5" w14:textId="7F3023B8" w:rsidR="00643110" w:rsidRPr="00FF37CC" w:rsidRDefault="00643110" w:rsidP="00E821FE">
            <w:pPr>
              <w:ind w:left="0"/>
            </w:pPr>
            <w:r>
              <w:rPr>
                <w:szCs w:val="24"/>
              </w:rPr>
              <w:t>Đơn vị</w:t>
            </w:r>
          </w:p>
        </w:tc>
        <w:tc>
          <w:tcPr>
            <w:tcW w:w="1980" w:type="dxa"/>
            <w:vAlign w:val="bottom"/>
          </w:tcPr>
          <w:p w14:paraId="07CFA714" w14:textId="08EF873F" w:rsidR="00643110" w:rsidRPr="00A47A09" w:rsidRDefault="00643110" w:rsidP="00E821FE">
            <w:pPr>
              <w:ind w:left="0"/>
            </w:pPr>
            <w:r>
              <w:rPr>
                <w:szCs w:val="24"/>
              </w:rPr>
              <w:t>AD_ORG_ID</w:t>
            </w:r>
          </w:p>
        </w:tc>
        <w:tc>
          <w:tcPr>
            <w:tcW w:w="1417" w:type="dxa"/>
          </w:tcPr>
          <w:p w14:paraId="3927FDAB" w14:textId="77777777" w:rsidR="00643110" w:rsidRDefault="00643110" w:rsidP="00E821FE">
            <w:pPr>
              <w:ind w:left="0"/>
            </w:pPr>
            <w:r>
              <w:t>String</w:t>
            </w:r>
          </w:p>
          <w:p w14:paraId="4DE030B8" w14:textId="69140C1E" w:rsidR="00643110" w:rsidRPr="00A47A09" w:rsidRDefault="00643110" w:rsidP="00E821FE">
            <w:pPr>
              <w:ind w:left="0"/>
            </w:pPr>
            <w:r>
              <w:t>SL</w:t>
            </w:r>
          </w:p>
        </w:tc>
        <w:tc>
          <w:tcPr>
            <w:tcW w:w="630" w:type="dxa"/>
          </w:tcPr>
          <w:p w14:paraId="2CB9F08A" w14:textId="66126F8D" w:rsidR="00643110" w:rsidRPr="00A47A09" w:rsidRDefault="00643110" w:rsidP="00E821FE">
            <w:pPr>
              <w:pStyle w:val="Sothutu-1so"/>
              <w:spacing w:before="120" w:after="120" w:line="276" w:lineRule="auto"/>
              <w:jc w:val="left"/>
              <w:rPr>
                <w:szCs w:val="24"/>
              </w:rPr>
            </w:pPr>
            <w:r>
              <w:rPr>
                <w:szCs w:val="24"/>
              </w:rPr>
              <w:t>100</w:t>
            </w:r>
          </w:p>
        </w:tc>
        <w:tc>
          <w:tcPr>
            <w:tcW w:w="540" w:type="dxa"/>
          </w:tcPr>
          <w:p w14:paraId="744DB4F9" w14:textId="3CC12068" w:rsidR="00643110" w:rsidRPr="00A47A09" w:rsidRDefault="00643110" w:rsidP="00E821FE">
            <w:pPr>
              <w:pStyle w:val="Sothutu-1so"/>
              <w:spacing w:before="120" w:after="120" w:line="276" w:lineRule="auto"/>
              <w:jc w:val="left"/>
              <w:rPr>
                <w:szCs w:val="24"/>
              </w:rPr>
            </w:pPr>
            <w:r>
              <w:rPr>
                <w:szCs w:val="24"/>
              </w:rPr>
              <w:t>N</w:t>
            </w:r>
          </w:p>
        </w:tc>
        <w:tc>
          <w:tcPr>
            <w:tcW w:w="450" w:type="dxa"/>
          </w:tcPr>
          <w:p w14:paraId="6424A24D" w14:textId="62807A47" w:rsidR="00643110" w:rsidRPr="00A47A09" w:rsidRDefault="00643110" w:rsidP="00E821FE">
            <w:pPr>
              <w:pStyle w:val="Sothutu-1so"/>
              <w:spacing w:before="120" w:after="120" w:line="276" w:lineRule="auto"/>
              <w:jc w:val="left"/>
              <w:rPr>
                <w:szCs w:val="24"/>
              </w:rPr>
            </w:pPr>
            <w:r>
              <w:rPr>
                <w:szCs w:val="24"/>
              </w:rPr>
              <w:t>Y</w:t>
            </w:r>
          </w:p>
        </w:tc>
        <w:tc>
          <w:tcPr>
            <w:tcW w:w="540" w:type="dxa"/>
          </w:tcPr>
          <w:p w14:paraId="6C7348E6" w14:textId="4EFC8C0A" w:rsidR="00643110" w:rsidRPr="00A47A09" w:rsidRDefault="00643110" w:rsidP="00E821FE">
            <w:pPr>
              <w:pStyle w:val="Sothutu-1so"/>
              <w:spacing w:before="120" w:after="120" w:line="276" w:lineRule="auto"/>
              <w:jc w:val="center"/>
              <w:rPr>
                <w:szCs w:val="24"/>
              </w:rPr>
            </w:pPr>
            <w:r>
              <w:rPr>
                <w:szCs w:val="24"/>
              </w:rPr>
              <w:t>Y</w:t>
            </w:r>
          </w:p>
        </w:tc>
        <w:tc>
          <w:tcPr>
            <w:tcW w:w="7380" w:type="dxa"/>
          </w:tcPr>
          <w:p w14:paraId="174C0E6B" w14:textId="37D3D5F2" w:rsidR="00643110" w:rsidRPr="00A47A09" w:rsidRDefault="00643110" w:rsidP="00E821FE">
            <w:pPr>
              <w:pStyle w:val="Sothutu-1so"/>
              <w:spacing w:before="120" w:after="120" w:line="276" w:lineRule="auto"/>
              <w:jc w:val="left"/>
              <w:rPr>
                <w:szCs w:val="24"/>
              </w:rPr>
            </w:pPr>
            <w:r>
              <w:rPr>
                <w:szCs w:val="24"/>
              </w:rPr>
              <w:t>Mặc định là đơn vị của user đăng nhập</w:t>
            </w:r>
          </w:p>
        </w:tc>
      </w:tr>
      <w:tr w:rsidR="00643110" w:rsidRPr="00FF37CC" w14:paraId="575EB7B2" w14:textId="77777777" w:rsidTr="00F10301">
        <w:trPr>
          <w:cantSplit/>
          <w:trHeight w:val="827"/>
        </w:trPr>
        <w:tc>
          <w:tcPr>
            <w:tcW w:w="1800" w:type="dxa"/>
          </w:tcPr>
          <w:p w14:paraId="1A8DFCDF" w14:textId="0BB6422D" w:rsidR="00643110" w:rsidRPr="00FF37CC" w:rsidRDefault="00643110" w:rsidP="00E821FE">
            <w:pPr>
              <w:ind w:left="0"/>
            </w:pPr>
            <w:r>
              <w:rPr>
                <w:szCs w:val="24"/>
              </w:rPr>
              <w:t>Tên đối tượng</w:t>
            </w:r>
          </w:p>
        </w:tc>
        <w:tc>
          <w:tcPr>
            <w:tcW w:w="1980" w:type="dxa"/>
          </w:tcPr>
          <w:p w14:paraId="542AAAF0" w14:textId="1F3D45DE" w:rsidR="00643110" w:rsidRPr="00FF37CC" w:rsidRDefault="00643110" w:rsidP="00E821FE">
            <w:pPr>
              <w:ind w:left="0"/>
            </w:pPr>
            <w:r>
              <w:rPr>
                <w:szCs w:val="24"/>
              </w:rPr>
              <w:t>Partner_Name</w:t>
            </w:r>
          </w:p>
        </w:tc>
        <w:tc>
          <w:tcPr>
            <w:tcW w:w="1417" w:type="dxa"/>
          </w:tcPr>
          <w:p w14:paraId="482897D3" w14:textId="77777777" w:rsidR="00643110" w:rsidRDefault="00643110" w:rsidP="00E821FE">
            <w:pPr>
              <w:ind w:left="0"/>
            </w:pPr>
            <w:r>
              <w:t>String</w:t>
            </w:r>
          </w:p>
          <w:p w14:paraId="251C2D5D" w14:textId="334854AB" w:rsidR="00643110" w:rsidRPr="00606D95" w:rsidRDefault="00643110" w:rsidP="00E821FE">
            <w:pPr>
              <w:ind w:left="0"/>
            </w:pPr>
            <w:r>
              <w:t>Text box</w:t>
            </w:r>
          </w:p>
        </w:tc>
        <w:tc>
          <w:tcPr>
            <w:tcW w:w="630" w:type="dxa"/>
          </w:tcPr>
          <w:p w14:paraId="45051942" w14:textId="1ED15DD1" w:rsidR="00643110" w:rsidRPr="00FF37CC" w:rsidRDefault="00643110" w:rsidP="00E821FE">
            <w:pPr>
              <w:pStyle w:val="Sothutu-1so"/>
              <w:spacing w:before="120" w:after="120" w:line="276" w:lineRule="auto"/>
              <w:jc w:val="left"/>
              <w:rPr>
                <w:szCs w:val="24"/>
              </w:rPr>
            </w:pPr>
            <w:r>
              <w:rPr>
                <w:szCs w:val="24"/>
              </w:rPr>
              <w:t>100</w:t>
            </w:r>
          </w:p>
        </w:tc>
        <w:tc>
          <w:tcPr>
            <w:tcW w:w="540" w:type="dxa"/>
          </w:tcPr>
          <w:p w14:paraId="6FA6D5F6" w14:textId="714DBDC8" w:rsidR="00643110" w:rsidRPr="00FF37CC" w:rsidRDefault="00643110" w:rsidP="00E821FE">
            <w:pPr>
              <w:pStyle w:val="Sothutu-1so"/>
              <w:spacing w:before="120" w:after="120" w:line="276" w:lineRule="auto"/>
              <w:jc w:val="left"/>
              <w:rPr>
                <w:szCs w:val="24"/>
              </w:rPr>
            </w:pPr>
            <w:r>
              <w:rPr>
                <w:szCs w:val="24"/>
              </w:rPr>
              <w:t>N</w:t>
            </w:r>
          </w:p>
        </w:tc>
        <w:tc>
          <w:tcPr>
            <w:tcW w:w="450" w:type="dxa"/>
          </w:tcPr>
          <w:p w14:paraId="6E6B282A" w14:textId="4E76902D" w:rsidR="00643110" w:rsidRPr="00FF37CC" w:rsidRDefault="00643110" w:rsidP="00E821FE">
            <w:pPr>
              <w:pStyle w:val="Sothutu-1so"/>
              <w:spacing w:before="120" w:after="120" w:line="276" w:lineRule="auto"/>
              <w:jc w:val="left"/>
              <w:rPr>
                <w:szCs w:val="24"/>
              </w:rPr>
            </w:pPr>
            <w:r>
              <w:rPr>
                <w:szCs w:val="24"/>
              </w:rPr>
              <w:t>Y</w:t>
            </w:r>
          </w:p>
        </w:tc>
        <w:tc>
          <w:tcPr>
            <w:tcW w:w="540" w:type="dxa"/>
          </w:tcPr>
          <w:p w14:paraId="1FF0BF62" w14:textId="3585E531" w:rsidR="00643110" w:rsidRPr="00FF37CC" w:rsidRDefault="00643110" w:rsidP="00E821FE">
            <w:pPr>
              <w:pStyle w:val="Sothutu-1so"/>
              <w:spacing w:before="120" w:after="120" w:line="276" w:lineRule="auto"/>
              <w:jc w:val="center"/>
              <w:rPr>
                <w:szCs w:val="24"/>
              </w:rPr>
            </w:pPr>
            <w:r>
              <w:rPr>
                <w:szCs w:val="24"/>
              </w:rPr>
              <w:t>Y</w:t>
            </w:r>
          </w:p>
        </w:tc>
        <w:tc>
          <w:tcPr>
            <w:tcW w:w="7380" w:type="dxa"/>
          </w:tcPr>
          <w:p w14:paraId="71EACA45" w14:textId="7794C365" w:rsidR="00643110" w:rsidRPr="00FF37CC" w:rsidRDefault="00643110" w:rsidP="00E821FE">
            <w:pPr>
              <w:pStyle w:val="Sothutu-1so"/>
              <w:spacing w:before="120" w:after="120" w:line="360" w:lineRule="auto"/>
              <w:jc w:val="left"/>
              <w:rPr>
                <w:szCs w:val="24"/>
              </w:rPr>
            </w:pPr>
          </w:p>
        </w:tc>
      </w:tr>
      <w:tr w:rsidR="00643110" w:rsidRPr="000039A0" w14:paraId="1BC8C8FB" w14:textId="77777777" w:rsidTr="00F10301">
        <w:trPr>
          <w:cantSplit/>
          <w:trHeight w:val="827"/>
        </w:trPr>
        <w:tc>
          <w:tcPr>
            <w:tcW w:w="1800" w:type="dxa"/>
          </w:tcPr>
          <w:p w14:paraId="67BA009A" w14:textId="2FAB7CBB" w:rsidR="00643110" w:rsidRPr="00FF37CC" w:rsidRDefault="00643110" w:rsidP="00E821FE">
            <w:pPr>
              <w:ind w:left="0"/>
            </w:pPr>
            <w:r>
              <w:t>Chứng minh thư</w:t>
            </w:r>
          </w:p>
        </w:tc>
        <w:tc>
          <w:tcPr>
            <w:tcW w:w="1980" w:type="dxa"/>
          </w:tcPr>
          <w:p w14:paraId="65B60516" w14:textId="2E5BAF5F" w:rsidR="00643110" w:rsidRPr="00FF37CC" w:rsidRDefault="00643110" w:rsidP="00E821FE">
            <w:pPr>
              <w:ind w:left="0"/>
            </w:pPr>
            <w:r w:rsidRPr="00845BD1">
              <w:rPr>
                <w:szCs w:val="24"/>
              </w:rPr>
              <w:t>IDENTIFY</w:t>
            </w:r>
          </w:p>
        </w:tc>
        <w:tc>
          <w:tcPr>
            <w:tcW w:w="1417" w:type="dxa"/>
          </w:tcPr>
          <w:p w14:paraId="11380BA8" w14:textId="77777777" w:rsidR="00643110" w:rsidRDefault="00643110" w:rsidP="00E821FE">
            <w:pPr>
              <w:ind w:left="0"/>
            </w:pPr>
            <w:r>
              <w:t>String</w:t>
            </w:r>
          </w:p>
          <w:p w14:paraId="12EE0179" w14:textId="2E23D997" w:rsidR="00643110" w:rsidRPr="002714DC" w:rsidRDefault="00643110" w:rsidP="00E821FE">
            <w:pPr>
              <w:ind w:left="0"/>
            </w:pPr>
            <w:r>
              <w:t>Text box</w:t>
            </w:r>
          </w:p>
        </w:tc>
        <w:tc>
          <w:tcPr>
            <w:tcW w:w="630" w:type="dxa"/>
          </w:tcPr>
          <w:p w14:paraId="4FBB48B0" w14:textId="4EDC94BB" w:rsidR="00643110" w:rsidRPr="00FF37CC" w:rsidRDefault="00643110" w:rsidP="00E821FE">
            <w:pPr>
              <w:pStyle w:val="Sothutu-1so"/>
              <w:spacing w:before="120" w:after="120" w:line="276" w:lineRule="auto"/>
              <w:jc w:val="left"/>
              <w:rPr>
                <w:szCs w:val="24"/>
              </w:rPr>
            </w:pPr>
            <w:r>
              <w:rPr>
                <w:szCs w:val="24"/>
              </w:rPr>
              <w:t>20</w:t>
            </w:r>
          </w:p>
        </w:tc>
        <w:tc>
          <w:tcPr>
            <w:tcW w:w="540" w:type="dxa"/>
          </w:tcPr>
          <w:p w14:paraId="5EE05796" w14:textId="7854A9F2" w:rsidR="00643110" w:rsidRPr="00FF37CC" w:rsidRDefault="00643110" w:rsidP="00E821FE">
            <w:pPr>
              <w:pStyle w:val="Sothutu-1so"/>
              <w:spacing w:before="120" w:after="120" w:line="276" w:lineRule="auto"/>
              <w:jc w:val="left"/>
              <w:rPr>
                <w:szCs w:val="24"/>
              </w:rPr>
            </w:pPr>
            <w:r>
              <w:rPr>
                <w:szCs w:val="24"/>
              </w:rPr>
              <w:t>N</w:t>
            </w:r>
          </w:p>
        </w:tc>
        <w:tc>
          <w:tcPr>
            <w:tcW w:w="450" w:type="dxa"/>
          </w:tcPr>
          <w:p w14:paraId="5F8CF28D" w14:textId="2803CF18" w:rsidR="00643110" w:rsidRPr="00FF37CC" w:rsidRDefault="00643110" w:rsidP="00E821FE">
            <w:pPr>
              <w:pStyle w:val="Sothutu-1so"/>
              <w:spacing w:before="120" w:after="120" w:line="276" w:lineRule="auto"/>
              <w:jc w:val="left"/>
              <w:rPr>
                <w:szCs w:val="24"/>
              </w:rPr>
            </w:pPr>
            <w:r>
              <w:rPr>
                <w:szCs w:val="24"/>
              </w:rPr>
              <w:t>N</w:t>
            </w:r>
          </w:p>
        </w:tc>
        <w:tc>
          <w:tcPr>
            <w:tcW w:w="540" w:type="dxa"/>
          </w:tcPr>
          <w:p w14:paraId="3D41FBFD" w14:textId="5DEAFA0A" w:rsidR="00643110" w:rsidRDefault="00643110" w:rsidP="00E821FE">
            <w:pPr>
              <w:pStyle w:val="Sothutu-1so"/>
              <w:spacing w:before="120" w:after="120" w:line="276" w:lineRule="auto"/>
              <w:jc w:val="center"/>
              <w:rPr>
                <w:szCs w:val="24"/>
              </w:rPr>
            </w:pPr>
            <w:r>
              <w:rPr>
                <w:szCs w:val="24"/>
              </w:rPr>
              <w:t>Y</w:t>
            </w:r>
          </w:p>
        </w:tc>
        <w:tc>
          <w:tcPr>
            <w:tcW w:w="7380" w:type="dxa"/>
          </w:tcPr>
          <w:p w14:paraId="276D00EA" w14:textId="48DDFA36" w:rsidR="00643110" w:rsidRPr="00F87217" w:rsidRDefault="00643110" w:rsidP="00E821FE">
            <w:pPr>
              <w:pStyle w:val="Sothutu-1so"/>
              <w:spacing w:before="120" w:after="120" w:line="276" w:lineRule="auto"/>
              <w:rPr>
                <w:szCs w:val="24"/>
              </w:rPr>
            </w:pPr>
            <w:r>
              <w:rPr>
                <w:szCs w:val="24"/>
              </w:rPr>
              <w:t>Bắt buộc nhập ít nhất một trong hai trường CMT và Mã số thuế</w:t>
            </w:r>
          </w:p>
        </w:tc>
      </w:tr>
      <w:tr w:rsidR="00643110" w:rsidRPr="000039A0" w14:paraId="0AC5CE70" w14:textId="77777777" w:rsidTr="00F10301">
        <w:trPr>
          <w:cantSplit/>
          <w:trHeight w:val="827"/>
        </w:trPr>
        <w:tc>
          <w:tcPr>
            <w:tcW w:w="1800" w:type="dxa"/>
          </w:tcPr>
          <w:p w14:paraId="00D312F7" w14:textId="1AF7CA9B" w:rsidR="00643110" w:rsidRPr="00FF37CC" w:rsidRDefault="00643110" w:rsidP="00E821FE">
            <w:pPr>
              <w:ind w:left="0"/>
            </w:pPr>
            <w:r>
              <w:rPr>
                <w:szCs w:val="24"/>
              </w:rPr>
              <w:t>Mã số thuế</w:t>
            </w:r>
          </w:p>
        </w:tc>
        <w:tc>
          <w:tcPr>
            <w:tcW w:w="1980" w:type="dxa"/>
          </w:tcPr>
          <w:p w14:paraId="3C8B2FAC" w14:textId="16A60E4A" w:rsidR="00643110" w:rsidRPr="00FF37CC" w:rsidRDefault="00643110" w:rsidP="00E821FE">
            <w:pPr>
              <w:ind w:left="0"/>
            </w:pPr>
            <w:r>
              <w:rPr>
                <w:szCs w:val="24"/>
              </w:rPr>
              <w:t>Tax_code</w:t>
            </w:r>
          </w:p>
        </w:tc>
        <w:tc>
          <w:tcPr>
            <w:tcW w:w="1417" w:type="dxa"/>
          </w:tcPr>
          <w:p w14:paraId="5CAA0E56" w14:textId="77777777" w:rsidR="00643110" w:rsidRDefault="00643110" w:rsidP="00E821FE">
            <w:pPr>
              <w:ind w:left="0"/>
            </w:pPr>
            <w:r>
              <w:t>String</w:t>
            </w:r>
          </w:p>
          <w:p w14:paraId="42B0BE30" w14:textId="02F4D183" w:rsidR="00643110" w:rsidRPr="00FF37CC" w:rsidRDefault="00643110" w:rsidP="00E821FE">
            <w:pPr>
              <w:ind w:left="0"/>
            </w:pPr>
            <w:r>
              <w:t>Text box</w:t>
            </w:r>
          </w:p>
        </w:tc>
        <w:tc>
          <w:tcPr>
            <w:tcW w:w="630" w:type="dxa"/>
          </w:tcPr>
          <w:p w14:paraId="117D218A" w14:textId="611C4B60" w:rsidR="00643110" w:rsidRPr="00FF37CC" w:rsidRDefault="00643110" w:rsidP="00E821FE">
            <w:pPr>
              <w:pStyle w:val="Sothutu-1so"/>
              <w:spacing w:before="120" w:after="120" w:line="276" w:lineRule="auto"/>
              <w:jc w:val="left"/>
              <w:rPr>
                <w:szCs w:val="24"/>
              </w:rPr>
            </w:pPr>
            <w:r>
              <w:rPr>
                <w:szCs w:val="24"/>
              </w:rPr>
              <w:t>20</w:t>
            </w:r>
          </w:p>
        </w:tc>
        <w:tc>
          <w:tcPr>
            <w:tcW w:w="540" w:type="dxa"/>
          </w:tcPr>
          <w:p w14:paraId="087C6668" w14:textId="3BECCE9D" w:rsidR="00643110" w:rsidRPr="00FF37CC" w:rsidRDefault="00643110" w:rsidP="00E821FE">
            <w:pPr>
              <w:pStyle w:val="Sothutu-1so"/>
              <w:spacing w:before="120" w:after="120" w:line="276" w:lineRule="auto"/>
              <w:jc w:val="left"/>
              <w:rPr>
                <w:szCs w:val="24"/>
              </w:rPr>
            </w:pPr>
            <w:r>
              <w:rPr>
                <w:szCs w:val="24"/>
              </w:rPr>
              <w:t>N</w:t>
            </w:r>
          </w:p>
        </w:tc>
        <w:tc>
          <w:tcPr>
            <w:tcW w:w="450" w:type="dxa"/>
          </w:tcPr>
          <w:p w14:paraId="27714AE5" w14:textId="06BF353B" w:rsidR="00643110" w:rsidRPr="00FF37CC" w:rsidRDefault="00643110" w:rsidP="00E821FE">
            <w:pPr>
              <w:pStyle w:val="Sothutu-1so"/>
              <w:spacing w:before="120" w:after="120" w:line="276" w:lineRule="auto"/>
              <w:jc w:val="left"/>
              <w:rPr>
                <w:szCs w:val="24"/>
              </w:rPr>
            </w:pPr>
            <w:r>
              <w:rPr>
                <w:szCs w:val="24"/>
              </w:rPr>
              <w:t>N</w:t>
            </w:r>
          </w:p>
        </w:tc>
        <w:tc>
          <w:tcPr>
            <w:tcW w:w="540" w:type="dxa"/>
          </w:tcPr>
          <w:p w14:paraId="405305FD" w14:textId="7069C3E4" w:rsidR="00643110" w:rsidRPr="00165004" w:rsidRDefault="00643110" w:rsidP="00E821FE">
            <w:pPr>
              <w:pStyle w:val="Sothutu-1so"/>
              <w:spacing w:before="120" w:after="120" w:line="276" w:lineRule="auto"/>
              <w:jc w:val="center"/>
              <w:rPr>
                <w:szCs w:val="24"/>
              </w:rPr>
            </w:pPr>
            <w:r>
              <w:rPr>
                <w:szCs w:val="24"/>
              </w:rPr>
              <w:t>Y</w:t>
            </w:r>
          </w:p>
        </w:tc>
        <w:tc>
          <w:tcPr>
            <w:tcW w:w="7380" w:type="dxa"/>
          </w:tcPr>
          <w:p w14:paraId="4C1989BC" w14:textId="77777777" w:rsidR="00643110" w:rsidRPr="000039A0" w:rsidRDefault="00643110" w:rsidP="00E821FE">
            <w:pPr>
              <w:pStyle w:val="Sothutu-1so"/>
              <w:spacing w:before="120" w:after="120" w:line="276" w:lineRule="auto"/>
              <w:jc w:val="left"/>
              <w:rPr>
                <w:szCs w:val="24"/>
              </w:rPr>
            </w:pPr>
          </w:p>
        </w:tc>
      </w:tr>
      <w:tr w:rsidR="00643110" w:rsidRPr="000039A0" w14:paraId="6CEFE9F6" w14:textId="77777777" w:rsidTr="00940807">
        <w:trPr>
          <w:cantSplit/>
          <w:trHeight w:val="827"/>
        </w:trPr>
        <w:tc>
          <w:tcPr>
            <w:tcW w:w="1800" w:type="dxa"/>
          </w:tcPr>
          <w:p w14:paraId="618D49B2" w14:textId="7258BDF2" w:rsidR="00643110" w:rsidRDefault="00643110" w:rsidP="00E821FE">
            <w:pPr>
              <w:ind w:left="0"/>
              <w:rPr>
                <w:szCs w:val="24"/>
              </w:rPr>
            </w:pPr>
            <w:r>
              <w:rPr>
                <w:szCs w:val="24"/>
              </w:rPr>
              <w:t>Địa chỉ</w:t>
            </w:r>
          </w:p>
        </w:tc>
        <w:tc>
          <w:tcPr>
            <w:tcW w:w="1980" w:type="dxa"/>
            <w:vAlign w:val="bottom"/>
          </w:tcPr>
          <w:p w14:paraId="0451158C" w14:textId="185A444B" w:rsidR="00643110" w:rsidRDefault="00643110" w:rsidP="00E821FE">
            <w:pPr>
              <w:ind w:left="0"/>
              <w:rPr>
                <w:szCs w:val="24"/>
              </w:rPr>
            </w:pPr>
            <w:r>
              <w:rPr>
                <w:szCs w:val="24"/>
              </w:rPr>
              <w:t>Address</w:t>
            </w:r>
          </w:p>
        </w:tc>
        <w:tc>
          <w:tcPr>
            <w:tcW w:w="1417" w:type="dxa"/>
          </w:tcPr>
          <w:p w14:paraId="33298444" w14:textId="77777777" w:rsidR="00643110" w:rsidRDefault="00643110" w:rsidP="00E821FE">
            <w:pPr>
              <w:ind w:left="0"/>
            </w:pPr>
            <w:r>
              <w:t>String</w:t>
            </w:r>
          </w:p>
          <w:p w14:paraId="620F3F82" w14:textId="5AC3F7A6" w:rsidR="00643110" w:rsidRDefault="00643110" w:rsidP="00E821FE">
            <w:pPr>
              <w:ind w:left="0"/>
            </w:pPr>
            <w:r>
              <w:t>Text box</w:t>
            </w:r>
          </w:p>
        </w:tc>
        <w:tc>
          <w:tcPr>
            <w:tcW w:w="630" w:type="dxa"/>
          </w:tcPr>
          <w:p w14:paraId="7E043849" w14:textId="2B007811" w:rsidR="00643110" w:rsidRDefault="00643110" w:rsidP="00E821FE">
            <w:pPr>
              <w:pStyle w:val="Sothutu-1so"/>
              <w:spacing w:before="120" w:after="120" w:line="276" w:lineRule="auto"/>
              <w:jc w:val="left"/>
              <w:rPr>
                <w:szCs w:val="24"/>
              </w:rPr>
            </w:pPr>
            <w:r>
              <w:rPr>
                <w:szCs w:val="24"/>
              </w:rPr>
              <w:t>100</w:t>
            </w:r>
          </w:p>
        </w:tc>
        <w:tc>
          <w:tcPr>
            <w:tcW w:w="540" w:type="dxa"/>
          </w:tcPr>
          <w:p w14:paraId="02F05577" w14:textId="4C0AF912" w:rsidR="00643110" w:rsidRDefault="00643110" w:rsidP="00E821FE">
            <w:pPr>
              <w:pStyle w:val="Sothutu-1so"/>
              <w:spacing w:before="120" w:after="120" w:line="276" w:lineRule="auto"/>
              <w:jc w:val="left"/>
              <w:rPr>
                <w:szCs w:val="24"/>
              </w:rPr>
            </w:pPr>
            <w:r>
              <w:rPr>
                <w:szCs w:val="24"/>
              </w:rPr>
              <w:t>N</w:t>
            </w:r>
          </w:p>
        </w:tc>
        <w:tc>
          <w:tcPr>
            <w:tcW w:w="450" w:type="dxa"/>
          </w:tcPr>
          <w:p w14:paraId="590B5CF8" w14:textId="5C01F9A9" w:rsidR="00643110" w:rsidRDefault="00643110" w:rsidP="00E821FE">
            <w:pPr>
              <w:pStyle w:val="Sothutu-1so"/>
              <w:spacing w:before="120" w:after="120" w:line="276" w:lineRule="auto"/>
              <w:jc w:val="left"/>
              <w:rPr>
                <w:szCs w:val="24"/>
              </w:rPr>
            </w:pPr>
            <w:r>
              <w:rPr>
                <w:szCs w:val="24"/>
              </w:rPr>
              <w:t>Y</w:t>
            </w:r>
          </w:p>
        </w:tc>
        <w:tc>
          <w:tcPr>
            <w:tcW w:w="540" w:type="dxa"/>
          </w:tcPr>
          <w:p w14:paraId="23FA6C6A" w14:textId="52D3A53B" w:rsidR="00643110" w:rsidRDefault="00643110" w:rsidP="00E821FE">
            <w:pPr>
              <w:pStyle w:val="Sothutu-1so"/>
              <w:spacing w:before="120" w:after="120" w:line="276" w:lineRule="auto"/>
              <w:jc w:val="center"/>
              <w:rPr>
                <w:szCs w:val="24"/>
              </w:rPr>
            </w:pPr>
            <w:r>
              <w:rPr>
                <w:szCs w:val="24"/>
              </w:rPr>
              <w:t>Y</w:t>
            </w:r>
          </w:p>
        </w:tc>
        <w:tc>
          <w:tcPr>
            <w:tcW w:w="7380" w:type="dxa"/>
          </w:tcPr>
          <w:p w14:paraId="591DF293" w14:textId="332EB16D" w:rsidR="00643110" w:rsidRDefault="00643110" w:rsidP="00E821FE">
            <w:pPr>
              <w:pStyle w:val="Sothutu-1so"/>
              <w:spacing w:before="120" w:after="120" w:line="276" w:lineRule="auto"/>
              <w:rPr>
                <w:szCs w:val="24"/>
              </w:rPr>
            </w:pPr>
          </w:p>
        </w:tc>
      </w:tr>
      <w:tr w:rsidR="00866F13" w:rsidRPr="000039A0" w14:paraId="1DE15B52" w14:textId="77777777" w:rsidTr="00940807">
        <w:trPr>
          <w:cantSplit/>
          <w:trHeight w:val="827"/>
        </w:trPr>
        <w:tc>
          <w:tcPr>
            <w:tcW w:w="1800" w:type="dxa"/>
          </w:tcPr>
          <w:p w14:paraId="4AEF662C" w14:textId="6D52F0C2" w:rsidR="00866F13" w:rsidRDefault="00866F13" w:rsidP="00E821FE">
            <w:pPr>
              <w:ind w:left="0"/>
              <w:rPr>
                <w:szCs w:val="24"/>
              </w:rPr>
            </w:pPr>
            <w:r>
              <w:rPr>
                <w:szCs w:val="24"/>
              </w:rPr>
              <w:lastRenderedPageBreak/>
              <w:t>Người nhận</w:t>
            </w:r>
          </w:p>
        </w:tc>
        <w:tc>
          <w:tcPr>
            <w:tcW w:w="1980" w:type="dxa"/>
            <w:vAlign w:val="bottom"/>
          </w:tcPr>
          <w:p w14:paraId="5D2F7DB9" w14:textId="4B24095E" w:rsidR="00866F13" w:rsidRPr="00643110" w:rsidRDefault="00866F13" w:rsidP="00E821FE">
            <w:pPr>
              <w:ind w:left="0"/>
              <w:rPr>
                <w:b/>
                <w:szCs w:val="24"/>
              </w:rPr>
            </w:pPr>
          </w:p>
        </w:tc>
        <w:tc>
          <w:tcPr>
            <w:tcW w:w="1417" w:type="dxa"/>
          </w:tcPr>
          <w:p w14:paraId="02EBD30B" w14:textId="77777777" w:rsidR="00866F13" w:rsidRDefault="00866F13" w:rsidP="00E821FE">
            <w:pPr>
              <w:ind w:left="0"/>
            </w:pPr>
            <w:r>
              <w:t>String</w:t>
            </w:r>
          </w:p>
          <w:p w14:paraId="01F716F3" w14:textId="132E2315" w:rsidR="00866F13" w:rsidRDefault="00866F13" w:rsidP="00E821FE">
            <w:pPr>
              <w:ind w:left="0"/>
            </w:pPr>
            <w:r>
              <w:t>SL</w:t>
            </w:r>
          </w:p>
        </w:tc>
        <w:tc>
          <w:tcPr>
            <w:tcW w:w="630" w:type="dxa"/>
          </w:tcPr>
          <w:p w14:paraId="7F381B9A" w14:textId="0D394605" w:rsidR="00866F13" w:rsidRDefault="00866F13" w:rsidP="00E821FE">
            <w:pPr>
              <w:pStyle w:val="Sothutu-1so"/>
              <w:spacing w:before="120" w:after="120" w:line="276" w:lineRule="auto"/>
              <w:jc w:val="left"/>
              <w:rPr>
                <w:szCs w:val="24"/>
              </w:rPr>
            </w:pPr>
            <w:r>
              <w:rPr>
                <w:szCs w:val="24"/>
              </w:rPr>
              <w:t>20</w:t>
            </w:r>
          </w:p>
        </w:tc>
        <w:tc>
          <w:tcPr>
            <w:tcW w:w="540" w:type="dxa"/>
          </w:tcPr>
          <w:p w14:paraId="2687CD0C" w14:textId="52126EB0" w:rsidR="00866F13" w:rsidRDefault="00866F13" w:rsidP="00E821FE">
            <w:pPr>
              <w:pStyle w:val="Sothutu-1so"/>
              <w:spacing w:before="120" w:after="120" w:line="276" w:lineRule="auto"/>
              <w:jc w:val="left"/>
              <w:rPr>
                <w:szCs w:val="24"/>
              </w:rPr>
            </w:pPr>
            <w:r>
              <w:rPr>
                <w:szCs w:val="24"/>
              </w:rPr>
              <w:t>N</w:t>
            </w:r>
          </w:p>
        </w:tc>
        <w:tc>
          <w:tcPr>
            <w:tcW w:w="450" w:type="dxa"/>
          </w:tcPr>
          <w:p w14:paraId="42D217B5" w14:textId="282D2D15" w:rsidR="00866F13" w:rsidRDefault="00866F13" w:rsidP="00E821FE">
            <w:pPr>
              <w:pStyle w:val="Sothutu-1so"/>
              <w:spacing w:before="120" w:after="120" w:line="276" w:lineRule="auto"/>
              <w:jc w:val="left"/>
              <w:rPr>
                <w:szCs w:val="24"/>
              </w:rPr>
            </w:pPr>
            <w:r>
              <w:rPr>
                <w:szCs w:val="24"/>
              </w:rPr>
              <w:t>Y</w:t>
            </w:r>
          </w:p>
        </w:tc>
        <w:tc>
          <w:tcPr>
            <w:tcW w:w="540" w:type="dxa"/>
          </w:tcPr>
          <w:p w14:paraId="10E44623" w14:textId="68273B9E" w:rsidR="00866F13" w:rsidRDefault="00866F13" w:rsidP="00E821FE">
            <w:pPr>
              <w:pStyle w:val="Sothutu-1so"/>
              <w:spacing w:before="120" w:after="120" w:line="276" w:lineRule="auto"/>
              <w:jc w:val="center"/>
              <w:rPr>
                <w:szCs w:val="24"/>
              </w:rPr>
            </w:pPr>
            <w:r>
              <w:rPr>
                <w:szCs w:val="24"/>
              </w:rPr>
              <w:t>Y</w:t>
            </w:r>
          </w:p>
        </w:tc>
        <w:tc>
          <w:tcPr>
            <w:tcW w:w="7380" w:type="dxa"/>
          </w:tcPr>
          <w:p w14:paraId="79726D8A" w14:textId="5383C7B0" w:rsidR="00866F13" w:rsidRDefault="00866F13" w:rsidP="00E821FE">
            <w:pPr>
              <w:pStyle w:val="Sothutu-1so"/>
              <w:spacing w:before="120" w:after="120" w:line="276" w:lineRule="auto"/>
            </w:pPr>
            <w:r>
              <w:rPr>
                <w:szCs w:val="24"/>
              </w:rPr>
              <w:t>Mặc định đọc tại phần cấu hình phê duyệt (</w:t>
            </w:r>
            <w:r>
              <w:t>C_Approve_Config). Tìm bản ghi cấu hình có thông tin:</w:t>
            </w:r>
          </w:p>
          <w:p w14:paraId="35E1501A" w14:textId="51CB6C06" w:rsidR="00866F13" w:rsidRDefault="00C81D0B" w:rsidP="00E821FE">
            <w:pPr>
              <w:pStyle w:val="Sothutu-1so"/>
              <w:spacing w:before="120" w:after="120" w:line="276" w:lineRule="auto"/>
            </w:pPr>
            <w:r>
              <w:t>+ Đ</w:t>
            </w:r>
            <w:r w:rsidR="00866F13">
              <w:t>ơn vị = đơn vị bản ghi để xuất</w:t>
            </w:r>
          </w:p>
          <w:p w14:paraId="1FCAD0C9" w14:textId="77777777" w:rsidR="00866F13" w:rsidRDefault="00866F13" w:rsidP="00E821FE">
            <w:pPr>
              <w:pStyle w:val="Sothutu-1so"/>
              <w:spacing w:before="120" w:after="120" w:line="276" w:lineRule="auto"/>
            </w:pPr>
            <w:r>
              <w:t>+ Chức năng = ‘Đề xuất khai báo đối tượng’.</w:t>
            </w:r>
          </w:p>
          <w:p w14:paraId="42B8729B" w14:textId="77777777" w:rsidR="00866F13" w:rsidRDefault="00866F13" w:rsidP="00E821FE">
            <w:pPr>
              <w:pStyle w:val="Sothutu-1so"/>
              <w:spacing w:before="120" w:after="120" w:line="276" w:lineRule="auto"/>
              <w:rPr>
                <w:szCs w:val="24"/>
              </w:rPr>
            </w:pPr>
            <w:r>
              <w:t xml:space="preserve">Nếu tìm được thì lấy trường </w:t>
            </w:r>
            <w:r>
              <w:rPr>
                <w:szCs w:val="24"/>
              </w:rPr>
              <w:t>Approver _ID làm giá trị mặc định.</w:t>
            </w:r>
          </w:p>
          <w:p w14:paraId="39117801" w14:textId="77777777" w:rsidR="00866F13" w:rsidRDefault="00866F13" w:rsidP="00E821FE">
            <w:pPr>
              <w:pStyle w:val="Sothutu-1so"/>
              <w:spacing w:before="120" w:after="120" w:line="276" w:lineRule="auto"/>
              <w:rPr>
                <w:szCs w:val="24"/>
              </w:rPr>
            </w:pPr>
            <w:r>
              <w:rPr>
                <w:szCs w:val="24"/>
              </w:rPr>
              <w:t>Danh sách user có trong hệ thống.</w:t>
            </w:r>
          </w:p>
          <w:p w14:paraId="6E359414" w14:textId="77777777" w:rsidR="00866F13" w:rsidRDefault="00866F13" w:rsidP="00E821FE">
            <w:pPr>
              <w:pStyle w:val="Sothutu-1so"/>
              <w:spacing w:before="120" w:after="120" w:line="276" w:lineRule="auto"/>
              <w:rPr>
                <w:szCs w:val="24"/>
              </w:rPr>
            </w:pPr>
            <w:r>
              <w:rPr>
                <w:szCs w:val="24"/>
              </w:rPr>
              <w:t>Sau khi CO trường này vẫn cho phép sửa với user đăng nhập = user nhận.</w:t>
            </w:r>
          </w:p>
          <w:p w14:paraId="206355DA" w14:textId="187EBBAE" w:rsidR="00866F13" w:rsidRDefault="00866F13" w:rsidP="00E821FE">
            <w:pPr>
              <w:pStyle w:val="Sothutu-1so"/>
              <w:spacing w:before="120" w:after="120" w:line="276" w:lineRule="auto"/>
              <w:rPr>
                <w:szCs w:val="24"/>
              </w:rPr>
            </w:pPr>
            <w:r>
              <w:rPr>
                <w:szCs w:val="24"/>
              </w:rPr>
              <w:t>User nhận có thể sửa trường này sang user khác thực hiện</w:t>
            </w:r>
          </w:p>
        </w:tc>
      </w:tr>
      <w:tr w:rsidR="00866F13" w14:paraId="3099F7A7" w14:textId="77777777" w:rsidTr="00F10301">
        <w:trPr>
          <w:cantSplit/>
          <w:trHeight w:val="827"/>
        </w:trPr>
        <w:tc>
          <w:tcPr>
            <w:tcW w:w="1800" w:type="dxa"/>
          </w:tcPr>
          <w:p w14:paraId="69792B6F" w14:textId="5359BA9D" w:rsidR="00866F13" w:rsidRDefault="00866F13" w:rsidP="00E821FE">
            <w:pPr>
              <w:ind w:left="0"/>
            </w:pPr>
            <w:r>
              <w:t>Mô tả</w:t>
            </w:r>
          </w:p>
        </w:tc>
        <w:tc>
          <w:tcPr>
            <w:tcW w:w="1980" w:type="dxa"/>
          </w:tcPr>
          <w:p w14:paraId="68842893" w14:textId="70348CCE" w:rsidR="00866F13" w:rsidRDefault="00866F13" w:rsidP="00E821FE">
            <w:pPr>
              <w:ind w:left="0"/>
            </w:pPr>
            <w:r>
              <w:t>Description</w:t>
            </w:r>
          </w:p>
        </w:tc>
        <w:tc>
          <w:tcPr>
            <w:tcW w:w="1417" w:type="dxa"/>
          </w:tcPr>
          <w:p w14:paraId="2F24B26B" w14:textId="77777777" w:rsidR="00866F13" w:rsidRDefault="00866F13" w:rsidP="00E821FE">
            <w:pPr>
              <w:ind w:left="0"/>
            </w:pPr>
            <w:r>
              <w:t>String</w:t>
            </w:r>
          </w:p>
          <w:p w14:paraId="1F2DED48" w14:textId="2DDD7C27" w:rsidR="00866F13" w:rsidRDefault="00866F13" w:rsidP="00E821FE">
            <w:pPr>
              <w:ind w:left="0"/>
            </w:pPr>
            <w:r>
              <w:t>Text box</w:t>
            </w:r>
          </w:p>
        </w:tc>
        <w:tc>
          <w:tcPr>
            <w:tcW w:w="630" w:type="dxa"/>
          </w:tcPr>
          <w:p w14:paraId="3FF4A7B7" w14:textId="33DDA7DB" w:rsidR="00866F13" w:rsidRDefault="00866F13" w:rsidP="00E821FE">
            <w:pPr>
              <w:pStyle w:val="Sothutu-1so"/>
              <w:spacing w:before="120" w:after="120" w:line="276" w:lineRule="auto"/>
              <w:jc w:val="left"/>
              <w:rPr>
                <w:szCs w:val="24"/>
              </w:rPr>
            </w:pPr>
            <w:r>
              <w:rPr>
                <w:szCs w:val="24"/>
              </w:rPr>
              <w:t>250</w:t>
            </w:r>
          </w:p>
        </w:tc>
        <w:tc>
          <w:tcPr>
            <w:tcW w:w="540" w:type="dxa"/>
          </w:tcPr>
          <w:p w14:paraId="27D2F90A" w14:textId="7BC4C099" w:rsidR="00866F13" w:rsidRDefault="00866F13" w:rsidP="00E821FE">
            <w:pPr>
              <w:pStyle w:val="Sothutu-1so"/>
              <w:spacing w:before="120" w:after="120" w:line="276" w:lineRule="auto"/>
              <w:jc w:val="left"/>
              <w:rPr>
                <w:szCs w:val="24"/>
              </w:rPr>
            </w:pPr>
            <w:r>
              <w:rPr>
                <w:szCs w:val="24"/>
              </w:rPr>
              <w:t>N</w:t>
            </w:r>
          </w:p>
        </w:tc>
        <w:tc>
          <w:tcPr>
            <w:tcW w:w="450" w:type="dxa"/>
          </w:tcPr>
          <w:p w14:paraId="63A8BB23" w14:textId="6634E06B" w:rsidR="00866F13" w:rsidRDefault="00866F13" w:rsidP="00E821FE">
            <w:pPr>
              <w:pStyle w:val="Sothutu-1so"/>
              <w:spacing w:before="120" w:after="120" w:line="276" w:lineRule="auto"/>
              <w:jc w:val="left"/>
              <w:rPr>
                <w:szCs w:val="24"/>
              </w:rPr>
            </w:pPr>
            <w:r>
              <w:rPr>
                <w:szCs w:val="24"/>
              </w:rPr>
              <w:t>N</w:t>
            </w:r>
          </w:p>
        </w:tc>
        <w:tc>
          <w:tcPr>
            <w:tcW w:w="540" w:type="dxa"/>
          </w:tcPr>
          <w:p w14:paraId="5B202AFE" w14:textId="3F3BC1E1" w:rsidR="00866F13" w:rsidRDefault="00866F13" w:rsidP="00E821FE">
            <w:pPr>
              <w:pStyle w:val="Sothutu-1so"/>
              <w:spacing w:before="120" w:after="120" w:line="276" w:lineRule="auto"/>
              <w:jc w:val="center"/>
              <w:rPr>
                <w:szCs w:val="24"/>
              </w:rPr>
            </w:pPr>
            <w:r>
              <w:rPr>
                <w:szCs w:val="24"/>
              </w:rPr>
              <w:t>Y</w:t>
            </w:r>
          </w:p>
        </w:tc>
        <w:tc>
          <w:tcPr>
            <w:tcW w:w="7380" w:type="dxa"/>
          </w:tcPr>
          <w:p w14:paraId="7C1E4715" w14:textId="04931F6D" w:rsidR="00866F13" w:rsidRDefault="00866F13" w:rsidP="00E821FE">
            <w:pPr>
              <w:pStyle w:val="Sothutu-1so"/>
              <w:spacing w:before="120" w:after="120" w:line="276" w:lineRule="auto"/>
              <w:jc w:val="left"/>
              <w:rPr>
                <w:szCs w:val="24"/>
              </w:rPr>
            </w:pPr>
          </w:p>
        </w:tc>
      </w:tr>
      <w:tr w:rsidR="00866F13" w14:paraId="6A6A1E1D" w14:textId="77777777" w:rsidTr="00F10301">
        <w:trPr>
          <w:cantSplit/>
          <w:trHeight w:val="827"/>
        </w:trPr>
        <w:tc>
          <w:tcPr>
            <w:tcW w:w="1800" w:type="dxa"/>
          </w:tcPr>
          <w:p w14:paraId="1DBE816F" w14:textId="652A6A83" w:rsidR="00866F13" w:rsidRDefault="00866F13" w:rsidP="00E821FE">
            <w:pPr>
              <w:ind w:left="0"/>
              <w:rPr>
                <w:szCs w:val="24"/>
              </w:rPr>
            </w:pPr>
            <w:r>
              <w:rPr>
                <w:szCs w:val="24"/>
              </w:rPr>
              <w:t>Thông tin phản hồi</w:t>
            </w:r>
          </w:p>
        </w:tc>
        <w:tc>
          <w:tcPr>
            <w:tcW w:w="1980" w:type="dxa"/>
          </w:tcPr>
          <w:p w14:paraId="307848E8" w14:textId="04CE02BC" w:rsidR="00866F13" w:rsidRDefault="008C4813" w:rsidP="00E821FE">
            <w:pPr>
              <w:ind w:left="0"/>
              <w:rPr>
                <w:szCs w:val="24"/>
              </w:rPr>
            </w:pPr>
            <w:r w:rsidRPr="008C4813">
              <w:rPr>
                <w:szCs w:val="24"/>
                <w:highlight w:val="yellow"/>
              </w:rPr>
              <w:t>FEEDBACK</w:t>
            </w:r>
          </w:p>
        </w:tc>
        <w:tc>
          <w:tcPr>
            <w:tcW w:w="1417" w:type="dxa"/>
          </w:tcPr>
          <w:p w14:paraId="2306386F" w14:textId="77777777" w:rsidR="00866F13" w:rsidRDefault="00866F13" w:rsidP="00E821FE">
            <w:pPr>
              <w:ind w:left="0"/>
            </w:pPr>
            <w:r>
              <w:t>String</w:t>
            </w:r>
          </w:p>
          <w:p w14:paraId="1191ADFF" w14:textId="40AFB704" w:rsidR="00866F13" w:rsidRDefault="00866F13" w:rsidP="00E821FE">
            <w:pPr>
              <w:ind w:left="0"/>
            </w:pPr>
            <w:r>
              <w:t>Text box</w:t>
            </w:r>
          </w:p>
        </w:tc>
        <w:tc>
          <w:tcPr>
            <w:tcW w:w="630" w:type="dxa"/>
          </w:tcPr>
          <w:p w14:paraId="1CCCCE94" w14:textId="4B5FBD85" w:rsidR="00866F13" w:rsidRDefault="00866F13" w:rsidP="00E821FE">
            <w:pPr>
              <w:pStyle w:val="Sothutu-1so"/>
              <w:spacing w:before="120" w:after="120" w:line="276" w:lineRule="auto"/>
              <w:jc w:val="left"/>
              <w:rPr>
                <w:szCs w:val="24"/>
              </w:rPr>
            </w:pPr>
            <w:r>
              <w:rPr>
                <w:szCs w:val="24"/>
              </w:rPr>
              <w:t>250</w:t>
            </w:r>
          </w:p>
        </w:tc>
        <w:tc>
          <w:tcPr>
            <w:tcW w:w="540" w:type="dxa"/>
          </w:tcPr>
          <w:p w14:paraId="781DCD6B" w14:textId="48F2BCE0" w:rsidR="00866F13" w:rsidRDefault="00866F13" w:rsidP="00E821FE">
            <w:pPr>
              <w:pStyle w:val="Sothutu-1so"/>
              <w:spacing w:before="120" w:after="120" w:line="276" w:lineRule="auto"/>
              <w:jc w:val="left"/>
              <w:rPr>
                <w:szCs w:val="24"/>
              </w:rPr>
            </w:pPr>
            <w:r>
              <w:rPr>
                <w:szCs w:val="24"/>
              </w:rPr>
              <w:t>Y</w:t>
            </w:r>
          </w:p>
        </w:tc>
        <w:tc>
          <w:tcPr>
            <w:tcW w:w="450" w:type="dxa"/>
          </w:tcPr>
          <w:p w14:paraId="2A5E70EB" w14:textId="6D395311" w:rsidR="00866F13" w:rsidRDefault="00866F13" w:rsidP="00E821FE">
            <w:pPr>
              <w:pStyle w:val="Sothutu-1so"/>
              <w:spacing w:before="120" w:after="120" w:line="276" w:lineRule="auto"/>
              <w:jc w:val="left"/>
              <w:rPr>
                <w:szCs w:val="24"/>
              </w:rPr>
            </w:pPr>
            <w:r>
              <w:rPr>
                <w:szCs w:val="24"/>
              </w:rPr>
              <w:t>N</w:t>
            </w:r>
          </w:p>
        </w:tc>
        <w:tc>
          <w:tcPr>
            <w:tcW w:w="540" w:type="dxa"/>
          </w:tcPr>
          <w:p w14:paraId="041EA258" w14:textId="429A8A36" w:rsidR="00866F13" w:rsidRDefault="00866F13" w:rsidP="00E821FE">
            <w:pPr>
              <w:pStyle w:val="Sothutu-1so"/>
              <w:spacing w:before="120" w:after="120" w:line="276" w:lineRule="auto"/>
              <w:jc w:val="center"/>
              <w:rPr>
                <w:szCs w:val="24"/>
              </w:rPr>
            </w:pPr>
            <w:r>
              <w:rPr>
                <w:szCs w:val="24"/>
              </w:rPr>
              <w:t>Y</w:t>
            </w:r>
          </w:p>
        </w:tc>
        <w:tc>
          <w:tcPr>
            <w:tcW w:w="7380" w:type="dxa"/>
          </w:tcPr>
          <w:p w14:paraId="68EB4760" w14:textId="77777777" w:rsidR="00866F13" w:rsidRDefault="00866F13" w:rsidP="00E821FE">
            <w:pPr>
              <w:pStyle w:val="Sothutu-1so"/>
              <w:spacing w:before="120" w:after="120" w:line="276" w:lineRule="auto"/>
              <w:rPr>
                <w:szCs w:val="24"/>
              </w:rPr>
            </w:pPr>
            <w:r>
              <w:rPr>
                <w:szCs w:val="24"/>
              </w:rPr>
              <w:t>Sau khi CO trường này vẫn cho phép sửa với user đăng nhập = user nhận.</w:t>
            </w:r>
          </w:p>
          <w:p w14:paraId="0296B353" w14:textId="251E1BB9" w:rsidR="00866F13" w:rsidRDefault="00866F13" w:rsidP="00E821FE">
            <w:pPr>
              <w:pStyle w:val="Sothutu-1so"/>
              <w:spacing w:before="120" w:after="120" w:line="276" w:lineRule="auto"/>
              <w:rPr>
                <w:szCs w:val="24"/>
              </w:rPr>
            </w:pPr>
            <w:r>
              <w:rPr>
                <w:szCs w:val="24"/>
              </w:rPr>
              <w:t>Ghi thông tin phản hồi về việc thêm mới đối tượng (nếu có)</w:t>
            </w:r>
          </w:p>
        </w:tc>
      </w:tr>
      <w:tr w:rsidR="00866F13" w14:paraId="1FD1C9B3" w14:textId="77777777" w:rsidTr="00F10301">
        <w:trPr>
          <w:cantSplit/>
          <w:trHeight w:val="827"/>
        </w:trPr>
        <w:tc>
          <w:tcPr>
            <w:tcW w:w="1800" w:type="dxa"/>
          </w:tcPr>
          <w:p w14:paraId="041229C4" w14:textId="4C19258A" w:rsidR="00866F13" w:rsidRDefault="00866F13" w:rsidP="00E821FE">
            <w:pPr>
              <w:ind w:left="0"/>
              <w:rPr>
                <w:szCs w:val="24"/>
              </w:rPr>
            </w:pPr>
            <w:r>
              <w:rPr>
                <w:szCs w:val="24"/>
              </w:rPr>
              <w:t>Trạng thái</w:t>
            </w:r>
          </w:p>
        </w:tc>
        <w:tc>
          <w:tcPr>
            <w:tcW w:w="1980" w:type="dxa"/>
          </w:tcPr>
          <w:p w14:paraId="47D8E58C" w14:textId="225DE028" w:rsidR="00866F13" w:rsidRDefault="00EB360D" w:rsidP="00E821FE">
            <w:pPr>
              <w:ind w:left="0"/>
              <w:rPr>
                <w:szCs w:val="24"/>
              </w:rPr>
            </w:pPr>
            <w:r w:rsidRPr="00EB360D">
              <w:rPr>
                <w:szCs w:val="24"/>
              </w:rPr>
              <w:t>DOCSTATUS</w:t>
            </w:r>
          </w:p>
        </w:tc>
        <w:tc>
          <w:tcPr>
            <w:tcW w:w="1417" w:type="dxa"/>
          </w:tcPr>
          <w:p w14:paraId="4F8A1F25" w14:textId="77777777" w:rsidR="00866F13" w:rsidRDefault="00866F13" w:rsidP="00E821FE">
            <w:pPr>
              <w:ind w:left="0"/>
            </w:pPr>
            <w:r>
              <w:t>String</w:t>
            </w:r>
          </w:p>
          <w:p w14:paraId="604C60F3" w14:textId="2CA4EF61" w:rsidR="00866F13" w:rsidRDefault="00866F13" w:rsidP="00E821FE">
            <w:pPr>
              <w:ind w:left="0"/>
            </w:pPr>
            <w:r>
              <w:t>CL</w:t>
            </w:r>
          </w:p>
        </w:tc>
        <w:tc>
          <w:tcPr>
            <w:tcW w:w="630" w:type="dxa"/>
          </w:tcPr>
          <w:p w14:paraId="6D3030ED" w14:textId="7CA8A4B7" w:rsidR="00866F13" w:rsidRDefault="00866F13" w:rsidP="00E821FE">
            <w:pPr>
              <w:pStyle w:val="Sothutu-1so"/>
              <w:spacing w:before="120" w:after="120" w:line="276" w:lineRule="auto"/>
              <w:jc w:val="left"/>
              <w:rPr>
                <w:szCs w:val="24"/>
              </w:rPr>
            </w:pPr>
            <w:r>
              <w:rPr>
                <w:szCs w:val="24"/>
              </w:rPr>
              <w:t>50</w:t>
            </w:r>
          </w:p>
        </w:tc>
        <w:tc>
          <w:tcPr>
            <w:tcW w:w="540" w:type="dxa"/>
          </w:tcPr>
          <w:p w14:paraId="6CD1EE74" w14:textId="44D8048A" w:rsidR="00866F13" w:rsidRDefault="00866F13" w:rsidP="00E821FE">
            <w:pPr>
              <w:pStyle w:val="Sothutu-1so"/>
              <w:spacing w:before="120" w:after="120" w:line="276" w:lineRule="auto"/>
              <w:jc w:val="left"/>
              <w:rPr>
                <w:szCs w:val="24"/>
              </w:rPr>
            </w:pPr>
            <w:r>
              <w:rPr>
                <w:szCs w:val="24"/>
              </w:rPr>
              <w:t>Y</w:t>
            </w:r>
          </w:p>
        </w:tc>
        <w:tc>
          <w:tcPr>
            <w:tcW w:w="450" w:type="dxa"/>
          </w:tcPr>
          <w:p w14:paraId="4CB5C9CE" w14:textId="253DDCF7" w:rsidR="00866F13" w:rsidRDefault="00866F13" w:rsidP="00E821FE">
            <w:pPr>
              <w:pStyle w:val="Sothutu-1so"/>
              <w:spacing w:before="120" w:after="120" w:line="276" w:lineRule="auto"/>
              <w:jc w:val="left"/>
              <w:rPr>
                <w:szCs w:val="24"/>
              </w:rPr>
            </w:pPr>
            <w:r>
              <w:rPr>
                <w:szCs w:val="24"/>
              </w:rPr>
              <w:t>N</w:t>
            </w:r>
          </w:p>
        </w:tc>
        <w:tc>
          <w:tcPr>
            <w:tcW w:w="540" w:type="dxa"/>
          </w:tcPr>
          <w:p w14:paraId="750BD2CD" w14:textId="72FB750B" w:rsidR="00866F13" w:rsidRDefault="00866F13" w:rsidP="00E821FE">
            <w:pPr>
              <w:pStyle w:val="Sothutu-1so"/>
              <w:spacing w:before="120" w:after="120" w:line="276" w:lineRule="auto"/>
              <w:jc w:val="center"/>
              <w:rPr>
                <w:szCs w:val="24"/>
              </w:rPr>
            </w:pPr>
            <w:r>
              <w:rPr>
                <w:szCs w:val="24"/>
              </w:rPr>
              <w:t>Y</w:t>
            </w:r>
          </w:p>
        </w:tc>
        <w:tc>
          <w:tcPr>
            <w:tcW w:w="7380" w:type="dxa"/>
          </w:tcPr>
          <w:p w14:paraId="6DF571C9" w14:textId="35DBC0AD" w:rsidR="00866F13" w:rsidRPr="00327450" w:rsidRDefault="00866F13" w:rsidP="00E821FE">
            <w:pPr>
              <w:pStyle w:val="Sothutu-1so"/>
              <w:spacing w:before="120" w:after="120" w:line="276" w:lineRule="auto"/>
              <w:jc w:val="left"/>
              <w:rPr>
                <w:szCs w:val="24"/>
              </w:rPr>
            </w:pPr>
            <w:r w:rsidRPr="00327450">
              <w:rPr>
                <w:szCs w:val="24"/>
              </w:rPr>
              <w:t>Bao gồm 2 trạng thái:</w:t>
            </w:r>
          </w:p>
          <w:p w14:paraId="0E93DA55" w14:textId="5DD06FE9" w:rsidR="00866F13" w:rsidRPr="00327450" w:rsidRDefault="00866F13" w:rsidP="004E37AB">
            <w:pPr>
              <w:pStyle w:val="Sothutu-1so"/>
              <w:numPr>
                <w:ilvl w:val="2"/>
                <w:numId w:val="34"/>
              </w:numPr>
              <w:spacing w:before="120" w:after="120" w:line="276" w:lineRule="auto"/>
              <w:ind w:left="527"/>
              <w:jc w:val="left"/>
              <w:rPr>
                <w:szCs w:val="24"/>
              </w:rPr>
            </w:pPr>
            <w:r w:rsidRPr="00327450">
              <w:rPr>
                <w:szCs w:val="24"/>
              </w:rPr>
              <w:t>Nháp</w:t>
            </w:r>
            <w:r>
              <w:rPr>
                <w:szCs w:val="24"/>
              </w:rPr>
              <w:t>: Khi mới tạo</w:t>
            </w:r>
          </w:p>
          <w:p w14:paraId="71C14DC7" w14:textId="6330AA24" w:rsidR="00866F13" w:rsidRDefault="00866F13" w:rsidP="004E37AB">
            <w:pPr>
              <w:pStyle w:val="Sothutu-1so"/>
              <w:numPr>
                <w:ilvl w:val="2"/>
                <w:numId w:val="34"/>
              </w:numPr>
              <w:spacing w:before="120" w:after="120" w:line="276" w:lineRule="auto"/>
              <w:ind w:left="527"/>
              <w:jc w:val="left"/>
              <w:rPr>
                <w:szCs w:val="24"/>
              </w:rPr>
            </w:pPr>
            <w:r w:rsidRPr="00327450">
              <w:rPr>
                <w:szCs w:val="24"/>
              </w:rPr>
              <w:t>Hoàn thành</w:t>
            </w:r>
          </w:p>
        </w:tc>
      </w:tr>
      <w:tr w:rsidR="00866F13" w14:paraId="6151B601" w14:textId="77777777" w:rsidTr="00F10301">
        <w:trPr>
          <w:cantSplit/>
          <w:trHeight w:val="827"/>
        </w:trPr>
        <w:tc>
          <w:tcPr>
            <w:tcW w:w="1800" w:type="dxa"/>
          </w:tcPr>
          <w:p w14:paraId="4E339BFD" w14:textId="40F0B5BA" w:rsidR="00866F13" w:rsidRDefault="00866F13" w:rsidP="00E821FE">
            <w:pPr>
              <w:ind w:left="0"/>
              <w:rPr>
                <w:szCs w:val="24"/>
              </w:rPr>
            </w:pPr>
            <w:r>
              <w:rPr>
                <w:szCs w:val="24"/>
              </w:rPr>
              <w:t>Đối tượng</w:t>
            </w:r>
          </w:p>
        </w:tc>
        <w:tc>
          <w:tcPr>
            <w:tcW w:w="1980" w:type="dxa"/>
          </w:tcPr>
          <w:p w14:paraId="2CF40916" w14:textId="67627CB6" w:rsidR="00866F13" w:rsidRPr="00164DA9" w:rsidRDefault="00866F13" w:rsidP="00E821FE">
            <w:pPr>
              <w:ind w:left="0"/>
              <w:rPr>
                <w:szCs w:val="24"/>
              </w:rPr>
            </w:pPr>
          </w:p>
        </w:tc>
        <w:tc>
          <w:tcPr>
            <w:tcW w:w="1417" w:type="dxa"/>
          </w:tcPr>
          <w:p w14:paraId="3A30106E" w14:textId="77777777" w:rsidR="00866F13" w:rsidRDefault="00866F13" w:rsidP="00E821FE">
            <w:pPr>
              <w:ind w:left="0"/>
            </w:pPr>
            <w:r>
              <w:t>String</w:t>
            </w:r>
          </w:p>
          <w:p w14:paraId="7F13A9BA" w14:textId="60F32892" w:rsidR="00866F13" w:rsidRDefault="00866F13" w:rsidP="00E821FE">
            <w:pPr>
              <w:ind w:left="0"/>
            </w:pPr>
            <w:r>
              <w:t>CL</w:t>
            </w:r>
          </w:p>
        </w:tc>
        <w:tc>
          <w:tcPr>
            <w:tcW w:w="630" w:type="dxa"/>
          </w:tcPr>
          <w:p w14:paraId="30632F32" w14:textId="3FC7940C" w:rsidR="00866F13" w:rsidRDefault="00866F13" w:rsidP="00E821FE">
            <w:pPr>
              <w:pStyle w:val="Sothutu-1so"/>
              <w:spacing w:before="120" w:after="120" w:line="276" w:lineRule="auto"/>
              <w:jc w:val="left"/>
              <w:rPr>
                <w:szCs w:val="24"/>
              </w:rPr>
            </w:pPr>
            <w:r>
              <w:rPr>
                <w:szCs w:val="24"/>
              </w:rPr>
              <w:t>100</w:t>
            </w:r>
          </w:p>
        </w:tc>
        <w:tc>
          <w:tcPr>
            <w:tcW w:w="540" w:type="dxa"/>
          </w:tcPr>
          <w:p w14:paraId="681656EC" w14:textId="3D8808BD" w:rsidR="00866F13" w:rsidRDefault="00866F13" w:rsidP="00E821FE">
            <w:pPr>
              <w:pStyle w:val="Sothutu-1so"/>
              <w:spacing w:before="120" w:after="120" w:line="276" w:lineRule="auto"/>
              <w:jc w:val="left"/>
              <w:rPr>
                <w:szCs w:val="24"/>
              </w:rPr>
            </w:pPr>
            <w:r>
              <w:rPr>
                <w:szCs w:val="24"/>
              </w:rPr>
              <w:t>Y</w:t>
            </w:r>
          </w:p>
        </w:tc>
        <w:tc>
          <w:tcPr>
            <w:tcW w:w="450" w:type="dxa"/>
          </w:tcPr>
          <w:p w14:paraId="3C1179B2" w14:textId="173AA4CE" w:rsidR="00866F13" w:rsidRDefault="00866F13" w:rsidP="00E821FE">
            <w:pPr>
              <w:pStyle w:val="Sothutu-1so"/>
              <w:spacing w:before="120" w:after="120" w:line="276" w:lineRule="auto"/>
              <w:jc w:val="left"/>
              <w:rPr>
                <w:szCs w:val="24"/>
              </w:rPr>
            </w:pPr>
            <w:r>
              <w:rPr>
                <w:szCs w:val="24"/>
              </w:rPr>
              <w:t>N</w:t>
            </w:r>
          </w:p>
        </w:tc>
        <w:tc>
          <w:tcPr>
            <w:tcW w:w="540" w:type="dxa"/>
          </w:tcPr>
          <w:p w14:paraId="057672F7" w14:textId="5ED26329" w:rsidR="00866F13" w:rsidRDefault="00866F13" w:rsidP="00E821FE">
            <w:pPr>
              <w:pStyle w:val="Sothutu-1so"/>
              <w:spacing w:before="120" w:after="120" w:line="276" w:lineRule="auto"/>
              <w:jc w:val="center"/>
              <w:rPr>
                <w:szCs w:val="24"/>
              </w:rPr>
            </w:pPr>
            <w:r>
              <w:rPr>
                <w:szCs w:val="24"/>
              </w:rPr>
              <w:t>Y</w:t>
            </w:r>
          </w:p>
        </w:tc>
        <w:tc>
          <w:tcPr>
            <w:tcW w:w="7380" w:type="dxa"/>
          </w:tcPr>
          <w:p w14:paraId="1BCD7E9A" w14:textId="77777777" w:rsidR="006D0851" w:rsidRDefault="006D0851" w:rsidP="00E821FE">
            <w:pPr>
              <w:pStyle w:val="Sothutu-1so"/>
              <w:spacing w:before="120" w:after="120" w:line="276" w:lineRule="auto"/>
              <w:ind w:left="360" w:hanging="360"/>
              <w:rPr>
                <w:szCs w:val="24"/>
              </w:rPr>
            </w:pPr>
            <w:r>
              <w:rPr>
                <w:szCs w:val="24"/>
              </w:rPr>
              <w:t>Trường này cập nhật giá trị = NULL khi CO bản ghi</w:t>
            </w:r>
          </w:p>
          <w:p w14:paraId="27ED9AA0" w14:textId="0FD0BD43" w:rsidR="00866F13" w:rsidRDefault="006D0851" w:rsidP="00E821FE">
            <w:pPr>
              <w:pStyle w:val="Sothutu-1so"/>
              <w:spacing w:before="120" w:after="120" w:line="276" w:lineRule="auto"/>
              <w:ind w:left="360" w:hanging="360"/>
              <w:rPr>
                <w:szCs w:val="24"/>
              </w:rPr>
            </w:pPr>
            <w:r>
              <w:rPr>
                <w:szCs w:val="24"/>
              </w:rPr>
              <w:t>Không readonly với user đăng nhập = người nhận</w:t>
            </w:r>
          </w:p>
        </w:tc>
      </w:tr>
      <w:tr w:rsidR="00866F13" w14:paraId="24441CB9" w14:textId="77777777" w:rsidTr="00F10301">
        <w:trPr>
          <w:cantSplit/>
          <w:trHeight w:val="827"/>
        </w:trPr>
        <w:tc>
          <w:tcPr>
            <w:tcW w:w="1800" w:type="dxa"/>
          </w:tcPr>
          <w:p w14:paraId="4CEC2243" w14:textId="15F7D1A6" w:rsidR="00866F13" w:rsidRDefault="00866F13" w:rsidP="00E821FE">
            <w:pPr>
              <w:ind w:left="0"/>
              <w:rPr>
                <w:szCs w:val="24"/>
              </w:rPr>
            </w:pPr>
            <w:r>
              <w:rPr>
                <w:szCs w:val="24"/>
              </w:rPr>
              <w:t>Người tạo</w:t>
            </w:r>
          </w:p>
        </w:tc>
        <w:tc>
          <w:tcPr>
            <w:tcW w:w="1980" w:type="dxa"/>
          </w:tcPr>
          <w:p w14:paraId="19EB3231" w14:textId="4963B998" w:rsidR="00866F13" w:rsidRPr="00164DA9" w:rsidRDefault="00866F13" w:rsidP="00E821FE">
            <w:pPr>
              <w:ind w:left="0"/>
              <w:rPr>
                <w:szCs w:val="24"/>
              </w:rPr>
            </w:pPr>
            <w:r>
              <w:rPr>
                <w:szCs w:val="24"/>
              </w:rPr>
              <w:t>CREATEDBY</w:t>
            </w:r>
          </w:p>
        </w:tc>
        <w:tc>
          <w:tcPr>
            <w:tcW w:w="1417" w:type="dxa"/>
          </w:tcPr>
          <w:p w14:paraId="58EE4B45" w14:textId="77777777" w:rsidR="00866F13" w:rsidRDefault="00866F13" w:rsidP="00E821FE">
            <w:pPr>
              <w:ind w:left="0"/>
            </w:pPr>
            <w:r>
              <w:t>String</w:t>
            </w:r>
          </w:p>
          <w:p w14:paraId="6EF15113" w14:textId="48CA6DF5" w:rsidR="00866F13" w:rsidRDefault="00866F13" w:rsidP="00E821FE">
            <w:pPr>
              <w:ind w:left="0"/>
            </w:pPr>
            <w:r>
              <w:t>CL</w:t>
            </w:r>
          </w:p>
        </w:tc>
        <w:tc>
          <w:tcPr>
            <w:tcW w:w="630" w:type="dxa"/>
          </w:tcPr>
          <w:p w14:paraId="3AC0267C" w14:textId="5CF030BC" w:rsidR="00866F13" w:rsidRDefault="00866F13" w:rsidP="00E821FE">
            <w:pPr>
              <w:pStyle w:val="Sothutu-1so"/>
              <w:spacing w:before="120" w:after="120" w:line="276" w:lineRule="auto"/>
              <w:jc w:val="left"/>
              <w:rPr>
                <w:szCs w:val="24"/>
              </w:rPr>
            </w:pPr>
            <w:r>
              <w:rPr>
                <w:szCs w:val="24"/>
              </w:rPr>
              <w:t>50</w:t>
            </w:r>
          </w:p>
        </w:tc>
        <w:tc>
          <w:tcPr>
            <w:tcW w:w="540" w:type="dxa"/>
          </w:tcPr>
          <w:p w14:paraId="78914221" w14:textId="669B87AB" w:rsidR="00866F13" w:rsidRDefault="00866F13" w:rsidP="00E821FE">
            <w:pPr>
              <w:pStyle w:val="Sothutu-1so"/>
              <w:spacing w:before="120" w:after="120" w:line="276" w:lineRule="auto"/>
              <w:jc w:val="left"/>
              <w:rPr>
                <w:szCs w:val="24"/>
              </w:rPr>
            </w:pPr>
            <w:r>
              <w:rPr>
                <w:szCs w:val="24"/>
              </w:rPr>
              <w:t>Y</w:t>
            </w:r>
          </w:p>
        </w:tc>
        <w:tc>
          <w:tcPr>
            <w:tcW w:w="450" w:type="dxa"/>
          </w:tcPr>
          <w:p w14:paraId="77A2D915" w14:textId="4FCDEF60" w:rsidR="00866F13" w:rsidRDefault="00866F13" w:rsidP="00E821FE">
            <w:pPr>
              <w:pStyle w:val="Sothutu-1so"/>
              <w:spacing w:before="120" w:after="120" w:line="276" w:lineRule="auto"/>
              <w:jc w:val="left"/>
              <w:rPr>
                <w:szCs w:val="24"/>
              </w:rPr>
            </w:pPr>
            <w:r>
              <w:rPr>
                <w:szCs w:val="24"/>
              </w:rPr>
              <w:t>N</w:t>
            </w:r>
          </w:p>
        </w:tc>
        <w:tc>
          <w:tcPr>
            <w:tcW w:w="540" w:type="dxa"/>
          </w:tcPr>
          <w:p w14:paraId="3D6EE674" w14:textId="76F10F13" w:rsidR="00866F13" w:rsidRDefault="00866F13" w:rsidP="00E821FE">
            <w:pPr>
              <w:pStyle w:val="Sothutu-1so"/>
              <w:spacing w:before="120" w:after="120" w:line="276" w:lineRule="auto"/>
              <w:jc w:val="center"/>
              <w:rPr>
                <w:szCs w:val="24"/>
              </w:rPr>
            </w:pPr>
            <w:r>
              <w:rPr>
                <w:szCs w:val="24"/>
              </w:rPr>
              <w:t>N</w:t>
            </w:r>
          </w:p>
        </w:tc>
        <w:tc>
          <w:tcPr>
            <w:tcW w:w="7380" w:type="dxa"/>
          </w:tcPr>
          <w:p w14:paraId="628BB24D" w14:textId="77777777" w:rsidR="00866F13" w:rsidRDefault="00866F13" w:rsidP="00E821FE">
            <w:pPr>
              <w:pStyle w:val="Sothutu-1so"/>
              <w:spacing w:before="120" w:after="120" w:line="276" w:lineRule="auto"/>
              <w:rPr>
                <w:szCs w:val="24"/>
              </w:rPr>
            </w:pPr>
          </w:p>
        </w:tc>
      </w:tr>
      <w:tr w:rsidR="00866F13" w14:paraId="43499261" w14:textId="77777777" w:rsidTr="00F10301">
        <w:trPr>
          <w:cantSplit/>
          <w:trHeight w:val="827"/>
        </w:trPr>
        <w:tc>
          <w:tcPr>
            <w:tcW w:w="1800" w:type="dxa"/>
          </w:tcPr>
          <w:p w14:paraId="5A5639B8" w14:textId="66513E10" w:rsidR="00866F13" w:rsidRDefault="00866F13" w:rsidP="00E821FE">
            <w:pPr>
              <w:ind w:left="0"/>
              <w:rPr>
                <w:szCs w:val="24"/>
              </w:rPr>
            </w:pPr>
            <w:r>
              <w:rPr>
                <w:szCs w:val="24"/>
              </w:rPr>
              <w:lastRenderedPageBreak/>
              <w:t>Người cập nhật</w:t>
            </w:r>
          </w:p>
        </w:tc>
        <w:tc>
          <w:tcPr>
            <w:tcW w:w="1980" w:type="dxa"/>
          </w:tcPr>
          <w:p w14:paraId="38F129DA" w14:textId="0A6A2900" w:rsidR="00866F13" w:rsidRPr="00164DA9" w:rsidRDefault="00866F13" w:rsidP="00E821FE">
            <w:pPr>
              <w:ind w:left="0"/>
              <w:rPr>
                <w:szCs w:val="24"/>
              </w:rPr>
            </w:pPr>
            <w:r>
              <w:rPr>
                <w:szCs w:val="24"/>
              </w:rPr>
              <w:t>UPDATEDBY</w:t>
            </w:r>
          </w:p>
        </w:tc>
        <w:tc>
          <w:tcPr>
            <w:tcW w:w="1417" w:type="dxa"/>
          </w:tcPr>
          <w:p w14:paraId="7A7240AB" w14:textId="77777777" w:rsidR="00866F13" w:rsidRDefault="00866F13" w:rsidP="00E821FE">
            <w:pPr>
              <w:ind w:left="0"/>
            </w:pPr>
            <w:r>
              <w:t>String</w:t>
            </w:r>
          </w:p>
          <w:p w14:paraId="16DF5A27" w14:textId="0C27E0C7" w:rsidR="00866F13" w:rsidRDefault="00866F13" w:rsidP="00E821FE">
            <w:pPr>
              <w:ind w:left="0"/>
            </w:pPr>
            <w:r>
              <w:t>CL</w:t>
            </w:r>
          </w:p>
        </w:tc>
        <w:tc>
          <w:tcPr>
            <w:tcW w:w="630" w:type="dxa"/>
          </w:tcPr>
          <w:p w14:paraId="1192485D" w14:textId="64DEB5B4" w:rsidR="00866F13" w:rsidRDefault="00866F13" w:rsidP="00E821FE">
            <w:pPr>
              <w:pStyle w:val="Sothutu-1so"/>
              <w:spacing w:before="120" w:after="120" w:line="276" w:lineRule="auto"/>
              <w:jc w:val="left"/>
              <w:rPr>
                <w:szCs w:val="24"/>
              </w:rPr>
            </w:pPr>
            <w:r>
              <w:rPr>
                <w:szCs w:val="24"/>
              </w:rPr>
              <w:t>50</w:t>
            </w:r>
          </w:p>
        </w:tc>
        <w:tc>
          <w:tcPr>
            <w:tcW w:w="540" w:type="dxa"/>
          </w:tcPr>
          <w:p w14:paraId="33EEC21F" w14:textId="301C992E" w:rsidR="00866F13" w:rsidRDefault="00866F13" w:rsidP="00E821FE">
            <w:pPr>
              <w:pStyle w:val="Sothutu-1so"/>
              <w:spacing w:before="120" w:after="120" w:line="276" w:lineRule="auto"/>
              <w:jc w:val="left"/>
              <w:rPr>
                <w:szCs w:val="24"/>
              </w:rPr>
            </w:pPr>
            <w:r>
              <w:rPr>
                <w:szCs w:val="24"/>
              </w:rPr>
              <w:t>Y</w:t>
            </w:r>
          </w:p>
        </w:tc>
        <w:tc>
          <w:tcPr>
            <w:tcW w:w="450" w:type="dxa"/>
          </w:tcPr>
          <w:p w14:paraId="6999EACA" w14:textId="542D51FA" w:rsidR="00866F13" w:rsidRDefault="00866F13" w:rsidP="00E821FE">
            <w:pPr>
              <w:pStyle w:val="Sothutu-1so"/>
              <w:spacing w:before="120" w:after="120" w:line="276" w:lineRule="auto"/>
              <w:jc w:val="left"/>
              <w:rPr>
                <w:szCs w:val="24"/>
              </w:rPr>
            </w:pPr>
            <w:r>
              <w:rPr>
                <w:szCs w:val="24"/>
              </w:rPr>
              <w:t>N</w:t>
            </w:r>
          </w:p>
        </w:tc>
        <w:tc>
          <w:tcPr>
            <w:tcW w:w="540" w:type="dxa"/>
          </w:tcPr>
          <w:p w14:paraId="50D124D1" w14:textId="69AEBC9C" w:rsidR="00866F13" w:rsidRDefault="00866F13" w:rsidP="00E821FE">
            <w:pPr>
              <w:pStyle w:val="Sothutu-1so"/>
              <w:spacing w:before="120" w:after="120" w:line="276" w:lineRule="auto"/>
              <w:jc w:val="center"/>
              <w:rPr>
                <w:szCs w:val="24"/>
              </w:rPr>
            </w:pPr>
            <w:r>
              <w:rPr>
                <w:szCs w:val="24"/>
              </w:rPr>
              <w:t>N</w:t>
            </w:r>
          </w:p>
        </w:tc>
        <w:tc>
          <w:tcPr>
            <w:tcW w:w="7380" w:type="dxa"/>
          </w:tcPr>
          <w:p w14:paraId="027E532D" w14:textId="77777777" w:rsidR="00866F13" w:rsidRDefault="00866F13" w:rsidP="00E821FE">
            <w:pPr>
              <w:pStyle w:val="Sothutu-1so"/>
              <w:spacing w:before="120" w:after="120" w:line="276" w:lineRule="auto"/>
              <w:rPr>
                <w:szCs w:val="24"/>
              </w:rPr>
            </w:pPr>
          </w:p>
        </w:tc>
      </w:tr>
    </w:tbl>
    <w:p w14:paraId="11C2E483" w14:textId="40945862" w:rsidR="00C32C13" w:rsidRDefault="00C32C13" w:rsidP="00E821FE">
      <w:pPr>
        <w:ind w:left="0"/>
      </w:pPr>
    </w:p>
    <w:p w14:paraId="160F7681" w14:textId="77777777" w:rsidR="006D5753" w:rsidRPr="00FF37CC" w:rsidRDefault="006D5753" w:rsidP="00E821FE">
      <w:pPr>
        <w:ind w:left="0"/>
      </w:pPr>
    </w:p>
    <w:p w14:paraId="7CC53367" w14:textId="77777777" w:rsidR="00C32C13" w:rsidRPr="00FF37CC" w:rsidRDefault="00C32C13"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1D6B1E" w:rsidRPr="00FF37CC" w14:paraId="674F1624" w14:textId="77777777" w:rsidTr="00F10301">
        <w:trPr>
          <w:trHeight w:val="530"/>
          <w:tblHeader/>
        </w:trPr>
        <w:tc>
          <w:tcPr>
            <w:tcW w:w="2424" w:type="dxa"/>
            <w:shd w:val="clear" w:color="auto" w:fill="D9D9D9"/>
          </w:tcPr>
          <w:p w14:paraId="713B7334" w14:textId="77777777" w:rsidR="001D6B1E" w:rsidRPr="00FF37CC" w:rsidRDefault="001D6B1E" w:rsidP="00E821FE">
            <w:pPr>
              <w:ind w:left="0"/>
              <w:rPr>
                <w:b/>
              </w:rPr>
            </w:pPr>
            <w:r w:rsidRPr="00FF37CC">
              <w:rPr>
                <w:b/>
              </w:rPr>
              <w:t>Thao tác</w:t>
            </w:r>
          </w:p>
        </w:tc>
        <w:tc>
          <w:tcPr>
            <w:tcW w:w="1176" w:type="dxa"/>
            <w:shd w:val="clear" w:color="auto" w:fill="D9D9D9"/>
          </w:tcPr>
          <w:p w14:paraId="10BF8402" w14:textId="77777777" w:rsidR="001D6B1E" w:rsidRPr="00FF37CC" w:rsidRDefault="001D6B1E" w:rsidP="00E821FE">
            <w:pPr>
              <w:ind w:left="0"/>
              <w:rPr>
                <w:b/>
                <w:color w:val="000000"/>
              </w:rPr>
            </w:pPr>
            <w:r w:rsidRPr="00FF37CC">
              <w:rPr>
                <w:b/>
                <w:color w:val="000000"/>
              </w:rPr>
              <w:t>Hiển thị</w:t>
            </w:r>
          </w:p>
        </w:tc>
        <w:tc>
          <w:tcPr>
            <w:tcW w:w="10710" w:type="dxa"/>
            <w:shd w:val="clear" w:color="auto" w:fill="D9D9D9"/>
          </w:tcPr>
          <w:p w14:paraId="1E380CC8" w14:textId="77777777" w:rsidR="001D6B1E" w:rsidRPr="00FF37CC" w:rsidRDefault="001D6B1E" w:rsidP="00E821FE">
            <w:pPr>
              <w:ind w:left="0"/>
              <w:rPr>
                <w:b/>
              </w:rPr>
            </w:pPr>
            <w:r w:rsidRPr="00FF37CC">
              <w:rPr>
                <w:b/>
              </w:rPr>
              <w:t>Mô tả</w:t>
            </w:r>
          </w:p>
        </w:tc>
      </w:tr>
      <w:tr w:rsidR="001D6B1E" w:rsidRPr="00FF37CC" w14:paraId="53496E00" w14:textId="77777777" w:rsidTr="00F10301">
        <w:tc>
          <w:tcPr>
            <w:tcW w:w="2424" w:type="dxa"/>
          </w:tcPr>
          <w:p w14:paraId="601159D6" w14:textId="77777777" w:rsidR="001D6B1E" w:rsidRPr="00FF37CC" w:rsidRDefault="001D6B1E" w:rsidP="00E821FE">
            <w:pPr>
              <w:pStyle w:val="Sothutu-1so"/>
              <w:spacing w:before="120" w:line="276" w:lineRule="auto"/>
              <w:jc w:val="left"/>
              <w:rPr>
                <w:szCs w:val="24"/>
              </w:rPr>
            </w:pPr>
            <w:r>
              <w:rPr>
                <w:szCs w:val="24"/>
              </w:rPr>
              <w:t>Lưu</w:t>
            </w:r>
          </w:p>
        </w:tc>
        <w:tc>
          <w:tcPr>
            <w:tcW w:w="1176" w:type="dxa"/>
          </w:tcPr>
          <w:p w14:paraId="14B06320" w14:textId="77777777" w:rsidR="001D6B1E" w:rsidRPr="00FF37CC" w:rsidRDefault="001D6B1E" w:rsidP="00E821FE">
            <w:pPr>
              <w:pStyle w:val="Sothutu-1so"/>
              <w:spacing w:before="120" w:line="276" w:lineRule="auto"/>
              <w:jc w:val="left"/>
              <w:rPr>
                <w:szCs w:val="24"/>
              </w:rPr>
            </w:pPr>
            <w:r w:rsidRPr="00FF37CC">
              <w:rPr>
                <w:szCs w:val="24"/>
              </w:rPr>
              <w:t>Có</w:t>
            </w:r>
          </w:p>
        </w:tc>
        <w:tc>
          <w:tcPr>
            <w:tcW w:w="10710" w:type="dxa"/>
          </w:tcPr>
          <w:p w14:paraId="4DD78A2E" w14:textId="77777777" w:rsidR="001D6B1E" w:rsidRDefault="001D6B1E" w:rsidP="00E821FE">
            <w:pPr>
              <w:pStyle w:val="Sothutu-1so"/>
              <w:spacing w:before="120" w:line="276" w:lineRule="auto"/>
              <w:rPr>
                <w:szCs w:val="24"/>
              </w:rPr>
            </w:pPr>
            <w:r>
              <w:rPr>
                <w:szCs w:val="24"/>
              </w:rPr>
              <w:t>Kiểm tra điều kiện như mô tả tại phần danh sách các trường thông tin chung.</w:t>
            </w:r>
          </w:p>
          <w:p w14:paraId="46EA7806" w14:textId="77777777" w:rsidR="001D6B1E" w:rsidRDefault="001D6B1E" w:rsidP="00E821FE">
            <w:pPr>
              <w:pStyle w:val="Sothutu-1so"/>
              <w:spacing w:before="120" w:line="276" w:lineRule="auto"/>
              <w:rPr>
                <w:szCs w:val="24"/>
              </w:rPr>
            </w:pPr>
            <w:r>
              <w:rPr>
                <w:szCs w:val="24"/>
              </w:rPr>
              <w:t>Ghi vào CSDL nếu các điều kiện kiểm tra đảm bảo.</w:t>
            </w:r>
          </w:p>
          <w:p w14:paraId="4F53003D" w14:textId="77777777" w:rsidR="006D0851" w:rsidRDefault="006D0851" w:rsidP="00E821FE">
            <w:pPr>
              <w:pStyle w:val="Sothutu-1so"/>
              <w:spacing w:before="120" w:line="276" w:lineRule="auto"/>
              <w:rPr>
                <w:szCs w:val="24"/>
              </w:rPr>
            </w:pPr>
            <w:r>
              <w:rPr>
                <w:szCs w:val="24"/>
              </w:rPr>
              <w:t xml:space="preserve">Kiểm tra trường Mã số thuế hoặc CMT xem đã tồn tại trong bảng c_request_partner chưa, nếu có không lưu và thông báo ‘Số CMT hoặc Mã số thuế đã được người dùng [Createdby </w:t>
            </w:r>
            <w:r w:rsidRPr="007D167D">
              <w:rPr>
                <w:szCs w:val="24"/>
              </w:rPr>
              <w:sym w:font="Wingdings" w:char="F0E0"/>
            </w:r>
            <w:r>
              <w:rPr>
                <w:szCs w:val="24"/>
              </w:rPr>
              <w:t xml:space="preserve"> tên người dùng] đề nghị tại đơn vị [ad_org_id </w:t>
            </w:r>
            <w:r w:rsidRPr="007D167D">
              <w:rPr>
                <w:szCs w:val="24"/>
              </w:rPr>
              <w:sym w:font="Wingdings" w:char="F0E0"/>
            </w:r>
            <w:r>
              <w:rPr>
                <w:szCs w:val="24"/>
              </w:rPr>
              <w:t xml:space="preserve"> name]</w:t>
            </w:r>
          </w:p>
          <w:p w14:paraId="0E61A6D2" w14:textId="3E3D1228" w:rsidR="00355B85" w:rsidRPr="00BB54EB" w:rsidRDefault="006D0851" w:rsidP="00E821FE">
            <w:pPr>
              <w:pStyle w:val="Sothutu-1so"/>
              <w:spacing w:before="120" w:line="276" w:lineRule="auto"/>
              <w:rPr>
                <w:szCs w:val="24"/>
              </w:rPr>
            </w:pPr>
            <w:r>
              <w:rPr>
                <w:szCs w:val="24"/>
              </w:rPr>
              <w:t>Kiểm tra trường Mã số thuế hoặc CMT xem đã tồn tại trong bảng c_partner chưa, nếu có không lưu và thông báo ‘Số CMT hoặc Mã số thuế đã được khai báo cho đối tượng [danh sách mã-tên đối tượng tìm thấy]’.</w:t>
            </w:r>
          </w:p>
        </w:tc>
      </w:tr>
      <w:tr w:rsidR="006D0851" w:rsidRPr="00FF37CC" w14:paraId="11517023" w14:textId="77777777" w:rsidTr="00F10301">
        <w:tc>
          <w:tcPr>
            <w:tcW w:w="2424" w:type="dxa"/>
          </w:tcPr>
          <w:p w14:paraId="4F8D5DEC" w14:textId="1A23588C" w:rsidR="006D0851" w:rsidRDefault="006D0851" w:rsidP="00E821FE">
            <w:pPr>
              <w:pStyle w:val="Sothutu-1so"/>
              <w:spacing w:before="120" w:line="276" w:lineRule="auto"/>
              <w:jc w:val="left"/>
              <w:rPr>
                <w:szCs w:val="24"/>
              </w:rPr>
            </w:pPr>
            <w:r>
              <w:rPr>
                <w:szCs w:val="24"/>
              </w:rPr>
              <w:t>CO (Hoàn thành)</w:t>
            </w:r>
          </w:p>
        </w:tc>
        <w:tc>
          <w:tcPr>
            <w:tcW w:w="1176" w:type="dxa"/>
          </w:tcPr>
          <w:p w14:paraId="7D590B0F" w14:textId="66D99E8D" w:rsidR="006D0851" w:rsidRPr="00FF37CC" w:rsidRDefault="006D0851" w:rsidP="00E821FE">
            <w:pPr>
              <w:pStyle w:val="Sothutu-1so"/>
              <w:spacing w:before="120" w:line="276" w:lineRule="auto"/>
              <w:jc w:val="left"/>
              <w:rPr>
                <w:szCs w:val="24"/>
              </w:rPr>
            </w:pPr>
            <w:r>
              <w:rPr>
                <w:szCs w:val="24"/>
              </w:rPr>
              <w:t>Có</w:t>
            </w:r>
          </w:p>
        </w:tc>
        <w:tc>
          <w:tcPr>
            <w:tcW w:w="10710" w:type="dxa"/>
          </w:tcPr>
          <w:p w14:paraId="1E4E3F45" w14:textId="77777777" w:rsidR="006D0851" w:rsidRDefault="006D0851" w:rsidP="00E821FE">
            <w:pPr>
              <w:pStyle w:val="Sothutu-1so"/>
              <w:spacing w:before="120" w:line="276" w:lineRule="auto"/>
              <w:rPr>
                <w:szCs w:val="24"/>
              </w:rPr>
            </w:pPr>
            <w:r>
              <w:rPr>
                <w:szCs w:val="24"/>
              </w:rPr>
              <w:t>Chuyển trạng thái đề xuất thành ‘Hoàn thành’ khi đó người nhận đề xuất sẽ nhìn thấy các bản ghi này</w:t>
            </w:r>
          </w:p>
          <w:p w14:paraId="5C0A46F8" w14:textId="0389A03E" w:rsidR="00243570" w:rsidRDefault="00243570" w:rsidP="00E821FE">
            <w:pPr>
              <w:pStyle w:val="Sothutu-1so"/>
              <w:spacing w:before="120" w:line="276" w:lineRule="auto"/>
              <w:rPr>
                <w:szCs w:val="24"/>
              </w:rPr>
            </w:pPr>
            <w:r w:rsidRPr="00E53D7D">
              <w:rPr>
                <w:szCs w:val="24"/>
              </w:rPr>
              <w:t>Hiển thị chức năng Hủy hoàn thành</w:t>
            </w:r>
          </w:p>
        </w:tc>
      </w:tr>
      <w:tr w:rsidR="006D0851" w:rsidRPr="00FF37CC" w14:paraId="5751030B" w14:textId="77777777" w:rsidTr="00F10301">
        <w:tc>
          <w:tcPr>
            <w:tcW w:w="2424" w:type="dxa"/>
          </w:tcPr>
          <w:p w14:paraId="2118C2CD" w14:textId="471DB8C3" w:rsidR="006D0851" w:rsidRDefault="006D0851" w:rsidP="00E821FE">
            <w:pPr>
              <w:pStyle w:val="Sothutu-1so"/>
              <w:spacing w:before="120" w:line="276" w:lineRule="auto"/>
              <w:jc w:val="left"/>
              <w:rPr>
                <w:szCs w:val="24"/>
              </w:rPr>
            </w:pPr>
            <w:r>
              <w:rPr>
                <w:szCs w:val="24"/>
              </w:rPr>
              <w:t>RA (Hủy hoàn thành)</w:t>
            </w:r>
          </w:p>
        </w:tc>
        <w:tc>
          <w:tcPr>
            <w:tcW w:w="1176" w:type="dxa"/>
          </w:tcPr>
          <w:p w14:paraId="4DF608A4" w14:textId="1114EB37" w:rsidR="006D0851" w:rsidRPr="00FF37CC" w:rsidRDefault="006D0851" w:rsidP="00E821FE">
            <w:pPr>
              <w:pStyle w:val="Sothutu-1so"/>
              <w:spacing w:before="120" w:line="276" w:lineRule="auto"/>
              <w:jc w:val="left"/>
              <w:rPr>
                <w:szCs w:val="24"/>
              </w:rPr>
            </w:pPr>
            <w:r>
              <w:rPr>
                <w:szCs w:val="24"/>
              </w:rPr>
              <w:t>Có</w:t>
            </w:r>
          </w:p>
        </w:tc>
        <w:tc>
          <w:tcPr>
            <w:tcW w:w="10710" w:type="dxa"/>
          </w:tcPr>
          <w:p w14:paraId="4CE91DF5" w14:textId="57A9F49A" w:rsidR="006C2966" w:rsidRDefault="006C2966" w:rsidP="00E821FE">
            <w:pPr>
              <w:pStyle w:val="Sothutu-1so"/>
              <w:spacing w:before="120" w:line="276" w:lineRule="auto"/>
              <w:ind w:left="360" w:hanging="360"/>
              <w:rPr>
                <w:szCs w:val="24"/>
              </w:rPr>
            </w:pPr>
            <w:r>
              <w:rPr>
                <w:szCs w:val="24"/>
              </w:rPr>
              <w:t>Chỉ thực hiện nếu:</w:t>
            </w:r>
          </w:p>
          <w:p w14:paraId="262F1EA4" w14:textId="467C3CE6" w:rsidR="006C2966" w:rsidRDefault="006C2966" w:rsidP="004E37AB">
            <w:pPr>
              <w:pStyle w:val="Sothutu-1so"/>
              <w:numPr>
                <w:ilvl w:val="0"/>
                <w:numId w:val="42"/>
              </w:numPr>
              <w:spacing w:before="120" w:line="276" w:lineRule="auto"/>
              <w:rPr>
                <w:szCs w:val="24"/>
              </w:rPr>
            </w:pPr>
            <w:r>
              <w:rPr>
                <w:szCs w:val="24"/>
              </w:rPr>
              <w:t>User đăng nhập = user tạo bản ghi</w:t>
            </w:r>
          </w:p>
          <w:p w14:paraId="27391C1F" w14:textId="05FC8273" w:rsidR="00243570" w:rsidRDefault="00243570" w:rsidP="004E37AB">
            <w:pPr>
              <w:pStyle w:val="Sothutu-1so"/>
              <w:numPr>
                <w:ilvl w:val="0"/>
                <w:numId w:val="42"/>
              </w:numPr>
              <w:spacing w:before="120" w:line="276" w:lineRule="auto"/>
              <w:rPr>
                <w:szCs w:val="24"/>
              </w:rPr>
            </w:pPr>
            <w:r>
              <w:rPr>
                <w:szCs w:val="24"/>
              </w:rPr>
              <w:t>Chuyển trạng thái bản ghi sang “Nháp”</w:t>
            </w:r>
          </w:p>
          <w:p w14:paraId="6A8901E2" w14:textId="77777777" w:rsidR="006D0851" w:rsidRDefault="006C2966" w:rsidP="00E821FE">
            <w:pPr>
              <w:pStyle w:val="Sothutu-1so"/>
              <w:spacing w:before="120" w:line="276" w:lineRule="auto"/>
              <w:rPr>
                <w:szCs w:val="24"/>
              </w:rPr>
            </w:pPr>
            <w:r>
              <w:rPr>
                <w:szCs w:val="24"/>
              </w:rPr>
              <w:t>Bản ghi chưa được sử dụng để tạo đối tượng.</w:t>
            </w:r>
          </w:p>
          <w:p w14:paraId="72B65112" w14:textId="113C2FAB" w:rsidR="00243570" w:rsidRDefault="00243570" w:rsidP="00E821FE">
            <w:pPr>
              <w:pStyle w:val="Sothutu-1so"/>
              <w:spacing w:before="120" w:line="276" w:lineRule="auto"/>
              <w:rPr>
                <w:szCs w:val="24"/>
              </w:rPr>
            </w:pPr>
            <w:r>
              <w:rPr>
                <w:szCs w:val="24"/>
              </w:rPr>
              <w:t>Hủy hoàn thành thành công hiển thị nút CO (Hoàn thành)</w:t>
            </w:r>
          </w:p>
        </w:tc>
      </w:tr>
      <w:tr w:rsidR="006D0851" w:rsidRPr="00FF37CC" w14:paraId="192A7EC9" w14:textId="77777777" w:rsidTr="00F10301">
        <w:tc>
          <w:tcPr>
            <w:tcW w:w="2424" w:type="dxa"/>
          </w:tcPr>
          <w:p w14:paraId="430DDA2E" w14:textId="77777777" w:rsidR="006D0851" w:rsidRPr="00FF37CC" w:rsidRDefault="006D0851" w:rsidP="00E821FE">
            <w:pPr>
              <w:pStyle w:val="Sothutu-1so"/>
              <w:spacing w:before="120" w:line="276" w:lineRule="auto"/>
              <w:jc w:val="left"/>
              <w:rPr>
                <w:szCs w:val="24"/>
              </w:rPr>
            </w:pPr>
            <w:r>
              <w:rPr>
                <w:szCs w:val="24"/>
              </w:rPr>
              <w:lastRenderedPageBreak/>
              <w:t>Hiển thị</w:t>
            </w:r>
          </w:p>
        </w:tc>
        <w:tc>
          <w:tcPr>
            <w:tcW w:w="1176" w:type="dxa"/>
          </w:tcPr>
          <w:p w14:paraId="0577EAEF" w14:textId="77777777" w:rsidR="006D0851" w:rsidRPr="00FF37CC" w:rsidRDefault="006D0851" w:rsidP="00E821FE">
            <w:pPr>
              <w:pStyle w:val="Sothutu-1so"/>
              <w:spacing w:before="120" w:line="276" w:lineRule="auto"/>
              <w:jc w:val="left"/>
              <w:rPr>
                <w:szCs w:val="24"/>
              </w:rPr>
            </w:pPr>
            <w:r>
              <w:rPr>
                <w:szCs w:val="24"/>
              </w:rPr>
              <w:t>Có</w:t>
            </w:r>
          </w:p>
        </w:tc>
        <w:tc>
          <w:tcPr>
            <w:tcW w:w="10710" w:type="dxa"/>
          </w:tcPr>
          <w:p w14:paraId="647C8C98" w14:textId="77777777" w:rsidR="006D0851" w:rsidRPr="00FF37CC" w:rsidRDefault="006D0851" w:rsidP="00E821FE">
            <w:pPr>
              <w:pStyle w:val="Sothutu-1so"/>
              <w:spacing w:before="120" w:line="276" w:lineRule="auto"/>
              <w:rPr>
                <w:szCs w:val="24"/>
              </w:rPr>
            </w:pPr>
            <w:r>
              <w:rPr>
                <w:szCs w:val="24"/>
              </w:rPr>
              <w:t>Cho phép xem tất cả các trường thông tin trên tờ trình (Extend Group)</w:t>
            </w:r>
          </w:p>
        </w:tc>
      </w:tr>
      <w:tr w:rsidR="006D0851" w:rsidRPr="00FF37CC" w14:paraId="7A05635B" w14:textId="77777777" w:rsidTr="00F10301">
        <w:tc>
          <w:tcPr>
            <w:tcW w:w="2424" w:type="dxa"/>
          </w:tcPr>
          <w:p w14:paraId="0E4E9726" w14:textId="77777777" w:rsidR="006D0851" w:rsidRPr="00FF37CC" w:rsidRDefault="006D0851" w:rsidP="00E821FE">
            <w:pPr>
              <w:pStyle w:val="Sothutu-1so"/>
              <w:spacing w:before="120" w:line="276" w:lineRule="auto"/>
              <w:jc w:val="left"/>
              <w:rPr>
                <w:lang w:eastAsia="ar-SA"/>
              </w:rPr>
            </w:pPr>
            <w:r w:rsidRPr="00FF37CC">
              <w:rPr>
                <w:lang w:eastAsia="ar-SA"/>
              </w:rPr>
              <w:t>Đính kèm</w:t>
            </w:r>
          </w:p>
        </w:tc>
        <w:tc>
          <w:tcPr>
            <w:tcW w:w="1176" w:type="dxa"/>
          </w:tcPr>
          <w:p w14:paraId="78095422" w14:textId="77777777" w:rsidR="006D0851" w:rsidRPr="00FF37CC" w:rsidRDefault="006D0851" w:rsidP="00E821FE">
            <w:pPr>
              <w:pStyle w:val="Sothutu-1so"/>
              <w:spacing w:before="120" w:line="276" w:lineRule="auto"/>
              <w:jc w:val="left"/>
              <w:rPr>
                <w:lang w:eastAsia="ar-SA"/>
              </w:rPr>
            </w:pPr>
            <w:r>
              <w:rPr>
                <w:lang w:eastAsia="ar-SA"/>
              </w:rPr>
              <w:t>Có</w:t>
            </w:r>
          </w:p>
        </w:tc>
        <w:tc>
          <w:tcPr>
            <w:tcW w:w="10710" w:type="dxa"/>
          </w:tcPr>
          <w:p w14:paraId="18ED998F" w14:textId="77777777" w:rsidR="006D0851" w:rsidRDefault="006D0851" w:rsidP="00E821FE">
            <w:pPr>
              <w:pStyle w:val="Sothutu-1so"/>
              <w:spacing w:before="120" w:line="276" w:lineRule="auto"/>
              <w:rPr>
                <w:szCs w:val="24"/>
              </w:rPr>
            </w:pPr>
            <w:r>
              <w:rPr>
                <w:szCs w:val="24"/>
              </w:rPr>
              <w:t>Cho phép đính kèm theo 3 lựa chọn:</w:t>
            </w:r>
          </w:p>
          <w:p w14:paraId="6E28CA81" w14:textId="77777777" w:rsidR="006D0851" w:rsidRDefault="006D0851" w:rsidP="004E37AB">
            <w:pPr>
              <w:pStyle w:val="Sothutu-1so"/>
              <w:numPr>
                <w:ilvl w:val="0"/>
                <w:numId w:val="11"/>
              </w:numPr>
              <w:spacing w:before="120" w:line="276" w:lineRule="auto"/>
              <w:rPr>
                <w:szCs w:val="24"/>
              </w:rPr>
            </w:pPr>
            <w:r>
              <w:rPr>
                <w:szCs w:val="24"/>
              </w:rPr>
              <w:t>Chụp ảnh</w:t>
            </w:r>
          </w:p>
          <w:p w14:paraId="2DEDA29D" w14:textId="77777777" w:rsidR="006D0851" w:rsidRDefault="006D0851" w:rsidP="004E37AB">
            <w:pPr>
              <w:pStyle w:val="Sothutu-1so"/>
              <w:numPr>
                <w:ilvl w:val="0"/>
                <w:numId w:val="11"/>
              </w:numPr>
              <w:spacing w:before="120" w:line="276" w:lineRule="auto"/>
              <w:rPr>
                <w:szCs w:val="24"/>
              </w:rPr>
            </w:pPr>
            <w:r>
              <w:rPr>
                <w:szCs w:val="24"/>
              </w:rPr>
              <w:t>Chọn từ thư viện ảnh</w:t>
            </w:r>
          </w:p>
          <w:p w14:paraId="10841C4F" w14:textId="77777777" w:rsidR="006D0851" w:rsidRDefault="006D0851" w:rsidP="004E37AB">
            <w:pPr>
              <w:pStyle w:val="Sothutu-1so"/>
              <w:numPr>
                <w:ilvl w:val="0"/>
                <w:numId w:val="11"/>
              </w:numPr>
              <w:spacing w:before="120" w:line="276" w:lineRule="auto"/>
              <w:rPr>
                <w:szCs w:val="24"/>
              </w:rPr>
            </w:pPr>
            <w:r>
              <w:rPr>
                <w:szCs w:val="24"/>
              </w:rPr>
              <w:t>Chọn từ thư mục</w:t>
            </w:r>
          </w:p>
          <w:p w14:paraId="373EA9D0" w14:textId="77777777" w:rsidR="006D0851" w:rsidRPr="00EE735F" w:rsidRDefault="006D0851" w:rsidP="00E821FE">
            <w:pPr>
              <w:pStyle w:val="Sothutu-1so"/>
              <w:spacing w:before="120" w:line="276" w:lineRule="auto"/>
              <w:rPr>
                <w:szCs w:val="24"/>
              </w:rPr>
            </w:pPr>
            <w:r>
              <w:rPr>
                <w:szCs w:val="24"/>
              </w:rPr>
              <w:t>Sau khi chọn file thành công, lưu vào danh sách đính kèm</w:t>
            </w:r>
          </w:p>
        </w:tc>
      </w:tr>
    </w:tbl>
    <w:p w14:paraId="3451F100" w14:textId="77777777" w:rsidR="00C32C13" w:rsidRPr="00FF37CC" w:rsidRDefault="00C32C13" w:rsidP="00E821FE">
      <w:pPr>
        <w:ind w:left="0"/>
      </w:pPr>
    </w:p>
    <w:p w14:paraId="58E5EB03" w14:textId="77777777" w:rsidR="00C32C13" w:rsidRPr="00FF37CC" w:rsidRDefault="00C32C13" w:rsidP="00E821FE"/>
    <w:p w14:paraId="36F95BD6" w14:textId="77777777" w:rsidR="00C32C13" w:rsidRPr="00FF37CC" w:rsidRDefault="00C32C13" w:rsidP="00E821FE">
      <w:pPr>
        <w:pStyle w:val="Heading6"/>
      </w:pPr>
      <w:r w:rsidRPr="00FF37CC">
        <w:t>Hiệu năng</w:t>
      </w:r>
    </w:p>
    <w:p w14:paraId="1744F065" w14:textId="77777777" w:rsidR="00C32C13" w:rsidRPr="00FF37CC" w:rsidRDefault="00C32C13" w:rsidP="004E37AB">
      <w:pPr>
        <w:numPr>
          <w:ilvl w:val="0"/>
          <w:numId w:val="11"/>
        </w:numPr>
      </w:pPr>
      <w:r w:rsidRPr="00FF37CC">
        <w:t>Độ lớn dữ liệu: [Số lượng bản ghi]</w:t>
      </w:r>
    </w:p>
    <w:p w14:paraId="4AC70964" w14:textId="77777777" w:rsidR="00C32C13" w:rsidRPr="00FF37CC" w:rsidRDefault="00C32C13" w:rsidP="004E37AB">
      <w:pPr>
        <w:numPr>
          <w:ilvl w:val="0"/>
          <w:numId w:val="11"/>
        </w:numPr>
      </w:pPr>
      <w:r w:rsidRPr="00FF37CC">
        <w:t xml:space="preserve">Thời gian tải dữ liệu: </w:t>
      </w:r>
    </w:p>
    <w:p w14:paraId="50C00BBB" w14:textId="77777777" w:rsidR="00C32C13" w:rsidRPr="00FF37CC" w:rsidRDefault="00C32C13" w:rsidP="004E37AB">
      <w:pPr>
        <w:numPr>
          <w:ilvl w:val="0"/>
          <w:numId w:val="11"/>
        </w:numPr>
      </w:pPr>
      <w:r w:rsidRPr="00FF37CC">
        <w:t>…..</w:t>
      </w:r>
    </w:p>
    <w:p w14:paraId="70246B28" w14:textId="77777777" w:rsidR="00C32C13" w:rsidRPr="00FF37CC" w:rsidRDefault="00C32C13" w:rsidP="00E821FE">
      <w:pPr>
        <w:ind w:left="0"/>
      </w:pPr>
    </w:p>
    <w:p w14:paraId="1E0D3A49" w14:textId="77777777" w:rsidR="009A2C00" w:rsidRDefault="009A2C00" w:rsidP="009A2C00">
      <w:pPr>
        <w:pStyle w:val="Heading5"/>
      </w:pPr>
      <w:r>
        <w:t>Danh sách đính kèm</w:t>
      </w:r>
    </w:p>
    <w:p w14:paraId="7C81BF82" w14:textId="77777777" w:rsidR="009A2C00" w:rsidRDefault="009A2C00" w:rsidP="009A2C00">
      <w:r>
        <w:t>Giống tờ trình</w:t>
      </w:r>
    </w:p>
    <w:p w14:paraId="189CD8E3" w14:textId="77777777" w:rsidR="009A2C00" w:rsidRDefault="009A2C00" w:rsidP="009A2C00">
      <w:pPr>
        <w:sectPr w:rsidR="009A2C00" w:rsidSect="00646168">
          <w:pgSz w:w="16834" w:h="11909" w:orient="landscape" w:code="9"/>
          <w:pgMar w:top="1440" w:right="1152" w:bottom="1152" w:left="1238" w:header="432" w:footer="432" w:gutter="0"/>
          <w:cols w:space="709"/>
          <w:titlePg/>
          <w:docGrid w:linePitch="326"/>
        </w:sectPr>
      </w:pPr>
    </w:p>
    <w:p w14:paraId="7ECFC123" w14:textId="59B7CE7E" w:rsidR="00E87C02" w:rsidRPr="00FF37CC" w:rsidRDefault="00733C61" w:rsidP="00E821FE">
      <w:pPr>
        <w:pStyle w:val="Heading4"/>
        <w:rPr>
          <w:rFonts w:ascii="Times New Roman" w:hAnsi="Times New Roman"/>
          <w:b/>
          <w:i w:val="0"/>
          <w:lang w:eastAsia="ar-SA"/>
        </w:rPr>
      </w:pPr>
      <w:r>
        <w:rPr>
          <w:rFonts w:ascii="Times New Roman" w:hAnsi="Times New Roman"/>
          <w:b/>
          <w:i w:val="0"/>
          <w:lang w:eastAsia="ar-SA"/>
        </w:rPr>
        <w:lastRenderedPageBreak/>
        <w:t>Trình ký Voffice</w:t>
      </w:r>
    </w:p>
    <w:p w14:paraId="0331636A" w14:textId="77777777" w:rsidR="00E87C02" w:rsidRPr="00FF37CC" w:rsidRDefault="00E87C02" w:rsidP="00A97673">
      <w:pPr>
        <w:pStyle w:val="Heading5"/>
      </w:pPr>
      <w:r w:rsidRPr="00FF37CC">
        <w:t>Thông tin chung chức năng</w:t>
      </w:r>
    </w:p>
    <w:p w14:paraId="18BF8B30" w14:textId="77777777" w:rsidR="00E87C02" w:rsidRPr="00FF37CC" w:rsidRDefault="00E87C02"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4527"/>
        <w:gridCol w:w="9708"/>
      </w:tblGrid>
      <w:tr w:rsidR="00E87C02" w:rsidRPr="00FF37CC" w14:paraId="300ECFF4" w14:textId="77777777" w:rsidTr="006472A8">
        <w:trPr>
          <w:trHeight w:val="284"/>
          <w:jc w:val="center"/>
        </w:trPr>
        <w:tc>
          <w:tcPr>
            <w:tcW w:w="1590" w:type="pct"/>
            <w:tcBorders>
              <w:top w:val="single" w:sz="18" w:space="0" w:color="808080"/>
              <w:left w:val="single" w:sz="18" w:space="0" w:color="808080"/>
            </w:tcBorders>
            <w:shd w:val="clear" w:color="auto" w:fill="F3F3F3"/>
            <w:vAlign w:val="center"/>
          </w:tcPr>
          <w:p w14:paraId="074B7454" w14:textId="77777777" w:rsidR="00E87C02" w:rsidRPr="00FF37CC" w:rsidRDefault="00E87C02" w:rsidP="00E821F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74BA745B" w14:textId="04F2D1BB" w:rsidR="00E87C02" w:rsidRPr="00FF37CC" w:rsidRDefault="00486C56" w:rsidP="00E821FE">
            <w:pPr>
              <w:pStyle w:val="BodyText"/>
              <w:spacing w:before="120" w:line="276" w:lineRule="auto"/>
              <w:ind w:left="0"/>
              <w:rPr>
                <w:lang w:eastAsia="ar-SA"/>
              </w:rPr>
            </w:pPr>
            <w:r>
              <w:rPr>
                <w:lang w:eastAsia="ar-SA"/>
              </w:rPr>
              <w:t>Trình ký VOffice</w:t>
            </w:r>
          </w:p>
        </w:tc>
      </w:tr>
      <w:tr w:rsidR="00E87C02" w:rsidRPr="00FF37CC" w14:paraId="1F373953" w14:textId="77777777" w:rsidTr="006472A8">
        <w:trPr>
          <w:trHeight w:val="284"/>
          <w:jc w:val="center"/>
        </w:trPr>
        <w:tc>
          <w:tcPr>
            <w:tcW w:w="1590" w:type="pct"/>
            <w:tcBorders>
              <w:left w:val="single" w:sz="18" w:space="0" w:color="808080"/>
            </w:tcBorders>
            <w:shd w:val="clear" w:color="auto" w:fill="F3F3F3"/>
            <w:vAlign w:val="center"/>
          </w:tcPr>
          <w:p w14:paraId="434C9816" w14:textId="77777777" w:rsidR="00E87C02" w:rsidRPr="00FF37CC" w:rsidRDefault="00E87C02"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6C7352AA" w14:textId="09B3DE1C" w:rsidR="00E87C02" w:rsidRPr="00FF37CC" w:rsidRDefault="00E534C3" w:rsidP="00E821FE">
            <w:pPr>
              <w:pStyle w:val="BodyText"/>
              <w:spacing w:before="120" w:line="276" w:lineRule="auto"/>
              <w:ind w:left="0"/>
              <w:rPr>
                <w:lang w:eastAsia="ar-SA"/>
              </w:rPr>
            </w:pPr>
            <w:r>
              <w:rPr>
                <w:lang w:eastAsia="ar-SA"/>
              </w:rPr>
              <w:t>Thực hiện trình ký các chứng từ tờ trình, đề nghị thanh toán, bảng tổng hợp thanh toán.</w:t>
            </w:r>
          </w:p>
        </w:tc>
      </w:tr>
      <w:tr w:rsidR="00E87C02" w:rsidRPr="00FF37CC" w14:paraId="450DAC81" w14:textId="77777777" w:rsidTr="006472A8">
        <w:trPr>
          <w:trHeight w:val="395"/>
          <w:jc w:val="center"/>
        </w:trPr>
        <w:tc>
          <w:tcPr>
            <w:tcW w:w="1590" w:type="pct"/>
            <w:tcBorders>
              <w:left w:val="single" w:sz="18" w:space="0" w:color="808080"/>
            </w:tcBorders>
            <w:shd w:val="clear" w:color="auto" w:fill="F3F3F3"/>
            <w:vAlign w:val="center"/>
          </w:tcPr>
          <w:p w14:paraId="249ED87B" w14:textId="77777777" w:rsidR="00E87C02" w:rsidRPr="00FF37CC" w:rsidRDefault="00E87C02"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7CE3AA6A" w14:textId="15D34002" w:rsidR="00E87C02" w:rsidRPr="00FF37CC" w:rsidRDefault="00E534C3" w:rsidP="00E821FE">
            <w:pPr>
              <w:pStyle w:val="BodyText"/>
              <w:spacing w:before="120" w:line="276" w:lineRule="auto"/>
              <w:ind w:left="0"/>
            </w:pPr>
            <w:r>
              <w:t>User phòng ban</w:t>
            </w:r>
            <w:r w:rsidR="00A35871">
              <w:t xml:space="preserve"> thường</w:t>
            </w:r>
          </w:p>
        </w:tc>
      </w:tr>
      <w:tr w:rsidR="00E87C02" w:rsidRPr="00FF37CC" w14:paraId="3420CFDD" w14:textId="77777777" w:rsidTr="006472A8">
        <w:trPr>
          <w:trHeight w:val="378"/>
          <w:jc w:val="center"/>
        </w:trPr>
        <w:tc>
          <w:tcPr>
            <w:tcW w:w="1590" w:type="pct"/>
            <w:tcBorders>
              <w:left w:val="single" w:sz="18" w:space="0" w:color="808080"/>
            </w:tcBorders>
            <w:shd w:val="clear" w:color="auto" w:fill="F3F3F3"/>
            <w:vAlign w:val="center"/>
          </w:tcPr>
          <w:p w14:paraId="389F9E6A" w14:textId="77777777" w:rsidR="00E87C02" w:rsidRPr="00FF37CC" w:rsidRDefault="00E87C02"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6768A222" w14:textId="7584BB3D" w:rsidR="00E87C02" w:rsidRPr="00FF37CC" w:rsidRDefault="00155A16" w:rsidP="00E821FE">
            <w:pPr>
              <w:pStyle w:val="BodyText"/>
              <w:spacing w:before="120" w:line="276" w:lineRule="auto"/>
              <w:ind w:left="0"/>
            </w:pPr>
            <w:r>
              <w:t xml:space="preserve">Người dùng CO </w:t>
            </w:r>
            <w:r w:rsidR="009E55AD">
              <w:t>thành công chứng từ</w:t>
            </w:r>
            <w:r w:rsidR="009E55AD">
              <w:rPr>
                <w:lang w:eastAsia="ar-SA"/>
              </w:rPr>
              <w:t xml:space="preserve"> tờ trình, đề nghị thanh toán, bảng tổng hợp thanh toán</w:t>
            </w:r>
          </w:p>
        </w:tc>
      </w:tr>
      <w:tr w:rsidR="00E87C02" w:rsidRPr="00FF37CC" w14:paraId="3455DA7E" w14:textId="77777777" w:rsidTr="006472A8">
        <w:trPr>
          <w:trHeight w:val="530"/>
          <w:jc w:val="center"/>
        </w:trPr>
        <w:tc>
          <w:tcPr>
            <w:tcW w:w="1590" w:type="pct"/>
            <w:tcBorders>
              <w:left w:val="single" w:sz="18" w:space="0" w:color="808080"/>
              <w:bottom w:val="single" w:sz="8" w:space="0" w:color="808080"/>
            </w:tcBorders>
            <w:shd w:val="clear" w:color="auto" w:fill="F3F3F3"/>
            <w:vAlign w:val="center"/>
          </w:tcPr>
          <w:p w14:paraId="69D31F22" w14:textId="77777777" w:rsidR="00E87C02" w:rsidRPr="00FF37CC" w:rsidRDefault="00E87C02"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635E50FD" w14:textId="1F4BCDA0" w:rsidR="00E87C02" w:rsidRPr="00FF37CC" w:rsidRDefault="00E87C02" w:rsidP="00E821FE">
            <w:pPr>
              <w:pStyle w:val="BodyText"/>
              <w:spacing w:before="120" w:line="276" w:lineRule="auto"/>
              <w:ind w:left="0"/>
              <w:rPr>
                <w:lang w:eastAsia="ar-SA"/>
              </w:rPr>
            </w:pPr>
          </w:p>
        </w:tc>
      </w:tr>
      <w:tr w:rsidR="00E87C02" w:rsidRPr="00FF37CC" w14:paraId="0F2425A9" w14:textId="77777777" w:rsidTr="006472A8">
        <w:trPr>
          <w:trHeight w:val="284"/>
          <w:jc w:val="center"/>
        </w:trPr>
        <w:tc>
          <w:tcPr>
            <w:tcW w:w="1590" w:type="pct"/>
            <w:tcBorders>
              <w:left w:val="single" w:sz="18" w:space="0" w:color="808080"/>
              <w:bottom w:val="single" w:sz="4" w:space="0" w:color="808080"/>
            </w:tcBorders>
            <w:shd w:val="clear" w:color="auto" w:fill="F3F3F3"/>
            <w:vAlign w:val="center"/>
          </w:tcPr>
          <w:p w14:paraId="5CABF2C8" w14:textId="77777777" w:rsidR="00E87C02" w:rsidRPr="00FF37CC" w:rsidRDefault="00E87C02"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195C909A" w14:textId="56ADDF2C" w:rsidR="00E87C02" w:rsidRPr="00FF37CC" w:rsidRDefault="00E87C02"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E87C02" w:rsidRPr="00FF37CC" w14:paraId="24D59750" w14:textId="77777777" w:rsidTr="006472A8">
        <w:trPr>
          <w:trHeight w:val="284"/>
          <w:jc w:val="center"/>
        </w:trPr>
        <w:tc>
          <w:tcPr>
            <w:tcW w:w="1590" w:type="pct"/>
            <w:tcBorders>
              <w:left w:val="single" w:sz="18" w:space="0" w:color="808080"/>
              <w:bottom w:val="single" w:sz="18" w:space="0" w:color="808080"/>
            </w:tcBorders>
            <w:shd w:val="clear" w:color="auto" w:fill="F3F3F3"/>
            <w:vAlign w:val="center"/>
          </w:tcPr>
          <w:p w14:paraId="78C58355" w14:textId="77777777" w:rsidR="00E87C02" w:rsidRPr="00FF37CC" w:rsidRDefault="00E87C02"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C4C43E5" w14:textId="4DC046C7" w:rsidR="00E87C02" w:rsidRPr="00FF37CC" w:rsidRDefault="00934B4F" w:rsidP="00E821FE">
            <w:pPr>
              <w:pStyle w:val="BodyText"/>
              <w:spacing w:before="120" w:line="276" w:lineRule="auto"/>
              <w:ind w:left="0"/>
            </w:pPr>
            <w:r>
              <w:t>Kết nối đồng bộ với VOffice</w:t>
            </w:r>
          </w:p>
        </w:tc>
      </w:tr>
    </w:tbl>
    <w:p w14:paraId="311A99DA" w14:textId="77777777" w:rsidR="00E87C02" w:rsidRPr="00FF37CC" w:rsidRDefault="00E87C02" w:rsidP="00E821FE">
      <w:pPr>
        <w:ind w:left="0"/>
      </w:pPr>
    </w:p>
    <w:p w14:paraId="648D061A" w14:textId="77777777" w:rsidR="00E87C02" w:rsidRPr="00FF37CC" w:rsidRDefault="00E87C02" w:rsidP="00A97673">
      <w:pPr>
        <w:pStyle w:val="Heading5"/>
      </w:pPr>
      <w:r w:rsidRPr="00FF37CC">
        <w:t>Biểu đồ luồng xử lý chức năng</w:t>
      </w:r>
    </w:p>
    <w:p w14:paraId="112FFF58" w14:textId="77777777" w:rsidR="0087437F" w:rsidRPr="00FF37CC" w:rsidRDefault="0087437F" w:rsidP="00E821FE">
      <w:pPr>
        <w:rPr>
          <w:lang w:eastAsia="ar-SA"/>
        </w:rPr>
      </w:pPr>
    </w:p>
    <w:p w14:paraId="79639C05" w14:textId="51E6B445" w:rsidR="0087437F" w:rsidRPr="00FF37CC" w:rsidRDefault="00E71FE8" w:rsidP="00E71FE8">
      <w:pPr>
        <w:ind w:left="0"/>
        <w:rPr>
          <w:lang w:eastAsia="ar-SA"/>
        </w:rPr>
      </w:pPr>
      <w:r>
        <w:object w:dxaOrig="11715" w:dyaOrig="6346" w14:anchorId="3410CF83">
          <v:shape id="_x0000_i1041" type="#_x0000_t75" style="width:645.1pt;height:350.25pt" o:ole="">
            <v:imagedata r:id="rId71" o:title=""/>
          </v:shape>
          <o:OLEObject Type="Embed" ProgID="Visio.Drawing.15" ShapeID="_x0000_i1041" DrawAspect="Content" ObjectID="_1646808644" r:id="rId72"/>
        </w:object>
      </w:r>
    </w:p>
    <w:p w14:paraId="7C2D1954" w14:textId="72E4531F" w:rsidR="00F60438" w:rsidRDefault="00F60438" w:rsidP="00E821FE">
      <w:pPr>
        <w:ind w:left="0"/>
        <w:rPr>
          <w:lang w:eastAsia="ar-SA"/>
        </w:rPr>
      </w:pPr>
    </w:p>
    <w:p w14:paraId="10A173E6" w14:textId="77777777" w:rsidR="0087437F" w:rsidRPr="00FF37CC" w:rsidRDefault="0087437F" w:rsidP="00E821FE">
      <w:pPr>
        <w:ind w:left="0"/>
        <w:rPr>
          <w:lang w:eastAsia="ar-SA"/>
        </w:rPr>
      </w:pPr>
      <w:r w:rsidRPr="00FF37CC">
        <w:rPr>
          <w:lang w:eastAsia="ar-SA"/>
        </w:rPr>
        <w:t>Phân quyền vai trò</w:t>
      </w:r>
    </w:p>
    <w:p w14:paraId="1CE7F4CE" w14:textId="77777777" w:rsidR="0087437F" w:rsidRPr="00FF37CC" w:rsidRDefault="0087437F"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87437F" w:rsidRPr="00FF37CC" w14:paraId="637E384F" w14:textId="77777777" w:rsidTr="006472A8">
        <w:trPr>
          <w:cantSplit/>
          <w:trHeight w:val="422"/>
          <w:tblHeader/>
        </w:trPr>
        <w:tc>
          <w:tcPr>
            <w:tcW w:w="3510" w:type="dxa"/>
            <w:shd w:val="clear" w:color="auto" w:fill="D9D9D9"/>
          </w:tcPr>
          <w:p w14:paraId="09A749CC" w14:textId="77777777" w:rsidR="0087437F" w:rsidRPr="00FF37CC" w:rsidRDefault="0087437F" w:rsidP="00E821FE">
            <w:pPr>
              <w:spacing w:after="120"/>
              <w:ind w:left="0"/>
              <w:jc w:val="center"/>
              <w:rPr>
                <w:b/>
              </w:rPr>
            </w:pPr>
            <w:r w:rsidRPr="00FF37CC">
              <w:rPr>
                <w:b/>
              </w:rPr>
              <w:t>Vai trò</w:t>
            </w:r>
          </w:p>
        </w:tc>
        <w:tc>
          <w:tcPr>
            <w:tcW w:w="540" w:type="dxa"/>
            <w:shd w:val="clear" w:color="auto" w:fill="D9D9D9"/>
          </w:tcPr>
          <w:p w14:paraId="71C6CB1B" w14:textId="77777777" w:rsidR="0087437F" w:rsidRPr="00FF37CC" w:rsidRDefault="0087437F" w:rsidP="00E821FE">
            <w:pPr>
              <w:spacing w:after="120"/>
              <w:ind w:left="0"/>
              <w:jc w:val="center"/>
              <w:rPr>
                <w:b/>
              </w:rPr>
            </w:pPr>
            <w:r w:rsidRPr="00FF37CC">
              <w:rPr>
                <w:b/>
              </w:rPr>
              <w:t>C</w:t>
            </w:r>
          </w:p>
        </w:tc>
        <w:tc>
          <w:tcPr>
            <w:tcW w:w="540" w:type="dxa"/>
            <w:shd w:val="clear" w:color="auto" w:fill="D9D9D9"/>
          </w:tcPr>
          <w:p w14:paraId="726ACD42" w14:textId="77777777" w:rsidR="0087437F" w:rsidRPr="00FF37CC" w:rsidRDefault="0087437F" w:rsidP="00E821FE">
            <w:pPr>
              <w:spacing w:after="120"/>
              <w:ind w:left="0"/>
              <w:jc w:val="center"/>
              <w:rPr>
                <w:b/>
              </w:rPr>
            </w:pPr>
            <w:r w:rsidRPr="00FF37CC">
              <w:rPr>
                <w:b/>
              </w:rPr>
              <w:t>R</w:t>
            </w:r>
          </w:p>
        </w:tc>
        <w:tc>
          <w:tcPr>
            <w:tcW w:w="450" w:type="dxa"/>
            <w:shd w:val="clear" w:color="auto" w:fill="D9D9D9"/>
          </w:tcPr>
          <w:p w14:paraId="06513FF6" w14:textId="77777777" w:rsidR="0087437F" w:rsidRPr="00FF37CC" w:rsidRDefault="0087437F" w:rsidP="00E821FE">
            <w:pPr>
              <w:spacing w:after="120"/>
              <w:ind w:left="0"/>
              <w:jc w:val="center"/>
              <w:rPr>
                <w:b/>
              </w:rPr>
            </w:pPr>
            <w:r w:rsidRPr="00FF37CC">
              <w:rPr>
                <w:b/>
              </w:rPr>
              <w:t>U</w:t>
            </w:r>
          </w:p>
        </w:tc>
        <w:tc>
          <w:tcPr>
            <w:tcW w:w="630" w:type="dxa"/>
            <w:shd w:val="clear" w:color="auto" w:fill="D9D9D9"/>
          </w:tcPr>
          <w:p w14:paraId="760F71E4" w14:textId="77777777" w:rsidR="0087437F" w:rsidRPr="00FF37CC" w:rsidRDefault="0087437F" w:rsidP="00E821FE">
            <w:pPr>
              <w:spacing w:after="120"/>
              <w:ind w:left="0"/>
              <w:jc w:val="center"/>
              <w:rPr>
                <w:b/>
              </w:rPr>
            </w:pPr>
            <w:r w:rsidRPr="00FF37CC">
              <w:rPr>
                <w:b/>
              </w:rPr>
              <w:t>D</w:t>
            </w:r>
          </w:p>
        </w:tc>
        <w:tc>
          <w:tcPr>
            <w:tcW w:w="4950" w:type="dxa"/>
            <w:shd w:val="clear" w:color="auto" w:fill="D9D9D9"/>
          </w:tcPr>
          <w:p w14:paraId="49913A81" w14:textId="77777777" w:rsidR="0087437F" w:rsidRPr="00FF37CC" w:rsidRDefault="0087437F" w:rsidP="00E821FE">
            <w:pPr>
              <w:spacing w:after="120"/>
              <w:ind w:left="0"/>
              <w:jc w:val="center"/>
              <w:rPr>
                <w:b/>
              </w:rPr>
            </w:pPr>
            <w:r w:rsidRPr="00FF37CC">
              <w:rPr>
                <w:b/>
              </w:rPr>
              <w:t>Mô tả</w:t>
            </w:r>
          </w:p>
        </w:tc>
      </w:tr>
      <w:tr w:rsidR="00A2143F" w:rsidRPr="00FF37CC" w14:paraId="57083827" w14:textId="77777777" w:rsidTr="006472A8">
        <w:trPr>
          <w:cantSplit/>
          <w:trHeight w:val="377"/>
        </w:trPr>
        <w:tc>
          <w:tcPr>
            <w:tcW w:w="3510" w:type="dxa"/>
            <w:vAlign w:val="center"/>
          </w:tcPr>
          <w:p w14:paraId="7C43198B" w14:textId="3D1D511E" w:rsidR="00A2143F" w:rsidRPr="00FF37CC" w:rsidRDefault="00E13CB8" w:rsidP="00E821FE">
            <w:pPr>
              <w:pStyle w:val="Sothutu-1so"/>
              <w:spacing w:before="0" w:after="120" w:line="276" w:lineRule="auto"/>
              <w:jc w:val="left"/>
              <w:rPr>
                <w:szCs w:val="24"/>
              </w:rPr>
            </w:pPr>
            <w:r>
              <w:rPr>
                <w:szCs w:val="24"/>
              </w:rPr>
              <w:lastRenderedPageBreak/>
              <w:t>Nhân viên phòng ban</w:t>
            </w:r>
          </w:p>
        </w:tc>
        <w:tc>
          <w:tcPr>
            <w:tcW w:w="540" w:type="dxa"/>
          </w:tcPr>
          <w:p w14:paraId="3537EA73"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540" w:type="dxa"/>
          </w:tcPr>
          <w:p w14:paraId="3D2A087B"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450" w:type="dxa"/>
          </w:tcPr>
          <w:p w14:paraId="10943433"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630" w:type="dxa"/>
          </w:tcPr>
          <w:p w14:paraId="20A33004"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4950" w:type="dxa"/>
          </w:tcPr>
          <w:p w14:paraId="2F75D8BB" w14:textId="77777777" w:rsidR="00A2143F" w:rsidRPr="00FF37CC" w:rsidRDefault="00A2143F" w:rsidP="00E821FE">
            <w:pPr>
              <w:pStyle w:val="Sothutu-1so"/>
              <w:spacing w:before="120" w:after="120" w:line="276" w:lineRule="auto"/>
              <w:jc w:val="left"/>
              <w:rPr>
                <w:szCs w:val="24"/>
              </w:rPr>
            </w:pPr>
          </w:p>
        </w:tc>
      </w:tr>
    </w:tbl>
    <w:p w14:paraId="21CACFEB" w14:textId="77777777" w:rsidR="00E13CB8" w:rsidRPr="0056684C" w:rsidRDefault="00E13CB8" w:rsidP="00E821FE"/>
    <w:p w14:paraId="66D61779" w14:textId="537DF272" w:rsidR="0087437F" w:rsidRPr="00FF37CC" w:rsidRDefault="0087437F" w:rsidP="00A97673">
      <w:pPr>
        <w:pStyle w:val="Heading5"/>
      </w:pPr>
      <w:r w:rsidRPr="00FF37CC">
        <w:t>Menu</w:t>
      </w:r>
    </w:p>
    <w:p w14:paraId="0AEEED0A" w14:textId="065BBC36" w:rsidR="00377802" w:rsidRDefault="00E13CB8" w:rsidP="004E37AB">
      <w:pPr>
        <w:numPr>
          <w:ilvl w:val="0"/>
          <w:numId w:val="11"/>
        </w:numPr>
      </w:pPr>
      <w:r>
        <w:t>Trang chủ</w:t>
      </w:r>
      <w:r w:rsidR="00A2143F" w:rsidRPr="00FF37CC">
        <w:t xml:space="preserve">\ </w:t>
      </w:r>
      <w:r>
        <w:t>Trình ký VOffice</w:t>
      </w:r>
    </w:p>
    <w:p w14:paraId="25CC7FAC" w14:textId="77777777" w:rsidR="00155A16" w:rsidRPr="00FF37CC" w:rsidRDefault="00155A16" w:rsidP="00E821FE">
      <w:pPr>
        <w:ind w:left="720"/>
      </w:pPr>
    </w:p>
    <w:p w14:paraId="0F4E52BE" w14:textId="6AD71E49" w:rsidR="002C698F" w:rsidRDefault="002C698F" w:rsidP="00A97673">
      <w:pPr>
        <w:pStyle w:val="Heading5"/>
      </w:pPr>
      <w:r>
        <w:t>Danh sách trình ký VOffice</w:t>
      </w:r>
    </w:p>
    <w:p w14:paraId="751CEB7F" w14:textId="77777777" w:rsidR="00E307E9" w:rsidRPr="00FF37CC" w:rsidRDefault="00E307E9" w:rsidP="00E821FE">
      <w:pPr>
        <w:pStyle w:val="Heading6"/>
      </w:pPr>
      <w:r w:rsidRPr="00FF37CC">
        <w:t>Prototype màn hình nhập liệu</w:t>
      </w:r>
    </w:p>
    <w:p w14:paraId="718356DA" w14:textId="1710D8DE" w:rsidR="00E307E9" w:rsidRDefault="00E307E9" w:rsidP="00E821FE">
      <w:pPr>
        <w:ind w:left="0"/>
        <w:rPr>
          <w:lang w:eastAsia="ar-SA"/>
        </w:rPr>
      </w:pPr>
    </w:p>
    <w:p w14:paraId="7C5C87CC" w14:textId="749A45AE" w:rsidR="001D01FA" w:rsidRDefault="001D01FA" w:rsidP="00E821FE">
      <w:pPr>
        <w:ind w:left="0"/>
        <w:rPr>
          <w:lang w:eastAsia="ar-SA"/>
        </w:rPr>
        <w:sectPr w:rsidR="001D01FA" w:rsidSect="00E307E9">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5D700CA9" wp14:editId="28FE24A7">
            <wp:extent cx="2744064" cy="57047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48877" cy="5714770"/>
                    </a:xfrm>
                    <a:prstGeom prst="rect">
                      <a:avLst/>
                    </a:prstGeom>
                  </pic:spPr>
                </pic:pic>
              </a:graphicData>
            </a:graphic>
          </wp:inline>
        </w:drawing>
      </w:r>
    </w:p>
    <w:p w14:paraId="56A7E2CE" w14:textId="77777777" w:rsidR="00E307E9" w:rsidRPr="00FF37CC" w:rsidRDefault="00E307E9" w:rsidP="00E821FE">
      <w:pPr>
        <w:pStyle w:val="Heading6"/>
      </w:pPr>
      <w:r w:rsidRPr="00FF37CC">
        <w:lastRenderedPageBreak/>
        <w:t>Danh sách trường dữ liệu</w:t>
      </w:r>
    </w:p>
    <w:p w14:paraId="01B4CB30" w14:textId="442E9950" w:rsidR="00E307E9" w:rsidRDefault="00E307E9" w:rsidP="004E37AB">
      <w:pPr>
        <w:numPr>
          <w:ilvl w:val="0"/>
          <w:numId w:val="11"/>
        </w:numPr>
      </w:pPr>
      <w:r w:rsidRPr="00FF37CC">
        <w:t>Bảng</w:t>
      </w:r>
      <w:r>
        <w:t xml:space="preserve"> </w:t>
      </w:r>
      <w:r w:rsidRPr="00E307E9">
        <w:t>C_DOCUMENTSIGN</w:t>
      </w:r>
    </w:p>
    <w:p w14:paraId="0FE39575" w14:textId="77777777" w:rsidR="00E307E9" w:rsidRDefault="00E307E9" w:rsidP="004E37AB">
      <w:pPr>
        <w:numPr>
          <w:ilvl w:val="0"/>
          <w:numId w:val="11"/>
        </w:numPr>
      </w:pPr>
      <w:r>
        <w:t>Hiển thị ở dạng List, sắp xếp theo tháng từ lớn xuống bé</w:t>
      </w:r>
    </w:p>
    <w:p w14:paraId="28E952A5" w14:textId="77777777" w:rsidR="00E307E9" w:rsidRPr="00FF37CC" w:rsidRDefault="00E307E9" w:rsidP="004E37AB">
      <w:pPr>
        <w:numPr>
          <w:ilvl w:val="0"/>
          <w:numId w:val="11"/>
        </w:numPr>
      </w:pPr>
      <w:r>
        <w:rPr>
          <w:lang w:eastAsia="ar-SA"/>
        </w:rPr>
        <w:t>S: Hiển thị trên màn hình nhập liệu</w:t>
      </w:r>
    </w:p>
    <w:p w14:paraId="1A1443B5" w14:textId="77777777" w:rsidR="00E307E9" w:rsidRPr="00FF37CC" w:rsidRDefault="00E307E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307E9" w:rsidRPr="00FF37CC" w14:paraId="327A1176" w14:textId="77777777" w:rsidTr="00F10301">
        <w:trPr>
          <w:cantSplit/>
          <w:trHeight w:val="422"/>
          <w:tblHeader/>
        </w:trPr>
        <w:tc>
          <w:tcPr>
            <w:tcW w:w="1800" w:type="dxa"/>
            <w:shd w:val="clear" w:color="auto" w:fill="D9D9D9"/>
            <w:vAlign w:val="center"/>
          </w:tcPr>
          <w:p w14:paraId="16764056" w14:textId="77777777" w:rsidR="00E307E9" w:rsidRPr="00FF37CC" w:rsidRDefault="00E307E9" w:rsidP="00E821FE">
            <w:pPr>
              <w:spacing w:after="120"/>
              <w:ind w:left="0"/>
              <w:jc w:val="center"/>
              <w:rPr>
                <w:b/>
              </w:rPr>
            </w:pPr>
            <w:r w:rsidRPr="00FF37CC">
              <w:rPr>
                <w:b/>
              </w:rPr>
              <w:t>Tên trường</w:t>
            </w:r>
          </w:p>
        </w:tc>
        <w:tc>
          <w:tcPr>
            <w:tcW w:w="1980" w:type="dxa"/>
            <w:shd w:val="clear" w:color="auto" w:fill="D9D9D9"/>
            <w:vAlign w:val="center"/>
          </w:tcPr>
          <w:p w14:paraId="518EE4F4" w14:textId="77777777" w:rsidR="00E307E9" w:rsidRPr="00FF37CC" w:rsidRDefault="00E307E9" w:rsidP="00E821FE">
            <w:pPr>
              <w:spacing w:after="120"/>
              <w:ind w:left="0"/>
              <w:jc w:val="center"/>
              <w:rPr>
                <w:b/>
              </w:rPr>
            </w:pPr>
            <w:r w:rsidRPr="00FF37CC">
              <w:rPr>
                <w:b/>
              </w:rPr>
              <w:t>Tên dữ liệu</w:t>
            </w:r>
          </w:p>
        </w:tc>
        <w:tc>
          <w:tcPr>
            <w:tcW w:w="1417" w:type="dxa"/>
            <w:shd w:val="clear" w:color="auto" w:fill="D9D9D9"/>
            <w:vAlign w:val="center"/>
          </w:tcPr>
          <w:p w14:paraId="71F249F1" w14:textId="77777777" w:rsidR="00E307E9" w:rsidRPr="00FF37CC" w:rsidRDefault="00E307E9" w:rsidP="00E821FE">
            <w:pPr>
              <w:spacing w:after="120"/>
              <w:ind w:left="0"/>
              <w:jc w:val="center"/>
              <w:rPr>
                <w:b/>
              </w:rPr>
            </w:pPr>
            <w:r w:rsidRPr="00FF37CC">
              <w:rPr>
                <w:b/>
              </w:rPr>
              <w:t>Loại DL</w:t>
            </w:r>
          </w:p>
        </w:tc>
        <w:tc>
          <w:tcPr>
            <w:tcW w:w="630" w:type="dxa"/>
            <w:shd w:val="clear" w:color="auto" w:fill="D9D9D9"/>
            <w:vAlign w:val="center"/>
          </w:tcPr>
          <w:p w14:paraId="770B9291" w14:textId="77777777" w:rsidR="00E307E9" w:rsidRPr="00FF37CC" w:rsidRDefault="00E307E9" w:rsidP="00E821FE">
            <w:pPr>
              <w:spacing w:after="120"/>
              <w:ind w:left="0"/>
              <w:jc w:val="center"/>
              <w:rPr>
                <w:b/>
              </w:rPr>
            </w:pPr>
            <w:r w:rsidRPr="00FF37CC">
              <w:rPr>
                <w:b/>
              </w:rPr>
              <w:t>L</w:t>
            </w:r>
          </w:p>
        </w:tc>
        <w:tc>
          <w:tcPr>
            <w:tcW w:w="540" w:type="dxa"/>
            <w:shd w:val="clear" w:color="auto" w:fill="D9D9D9"/>
            <w:vAlign w:val="center"/>
          </w:tcPr>
          <w:p w14:paraId="1202B3CC" w14:textId="77777777" w:rsidR="00E307E9" w:rsidRPr="00FF37CC" w:rsidRDefault="00E307E9" w:rsidP="00E821FE">
            <w:pPr>
              <w:spacing w:after="120"/>
              <w:ind w:left="0"/>
              <w:jc w:val="center"/>
              <w:rPr>
                <w:b/>
              </w:rPr>
            </w:pPr>
            <w:r w:rsidRPr="00FF37CC">
              <w:rPr>
                <w:b/>
              </w:rPr>
              <w:t>R</w:t>
            </w:r>
          </w:p>
        </w:tc>
        <w:tc>
          <w:tcPr>
            <w:tcW w:w="450" w:type="dxa"/>
            <w:shd w:val="clear" w:color="auto" w:fill="D9D9D9"/>
            <w:vAlign w:val="center"/>
          </w:tcPr>
          <w:p w14:paraId="0CB85AFA" w14:textId="77777777" w:rsidR="00E307E9" w:rsidRPr="00FF37CC" w:rsidRDefault="00E307E9" w:rsidP="00E821FE">
            <w:pPr>
              <w:spacing w:after="120"/>
              <w:ind w:left="0"/>
              <w:jc w:val="center"/>
              <w:rPr>
                <w:b/>
              </w:rPr>
            </w:pPr>
            <w:r w:rsidRPr="00FF37CC">
              <w:rPr>
                <w:b/>
              </w:rPr>
              <w:t>M</w:t>
            </w:r>
          </w:p>
        </w:tc>
        <w:tc>
          <w:tcPr>
            <w:tcW w:w="540" w:type="dxa"/>
            <w:shd w:val="clear" w:color="auto" w:fill="D9D9D9"/>
          </w:tcPr>
          <w:p w14:paraId="1786CF56" w14:textId="77777777" w:rsidR="00E307E9" w:rsidRPr="00926A39" w:rsidRDefault="00E307E9" w:rsidP="00E821FE">
            <w:pPr>
              <w:spacing w:after="120"/>
              <w:ind w:left="0"/>
              <w:jc w:val="center"/>
              <w:rPr>
                <w:b/>
                <w:sz w:val="22"/>
              </w:rPr>
            </w:pPr>
            <w:r>
              <w:rPr>
                <w:b/>
              </w:rPr>
              <w:t>S</w:t>
            </w:r>
          </w:p>
        </w:tc>
        <w:tc>
          <w:tcPr>
            <w:tcW w:w="7380" w:type="dxa"/>
            <w:shd w:val="clear" w:color="auto" w:fill="D9D9D9"/>
            <w:vAlign w:val="center"/>
          </w:tcPr>
          <w:p w14:paraId="29CCD7A8" w14:textId="77777777" w:rsidR="00E307E9" w:rsidRPr="00FF37CC" w:rsidRDefault="00E307E9" w:rsidP="00E821FE">
            <w:pPr>
              <w:spacing w:after="120"/>
              <w:ind w:left="0"/>
              <w:jc w:val="center"/>
              <w:rPr>
                <w:b/>
              </w:rPr>
            </w:pPr>
            <w:r w:rsidRPr="00FF37CC">
              <w:rPr>
                <w:b/>
              </w:rPr>
              <w:t>Mô tả</w:t>
            </w:r>
          </w:p>
        </w:tc>
      </w:tr>
      <w:tr w:rsidR="00E307E9" w:rsidRPr="00FF37CC" w14:paraId="79BDC84F" w14:textId="77777777" w:rsidTr="00F10301">
        <w:trPr>
          <w:cantSplit/>
          <w:trHeight w:val="827"/>
        </w:trPr>
        <w:tc>
          <w:tcPr>
            <w:tcW w:w="1800" w:type="dxa"/>
          </w:tcPr>
          <w:p w14:paraId="0FFCB602" w14:textId="77777777" w:rsidR="00E307E9" w:rsidRPr="00FF37CC" w:rsidRDefault="00E307E9" w:rsidP="00E821FE">
            <w:pPr>
              <w:ind w:left="0"/>
            </w:pPr>
            <w:r>
              <w:t>ID</w:t>
            </w:r>
          </w:p>
        </w:tc>
        <w:tc>
          <w:tcPr>
            <w:tcW w:w="1980" w:type="dxa"/>
          </w:tcPr>
          <w:p w14:paraId="6CDF31E8" w14:textId="28E5E3FB" w:rsidR="00E307E9" w:rsidRPr="00FF37CC" w:rsidRDefault="00E307E9" w:rsidP="00E821FE">
            <w:pPr>
              <w:ind w:left="0"/>
            </w:pPr>
            <w:r w:rsidRPr="00E307E9">
              <w:t>C_DOCUMENTSIGN</w:t>
            </w:r>
            <w:r>
              <w:rPr>
                <w:szCs w:val="24"/>
              </w:rPr>
              <w:t>_</w:t>
            </w:r>
            <w:r w:rsidRPr="00AB2F64">
              <w:rPr>
                <w:szCs w:val="24"/>
              </w:rPr>
              <w:t>ID</w:t>
            </w:r>
          </w:p>
        </w:tc>
        <w:tc>
          <w:tcPr>
            <w:tcW w:w="1417" w:type="dxa"/>
          </w:tcPr>
          <w:p w14:paraId="498A808D" w14:textId="77777777" w:rsidR="00E307E9" w:rsidRPr="00FF37CC" w:rsidRDefault="00E307E9" w:rsidP="00E821FE">
            <w:pPr>
              <w:ind w:left="0"/>
            </w:pPr>
            <w:r>
              <w:t>Number</w:t>
            </w:r>
          </w:p>
          <w:p w14:paraId="61727105" w14:textId="77777777" w:rsidR="00E307E9" w:rsidRPr="00FF37CC" w:rsidRDefault="00E307E9" w:rsidP="00E821FE">
            <w:pPr>
              <w:ind w:left="0"/>
            </w:pPr>
          </w:p>
        </w:tc>
        <w:tc>
          <w:tcPr>
            <w:tcW w:w="630" w:type="dxa"/>
          </w:tcPr>
          <w:p w14:paraId="7E66B7CF" w14:textId="77777777" w:rsidR="00E307E9" w:rsidRPr="00FF37CC" w:rsidRDefault="00E307E9" w:rsidP="00E821FE">
            <w:pPr>
              <w:pStyle w:val="Sothutu-1so"/>
              <w:spacing w:before="120" w:after="120" w:line="276" w:lineRule="auto"/>
              <w:jc w:val="left"/>
              <w:rPr>
                <w:szCs w:val="24"/>
              </w:rPr>
            </w:pPr>
            <w:r w:rsidRPr="00FF37CC">
              <w:rPr>
                <w:szCs w:val="24"/>
              </w:rPr>
              <w:t>50</w:t>
            </w:r>
          </w:p>
        </w:tc>
        <w:tc>
          <w:tcPr>
            <w:tcW w:w="540" w:type="dxa"/>
          </w:tcPr>
          <w:p w14:paraId="45A68F16" w14:textId="77777777" w:rsidR="00E307E9" w:rsidRPr="00FF37CC" w:rsidRDefault="00E307E9" w:rsidP="00E821FE">
            <w:pPr>
              <w:pStyle w:val="Sothutu-1so"/>
              <w:spacing w:before="120" w:after="120" w:line="276" w:lineRule="auto"/>
              <w:jc w:val="left"/>
              <w:rPr>
                <w:szCs w:val="24"/>
              </w:rPr>
            </w:pPr>
            <w:r>
              <w:rPr>
                <w:szCs w:val="24"/>
              </w:rPr>
              <w:t>Y</w:t>
            </w:r>
          </w:p>
        </w:tc>
        <w:tc>
          <w:tcPr>
            <w:tcW w:w="450" w:type="dxa"/>
          </w:tcPr>
          <w:p w14:paraId="21CC27D2" w14:textId="77777777" w:rsidR="00E307E9" w:rsidRPr="00FF37CC" w:rsidRDefault="00E307E9" w:rsidP="00E821FE">
            <w:pPr>
              <w:pStyle w:val="Sothutu-1so"/>
              <w:spacing w:before="120" w:after="120" w:line="276" w:lineRule="auto"/>
              <w:jc w:val="left"/>
              <w:rPr>
                <w:szCs w:val="24"/>
              </w:rPr>
            </w:pPr>
            <w:r>
              <w:rPr>
                <w:szCs w:val="24"/>
              </w:rPr>
              <w:t>N</w:t>
            </w:r>
          </w:p>
        </w:tc>
        <w:tc>
          <w:tcPr>
            <w:tcW w:w="540" w:type="dxa"/>
          </w:tcPr>
          <w:p w14:paraId="30205B30" w14:textId="77777777" w:rsidR="00E307E9" w:rsidRDefault="00E307E9" w:rsidP="00E821FE">
            <w:pPr>
              <w:pStyle w:val="Sothutu-1so"/>
              <w:spacing w:before="120" w:after="120" w:line="276" w:lineRule="auto"/>
              <w:ind w:left="360" w:hanging="360"/>
              <w:jc w:val="center"/>
              <w:rPr>
                <w:szCs w:val="24"/>
              </w:rPr>
            </w:pPr>
            <w:r>
              <w:rPr>
                <w:szCs w:val="24"/>
              </w:rPr>
              <w:t>N</w:t>
            </w:r>
          </w:p>
        </w:tc>
        <w:tc>
          <w:tcPr>
            <w:tcW w:w="7380" w:type="dxa"/>
          </w:tcPr>
          <w:p w14:paraId="6457073E" w14:textId="77777777" w:rsidR="00E307E9" w:rsidRPr="00FF37CC" w:rsidRDefault="00E307E9" w:rsidP="00E821FE">
            <w:pPr>
              <w:pStyle w:val="Sothutu-1so"/>
              <w:spacing w:before="120" w:after="120" w:line="276" w:lineRule="auto"/>
              <w:ind w:left="360" w:hanging="360"/>
              <w:jc w:val="left"/>
              <w:rPr>
                <w:szCs w:val="24"/>
              </w:rPr>
            </w:pPr>
            <w:r>
              <w:rPr>
                <w:szCs w:val="24"/>
              </w:rPr>
              <w:t>Key, tự sinh</w:t>
            </w:r>
          </w:p>
        </w:tc>
      </w:tr>
      <w:tr w:rsidR="00E307E9" w:rsidRPr="00FF37CC" w14:paraId="0F35A390" w14:textId="77777777" w:rsidTr="00F10301">
        <w:trPr>
          <w:cantSplit/>
          <w:trHeight w:val="827"/>
        </w:trPr>
        <w:tc>
          <w:tcPr>
            <w:tcW w:w="14737" w:type="dxa"/>
            <w:gridSpan w:val="8"/>
          </w:tcPr>
          <w:p w14:paraId="00BA8965" w14:textId="77777777" w:rsidR="00E307E9" w:rsidRPr="001E5A81" w:rsidRDefault="00E307E9" w:rsidP="00E821F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E307E9" w:rsidRPr="00FF37CC" w14:paraId="02E5B14E" w14:textId="77777777" w:rsidTr="00F10301">
        <w:trPr>
          <w:cantSplit/>
          <w:trHeight w:val="827"/>
        </w:trPr>
        <w:tc>
          <w:tcPr>
            <w:tcW w:w="1800" w:type="dxa"/>
          </w:tcPr>
          <w:p w14:paraId="17D083D0" w14:textId="77777777" w:rsidR="00E307E9" w:rsidRPr="00FF37CC" w:rsidRDefault="00E307E9" w:rsidP="00E821FE">
            <w:pPr>
              <w:ind w:left="0"/>
            </w:pPr>
            <w:r>
              <w:rPr>
                <w:szCs w:val="24"/>
              </w:rPr>
              <w:t>Ngày lập</w:t>
            </w:r>
          </w:p>
        </w:tc>
        <w:tc>
          <w:tcPr>
            <w:tcW w:w="1980" w:type="dxa"/>
          </w:tcPr>
          <w:p w14:paraId="355D7FE4" w14:textId="77777777" w:rsidR="00E307E9" w:rsidRPr="00FF37CC" w:rsidRDefault="00E307E9" w:rsidP="00E821FE">
            <w:pPr>
              <w:ind w:left="0"/>
            </w:pPr>
            <w:r>
              <w:rPr>
                <w:szCs w:val="24"/>
              </w:rPr>
              <w:t>Trans_Date</w:t>
            </w:r>
          </w:p>
        </w:tc>
        <w:tc>
          <w:tcPr>
            <w:tcW w:w="1417" w:type="dxa"/>
          </w:tcPr>
          <w:p w14:paraId="5F002E4C" w14:textId="77777777" w:rsidR="00E307E9" w:rsidRPr="00FF37CC" w:rsidRDefault="00E307E9" w:rsidP="00E821FE">
            <w:pPr>
              <w:ind w:left="0"/>
            </w:pPr>
            <w:r>
              <w:t>Date</w:t>
            </w:r>
          </w:p>
        </w:tc>
        <w:tc>
          <w:tcPr>
            <w:tcW w:w="630" w:type="dxa"/>
          </w:tcPr>
          <w:p w14:paraId="24FD0159" w14:textId="77777777" w:rsidR="00E307E9" w:rsidRPr="00FF37CC" w:rsidRDefault="00E307E9" w:rsidP="00E821FE">
            <w:pPr>
              <w:pStyle w:val="Sothutu-1so"/>
              <w:spacing w:before="120" w:after="120" w:line="276" w:lineRule="auto"/>
              <w:jc w:val="left"/>
              <w:rPr>
                <w:szCs w:val="24"/>
              </w:rPr>
            </w:pPr>
          </w:p>
        </w:tc>
        <w:tc>
          <w:tcPr>
            <w:tcW w:w="540" w:type="dxa"/>
          </w:tcPr>
          <w:p w14:paraId="19298C80" w14:textId="77777777" w:rsidR="00E307E9" w:rsidRPr="00FF37CC" w:rsidRDefault="00E307E9" w:rsidP="00E821FE">
            <w:pPr>
              <w:pStyle w:val="Sothutu-1so"/>
              <w:spacing w:before="120" w:after="120" w:line="276" w:lineRule="auto"/>
              <w:jc w:val="left"/>
              <w:rPr>
                <w:szCs w:val="24"/>
              </w:rPr>
            </w:pPr>
            <w:r>
              <w:rPr>
                <w:szCs w:val="24"/>
              </w:rPr>
              <w:t>Y</w:t>
            </w:r>
          </w:p>
        </w:tc>
        <w:tc>
          <w:tcPr>
            <w:tcW w:w="450" w:type="dxa"/>
          </w:tcPr>
          <w:p w14:paraId="69FFC3D1" w14:textId="77777777" w:rsidR="00E307E9" w:rsidRPr="00FF37CC" w:rsidRDefault="00E307E9" w:rsidP="00E821FE">
            <w:pPr>
              <w:pStyle w:val="Sothutu-1so"/>
              <w:spacing w:before="120" w:after="120" w:line="276" w:lineRule="auto"/>
              <w:jc w:val="left"/>
              <w:rPr>
                <w:szCs w:val="24"/>
              </w:rPr>
            </w:pPr>
            <w:r>
              <w:rPr>
                <w:szCs w:val="24"/>
              </w:rPr>
              <w:t>Y</w:t>
            </w:r>
          </w:p>
        </w:tc>
        <w:tc>
          <w:tcPr>
            <w:tcW w:w="540" w:type="dxa"/>
          </w:tcPr>
          <w:p w14:paraId="14082768" w14:textId="77777777" w:rsidR="00E307E9" w:rsidRPr="00FF37CC" w:rsidRDefault="00E307E9" w:rsidP="00E821FE">
            <w:pPr>
              <w:pStyle w:val="Sothutu-1so"/>
              <w:spacing w:before="120" w:after="120" w:line="276" w:lineRule="auto"/>
              <w:jc w:val="center"/>
              <w:rPr>
                <w:szCs w:val="24"/>
              </w:rPr>
            </w:pPr>
            <w:r>
              <w:rPr>
                <w:szCs w:val="24"/>
              </w:rPr>
              <w:t>Y</w:t>
            </w:r>
          </w:p>
        </w:tc>
        <w:tc>
          <w:tcPr>
            <w:tcW w:w="7380" w:type="dxa"/>
          </w:tcPr>
          <w:p w14:paraId="17DC8BA3" w14:textId="77777777" w:rsidR="00E307E9" w:rsidRPr="00FF37CC" w:rsidRDefault="00E307E9" w:rsidP="00E821FE">
            <w:pPr>
              <w:pStyle w:val="Sothutu-1so"/>
              <w:spacing w:before="120" w:after="120" w:line="276" w:lineRule="auto"/>
              <w:jc w:val="left"/>
              <w:rPr>
                <w:szCs w:val="24"/>
              </w:rPr>
            </w:pPr>
            <w:r>
              <w:rPr>
                <w:szCs w:val="24"/>
              </w:rPr>
              <w:t>Lấy theo Tab Thông tin chung</w:t>
            </w:r>
          </w:p>
        </w:tc>
      </w:tr>
      <w:tr w:rsidR="00E307E9" w:rsidRPr="00FF37CC" w14:paraId="0EDD0F0F" w14:textId="77777777" w:rsidTr="00F10301">
        <w:trPr>
          <w:cantSplit/>
          <w:trHeight w:val="827"/>
        </w:trPr>
        <w:tc>
          <w:tcPr>
            <w:tcW w:w="1800" w:type="dxa"/>
          </w:tcPr>
          <w:p w14:paraId="40CF9C95" w14:textId="53906B5D" w:rsidR="00E307E9" w:rsidRPr="00FF37CC" w:rsidRDefault="00533368" w:rsidP="00E821FE">
            <w:pPr>
              <w:ind w:left="0"/>
            </w:pPr>
            <w:r>
              <w:rPr>
                <w:szCs w:val="24"/>
              </w:rPr>
              <w:t>Tiêu đề trình ký</w:t>
            </w:r>
          </w:p>
        </w:tc>
        <w:tc>
          <w:tcPr>
            <w:tcW w:w="1980" w:type="dxa"/>
          </w:tcPr>
          <w:p w14:paraId="77B6D027" w14:textId="3E2DFB87" w:rsidR="00E307E9" w:rsidRPr="00FF37CC" w:rsidRDefault="00E307E9" w:rsidP="00E821FE">
            <w:pPr>
              <w:ind w:left="0"/>
            </w:pPr>
          </w:p>
        </w:tc>
        <w:tc>
          <w:tcPr>
            <w:tcW w:w="1417" w:type="dxa"/>
          </w:tcPr>
          <w:p w14:paraId="3B5C58B6" w14:textId="77777777" w:rsidR="00E307E9" w:rsidRPr="00606D95" w:rsidRDefault="00E307E9" w:rsidP="00E821FE">
            <w:pPr>
              <w:ind w:left="0"/>
            </w:pPr>
            <w:r>
              <w:t>String</w:t>
            </w:r>
          </w:p>
        </w:tc>
        <w:tc>
          <w:tcPr>
            <w:tcW w:w="630" w:type="dxa"/>
          </w:tcPr>
          <w:p w14:paraId="60C4115C" w14:textId="77777777" w:rsidR="00E307E9" w:rsidRPr="00FF37CC" w:rsidRDefault="00E307E9" w:rsidP="00E821FE">
            <w:pPr>
              <w:pStyle w:val="Sothutu-1so"/>
              <w:spacing w:before="120" w:after="120" w:line="276" w:lineRule="auto"/>
              <w:jc w:val="left"/>
              <w:rPr>
                <w:szCs w:val="24"/>
              </w:rPr>
            </w:pPr>
            <w:r>
              <w:rPr>
                <w:szCs w:val="24"/>
              </w:rPr>
              <w:t>20</w:t>
            </w:r>
          </w:p>
        </w:tc>
        <w:tc>
          <w:tcPr>
            <w:tcW w:w="540" w:type="dxa"/>
          </w:tcPr>
          <w:p w14:paraId="5CDAEF0E" w14:textId="77777777" w:rsidR="00E307E9" w:rsidRPr="00FF37CC" w:rsidRDefault="00E307E9" w:rsidP="00E821FE">
            <w:pPr>
              <w:pStyle w:val="Sothutu-1so"/>
              <w:spacing w:before="120" w:after="120" w:line="276" w:lineRule="auto"/>
              <w:jc w:val="left"/>
              <w:rPr>
                <w:szCs w:val="24"/>
              </w:rPr>
            </w:pPr>
            <w:r>
              <w:rPr>
                <w:szCs w:val="24"/>
              </w:rPr>
              <w:t>Y</w:t>
            </w:r>
          </w:p>
        </w:tc>
        <w:tc>
          <w:tcPr>
            <w:tcW w:w="450" w:type="dxa"/>
          </w:tcPr>
          <w:p w14:paraId="5611D6DC" w14:textId="77777777" w:rsidR="00E307E9" w:rsidRPr="00FF37CC" w:rsidRDefault="00E307E9" w:rsidP="00E821FE">
            <w:pPr>
              <w:pStyle w:val="Sothutu-1so"/>
              <w:spacing w:before="120" w:after="120" w:line="276" w:lineRule="auto"/>
              <w:jc w:val="left"/>
              <w:rPr>
                <w:szCs w:val="24"/>
              </w:rPr>
            </w:pPr>
            <w:r>
              <w:rPr>
                <w:szCs w:val="24"/>
              </w:rPr>
              <w:t>Y</w:t>
            </w:r>
          </w:p>
        </w:tc>
        <w:tc>
          <w:tcPr>
            <w:tcW w:w="540" w:type="dxa"/>
          </w:tcPr>
          <w:p w14:paraId="056C898C" w14:textId="77777777" w:rsidR="00E307E9" w:rsidRPr="00FF37CC" w:rsidRDefault="00E307E9" w:rsidP="00E821FE">
            <w:pPr>
              <w:pStyle w:val="Sothutu-1so"/>
              <w:spacing w:before="120" w:after="120" w:line="276" w:lineRule="auto"/>
              <w:jc w:val="center"/>
              <w:rPr>
                <w:szCs w:val="24"/>
              </w:rPr>
            </w:pPr>
            <w:r>
              <w:rPr>
                <w:szCs w:val="24"/>
              </w:rPr>
              <w:t>Y</w:t>
            </w:r>
          </w:p>
        </w:tc>
        <w:tc>
          <w:tcPr>
            <w:tcW w:w="7380" w:type="dxa"/>
          </w:tcPr>
          <w:p w14:paraId="2FE5683F" w14:textId="77777777" w:rsidR="00E307E9" w:rsidRPr="00FF37CC" w:rsidRDefault="00E307E9" w:rsidP="00E821FE">
            <w:pPr>
              <w:pStyle w:val="Sothutu-1so"/>
              <w:spacing w:before="120" w:after="120" w:line="360" w:lineRule="auto"/>
              <w:jc w:val="left"/>
              <w:rPr>
                <w:szCs w:val="24"/>
              </w:rPr>
            </w:pPr>
            <w:r>
              <w:rPr>
                <w:szCs w:val="24"/>
              </w:rPr>
              <w:t>Lấy theo Tab Thông tin chung</w:t>
            </w:r>
          </w:p>
        </w:tc>
      </w:tr>
      <w:tr w:rsidR="00E307E9" w:rsidRPr="00FF37CC" w14:paraId="1D67DE84" w14:textId="77777777" w:rsidTr="00F10301">
        <w:trPr>
          <w:cantSplit/>
          <w:trHeight w:val="827"/>
        </w:trPr>
        <w:tc>
          <w:tcPr>
            <w:tcW w:w="1800" w:type="dxa"/>
          </w:tcPr>
          <w:p w14:paraId="61B27DD3" w14:textId="77777777" w:rsidR="00E307E9" w:rsidRDefault="00E307E9" w:rsidP="00E821FE">
            <w:pPr>
              <w:ind w:left="0"/>
              <w:rPr>
                <w:szCs w:val="24"/>
              </w:rPr>
            </w:pPr>
            <w:r>
              <w:rPr>
                <w:szCs w:val="24"/>
              </w:rPr>
              <w:lastRenderedPageBreak/>
              <w:t>Trạng thái + Date</w:t>
            </w:r>
          </w:p>
        </w:tc>
        <w:tc>
          <w:tcPr>
            <w:tcW w:w="1980" w:type="dxa"/>
          </w:tcPr>
          <w:p w14:paraId="1791E5B1" w14:textId="77777777" w:rsidR="00E307E9" w:rsidRDefault="00E307E9" w:rsidP="00E821FE">
            <w:pPr>
              <w:ind w:left="0"/>
              <w:rPr>
                <w:szCs w:val="24"/>
              </w:rPr>
            </w:pPr>
          </w:p>
        </w:tc>
        <w:tc>
          <w:tcPr>
            <w:tcW w:w="1417" w:type="dxa"/>
          </w:tcPr>
          <w:p w14:paraId="53256934" w14:textId="77777777" w:rsidR="00E307E9" w:rsidRDefault="00E307E9" w:rsidP="00E821FE">
            <w:pPr>
              <w:ind w:left="0"/>
            </w:pPr>
            <w:r>
              <w:t>String</w:t>
            </w:r>
          </w:p>
          <w:p w14:paraId="5D41C8AE" w14:textId="77777777" w:rsidR="00E307E9" w:rsidRDefault="00E307E9" w:rsidP="00E821FE">
            <w:pPr>
              <w:ind w:left="0"/>
            </w:pPr>
          </w:p>
        </w:tc>
        <w:tc>
          <w:tcPr>
            <w:tcW w:w="630" w:type="dxa"/>
          </w:tcPr>
          <w:p w14:paraId="3FBC9E6B" w14:textId="77777777" w:rsidR="00E307E9" w:rsidRDefault="00E307E9" w:rsidP="00E821FE">
            <w:pPr>
              <w:pStyle w:val="Sothutu-1so"/>
              <w:spacing w:before="120" w:after="120" w:line="276" w:lineRule="auto"/>
              <w:jc w:val="left"/>
              <w:rPr>
                <w:szCs w:val="24"/>
              </w:rPr>
            </w:pPr>
            <w:r>
              <w:rPr>
                <w:szCs w:val="24"/>
              </w:rPr>
              <w:t>20</w:t>
            </w:r>
          </w:p>
        </w:tc>
        <w:tc>
          <w:tcPr>
            <w:tcW w:w="540" w:type="dxa"/>
          </w:tcPr>
          <w:p w14:paraId="4216353B" w14:textId="77777777" w:rsidR="00E307E9" w:rsidRDefault="00E307E9" w:rsidP="00E821FE">
            <w:pPr>
              <w:pStyle w:val="Sothutu-1so"/>
              <w:spacing w:before="120" w:after="120" w:line="276" w:lineRule="auto"/>
              <w:jc w:val="left"/>
              <w:rPr>
                <w:szCs w:val="24"/>
              </w:rPr>
            </w:pPr>
            <w:r>
              <w:rPr>
                <w:szCs w:val="24"/>
              </w:rPr>
              <w:t>Y</w:t>
            </w:r>
          </w:p>
        </w:tc>
        <w:tc>
          <w:tcPr>
            <w:tcW w:w="450" w:type="dxa"/>
          </w:tcPr>
          <w:p w14:paraId="6904E169" w14:textId="77777777" w:rsidR="00E307E9" w:rsidRDefault="00E307E9" w:rsidP="00E821FE">
            <w:pPr>
              <w:pStyle w:val="Sothutu-1so"/>
              <w:spacing w:before="120" w:after="120" w:line="276" w:lineRule="auto"/>
              <w:jc w:val="left"/>
              <w:rPr>
                <w:szCs w:val="24"/>
              </w:rPr>
            </w:pPr>
            <w:r>
              <w:rPr>
                <w:szCs w:val="24"/>
              </w:rPr>
              <w:t>Y</w:t>
            </w:r>
          </w:p>
        </w:tc>
        <w:tc>
          <w:tcPr>
            <w:tcW w:w="540" w:type="dxa"/>
          </w:tcPr>
          <w:p w14:paraId="7B487632" w14:textId="77777777" w:rsidR="00E307E9" w:rsidRDefault="00E307E9" w:rsidP="00E821FE">
            <w:pPr>
              <w:pStyle w:val="Sothutu-1so"/>
              <w:spacing w:before="120" w:after="120" w:line="276" w:lineRule="auto"/>
              <w:jc w:val="center"/>
              <w:rPr>
                <w:szCs w:val="24"/>
              </w:rPr>
            </w:pPr>
            <w:r>
              <w:rPr>
                <w:szCs w:val="24"/>
              </w:rPr>
              <w:t>Y</w:t>
            </w:r>
          </w:p>
        </w:tc>
        <w:tc>
          <w:tcPr>
            <w:tcW w:w="7380" w:type="dxa"/>
          </w:tcPr>
          <w:p w14:paraId="25EB6270" w14:textId="77777777" w:rsidR="00E307E9" w:rsidRDefault="00E307E9" w:rsidP="00E821FE">
            <w:pPr>
              <w:pStyle w:val="Sothutu-1so"/>
              <w:spacing w:before="120" w:after="120" w:line="276" w:lineRule="auto"/>
              <w:jc w:val="left"/>
              <w:rPr>
                <w:szCs w:val="24"/>
              </w:rPr>
            </w:pPr>
            <w:r>
              <w:rPr>
                <w:szCs w:val="24"/>
              </w:rPr>
              <w:t>Hiển thị trạng thái theo thứ tự thỏa mãn điều kiện:</w:t>
            </w:r>
          </w:p>
          <w:p w14:paraId="522C2958" w14:textId="77777777" w:rsidR="00E307E9" w:rsidRPr="00815F40" w:rsidRDefault="00E307E9" w:rsidP="00E821FE">
            <w:pPr>
              <w:pStyle w:val="Heading1"/>
              <w:numPr>
                <w:ilvl w:val="0"/>
                <w:numId w:val="0"/>
              </w:numPr>
              <w:ind w:left="432" w:hanging="432"/>
              <w:rPr>
                <w:szCs w:val="24"/>
              </w:rPr>
            </w:pPr>
            <w:r w:rsidRPr="00815F40">
              <w:rPr>
                <w:szCs w:val="24"/>
              </w:rPr>
              <w:t xml:space="preserve">Trạng thái tài liệu + Ngày cập nhật: </w:t>
            </w:r>
          </w:p>
          <w:p w14:paraId="033AF9D4" w14:textId="77777777" w:rsidR="00E307E9" w:rsidRPr="00AA1517" w:rsidRDefault="00E307E9" w:rsidP="004E37AB">
            <w:pPr>
              <w:pStyle w:val="Sothutu-1so"/>
              <w:numPr>
                <w:ilvl w:val="0"/>
                <w:numId w:val="22"/>
              </w:numPr>
              <w:spacing w:before="120" w:after="120" w:line="276" w:lineRule="auto"/>
              <w:jc w:val="left"/>
              <w:rPr>
                <w:szCs w:val="24"/>
              </w:rPr>
            </w:pPr>
            <w:r>
              <w:rPr>
                <w:szCs w:val="24"/>
              </w:rPr>
              <w:t xml:space="preserve">Khi tạo mới hoặc sau khi CO chứng từ </w:t>
            </w:r>
          </w:p>
          <w:p w14:paraId="74B4565E" w14:textId="00BD8531" w:rsidR="00E307E9" w:rsidRDefault="00E307E9" w:rsidP="00E821FE">
            <w:pPr>
              <w:pStyle w:val="Heading1"/>
              <w:numPr>
                <w:ilvl w:val="0"/>
                <w:numId w:val="0"/>
              </w:numPr>
              <w:ind w:left="432" w:hanging="432"/>
              <w:rPr>
                <w:szCs w:val="24"/>
              </w:rPr>
            </w:pPr>
            <w:r>
              <w:rPr>
                <w:szCs w:val="24"/>
              </w:rPr>
              <w:t xml:space="preserve">Trạng thái ký + Ngày </w:t>
            </w:r>
            <w:r w:rsidR="00C60B20">
              <w:rPr>
                <w:szCs w:val="24"/>
              </w:rPr>
              <w:t>cập nhật</w:t>
            </w:r>
            <w:r>
              <w:rPr>
                <w:szCs w:val="24"/>
              </w:rPr>
              <w:t>:</w:t>
            </w:r>
          </w:p>
          <w:p w14:paraId="456254E0" w14:textId="355BEEC5" w:rsidR="00E307E9" w:rsidRDefault="00C60B20" w:rsidP="004E37AB">
            <w:pPr>
              <w:pStyle w:val="Sothutu-1so"/>
              <w:numPr>
                <w:ilvl w:val="0"/>
                <w:numId w:val="23"/>
              </w:numPr>
              <w:spacing w:before="120" w:after="120" w:line="276" w:lineRule="auto"/>
              <w:jc w:val="left"/>
              <w:rPr>
                <w:szCs w:val="24"/>
              </w:rPr>
            </w:pPr>
            <w:r>
              <w:rPr>
                <w:szCs w:val="24"/>
              </w:rPr>
              <w:t>Trạng thái tài liệu = “Hoàn thành</w:t>
            </w:r>
            <w:r w:rsidR="00E307E9">
              <w:rPr>
                <w:szCs w:val="24"/>
              </w:rPr>
              <w:t>”</w:t>
            </w:r>
          </w:p>
          <w:p w14:paraId="685EF19C" w14:textId="77777777" w:rsidR="00E307E9" w:rsidRPr="00A478CC" w:rsidRDefault="00E307E9" w:rsidP="004E37AB">
            <w:pPr>
              <w:pStyle w:val="Sothutu-1so"/>
              <w:numPr>
                <w:ilvl w:val="0"/>
                <w:numId w:val="23"/>
              </w:numPr>
              <w:spacing w:before="120" w:after="120" w:line="276" w:lineRule="auto"/>
              <w:jc w:val="left"/>
              <w:rPr>
                <w:szCs w:val="24"/>
              </w:rPr>
            </w:pPr>
            <w:r>
              <w:rPr>
                <w:szCs w:val="24"/>
              </w:rPr>
              <w:t>Trạng thái ký khác “Chưa ký”</w:t>
            </w:r>
          </w:p>
        </w:tc>
      </w:tr>
      <w:tr w:rsidR="00E307E9" w:rsidRPr="00FF37CC" w14:paraId="70A21EAF" w14:textId="77777777" w:rsidTr="00F10301">
        <w:trPr>
          <w:cantSplit/>
          <w:trHeight w:val="827"/>
        </w:trPr>
        <w:tc>
          <w:tcPr>
            <w:tcW w:w="1800" w:type="dxa"/>
          </w:tcPr>
          <w:p w14:paraId="4BE517C8" w14:textId="7855B410" w:rsidR="00E307E9" w:rsidRDefault="00956744" w:rsidP="00E821FE">
            <w:pPr>
              <w:ind w:left="0"/>
              <w:rPr>
                <w:szCs w:val="24"/>
              </w:rPr>
            </w:pPr>
            <w:r>
              <w:rPr>
                <w:szCs w:val="24"/>
              </w:rPr>
              <w:t>Tổng tiền trình ký (VNĐ)</w:t>
            </w:r>
            <w:r w:rsidR="00E307E9">
              <w:rPr>
                <w:szCs w:val="24"/>
              </w:rPr>
              <w:t xml:space="preserve"> </w:t>
            </w:r>
          </w:p>
        </w:tc>
        <w:tc>
          <w:tcPr>
            <w:tcW w:w="1980" w:type="dxa"/>
          </w:tcPr>
          <w:p w14:paraId="2ECE3B35" w14:textId="77777777" w:rsidR="00E307E9" w:rsidRDefault="00E307E9" w:rsidP="00E821FE">
            <w:pPr>
              <w:ind w:left="0"/>
              <w:rPr>
                <w:szCs w:val="24"/>
              </w:rPr>
            </w:pPr>
          </w:p>
        </w:tc>
        <w:tc>
          <w:tcPr>
            <w:tcW w:w="1417" w:type="dxa"/>
          </w:tcPr>
          <w:p w14:paraId="38C23B25" w14:textId="77777777" w:rsidR="00E307E9" w:rsidRDefault="00E307E9" w:rsidP="00E821FE">
            <w:pPr>
              <w:ind w:left="0"/>
            </w:pPr>
            <w:r>
              <w:t>Number</w:t>
            </w:r>
          </w:p>
        </w:tc>
        <w:tc>
          <w:tcPr>
            <w:tcW w:w="630" w:type="dxa"/>
          </w:tcPr>
          <w:p w14:paraId="0E63BA95" w14:textId="77777777" w:rsidR="00E307E9" w:rsidRDefault="00E307E9" w:rsidP="00E821FE">
            <w:pPr>
              <w:pStyle w:val="Sothutu-1so"/>
              <w:spacing w:before="120" w:after="120" w:line="276" w:lineRule="auto"/>
              <w:jc w:val="left"/>
              <w:rPr>
                <w:szCs w:val="24"/>
              </w:rPr>
            </w:pPr>
            <w:r>
              <w:rPr>
                <w:szCs w:val="24"/>
              </w:rPr>
              <w:t>20</w:t>
            </w:r>
          </w:p>
        </w:tc>
        <w:tc>
          <w:tcPr>
            <w:tcW w:w="540" w:type="dxa"/>
          </w:tcPr>
          <w:p w14:paraId="22F9AC30" w14:textId="77777777" w:rsidR="00E307E9" w:rsidRDefault="00E307E9" w:rsidP="00E821FE">
            <w:pPr>
              <w:pStyle w:val="Sothutu-1so"/>
              <w:spacing w:before="120" w:after="120" w:line="276" w:lineRule="auto"/>
              <w:jc w:val="left"/>
              <w:rPr>
                <w:szCs w:val="24"/>
              </w:rPr>
            </w:pPr>
            <w:r>
              <w:rPr>
                <w:szCs w:val="24"/>
              </w:rPr>
              <w:t>Y</w:t>
            </w:r>
          </w:p>
        </w:tc>
        <w:tc>
          <w:tcPr>
            <w:tcW w:w="450" w:type="dxa"/>
          </w:tcPr>
          <w:p w14:paraId="5F4F80E8" w14:textId="77777777" w:rsidR="00E307E9" w:rsidRDefault="00E307E9" w:rsidP="00E821FE">
            <w:pPr>
              <w:pStyle w:val="Sothutu-1so"/>
              <w:spacing w:before="120" w:after="120" w:line="276" w:lineRule="auto"/>
              <w:jc w:val="left"/>
              <w:rPr>
                <w:szCs w:val="24"/>
              </w:rPr>
            </w:pPr>
            <w:r>
              <w:rPr>
                <w:szCs w:val="24"/>
              </w:rPr>
              <w:t>Y</w:t>
            </w:r>
          </w:p>
        </w:tc>
        <w:tc>
          <w:tcPr>
            <w:tcW w:w="540" w:type="dxa"/>
          </w:tcPr>
          <w:p w14:paraId="08112B76" w14:textId="77777777" w:rsidR="00E307E9" w:rsidRDefault="00E307E9" w:rsidP="00E821FE">
            <w:pPr>
              <w:pStyle w:val="Sothutu-1so"/>
              <w:spacing w:before="120" w:after="120" w:line="276" w:lineRule="auto"/>
              <w:jc w:val="center"/>
              <w:rPr>
                <w:szCs w:val="24"/>
              </w:rPr>
            </w:pPr>
            <w:r>
              <w:rPr>
                <w:szCs w:val="24"/>
              </w:rPr>
              <w:t>Y</w:t>
            </w:r>
          </w:p>
        </w:tc>
        <w:tc>
          <w:tcPr>
            <w:tcW w:w="7380" w:type="dxa"/>
          </w:tcPr>
          <w:p w14:paraId="70A7CE4C" w14:textId="4A9265CA" w:rsidR="00E307E9" w:rsidRDefault="00E307E9" w:rsidP="00E821FE">
            <w:pPr>
              <w:pStyle w:val="Sothutu-1so"/>
              <w:spacing w:before="120" w:after="120" w:line="276" w:lineRule="auto"/>
              <w:rPr>
                <w:szCs w:val="24"/>
              </w:rPr>
            </w:pPr>
            <w:r w:rsidRPr="00311EE8">
              <w:rPr>
                <w:szCs w:val="24"/>
              </w:rPr>
              <w:t xml:space="preserve"> </w:t>
            </w:r>
            <w:r w:rsidR="00956744">
              <w:rPr>
                <w:szCs w:val="24"/>
              </w:rPr>
              <w:t>Lấy theo Tab Thông tin chung</w:t>
            </w:r>
          </w:p>
        </w:tc>
      </w:tr>
    </w:tbl>
    <w:p w14:paraId="16802121" w14:textId="77777777" w:rsidR="00E307E9" w:rsidRDefault="00E307E9" w:rsidP="00E821FE"/>
    <w:p w14:paraId="4C83A4B6" w14:textId="77777777" w:rsidR="00E307E9" w:rsidRPr="006E2F8B" w:rsidRDefault="00E307E9" w:rsidP="00E821FE">
      <w:pPr>
        <w:pStyle w:val="Heading6"/>
      </w:pPr>
      <w:r w:rsidRPr="006E2F8B">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307E9" w:rsidRPr="00FF37CC" w14:paraId="0765EFCB" w14:textId="77777777" w:rsidTr="00F10301">
        <w:trPr>
          <w:trHeight w:val="530"/>
          <w:tblHeader/>
        </w:trPr>
        <w:tc>
          <w:tcPr>
            <w:tcW w:w="2424" w:type="dxa"/>
            <w:shd w:val="clear" w:color="auto" w:fill="D9D9D9"/>
          </w:tcPr>
          <w:p w14:paraId="7152BD05" w14:textId="77777777" w:rsidR="00E307E9" w:rsidRPr="00FF37CC" w:rsidRDefault="00E307E9" w:rsidP="00E821FE">
            <w:pPr>
              <w:ind w:left="0"/>
              <w:rPr>
                <w:b/>
              </w:rPr>
            </w:pPr>
            <w:r w:rsidRPr="00FF37CC">
              <w:rPr>
                <w:b/>
              </w:rPr>
              <w:t>Thao tác</w:t>
            </w:r>
          </w:p>
        </w:tc>
        <w:tc>
          <w:tcPr>
            <w:tcW w:w="1176" w:type="dxa"/>
            <w:shd w:val="clear" w:color="auto" w:fill="D9D9D9"/>
          </w:tcPr>
          <w:p w14:paraId="0E2A6008" w14:textId="77777777" w:rsidR="00E307E9" w:rsidRPr="00FF37CC" w:rsidRDefault="00E307E9" w:rsidP="00E821FE">
            <w:pPr>
              <w:ind w:left="0"/>
              <w:rPr>
                <w:b/>
                <w:color w:val="000000"/>
              </w:rPr>
            </w:pPr>
            <w:r w:rsidRPr="00FF37CC">
              <w:rPr>
                <w:b/>
                <w:color w:val="000000"/>
              </w:rPr>
              <w:t>Hiển thị</w:t>
            </w:r>
          </w:p>
        </w:tc>
        <w:tc>
          <w:tcPr>
            <w:tcW w:w="10710" w:type="dxa"/>
            <w:shd w:val="clear" w:color="auto" w:fill="D9D9D9"/>
          </w:tcPr>
          <w:p w14:paraId="0AB2C616" w14:textId="77777777" w:rsidR="00E307E9" w:rsidRPr="00FF37CC" w:rsidRDefault="00E307E9" w:rsidP="00E821FE">
            <w:pPr>
              <w:ind w:left="0"/>
              <w:rPr>
                <w:b/>
              </w:rPr>
            </w:pPr>
            <w:r w:rsidRPr="00FF37CC">
              <w:rPr>
                <w:b/>
              </w:rPr>
              <w:t>Mô tả</w:t>
            </w:r>
          </w:p>
        </w:tc>
      </w:tr>
      <w:tr w:rsidR="00E307E9" w:rsidRPr="00FF37CC" w14:paraId="25908A1B" w14:textId="77777777" w:rsidTr="00F10301">
        <w:tc>
          <w:tcPr>
            <w:tcW w:w="2424" w:type="dxa"/>
          </w:tcPr>
          <w:p w14:paraId="6CAD0241" w14:textId="77777777" w:rsidR="00E307E9" w:rsidRPr="00FF37CC" w:rsidRDefault="00E307E9" w:rsidP="00E821FE">
            <w:pPr>
              <w:pStyle w:val="Sothutu-1so"/>
              <w:spacing w:before="120" w:line="276" w:lineRule="auto"/>
              <w:jc w:val="left"/>
              <w:rPr>
                <w:szCs w:val="24"/>
              </w:rPr>
            </w:pPr>
            <w:r>
              <w:rPr>
                <w:szCs w:val="24"/>
              </w:rPr>
              <w:t>Tìm kiếm</w:t>
            </w:r>
          </w:p>
        </w:tc>
        <w:tc>
          <w:tcPr>
            <w:tcW w:w="1176" w:type="dxa"/>
          </w:tcPr>
          <w:p w14:paraId="443C6AB4" w14:textId="77777777" w:rsidR="00E307E9" w:rsidRPr="00FF37CC" w:rsidRDefault="00E307E9" w:rsidP="00E821FE">
            <w:pPr>
              <w:pStyle w:val="Sothutu-1so"/>
              <w:spacing w:before="120" w:line="276" w:lineRule="auto"/>
              <w:jc w:val="left"/>
              <w:rPr>
                <w:szCs w:val="24"/>
              </w:rPr>
            </w:pPr>
            <w:r>
              <w:rPr>
                <w:szCs w:val="24"/>
              </w:rPr>
              <w:t>Có</w:t>
            </w:r>
          </w:p>
        </w:tc>
        <w:tc>
          <w:tcPr>
            <w:tcW w:w="10710" w:type="dxa"/>
          </w:tcPr>
          <w:p w14:paraId="5CD6553A" w14:textId="45DA045E" w:rsidR="00E307E9" w:rsidRPr="00FF37CC" w:rsidRDefault="00E307E9" w:rsidP="00E821FE">
            <w:pPr>
              <w:pStyle w:val="Sothutu-1so"/>
              <w:spacing w:before="120" w:line="276" w:lineRule="auto"/>
              <w:rPr>
                <w:szCs w:val="24"/>
              </w:rPr>
            </w:pPr>
            <w:r>
              <w:rPr>
                <w:szCs w:val="24"/>
              </w:rPr>
              <w:t>Cho p</w:t>
            </w:r>
            <w:r w:rsidR="006E7FEC">
              <w:rPr>
                <w:szCs w:val="24"/>
              </w:rPr>
              <w:t>hép tìm kiếm nhanh theo Tiêu đề trình ký</w:t>
            </w:r>
            <w:r>
              <w:rPr>
                <w:szCs w:val="24"/>
              </w:rPr>
              <w:t>, Số tiền</w:t>
            </w:r>
          </w:p>
        </w:tc>
      </w:tr>
      <w:tr w:rsidR="00E307E9" w:rsidRPr="00FF37CC" w14:paraId="1F7A30A1" w14:textId="77777777" w:rsidTr="00F10301">
        <w:tc>
          <w:tcPr>
            <w:tcW w:w="2424" w:type="dxa"/>
          </w:tcPr>
          <w:p w14:paraId="350F0733" w14:textId="77777777" w:rsidR="00E307E9" w:rsidRDefault="00E307E9" w:rsidP="00E821FE">
            <w:pPr>
              <w:pStyle w:val="Sothutu-1so"/>
              <w:spacing w:before="120" w:line="276" w:lineRule="auto"/>
              <w:jc w:val="left"/>
              <w:rPr>
                <w:szCs w:val="24"/>
              </w:rPr>
            </w:pPr>
            <w:r>
              <w:rPr>
                <w:szCs w:val="24"/>
              </w:rPr>
              <w:t>Lọc</w:t>
            </w:r>
          </w:p>
        </w:tc>
        <w:tc>
          <w:tcPr>
            <w:tcW w:w="1176" w:type="dxa"/>
          </w:tcPr>
          <w:p w14:paraId="1C93FDC1" w14:textId="77777777" w:rsidR="00E307E9" w:rsidRDefault="00E307E9" w:rsidP="00E821FE">
            <w:pPr>
              <w:pStyle w:val="Sothutu-1so"/>
              <w:spacing w:before="120" w:line="276" w:lineRule="auto"/>
              <w:jc w:val="left"/>
              <w:rPr>
                <w:szCs w:val="24"/>
              </w:rPr>
            </w:pPr>
            <w:r>
              <w:rPr>
                <w:szCs w:val="24"/>
              </w:rPr>
              <w:t>Có</w:t>
            </w:r>
          </w:p>
        </w:tc>
        <w:tc>
          <w:tcPr>
            <w:tcW w:w="10710" w:type="dxa"/>
          </w:tcPr>
          <w:p w14:paraId="747AA0DD" w14:textId="2A64CA7A" w:rsidR="00E307E9" w:rsidRDefault="00E307E9" w:rsidP="00E821FE">
            <w:pPr>
              <w:pStyle w:val="Sothutu-1so"/>
              <w:spacing w:before="120" w:line="276" w:lineRule="auto"/>
              <w:rPr>
                <w:szCs w:val="24"/>
              </w:rPr>
            </w:pPr>
            <w:r>
              <w:rPr>
                <w:szCs w:val="24"/>
              </w:rPr>
              <w:t xml:space="preserve">Lọc theo trạng thái tài liệu, trạng thái </w:t>
            </w:r>
            <w:r w:rsidR="006E7FEC">
              <w:rPr>
                <w:szCs w:val="24"/>
              </w:rPr>
              <w:t>ký</w:t>
            </w:r>
          </w:p>
        </w:tc>
      </w:tr>
      <w:tr w:rsidR="00E307E9" w:rsidRPr="00FF37CC" w14:paraId="04C29AE5" w14:textId="77777777" w:rsidTr="00F10301">
        <w:tc>
          <w:tcPr>
            <w:tcW w:w="2424" w:type="dxa"/>
          </w:tcPr>
          <w:p w14:paraId="2DA84B29" w14:textId="77777777" w:rsidR="00E307E9" w:rsidRPr="00FF37CC" w:rsidRDefault="00E307E9" w:rsidP="00E821FE">
            <w:pPr>
              <w:pStyle w:val="Sothutu-1so"/>
              <w:spacing w:before="120" w:line="276" w:lineRule="auto"/>
              <w:jc w:val="left"/>
              <w:rPr>
                <w:szCs w:val="24"/>
              </w:rPr>
            </w:pPr>
            <w:r w:rsidRPr="00FF37CC">
              <w:rPr>
                <w:szCs w:val="24"/>
              </w:rPr>
              <w:t>Sao chép</w:t>
            </w:r>
          </w:p>
        </w:tc>
        <w:tc>
          <w:tcPr>
            <w:tcW w:w="1176" w:type="dxa"/>
          </w:tcPr>
          <w:p w14:paraId="2C581FFD" w14:textId="6A36BDED" w:rsidR="00E307E9" w:rsidRPr="00FF37CC" w:rsidRDefault="006E7FEC" w:rsidP="00E821FE">
            <w:pPr>
              <w:pStyle w:val="Sothutu-1so"/>
              <w:spacing w:before="120" w:line="276" w:lineRule="auto"/>
              <w:jc w:val="left"/>
              <w:rPr>
                <w:szCs w:val="24"/>
              </w:rPr>
            </w:pPr>
            <w:r>
              <w:rPr>
                <w:szCs w:val="24"/>
              </w:rPr>
              <w:t>Không</w:t>
            </w:r>
          </w:p>
        </w:tc>
        <w:tc>
          <w:tcPr>
            <w:tcW w:w="10710" w:type="dxa"/>
          </w:tcPr>
          <w:p w14:paraId="4BCFFA50" w14:textId="172E0D39" w:rsidR="00E307E9" w:rsidRPr="00FF37CC" w:rsidRDefault="00E307E9" w:rsidP="00E821FE">
            <w:pPr>
              <w:pStyle w:val="Sothutu-1so"/>
              <w:spacing w:before="120" w:line="276" w:lineRule="auto"/>
              <w:rPr>
                <w:szCs w:val="24"/>
              </w:rPr>
            </w:pPr>
          </w:p>
        </w:tc>
      </w:tr>
      <w:tr w:rsidR="00E307E9" w:rsidRPr="00FF37CC" w14:paraId="3617D249" w14:textId="77777777" w:rsidTr="00F10301">
        <w:tc>
          <w:tcPr>
            <w:tcW w:w="2424" w:type="dxa"/>
          </w:tcPr>
          <w:p w14:paraId="38BCEFC6" w14:textId="77777777" w:rsidR="00E307E9" w:rsidRPr="00FF37CC" w:rsidRDefault="00E307E9" w:rsidP="00E821FE">
            <w:pPr>
              <w:pStyle w:val="Sothutu-1so"/>
              <w:spacing w:before="120" w:line="276" w:lineRule="auto"/>
              <w:jc w:val="left"/>
              <w:rPr>
                <w:szCs w:val="24"/>
              </w:rPr>
            </w:pPr>
            <w:r>
              <w:rPr>
                <w:szCs w:val="24"/>
              </w:rPr>
              <w:t>Chỉnh sửa</w:t>
            </w:r>
          </w:p>
        </w:tc>
        <w:tc>
          <w:tcPr>
            <w:tcW w:w="1176" w:type="dxa"/>
          </w:tcPr>
          <w:p w14:paraId="43475BB1" w14:textId="77777777" w:rsidR="00E307E9" w:rsidRPr="00FF37CC" w:rsidRDefault="00E307E9" w:rsidP="00E821FE">
            <w:pPr>
              <w:pStyle w:val="Sothutu-1so"/>
              <w:spacing w:before="120" w:line="276" w:lineRule="auto"/>
              <w:jc w:val="left"/>
              <w:rPr>
                <w:szCs w:val="24"/>
              </w:rPr>
            </w:pPr>
            <w:r>
              <w:rPr>
                <w:szCs w:val="24"/>
              </w:rPr>
              <w:t>Có</w:t>
            </w:r>
          </w:p>
        </w:tc>
        <w:tc>
          <w:tcPr>
            <w:tcW w:w="10710" w:type="dxa"/>
          </w:tcPr>
          <w:p w14:paraId="23956A32" w14:textId="5CF70939" w:rsidR="00E307E9" w:rsidRDefault="00E307E9" w:rsidP="00E821FE">
            <w:pPr>
              <w:pStyle w:val="Sothutu-1so"/>
              <w:spacing w:before="120" w:line="276" w:lineRule="auto"/>
              <w:rPr>
                <w:szCs w:val="24"/>
              </w:rPr>
            </w:pPr>
            <w:r>
              <w:rPr>
                <w:szCs w:val="24"/>
              </w:rPr>
              <w:t xml:space="preserve">Chuyển sang màn hình chi tiết </w:t>
            </w:r>
            <w:r w:rsidR="006E7FEC">
              <w:rPr>
                <w:szCs w:val="24"/>
              </w:rPr>
              <w:t>Trình ký Voffice</w:t>
            </w:r>
            <w:r>
              <w:rPr>
                <w:szCs w:val="24"/>
              </w:rPr>
              <w:t xml:space="preserve"> để xem và chỉnh sửa thông tin</w:t>
            </w:r>
          </w:p>
        </w:tc>
      </w:tr>
      <w:tr w:rsidR="00E307E9" w:rsidRPr="00FF37CC" w14:paraId="42129891" w14:textId="77777777" w:rsidTr="00F10301">
        <w:tc>
          <w:tcPr>
            <w:tcW w:w="2424" w:type="dxa"/>
          </w:tcPr>
          <w:p w14:paraId="4AEB175B" w14:textId="77777777" w:rsidR="00E307E9" w:rsidRPr="00FF37CC" w:rsidRDefault="00E307E9" w:rsidP="00E821FE">
            <w:pPr>
              <w:pStyle w:val="Sothutu-1so"/>
              <w:spacing w:before="120" w:line="276" w:lineRule="auto"/>
              <w:jc w:val="left"/>
              <w:rPr>
                <w:szCs w:val="24"/>
              </w:rPr>
            </w:pPr>
            <w:r>
              <w:rPr>
                <w:szCs w:val="24"/>
              </w:rPr>
              <w:t>Xóa</w:t>
            </w:r>
          </w:p>
        </w:tc>
        <w:tc>
          <w:tcPr>
            <w:tcW w:w="1176" w:type="dxa"/>
          </w:tcPr>
          <w:p w14:paraId="37EBD9EC" w14:textId="77777777" w:rsidR="00E307E9" w:rsidRPr="00FF37CC" w:rsidRDefault="00E307E9" w:rsidP="00E821FE">
            <w:pPr>
              <w:pStyle w:val="Sothutu-1so"/>
              <w:spacing w:before="120" w:line="276" w:lineRule="auto"/>
              <w:jc w:val="left"/>
              <w:rPr>
                <w:szCs w:val="24"/>
              </w:rPr>
            </w:pPr>
            <w:r>
              <w:rPr>
                <w:szCs w:val="24"/>
              </w:rPr>
              <w:t>Có</w:t>
            </w:r>
          </w:p>
        </w:tc>
        <w:tc>
          <w:tcPr>
            <w:tcW w:w="10710" w:type="dxa"/>
          </w:tcPr>
          <w:p w14:paraId="6E1400BB" w14:textId="77777777" w:rsidR="00E307E9" w:rsidRDefault="00E307E9" w:rsidP="00E821FE">
            <w:pPr>
              <w:pStyle w:val="Sothutu-1so"/>
              <w:spacing w:before="120" w:line="276" w:lineRule="auto"/>
              <w:rPr>
                <w:szCs w:val="24"/>
              </w:rPr>
            </w:pPr>
            <w:r>
              <w:rPr>
                <w:szCs w:val="24"/>
              </w:rPr>
              <w:t>Chỉ được xóa nếu Trạng thái tài liệu = “Nháp”</w:t>
            </w:r>
          </w:p>
          <w:p w14:paraId="106D0983" w14:textId="77777777" w:rsidR="00E307E9" w:rsidRDefault="00E307E9" w:rsidP="00E821FE">
            <w:pPr>
              <w:pStyle w:val="Sothutu-1so"/>
              <w:spacing w:before="120" w:line="276" w:lineRule="auto"/>
              <w:rPr>
                <w:szCs w:val="24"/>
              </w:rPr>
            </w:pPr>
            <w:r>
              <w:rPr>
                <w:szCs w:val="24"/>
              </w:rPr>
              <w:t>Xóa chứng từ và dòng chi tiết liên quan</w:t>
            </w:r>
          </w:p>
        </w:tc>
      </w:tr>
      <w:tr w:rsidR="00E307E9" w:rsidRPr="00FF37CC" w14:paraId="674E4D14" w14:textId="77777777" w:rsidTr="00F10301">
        <w:tc>
          <w:tcPr>
            <w:tcW w:w="2424" w:type="dxa"/>
          </w:tcPr>
          <w:p w14:paraId="5E73D26F" w14:textId="77777777" w:rsidR="00E307E9" w:rsidRPr="007F67F4" w:rsidRDefault="00E307E9" w:rsidP="00E821FE">
            <w:pPr>
              <w:pStyle w:val="Sothutu-1so"/>
              <w:spacing w:before="120" w:line="276" w:lineRule="auto"/>
              <w:jc w:val="left"/>
              <w:rPr>
                <w:szCs w:val="24"/>
                <w:highlight w:val="yellow"/>
              </w:rPr>
            </w:pPr>
            <w:r w:rsidRPr="007F67F4">
              <w:rPr>
                <w:szCs w:val="24"/>
                <w:highlight w:val="yellow"/>
              </w:rPr>
              <w:lastRenderedPageBreak/>
              <w:t>Thêm mới</w:t>
            </w:r>
          </w:p>
        </w:tc>
        <w:tc>
          <w:tcPr>
            <w:tcW w:w="1176" w:type="dxa"/>
          </w:tcPr>
          <w:p w14:paraId="1C5CCB69" w14:textId="77777777" w:rsidR="00E307E9" w:rsidRPr="007F67F4" w:rsidRDefault="00E307E9" w:rsidP="00E821FE">
            <w:pPr>
              <w:pStyle w:val="Sothutu-1so"/>
              <w:spacing w:before="120" w:line="276" w:lineRule="auto"/>
              <w:jc w:val="left"/>
              <w:rPr>
                <w:szCs w:val="24"/>
                <w:highlight w:val="yellow"/>
              </w:rPr>
            </w:pPr>
            <w:r w:rsidRPr="007F67F4">
              <w:rPr>
                <w:szCs w:val="24"/>
                <w:highlight w:val="yellow"/>
              </w:rPr>
              <w:t>Có</w:t>
            </w:r>
          </w:p>
        </w:tc>
        <w:tc>
          <w:tcPr>
            <w:tcW w:w="10710" w:type="dxa"/>
          </w:tcPr>
          <w:p w14:paraId="3607E0F8" w14:textId="6996A3D1" w:rsidR="00E307E9" w:rsidRPr="007F67F4" w:rsidRDefault="00E307E9" w:rsidP="00E821FE">
            <w:pPr>
              <w:pStyle w:val="Sothutu-1so"/>
              <w:spacing w:before="120" w:line="276" w:lineRule="auto"/>
              <w:rPr>
                <w:szCs w:val="24"/>
                <w:highlight w:val="yellow"/>
              </w:rPr>
            </w:pPr>
            <w:r w:rsidRPr="007F67F4">
              <w:rPr>
                <w:szCs w:val="24"/>
                <w:highlight w:val="yellow"/>
              </w:rPr>
              <w:t xml:space="preserve">Hiển thị màn hình thêm mới </w:t>
            </w:r>
            <w:r w:rsidR="00FD6421" w:rsidRPr="007F67F4">
              <w:rPr>
                <w:szCs w:val="24"/>
                <w:highlight w:val="yellow"/>
              </w:rPr>
              <w:t xml:space="preserve">Trình ký </w:t>
            </w:r>
            <w:r w:rsidRPr="007F67F4">
              <w:rPr>
                <w:szCs w:val="24"/>
                <w:highlight w:val="yellow"/>
              </w:rPr>
              <w:t>theo mô tả bên dưới</w:t>
            </w:r>
          </w:p>
        </w:tc>
      </w:tr>
    </w:tbl>
    <w:p w14:paraId="62EB9BC2" w14:textId="77777777" w:rsidR="00D36112" w:rsidRPr="00FF37CC" w:rsidRDefault="00D36112" w:rsidP="00A97673">
      <w:pPr>
        <w:pStyle w:val="Heading5"/>
      </w:pPr>
      <w:r w:rsidRPr="00FF37CC">
        <w:lastRenderedPageBreak/>
        <w:t>Tab Thông tin chung</w:t>
      </w:r>
    </w:p>
    <w:p w14:paraId="03C34FA0" w14:textId="77777777" w:rsidR="00D36112" w:rsidRPr="00FF37CC" w:rsidRDefault="00D36112" w:rsidP="00E821FE">
      <w:pPr>
        <w:pStyle w:val="Heading6"/>
      </w:pPr>
      <w:r w:rsidRPr="00FF37CC">
        <w:t>Prototype màn hình nhập liệu</w:t>
      </w:r>
    </w:p>
    <w:p w14:paraId="76D2610C" w14:textId="7D6D06A2" w:rsidR="00D36112" w:rsidRDefault="001D01FA" w:rsidP="00E821FE">
      <w:pPr>
        <w:ind w:left="0"/>
        <w:rPr>
          <w:noProof/>
          <w:snapToGrid/>
        </w:rPr>
      </w:pPr>
      <w:r>
        <w:rPr>
          <w:noProof/>
          <w:snapToGrid/>
        </w:rPr>
        <w:drawing>
          <wp:inline distT="0" distB="0" distL="0" distR="0" wp14:anchorId="5AA472E1" wp14:editId="52EA36EE">
            <wp:extent cx="2500084" cy="52680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06870" cy="5282336"/>
                    </a:xfrm>
                    <a:prstGeom prst="rect">
                      <a:avLst/>
                    </a:prstGeom>
                  </pic:spPr>
                </pic:pic>
              </a:graphicData>
            </a:graphic>
          </wp:inline>
        </w:drawing>
      </w:r>
    </w:p>
    <w:p w14:paraId="1CE09322" w14:textId="77777777" w:rsidR="00D36112" w:rsidRPr="00FF37CC" w:rsidRDefault="00D36112" w:rsidP="00E821FE">
      <w:pPr>
        <w:pStyle w:val="Heading6"/>
      </w:pPr>
      <w:r w:rsidRPr="00FF37CC">
        <w:lastRenderedPageBreak/>
        <w:t>Danh sách trường dữ liệu</w:t>
      </w:r>
    </w:p>
    <w:p w14:paraId="6E794FE6" w14:textId="1BC379E5" w:rsidR="00D36112" w:rsidRDefault="00D36112" w:rsidP="004E37AB">
      <w:pPr>
        <w:numPr>
          <w:ilvl w:val="0"/>
          <w:numId w:val="11"/>
        </w:numPr>
      </w:pPr>
      <w:r w:rsidRPr="00FF37CC">
        <w:t xml:space="preserve">Bảng </w:t>
      </w:r>
      <w:r w:rsidRPr="00E307E9">
        <w:t>C_DOCUMENTSIGN</w:t>
      </w:r>
    </w:p>
    <w:p w14:paraId="3EFB0E82" w14:textId="77777777" w:rsidR="00D36112" w:rsidRPr="00FF37CC" w:rsidRDefault="00D36112" w:rsidP="004E37AB">
      <w:pPr>
        <w:numPr>
          <w:ilvl w:val="0"/>
          <w:numId w:val="11"/>
        </w:numPr>
      </w:pPr>
      <w:r>
        <w:rPr>
          <w:lang w:eastAsia="ar-SA"/>
        </w:rPr>
        <w:t>S: Hiển thị trên màn hình nhập liệu</w:t>
      </w:r>
    </w:p>
    <w:p w14:paraId="4068770E" w14:textId="77777777" w:rsidR="00D36112" w:rsidRPr="00FF37CC" w:rsidRDefault="00D36112"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D36112" w:rsidRPr="00FF37CC" w14:paraId="0C29BC79" w14:textId="77777777" w:rsidTr="00F10301">
        <w:trPr>
          <w:cantSplit/>
          <w:trHeight w:val="422"/>
          <w:tblHeader/>
        </w:trPr>
        <w:tc>
          <w:tcPr>
            <w:tcW w:w="1800" w:type="dxa"/>
            <w:shd w:val="clear" w:color="auto" w:fill="D9D9D9"/>
            <w:vAlign w:val="center"/>
          </w:tcPr>
          <w:p w14:paraId="02AC2829" w14:textId="77777777" w:rsidR="00D36112" w:rsidRPr="00FF37CC" w:rsidRDefault="00D36112" w:rsidP="00E821FE">
            <w:pPr>
              <w:spacing w:after="120"/>
              <w:ind w:left="0"/>
              <w:jc w:val="center"/>
              <w:rPr>
                <w:b/>
              </w:rPr>
            </w:pPr>
            <w:r w:rsidRPr="00FF37CC">
              <w:rPr>
                <w:b/>
              </w:rPr>
              <w:t>Tên trường</w:t>
            </w:r>
          </w:p>
        </w:tc>
        <w:tc>
          <w:tcPr>
            <w:tcW w:w="1980" w:type="dxa"/>
            <w:shd w:val="clear" w:color="auto" w:fill="D9D9D9"/>
            <w:vAlign w:val="center"/>
          </w:tcPr>
          <w:p w14:paraId="218D58BB" w14:textId="77777777" w:rsidR="00D36112" w:rsidRPr="00FF37CC" w:rsidRDefault="00D36112" w:rsidP="00E821FE">
            <w:pPr>
              <w:spacing w:after="120"/>
              <w:ind w:left="0"/>
              <w:jc w:val="center"/>
              <w:rPr>
                <w:b/>
              </w:rPr>
            </w:pPr>
            <w:r w:rsidRPr="00FF37CC">
              <w:rPr>
                <w:b/>
              </w:rPr>
              <w:t>Tên dữ liệu</w:t>
            </w:r>
          </w:p>
        </w:tc>
        <w:tc>
          <w:tcPr>
            <w:tcW w:w="1417" w:type="dxa"/>
            <w:shd w:val="clear" w:color="auto" w:fill="D9D9D9"/>
            <w:vAlign w:val="center"/>
          </w:tcPr>
          <w:p w14:paraId="4691BB61" w14:textId="77777777" w:rsidR="00D36112" w:rsidRPr="00FF37CC" w:rsidRDefault="00D36112" w:rsidP="00E821FE">
            <w:pPr>
              <w:spacing w:after="120"/>
              <w:ind w:left="0"/>
              <w:jc w:val="center"/>
              <w:rPr>
                <w:b/>
              </w:rPr>
            </w:pPr>
            <w:r w:rsidRPr="00FF37CC">
              <w:rPr>
                <w:b/>
              </w:rPr>
              <w:t>Loại DL</w:t>
            </w:r>
          </w:p>
        </w:tc>
        <w:tc>
          <w:tcPr>
            <w:tcW w:w="630" w:type="dxa"/>
            <w:shd w:val="clear" w:color="auto" w:fill="D9D9D9"/>
            <w:vAlign w:val="center"/>
          </w:tcPr>
          <w:p w14:paraId="5FCE409E" w14:textId="77777777" w:rsidR="00D36112" w:rsidRPr="00FF37CC" w:rsidRDefault="00D36112" w:rsidP="00E821FE">
            <w:pPr>
              <w:spacing w:after="120"/>
              <w:ind w:left="0"/>
              <w:jc w:val="center"/>
              <w:rPr>
                <w:b/>
              </w:rPr>
            </w:pPr>
            <w:r w:rsidRPr="00FF37CC">
              <w:rPr>
                <w:b/>
              </w:rPr>
              <w:t>L</w:t>
            </w:r>
          </w:p>
        </w:tc>
        <w:tc>
          <w:tcPr>
            <w:tcW w:w="540" w:type="dxa"/>
            <w:shd w:val="clear" w:color="auto" w:fill="D9D9D9"/>
            <w:vAlign w:val="center"/>
          </w:tcPr>
          <w:p w14:paraId="0691D913" w14:textId="77777777" w:rsidR="00D36112" w:rsidRPr="00FF37CC" w:rsidRDefault="00D36112" w:rsidP="00E821FE">
            <w:pPr>
              <w:spacing w:after="120"/>
              <w:ind w:left="0"/>
              <w:jc w:val="center"/>
              <w:rPr>
                <w:b/>
              </w:rPr>
            </w:pPr>
            <w:r w:rsidRPr="00FF37CC">
              <w:rPr>
                <w:b/>
              </w:rPr>
              <w:t>R</w:t>
            </w:r>
          </w:p>
        </w:tc>
        <w:tc>
          <w:tcPr>
            <w:tcW w:w="450" w:type="dxa"/>
            <w:shd w:val="clear" w:color="auto" w:fill="D9D9D9"/>
            <w:vAlign w:val="center"/>
          </w:tcPr>
          <w:p w14:paraId="2441620E" w14:textId="77777777" w:rsidR="00D36112" w:rsidRPr="00FF37CC" w:rsidRDefault="00D36112" w:rsidP="00E821FE">
            <w:pPr>
              <w:spacing w:after="120"/>
              <w:ind w:left="0"/>
              <w:jc w:val="center"/>
              <w:rPr>
                <w:b/>
              </w:rPr>
            </w:pPr>
            <w:r w:rsidRPr="00FF37CC">
              <w:rPr>
                <w:b/>
              </w:rPr>
              <w:t>M</w:t>
            </w:r>
          </w:p>
        </w:tc>
        <w:tc>
          <w:tcPr>
            <w:tcW w:w="540" w:type="dxa"/>
            <w:shd w:val="clear" w:color="auto" w:fill="D9D9D9"/>
          </w:tcPr>
          <w:p w14:paraId="7B5B76BE" w14:textId="77777777" w:rsidR="00D36112" w:rsidRPr="00926A39" w:rsidRDefault="00D36112" w:rsidP="00E821FE">
            <w:pPr>
              <w:spacing w:after="120"/>
              <w:ind w:left="0"/>
              <w:jc w:val="center"/>
              <w:rPr>
                <w:b/>
                <w:sz w:val="22"/>
              </w:rPr>
            </w:pPr>
            <w:r>
              <w:rPr>
                <w:b/>
              </w:rPr>
              <w:t>S</w:t>
            </w:r>
          </w:p>
        </w:tc>
        <w:tc>
          <w:tcPr>
            <w:tcW w:w="7380" w:type="dxa"/>
            <w:shd w:val="clear" w:color="auto" w:fill="D9D9D9"/>
            <w:vAlign w:val="center"/>
          </w:tcPr>
          <w:p w14:paraId="7EE7580C" w14:textId="77777777" w:rsidR="00D36112" w:rsidRPr="00FF37CC" w:rsidRDefault="00D36112" w:rsidP="00E821FE">
            <w:pPr>
              <w:spacing w:after="120"/>
              <w:ind w:left="0"/>
              <w:jc w:val="center"/>
              <w:rPr>
                <w:b/>
              </w:rPr>
            </w:pPr>
            <w:r w:rsidRPr="00FF37CC">
              <w:rPr>
                <w:b/>
              </w:rPr>
              <w:t>Mô tả</w:t>
            </w:r>
          </w:p>
        </w:tc>
      </w:tr>
      <w:tr w:rsidR="00D36112" w:rsidRPr="00FF37CC" w14:paraId="45BA901C" w14:textId="77777777" w:rsidTr="00F10301">
        <w:trPr>
          <w:cantSplit/>
          <w:trHeight w:val="827"/>
        </w:trPr>
        <w:tc>
          <w:tcPr>
            <w:tcW w:w="1800" w:type="dxa"/>
          </w:tcPr>
          <w:p w14:paraId="38302807" w14:textId="77777777" w:rsidR="00D36112" w:rsidRPr="00FF37CC" w:rsidRDefault="00D36112" w:rsidP="00E821FE">
            <w:pPr>
              <w:ind w:left="0"/>
            </w:pPr>
            <w:r>
              <w:t>ID</w:t>
            </w:r>
          </w:p>
        </w:tc>
        <w:tc>
          <w:tcPr>
            <w:tcW w:w="1980" w:type="dxa"/>
          </w:tcPr>
          <w:p w14:paraId="2A7C659E" w14:textId="606F42A4" w:rsidR="00D36112" w:rsidRPr="00FF37CC" w:rsidRDefault="00D36112" w:rsidP="00E821FE">
            <w:pPr>
              <w:ind w:left="0"/>
            </w:pPr>
            <w:r w:rsidRPr="00E307E9">
              <w:t>C_DOCUMENTSIGN</w:t>
            </w:r>
            <w:r>
              <w:rPr>
                <w:szCs w:val="24"/>
              </w:rPr>
              <w:t xml:space="preserve"> _</w:t>
            </w:r>
            <w:r w:rsidRPr="00AB2F64">
              <w:rPr>
                <w:szCs w:val="24"/>
              </w:rPr>
              <w:t>ID</w:t>
            </w:r>
          </w:p>
        </w:tc>
        <w:tc>
          <w:tcPr>
            <w:tcW w:w="1417" w:type="dxa"/>
          </w:tcPr>
          <w:p w14:paraId="01532669" w14:textId="77777777" w:rsidR="00D36112" w:rsidRPr="00FF37CC" w:rsidRDefault="00D36112" w:rsidP="00E821FE">
            <w:pPr>
              <w:ind w:left="0"/>
            </w:pPr>
            <w:r>
              <w:t>Number</w:t>
            </w:r>
          </w:p>
          <w:p w14:paraId="6DF52C9C" w14:textId="77777777" w:rsidR="00D36112" w:rsidRPr="00FF37CC" w:rsidRDefault="00D36112" w:rsidP="00E821FE">
            <w:pPr>
              <w:ind w:left="0"/>
            </w:pPr>
          </w:p>
        </w:tc>
        <w:tc>
          <w:tcPr>
            <w:tcW w:w="630" w:type="dxa"/>
          </w:tcPr>
          <w:p w14:paraId="71BD4BCA" w14:textId="77777777" w:rsidR="00D36112" w:rsidRPr="00FF37CC" w:rsidRDefault="00D36112" w:rsidP="00E821FE">
            <w:pPr>
              <w:pStyle w:val="Sothutu-1so"/>
              <w:spacing w:before="120" w:after="120" w:line="276" w:lineRule="auto"/>
              <w:jc w:val="left"/>
              <w:rPr>
                <w:szCs w:val="24"/>
              </w:rPr>
            </w:pPr>
            <w:r w:rsidRPr="00FF37CC">
              <w:rPr>
                <w:szCs w:val="24"/>
              </w:rPr>
              <w:t>50</w:t>
            </w:r>
          </w:p>
        </w:tc>
        <w:tc>
          <w:tcPr>
            <w:tcW w:w="540" w:type="dxa"/>
          </w:tcPr>
          <w:p w14:paraId="06117827" w14:textId="77777777" w:rsidR="00D36112" w:rsidRPr="00FF37CC" w:rsidRDefault="00D36112" w:rsidP="00E821FE">
            <w:pPr>
              <w:pStyle w:val="Sothutu-1so"/>
              <w:spacing w:before="120" w:after="120" w:line="276" w:lineRule="auto"/>
              <w:jc w:val="left"/>
              <w:rPr>
                <w:szCs w:val="24"/>
              </w:rPr>
            </w:pPr>
            <w:r>
              <w:rPr>
                <w:szCs w:val="24"/>
              </w:rPr>
              <w:t>Y</w:t>
            </w:r>
          </w:p>
        </w:tc>
        <w:tc>
          <w:tcPr>
            <w:tcW w:w="450" w:type="dxa"/>
          </w:tcPr>
          <w:p w14:paraId="673B15B4" w14:textId="77777777" w:rsidR="00D36112" w:rsidRPr="00FF37CC" w:rsidRDefault="00D36112" w:rsidP="00E821FE">
            <w:pPr>
              <w:pStyle w:val="Sothutu-1so"/>
              <w:spacing w:before="120" w:after="120" w:line="276" w:lineRule="auto"/>
              <w:jc w:val="left"/>
              <w:rPr>
                <w:szCs w:val="24"/>
              </w:rPr>
            </w:pPr>
            <w:r>
              <w:rPr>
                <w:szCs w:val="24"/>
              </w:rPr>
              <w:t>N</w:t>
            </w:r>
          </w:p>
        </w:tc>
        <w:tc>
          <w:tcPr>
            <w:tcW w:w="540" w:type="dxa"/>
          </w:tcPr>
          <w:p w14:paraId="60BC9AAB" w14:textId="77777777" w:rsidR="00D36112" w:rsidRDefault="00D36112" w:rsidP="00E821FE">
            <w:pPr>
              <w:pStyle w:val="Sothutu-1so"/>
              <w:spacing w:before="120" w:after="120" w:line="276" w:lineRule="auto"/>
              <w:ind w:left="360" w:hanging="360"/>
              <w:jc w:val="center"/>
              <w:rPr>
                <w:szCs w:val="24"/>
              </w:rPr>
            </w:pPr>
            <w:r>
              <w:rPr>
                <w:szCs w:val="24"/>
              </w:rPr>
              <w:t>N</w:t>
            </w:r>
          </w:p>
        </w:tc>
        <w:tc>
          <w:tcPr>
            <w:tcW w:w="7380" w:type="dxa"/>
          </w:tcPr>
          <w:p w14:paraId="3E866AC3" w14:textId="77777777" w:rsidR="00D36112" w:rsidRPr="00FF37CC" w:rsidRDefault="00D36112" w:rsidP="00E821FE">
            <w:pPr>
              <w:pStyle w:val="Sothutu-1so"/>
              <w:spacing w:before="120" w:after="120" w:line="276" w:lineRule="auto"/>
              <w:ind w:left="360" w:hanging="360"/>
              <w:jc w:val="left"/>
              <w:rPr>
                <w:szCs w:val="24"/>
              </w:rPr>
            </w:pPr>
            <w:r>
              <w:rPr>
                <w:szCs w:val="24"/>
              </w:rPr>
              <w:t>Key, tự sinh</w:t>
            </w:r>
          </w:p>
        </w:tc>
      </w:tr>
      <w:tr w:rsidR="00D36112" w:rsidRPr="00FF37CC" w14:paraId="62228429" w14:textId="77777777" w:rsidTr="00F10301">
        <w:trPr>
          <w:cantSplit/>
          <w:trHeight w:val="827"/>
        </w:trPr>
        <w:tc>
          <w:tcPr>
            <w:tcW w:w="14737" w:type="dxa"/>
            <w:gridSpan w:val="8"/>
          </w:tcPr>
          <w:p w14:paraId="213750C6" w14:textId="77777777" w:rsidR="00D36112" w:rsidRPr="001E5A81" w:rsidRDefault="00D36112" w:rsidP="00E821FE">
            <w:pPr>
              <w:pStyle w:val="Sothutu-1so"/>
              <w:spacing w:before="120" w:after="120" w:line="276" w:lineRule="auto"/>
              <w:ind w:left="360" w:hanging="360"/>
              <w:jc w:val="left"/>
              <w:rPr>
                <w:b/>
                <w:szCs w:val="24"/>
              </w:rPr>
            </w:pPr>
            <w:r w:rsidRPr="001E5A81">
              <w:rPr>
                <w:b/>
                <w:szCs w:val="24"/>
              </w:rPr>
              <w:t>Group: Thông tin chung</w:t>
            </w:r>
          </w:p>
        </w:tc>
      </w:tr>
      <w:tr w:rsidR="00D36112" w:rsidRPr="00FF37CC" w14:paraId="3B6AA39A" w14:textId="77777777" w:rsidTr="00F10301">
        <w:trPr>
          <w:cantSplit/>
          <w:trHeight w:val="827"/>
        </w:trPr>
        <w:tc>
          <w:tcPr>
            <w:tcW w:w="1800" w:type="dxa"/>
          </w:tcPr>
          <w:p w14:paraId="6134F6A1" w14:textId="77777777" w:rsidR="00D36112" w:rsidRPr="00FF37CC" w:rsidRDefault="00D36112" w:rsidP="00E821FE">
            <w:pPr>
              <w:ind w:left="0"/>
            </w:pPr>
            <w:r w:rsidRPr="00AB2F64">
              <w:rPr>
                <w:szCs w:val="24"/>
              </w:rPr>
              <w:t>Đơn vị</w:t>
            </w:r>
            <w:r>
              <w:rPr>
                <w:szCs w:val="24"/>
              </w:rPr>
              <w:t xml:space="preserve"> </w:t>
            </w:r>
          </w:p>
        </w:tc>
        <w:tc>
          <w:tcPr>
            <w:tcW w:w="1980" w:type="dxa"/>
          </w:tcPr>
          <w:p w14:paraId="47E6613E" w14:textId="77777777" w:rsidR="00D36112" w:rsidRPr="00FF37CC" w:rsidRDefault="00D36112" w:rsidP="00E821FE">
            <w:pPr>
              <w:ind w:left="0"/>
            </w:pPr>
            <w:r w:rsidRPr="00FF37CC">
              <w:t>AD_Org_ID</w:t>
            </w:r>
          </w:p>
        </w:tc>
        <w:tc>
          <w:tcPr>
            <w:tcW w:w="1417" w:type="dxa"/>
          </w:tcPr>
          <w:p w14:paraId="6C2D70CC" w14:textId="77777777" w:rsidR="00D36112" w:rsidRDefault="00D36112" w:rsidP="00E821FE">
            <w:pPr>
              <w:ind w:left="0"/>
            </w:pPr>
            <w:r w:rsidRPr="00FF37CC">
              <w:t>String</w:t>
            </w:r>
          </w:p>
          <w:p w14:paraId="264D23D1" w14:textId="77777777" w:rsidR="00D36112" w:rsidRPr="00FF37CC" w:rsidRDefault="00D36112" w:rsidP="00E821FE">
            <w:pPr>
              <w:ind w:left="0"/>
            </w:pPr>
            <w:r>
              <w:t>SL</w:t>
            </w:r>
          </w:p>
        </w:tc>
        <w:tc>
          <w:tcPr>
            <w:tcW w:w="630" w:type="dxa"/>
          </w:tcPr>
          <w:p w14:paraId="7863DD5E" w14:textId="77777777" w:rsidR="00D36112" w:rsidRPr="00FF37CC" w:rsidRDefault="00D36112" w:rsidP="00E821FE">
            <w:pPr>
              <w:pStyle w:val="Sothutu-1so"/>
              <w:spacing w:before="120" w:after="120" w:line="276" w:lineRule="auto"/>
              <w:jc w:val="left"/>
              <w:rPr>
                <w:szCs w:val="24"/>
              </w:rPr>
            </w:pPr>
            <w:r w:rsidRPr="00FF37CC">
              <w:rPr>
                <w:szCs w:val="24"/>
              </w:rPr>
              <w:t>50</w:t>
            </w:r>
          </w:p>
        </w:tc>
        <w:tc>
          <w:tcPr>
            <w:tcW w:w="540" w:type="dxa"/>
          </w:tcPr>
          <w:p w14:paraId="2A305430" w14:textId="77777777" w:rsidR="00D36112" w:rsidRPr="00FF37CC" w:rsidRDefault="00D36112" w:rsidP="00E821FE">
            <w:pPr>
              <w:pStyle w:val="Sothutu-1so"/>
              <w:spacing w:before="120" w:after="120" w:line="276" w:lineRule="auto"/>
              <w:jc w:val="left"/>
              <w:rPr>
                <w:szCs w:val="24"/>
              </w:rPr>
            </w:pPr>
            <w:r>
              <w:rPr>
                <w:szCs w:val="24"/>
              </w:rPr>
              <w:t>N</w:t>
            </w:r>
          </w:p>
        </w:tc>
        <w:tc>
          <w:tcPr>
            <w:tcW w:w="450" w:type="dxa"/>
          </w:tcPr>
          <w:p w14:paraId="1B1A84CA" w14:textId="77777777" w:rsidR="00D36112" w:rsidRPr="00FF37CC" w:rsidRDefault="00D36112" w:rsidP="00E821FE">
            <w:pPr>
              <w:pStyle w:val="Sothutu-1so"/>
              <w:spacing w:before="120" w:after="120" w:line="276" w:lineRule="auto"/>
              <w:jc w:val="left"/>
              <w:rPr>
                <w:szCs w:val="24"/>
              </w:rPr>
            </w:pPr>
            <w:r w:rsidRPr="00FF37CC">
              <w:rPr>
                <w:szCs w:val="24"/>
              </w:rPr>
              <w:t>Y</w:t>
            </w:r>
          </w:p>
        </w:tc>
        <w:tc>
          <w:tcPr>
            <w:tcW w:w="540" w:type="dxa"/>
          </w:tcPr>
          <w:p w14:paraId="6364FA92" w14:textId="77777777" w:rsidR="00D36112" w:rsidRPr="00FF37CC" w:rsidRDefault="00D36112" w:rsidP="00E821FE">
            <w:pPr>
              <w:pStyle w:val="Sothutu-1so"/>
              <w:spacing w:before="120" w:after="120" w:line="276" w:lineRule="auto"/>
              <w:jc w:val="center"/>
              <w:rPr>
                <w:szCs w:val="24"/>
              </w:rPr>
            </w:pPr>
            <w:r>
              <w:rPr>
                <w:szCs w:val="24"/>
              </w:rPr>
              <w:t>N</w:t>
            </w:r>
          </w:p>
        </w:tc>
        <w:tc>
          <w:tcPr>
            <w:tcW w:w="7380" w:type="dxa"/>
          </w:tcPr>
          <w:p w14:paraId="33ED8DEE" w14:textId="5489B6D7" w:rsidR="00D36112" w:rsidRPr="00470AF2" w:rsidRDefault="008E09E6" w:rsidP="00E821FE">
            <w:pPr>
              <w:pStyle w:val="Sothutu-1so"/>
              <w:spacing w:before="120" w:after="120" w:line="276" w:lineRule="auto"/>
              <w:jc w:val="left"/>
              <w:rPr>
                <w:szCs w:val="24"/>
                <w:highlight w:val="yellow"/>
              </w:rPr>
            </w:pPr>
            <w:r>
              <w:rPr>
                <w:szCs w:val="24"/>
              </w:rPr>
              <w:t>Mặc định đơn vị chứng từ trình ký</w:t>
            </w:r>
          </w:p>
        </w:tc>
      </w:tr>
      <w:tr w:rsidR="008E09E6" w:rsidRPr="00FF37CC" w14:paraId="6CE5CF9B" w14:textId="77777777" w:rsidTr="008E09E6">
        <w:trPr>
          <w:cantSplit/>
          <w:trHeight w:val="827"/>
        </w:trPr>
        <w:tc>
          <w:tcPr>
            <w:tcW w:w="1800" w:type="dxa"/>
          </w:tcPr>
          <w:p w14:paraId="05131102" w14:textId="47145AB5" w:rsidR="008E09E6" w:rsidRPr="00FF37CC" w:rsidRDefault="008E09E6" w:rsidP="00E821FE">
            <w:pPr>
              <w:ind w:left="0"/>
            </w:pPr>
            <w:r>
              <w:t>Người trình ký</w:t>
            </w:r>
          </w:p>
        </w:tc>
        <w:tc>
          <w:tcPr>
            <w:tcW w:w="1980" w:type="dxa"/>
          </w:tcPr>
          <w:p w14:paraId="478026D5" w14:textId="785DC757" w:rsidR="008E09E6" w:rsidRPr="00FF37CC" w:rsidRDefault="008E09E6" w:rsidP="00E821FE">
            <w:pPr>
              <w:ind w:left="0"/>
            </w:pPr>
            <w:r w:rsidRPr="00BC1CDF">
              <w:rPr>
                <w:szCs w:val="24"/>
              </w:rPr>
              <w:t>C_SIGNER_ID</w:t>
            </w:r>
          </w:p>
        </w:tc>
        <w:tc>
          <w:tcPr>
            <w:tcW w:w="1417" w:type="dxa"/>
          </w:tcPr>
          <w:p w14:paraId="1A5EA08F" w14:textId="77777777" w:rsidR="008E09E6" w:rsidRDefault="008E09E6" w:rsidP="00E821FE">
            <w:pPr>
              <w:ind w:left="0"/>
            </w:pPr>
            <w:r w:rsidRPr="00FF37CC">
              <w:t>String</w:t>
            </w:r>
          </w:p>
          <w:p w14:paraId="3B4245FF" w14:textId="77777777" w:rsidR="008E09E6" w:rsidRPr="00606D95" w:rsidRDefault="008E09E6" w:rsidP="00E821FE">
            <w:pPr>
              <w:ind w:left="0"/>
            </w:pPr>
            <w:r>
              <w:t>SL</w:t>
            </w:r>
          </w:p>
        </w:tc>
        <w:tc>
          <w:tcPr>
            <w:tcW w:w="630" w:type="dxa"/>
          </w:tcPr>
          <w:p w14:paraId="78841C61" w14:textId="77777777" w:rsidR="008E09E6" w:rsidRPr="00FF37CC" w:rsidRDefault="008E09E6"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7F419FC8" w14:textId="77777777" w:rsidR="008E09E6" w:rsidRPr="00FF37CC" w:rsidRDefault="008E09E6" w:rsidP="00E821FE">
            <w:pPr>
              <w:pStyle w:val="Sothutu-1so"/>
              <w:spacing w:before="120" w:after="120" w:line="276" w:lineRule="auto"/>
              <w:jc w:val="left"/>
              <w:rPr>
                <w:szCs w:val="24"/>
              </w:rPr>
            </w:pPr>
            <w:r>
              <w:rPr>
                <w:szCs w:val="24"/>
              </w:rPr>
              <w:t>N</w:t>
            </w:r>
          </w:p>
        </w:tc>
        <w:tc>
          <w:tcPr>
            <w:tcW w:w="450" w:type="dxa"/>
          </w:tcPr>
          <w:p w14:paraId="139BC740" w14:textId="77777777" w:rsidR="008E09E6" w:rsidRPr="00FF37CC" w:rsidRDefault="008E09E6" w:rsidP="00E821FE">
            <w:pPr>
              <w:pStyle w:val="Sothutu-1so"/>
              <w:spacing w:before="120" w:after="120" w:line="276" w:lineRule="auto"/>
              <w:jc w:val="left"/>
              <w:rPr>
                <w:szCs w:val="24"/>
              </w:rPr>
            </w:pPr>
            <w:r w:rsidRPr="00FF37CC">
              <w:rPr>
                <w:szCs w:val="24"/>
              </w:rPr>
              <w:t>Y</w:t>
            </w:r>
          </w:p>
        </w:tc>
        <w:tc>
          <w:tcPr>
            <w:tcW w:w="540" w:type="dxa"/>
          </w:tcPr>
          <w:p w14:paraId="5A37A503" w14:textId="77777777" w:rsidR="008E09E6" w:rsidRPr="00FF37CC" w:rsidRDefault="008E09E6" w:rsidP="00E821FE">
            <w:pPr>
              <w:pStyle w:val="Sothutu-1so"/>
              <w:spacing w:before="120" w:after="120" w:line="276" w:lineRule="auto"/>
              <w:jc w:val="center"/>
              <w:rPr>
                <w:szCs w:val="24"/>
              </w:rPr>
            </w:pPr>
            <w:r>
              <w:rPr>
                <w:szCs w:val="24"/>
              </w:rPr>
              <w:t>N</w:t>
            </w:r>
          </w:p>
        </w:tc>
        <w:tc>
          <w:tcPr>
            <w:tcW w:w="7380" w:type="dxa"/>
          </w:tcPr>
          <w:p w14:paraId="1BBB4320" w14:textId="77777777" w:rsidR="008E09E6" w:rsidRDefault="008E09E6" w:rsidP="00E821FE">
            <w:pPr>
              <w:ind w:left="0"/>
              <w:rPr>
                <w:szCs w:val="24"/>
              </w:rPr>
            </w:pPr>
            <w:r>
              <w:rPr>
                <w:szCs w:val="24"/>
              </w:rPr>
              <w:t>Mặc định là user đăng nhập</w:t>
            </w:r>
          </w:p>
          <w:p w14:paraId="23C237DD" w14:textId="7A0AEDC6" w:rsidR="008E09E6" w:rsidRPr="00470AF2" w:rsidRDefault="008E09E6" w:rsidP="00E821FE">
            <w:pPr>
              <w:pStyle w:val="Sothutu-1so"/>
              <w:spacing w:before="120" w:after="120" w:line="360" w:lineRule="auto"/>
              <w:jc w:val="left"/>
              <w:rPr>
                <w:szCs w:val="24"/>
                <w:highlight w:val="yellow"/>
              </w:rPr>
            </w:pPr>
            <w:r>
              <w:rPr>
                <w:szCs w:val="24"/>
              </w:rPr>
              <w:t>(Lọc trong danh sách c_officestaff)</w:t>
            </w:r>
          </w:p>
        </w:tc>
      </w:tr>
      <w:tr w:rsidR="008E09E6" w:rsidRPr="00FF37CC" w14:paraId="5BB5BFD5" w14:textId="77777777" w:rsidTr="00F10301">
        <w:trPr>
          <w:cantSplit/>
          <w:trHeight w:val="827"/>
        </w:trPr>
        <w:tc>
          <w:tcPr>
            <w:tcW w:w="1800" w:type="dxa"/>
          </w:tcPr>
          <w:p w14:paraId="475A6199" w14:textId="174FCEC6" w:rsidR="008E09E6" w:rsidRDefault="008E09E6" w:rsidP="00E821FE">
            <w:pPr>
              <w:ind w:left="0"/>
            </w:pPr>
            <w:r>
              <w:rPr>
                <w:szCs w:val="24"/>
              </w:rPr>
              <w:t>Số chứng từ trình ký</w:t>
            </w:r>
          </w:p>
        </w:tc>
        <w:tc>
          <w:tcPr>
            <w:tcW w:w="1980" w:type="dxa"/>
          </w:tcPr>
          <w:p w14:paraId="715F00D2" w14:textId="1FE671E4" w:rsidR="008E09E6" w:rsidRPr="00D5370A" w:rsidRDefault="008E09E6" w:rsidP="00E821FE">
            <w:pPr>
              <w:ind w:left="0"/>
            </w:pPr>
            <w:r w:rsidRPr="00BC1CDF">
              <w:rPr>
                <w:szCs w:val="24"/>
              </w:rPr>
              <w:t>VOUCHERNO</w:t>
            </w:r>
          </w:p>
        </w:tc>
        <w:tc>
          <w:tcPr>
            <w:tcW w:w="1417" w:type="dxa"/>
          </w:tcPr>
          <w:p w14:paraId="64AF7B1D" w14:textId="77777777" w:rsidR="008E09E6" w:rsidRDefault="008E09E6" w:rsidP="00E821FE">
            <w:pPr>
              <w:ind w:left="0"/>
            </w:pPr>
            <w:r w:rsidRPr="00FF37CC">
              <w:t>String</w:t>
            </w:r>
          </w:p>
          <w:p w14:paraId="5F3767B7" w14:textId="1092B672" w:rsidR="008E09E6" w:rsidRPr="00FF37CC" w:rsidRDefault="008E09E6" w:rsidP="00E821FE">
            <w:pPr>
              <w:ind w:left="0"/>
            </w:pPr>
            <w:r>
              <w:t>Text box</w:t>
            </w:r>
          </w:p>
        </w:tc>
        <w:tc>
          <w:tcPr>
            <w:tcW w:w="630" w:type="dxa"/>
          </w:tcPr>
          <w:p w14:paraId="6B92D0F0" w14:textId="77777777" w:rsidR="008E09E6" w:rsidRDefault="008E09E6" w:rsidP="00E821FE">
            <w:pPr>
              <w:pStyle w:val="Sothutu-1so"/>
              <w:spacing w:before="120" w:after="120" w:line="276" w:lineRule="auto"/>
              <w:jc w:val="left"/>
              <w:rPr>
                <w:szCs w:val="24"/>
              </w:rPr>
            </w:pPr>
            <w:r>
              <w:rPr>
                <w:szCs w:val="24"/>
              </w:rPr>
              <w:t>50</w:t>
            </w:r>
          </w:p>
        </w:tc>
        <w:tc>
          <w:tcPr>
            <w:tcW w:w="540" w:type="dxa"/>
          </w:tcPr>
          <w:p w14:paraId="7A6671E2" w14:textId="1A828A02" w:rsidR="008E09E6" w:rsidRDefault="008E09E6" w:rsidP="00E821FE">
            <w:pPr>
              <w:pStyle w:val="Sothutu-1so"/>
              <w:spacing w:before="120" w:after="120" w:line="276" w:lineRule="auto"/>
              <w:jc w:val="left"/>
              <w:rPr>
                <w:szCs w:val="24"/>
              </w:rPr>
            </w:pPr>
            <w:r>
              <w:rPr>
                <w:szCs w:val="24"/>
              </w:rPr>
              <w:t>Y</w:t>
            </w:r>
          </w:p>
        </w:tc>
        <w:tc>
          <w:tcPr>
            <w:tcW w:w="450" w:type="dxa"/>
          </w:tcPr>
          <w:p w14:paraId="472BDE1E" w14:textId="77777777" w:rsidR="008E09E6" w:rsidRPr="00FF37CC" w:rsidRDefault="008E09E6" w:rsidP="00E821FE">
            <w:pPr>
              <w:pStyle w:val="Sothutu-1so"/>
              <w:spacing w:before="120" w:after="120" w:line="276" w:lineRule="auto"/>
              <w:jc w:val="left"/>
              <w:rPr>
                <w:szCs w:val="24"/>
              </w:rPr>
            </w:pPr>
            <w:r>
              <w:rPr>
                <w:szCs w:val="24"/>
              </w:rPr>
              <w:t>Y</w:t>
            </w:r>
          </w:p>
        </w:tc>
        <w:tc>
          <w:tcPr>
            <w:tcW w:w="540" w:type="dxa"/>
          </w:tcPr>
          <w:p w14:paraId="78F4F7D7" w14:textId="77777777" w:rsidR="008E09E6" w:rsidRDefault="008E09E6" w:rsidP="00E821FE">
            <w:pPr>
              <w:pStyle w:val="Sothutu-1so"/>
              <w:spacing w:before="120" w:after="120" w:line="276" w:lineRule="auto"/>
              <w:jc w:val="center"/>
              <w:rPr>
                <w:szCs w:val="24"/>
              </w:rPr>
            </w:pPr>
            <w:r>
              <w:rPr>
                <w:szCs w:val="24"/>
              </w:rPr>
              <w:t>Y</w:t>
            </w:r>
          </w:p>
        </w:tc>
        <w:tc>
          <w:tcPr>
            <w:tcW w:w="7380" w:type="dxa"/>
          </w:tcPr>
          <w:p w14:paraId="3C59CA61" w14:textId="2E32D114" w:rsidR="008E09E6" w:rsidRDefault="008E09E6" w:rsidP="00E821FE">
            <w:pPr>
              <w:pStyle w:val="Sothutu-1so"/>
              <w:spacing w:before="120" w:after="120" w:line="360" w:lineRule="auto"/>
              <w:jc w:val="left"/>
              <w:rPr>
                <w:szCs w:val="24"/>
              </w:rPr>
            </w:pPr>
            <w:r>
              <w:rPr>
                <w:szCs w:val="24"/>
              </w:rPr>
              <w:t>Mặc định số chứng từ bản ghi trình ký (document_no)</w:t>
            </w:r>
          </w:p>
        </w:tc>
      </w:tr>
      <w:tr w:rsidR="008E09E6" w:rsidRPr="00FF37CC" w14:paraId="0DAB7FB5" w14:textId="77777777" w:rsidTr="00F10301">
        <w:trPr>
          <w:cantSplit/>
          <w:trHeight w:val="827"/>
        </w:trPr>
        <w:tc>
          <w:tcPr>
            <w:tcW w:w="1800" w:type="dxa"/>
          </w:tcPr>
          <w:p w14:paraId="668D2AFD" w14:textId="16E66D3C" w:rsidR="008E09E6" w:rsidRPr="00FF37CC" w:rsidRDefault="00276801" w:rsidP="00E821FE">
            <w:pPr>
              <w:ind w:left="0"/>
            </w:pPr>
            <w:r>
              <w:t>Mật khẩu</w:t>
            </w:r>
          </w:p>
        </w:tc>
        <w:tc>
          <w:tcPr>
            <w:tcW w:w="1980" w:type="dxa"/>
          </w:tcPr>
          <w:p w14:paraId="50B7193B" w14:textId="5E954DBC" w:rsidR="008E09E6" w:rsidRPr="00FF37CC" w:rsidRDefault="00276801" w:rsidP="00E821FE">
            <w:pPr>
              <w:ind w:left="0"/>
            </w:pPr>
            <w:r>
              <w:rPr>
                <w:szCs w:val="24"/>
              </w:rPr>
              <w:t>Password</w:t>
            </w:r>
          </w:p>
        </w:tc>
        <w:tc>
          <w:tcPr>
            <w:tcW w:w="1417" w:type="dxa"/>
          </w:tcPr>
          <w:p w14:paraId="1B4FC6CD" w14:textId="77777777" w:rsidR="008E09E6" w:rsidRDefault="008E09E6" w:rsidP="00E821FE">
            <w:pPr>
              <w:ind w:left="0"/>
            </w:pPr>
            <w:r w:rsidRPr="00FF37CC">
              <w:t>String</w:t>
            </w:r>
          </w:p>
          <w:p w14:paraId="5E8A5C32" w14:textId="6951B08A" w:rsidR="008E09E6" w:rsidRPr="002714DC" w:rsidRDefault="00276801" w:rsidP="00E821FE">
            <w:pPr>
              <w:ind w:left="0"/>
            </w:pPr>
            <w:r>
              <w:t>Text box</w:t>
            </w:r>
          </w:p>
        </w:tc>
        <w:tc>
          <w:tcPr>
            <w:tcW w:w="630" w:type="dxa"/>
          </w:tcPr>
          <w:p w14:paraId="7CFFCD11" w14:textId="77777777" w:rsidR="008E09E6" w:rsidRPr="00FF37CC" w:rsidRDefault="008E09E6" w:rsidP="00E821FE">
            <w:pPr>
              <w:pStyle w:val="Sothutu-1so"/>
              <w:spacing w:before="120" w:after="120" w:line="276" w:lineRule="auto"/>
              <w:jc w:val="left"/>
              <w:rPr>
                <w:szCs w:val="24"/>
              </w:rPr>
            </w:pPr>
            <w:r>
              <w:rPr>
                <w:szCs w:val="24"/>
              </w:rPr>
              <w:t>20</w:t>
            </w:r>
          </w:p>
        </w:tc>
        <w:tc>
          <w:tcPr>
            <w:tcW w:w="540" w:type="dxa"/>
          </w:tcPr>
          <w:p w14:paraId="7C6AFC62" w14:textId="7F9C141A" w:rsidR="008E09E6" w:rsidRPr="00FF37CC" w:rsidRDefault="00276801" w:rsidP="00E821FE">
            <w:pPr>
              <w:pStyle w:val="Sothutu-1so"/>
              <w:spacing w:before="120" w:after="120" w:line="276" w:lineRule="auto"/>
              <w:jc w:val="left"/>
              <w:rPr>
                <w:szCs w:val="24"/>
              </w:rPr>
            </w:pPr>
            <w:r>
              <w:rPr>
                <w:szCs w:val="24"/>
              </w:rPr>
              <w:t>N</w:t>
            </w:r>
          </w:p>
        </w:tc>
        <w:tc>
          <w:tcPr>
            <w:tcW w:w="450" w:type="dxa"/>
          </w:tcPr>
          <w:p w14:paraId="2F613B81" w14:textId="77777777" w:rsidR="008E09E6" w:rsidRPr="00FF37CC" w:rsidRDefault="008E09E6" w:rsidP="00E821FE">
            <w:pPr>
              <w:pStyle w:val="Sothutu-1so"/>
              <w:spacing w:before="120" w:after="120" w:line="276" w:lineRule="auto"/>
              <w:jc w:val="left"/>
              <w:rPr>
                <w:szCs w:val="24"/>
              </w:rPr>
            </w:pPr>
            <w:r>
              <w:rPr>
                <w:szCs w:val="24"/>
              </w:rPr>
              <w:t>Y</w:t>
            </w:r>
          </w:p>
        </w:tc>
        <w:tc>
          <w:tcPr>
            <w:tcW w:w="540" w:type="dxa"/>
          </w:tcPr>
          <w:p w14:paraId="4034A01A" w14:textId="529CE01D" w:rsidR="008E09E6" w:rsidRDefault="00276801" w:rsidP="00E821FE">
            <w:pPr>
              <w:pStyle w:val="Sothutu-1so"/>
              <w:spacing w:before="120" w:after="120" w:line="276" w:lineRule="auto"/>
              <w:jc w:val="center"/>
              <w:rPr>
                <w:szCs w:val="24"/>
              </w:rPr>
            </w:pPr>
            <w:r>
              <w:rPr>
                <w:szCs w:val="24"/>
              </w:rPr>
              <w:t>Y</w:t>
            </w:r>
          </w:p>
        </w:tc>
        <w:tc>
          <w:tcPr>
            <w:tcW w:w="7380" w:type="dxa"/>
          </w:tcPr>
          <w:p w14:paraId="1AC38516" w14:textId="77777777" w:rsidR="008E09E6" w:rsidRDefault="00276801" w:rsidP="00E821FE">
            <w:pPr>
              <w:pStyle w:val="Sothutu-1so"/>
              <w:spacing w:before="120" w:after="120" w:line="276" w:lineRule="auto"/>
              <w:jc w:val="left"/>
              <w:rPr>
                <w:szCs w:val="24"/>
              </w:rPr>
            </w:pPr>
            <w:r>
              <w:rPr>
                <w:szCs w:val="24"/>
              </w:rPr>
              <w:t>Hiển thị dạng ***** khi người dùng nhập</w:t>
            </w:r>
          </w:p>
          <w:p w14:paraId="3DEECFED" w14:textId="62CF8D1B" w:rsidR="00276801" w:rsidRPr="000039A0" w:rsidRDefault="00276801" w:rsidP="00E821FE">
            <w:pPr>
              <w:pStyle w:val="Sothutu-1so"/>
              <w:spacing w:before="120" w:after="120" w:line="276" w:lineRule="auto"/>
              <w:jc w:val="left"/>
              <w:rPr>
                <w:szCs w:val="24"/>
              </w:rPr>
            </w:pPr>
            <w:r>
              <w:rPr>
                <w:szCs w:val="24"/>
              </w:rPr>
              <w:t>Mật khẩu đăng nhập VOffice</w:t>
            </w:r>
          </w:p>
        </w:tc>
      </w:tr>
      <w:tr w:rsidR="008E09E6" w:rsidRPr="00FF37CC" w14:paraId="2155BE19" w14:textId="77777777" w:rsidTr="00F10301">
        <w:trPr>
          <w:cantSplit/>
          <w:trHeight w:val="827"/>
        </w:trPr>
        <w:tc>
          <w:tcPr>
            <w:tcW w:w="1800" w:type="dxa"/>
          </w:tcPr>
          <w:p w14:paraId="074EF69C" w14:textId="1EF9D456" w:rsidR="008E09E6" w:rsidRPr="00FF37CC" w:rsidRDefault="00276801" w:rsidP="00E821FE">
            <w:pPr>
              <w:ind w:left="0"/>
            </w:pPr>
            <w:r>
              <w:rPr>
                <w:szCs w:val="24"/>
              </w:rPr>
              <w:t>Hình thức vắn bản</w:t>
            </w:r>
          </w:p>
        </w:tc>
        <w:tc>
          <w:tcPr>
            <w:tcW w:w="1980" w:type="dxa"/>
          </w:tcPr>
          <w:p w14:paraId="7B576675" w14:textId="0AEEDB01" w:rsidR="008E09E6" w:rsidRPr="00FF37CC" w:rsidRDefault="00276801" w:rsidP="00E821FE">
            <w:pPr>
              <w:ind w:left="0"/>
            </w:pPr>
            <w:r>
              <w:rPr>
                <w:szCs w:val="24"/>
              </w:rPr>
              <w:t>C_doctype_id</w:t>
            </w:r>
          </w:p>
        </w:tc>
        <w:tc>
          <w:tcPr>
            <w:tcW w:w="1417" w:type="dxa"/>
          </w:tcPr>
          <w:p w14:paraId="279DF38B" w14:textId="77777777" w:rsidR="00276801" w:rsidRDefault="00276801" w:rsidP="00E821FE">
            <w:pPr>
              <w:ind w:left="0"/>
            </w:pPr>
            <w:r w:rsidRPr="00FF37CC">
              <w:t>String</w:t>
            </w:r>
          </w:p>
          <w:p w14:paraId="6AE70673" w14:textId="24E3A09E" w:rsidR="008E09E6" w:rsidRPr="00FF37CC" w:rsidRDefault="00276801" w:rsidP="00E821FE">
            <w:pPr>
              <w:ind w:left="0"/>
            </w:pPr>
            <w:r>
              <w:t>SL</w:t>
            </w:r>
          </w:p>
        </w:tc>
        <w:tc>
          <w:tcPr>
            <w:tcW w:w="630" w:type="dxa"/>
          </w:tcPr>
          <w:p w14:paraId="3BEF6017" w14:textId="77777777" w:rsidR="008E09E6" w:rsidRPr="00FF37CC" w:rsidRDefault="008E09E6" w:rsidP="00E821FE">
            <w:pPr>
              <w:pStyle w:val="Sothutu-1so"/>
              <w:spacing w:before="120" w:after="120" w:line="276" w:lineRule="auto"/>
              <w:jc w:val="left"/>
              <w:rPr>
                <w:szCs w:val="24"/>
              </w:rPr>
            </w:pPr>
            <w:r>
              <w:rPr>
                <w:szCs w:val="24"/>
              </w:rPr>
              <w:t>20</w:t>
            </w:r>
          </w:p>
        </w:tc>
        <w:tc>
          <w:tcPr>
            <w:tcW w:w="540" w:type="dxa"/>
          </w:tcPr>
          <w:p w14:paraId="69462500" w14:textId="77777777" w:rsidR="008E09E6" w:rsidRPr="00FF37CC" w:rsidRDefault="008E09E6" w:rsidP="00E821FE">
            <w:pPr>
              <w:pStyle w:val="Sothutu-1so"/>
              <w:spacing w:before="120" w:after="120" w:line="276" w:lineRule="auto"/>
              <w:jc w:val="left"/>
              <w:rPr>
                <w:szCs w:val="24"/>
              </w:rPr>
            </w:pPr>
            <w:r>
              <w:rPr>
                <w:szCs w:val="24"/>
              </w:rPr>
              <w:t>N</w:t>
            </w:r>
          </w:p>
        </w:tc>
        <w:tc>
          <w:tcPr>
            <w:tcW w:w="450" w:type="dxa"/>
          </w:tcPr>
          <w:p w14:paraId="43065840" w14:textId="77777777" w:rsidR="008E09E6" w:rsidRPr="00FF37CC" w:rsidRDefault="008E09E6" w:rsidP="00E821FE">
            <w:pPr>
              <w:pStyle w:val="Sothutu-1so"/>
              <w:spacing w:before="120" w:after="120" w:line="276" w:lineRule="auto"/>
              <w:jc w:val="left"/>
              <w:rPr>
                <w:szCs w:val="24"/>
              </w:rPr>
            </w:pPr>
            <w:r>
              <w:rPr>
                <w:szCs w:val="24"/>
              </w:rPr>
              <w:t>N</w:t>
            </w:r>
          </w:p>
        </w:tc>
        <w:tc>
          <w:tcPr>
            <w:tcW w:w="540" w:type="dxa"/>
          </w:tcPr>
          <w:p w14:paraId="657474A0" w14:textId="77777777" w:rsidR="008E09E6" w:rsidRPr="00165004" w:rsidRDefault="008E09E6" w:rsidP="00E821FE">
            <w:pPr>
              <w:pStyle w:val="Sothutu-1so"/>
              <w:spacing w:before="120" w:after="120" w:line="276" w:lineRule="auto"/>
              <w:jc w:val="center"/>
              <w:rPr>
                <w:szCs w:val="24"/>
              </w:rPr>
            </w:pPr>
            <w:r>
              <w:rPr>
                <w:szCs w:val="24"/>
              </w:rPr>
              <w:t>Y</w:t>
            </w:r>
          </w:p>
        </w:tc>
        <w:tc>
          <w:tcPr>
            <w:tcW w:w="7380" w:type="dxa"/>
          </w:tcPr>
          <w:p w14:paraId="3FAB151D" w14:textId="525CF73D" w:rsidR="008E09E6" w:rsidRPr="000039A0" w:rsidRDefault="00276801" w:rsidP="00E821FE">
            <w:pPr>
              <w:ind w:left="0"/>
              <w:rPr>
                <w:szCs w:val="24"/>
              </w:rPr>
            </w:pPr>
            <w:r>
              <w:rPr>
                <w:szCs w:val="24"/>
              </w:rPr>
              <w:t>Mặc định loại chứng từ trình ký (C_Document_Type_ID)</w:t>
            </w:r>
          </w:p>
        </w:tc>
      </w:tr>
      <w:tr w:rsidR="008E09E6" w:rsidRPr="00FF37CC" w14:paraId="092F00A9" w14:textId="77777777" w:rsidTr="00766BCB">
        <w:trPr>
          <w:cantSplit/>
          <w:trHeight w:val="827"/>
        </w:trPr>
        <w:tc>
          <w:tcPr>
            <w:tcW w:w="1800" w:type="dxa"/>
          </w:tcPr>
          <w:p w14:paraId="716A8046" w14:textId="446C2886" w:rsidR="008E09E6" w:rsidRPr="00FF37CC" w:rsidRDefault="00B710A4" w:rsidP="00E821FE">
            <w:pPr>
              <w:ind w:left="0"/>
            </w:pPr>
            <w:r>
              <w:lastRenderedPageBreak/>
              <w:t>Ký hiệu văn bản</w:t>
            </w:r>
          </w:p>
        </w:tc>
        <w:tc>
          <w:tcPr>
            <w:tcW w:w="1980" w:type="dxa"/>
          </w:tcPr>
          <w:p w14:paraId="1DC7EA4E" w14:textId="105AA458" w:rsidR="008E09E6" w:rsidRPr="00FF37CC" w:rsidRDefault="00B710A4" w:rsidP="00E821FE">
            <w:pPr>
              <w:ind w:left="0"/>
            </w:pPr>
            <w:r w:rsidRPr="000844E0">
              <w:rPr>
                <w:szCs w:val="24"/>
              </w:rPr>
              <w:t>SIGNCODE</w:t>
            </w:r>
          </w:p>
        </w:tc>
        <w:tc>
          <w:tcPr>
            <w:tcW w:w="1417" w:type="dxa"/>
          </w:tcPr>
          <w:p w14:paraId="197462F8" w14:textId="77777777" w:rsidR="008E09E6" w:rsidRDefault="008E09E6" w:rsidP="00E821FE">
            <w:pPr>
              <w:ind w:left="0"/>
            </w:pPr>
            <w:r>
              <w:t>String</w:t>
            </w:r>
          </w:p>
          <w:p w14:paraId="21057327" w14:textId="203D349B" w:rsidR="008E09E6" w:rsidRPr="00FF37CC" w:rsidRDefault="00B710A4" w:rsidP="00E821FE">
            <w:pPr>
              <w:ind w:left="0"/>
            </w:pPr>
            <w:r>
              <w:t>Text box</w:t>
            </w:r>
          </w:p>
        </w:tc>
        <w:tc>
          <w:tcPr>
            <w:tcW w:w="630" w:type="dxa"/>
          </w:tcPr>
          <w:p w14:paraId="691F5557" w14:textId="77777777" w:rsidR="008E09E6" w:rsidRPr="00FF37CC" w:rsidRDefault="008E09E6" w:rsidP="00E821FE">
            <w:pPr>
              <w:pStyle w:val="Sothutu-1so"/>
              <w:spacing w:before="120" w:after="120" w:line="276" w:lineRule="auto"/>
              <w:jc w:val="left"/>
              <w:rPr>
                <w:szCs w:val="24"/>
              </w:rPr>
            </w:pPr>
            <w:r>
              <w:rPr>
                <w:szCs w:val="24"/>
              </w:rPr>
              <w:t>50</w:t>
            </w:r>
          </w:p>
        </w:tc>
        <w:tc>
          <w:tcPr>
            <w:tcW w:w="540" w:type="dxa"/>
          </w:tcPr>
          <w:p w14:paraId="7219D0F4" w14:textId="77777777" w:rsidR="008E09E6" w:rsidRPr="00FF37CC" w:rsidRDefault="008E09E6" w:rsidP="00E821FE">
            <w:pPr>
              <w:pStyle w:val="Sothutu-1so"/>
              <w:spacing w:before="120" w:after="120" w:line="276" w:lineRule="auto"/>
              <w:jc w:val="left"/>
              <w:rPr>
                <w:szCs w:val="24"/>
              </w:rPr>
            </w:pPr>
            <w:r>
              <w:rPr>
                <w:szCs w:val="24"/>
              </w:rPr>
              <w:t>N</w:t>
            </w:r>
          </w:p>
        </w:tc>
        <w:tc>
          <w:tcPr>
            <w:tcW w:w="450" w:type="dxa"/>
          </w:tcPr>
          <w:p w14:paraId="6372257D" w14:textId="61872C80" w:rsidR="008E09E6" w:rsidRPr="00FF37CC" w:rsidRDefault="00B710A4" w:rsidP="00E821FE">
            <w:pPr>
              <w:pStyle w:val="Sothutu-1so"/>
              <w:spacing w:before="120" w:after="120" w:line="276" w:lineRule="auto"/>
              <w:jc w:val="left"/>
              <w:rPr>
                <w:szCs w:val="24"/>
              </w:rPr>
            </w:pPr>
            <w:r>
              <w:rPr>
                <w:szCs w:val="24"/>
              </w:rPr>
              <w:t>Y</w:t>
            </w:r>
          </w:p>
        </w:tc>
        <w:tc>
          <w:tcPr>
            <w:tcW w:w="540" w:type="dxa"/>
          </w:tcPr>
          <w:p w14:paraId="2D150833" w14:textId="77777777" w:rsidR="008E09E6" w:rsidRPr="00165004" w:rsidRDefault="008E09E6" w:rsidP="00E821FE">
            <w:pPr>
              <w:pStyle w:val="Sothutu-1so"/>
              <w:spacing w:before="120" w:after="120" w:line="276" w:lineRule="auto"/>
              <w:jc w:val="center"/>
              <w:rPr>
                <w:szCs w:val="24"/>
              </w:rPr>
            </w:pPr>
            <w:r>
              <w:rPr>
                <w:szCs w:val="24"/>
              </w:rPr>
              <w:t>Y</w:t>
            </w:r>
          </w:p>
        </w:tc>
        <w:tc>
          <w:tcPr>
            <w:tcW w:w="7380" w:type="dxa"/>
            <w:shd w:val="clear" w:color="auto" w:fill="auto"/>
          </w:tcPr>
          <w:p w14:paraId="67502882" w14:textId="1C767E97" w:rsidR="008E09E6" w:rsidRPr="00E05082" w:rsidRDefault="00766BCB" w:rsidP="00E821FE">
            <w:pPr>
              <w:pStyle w:val="Sothutu-1so"/>
              <w:spacing w:before="120" w:after="120" w:line="276" w:lineRule="auto"/>
              <w:jc w:val="left"/>
              <w:rPr>
                <w:szCs w:val="24"/>
                <w:highlight w:val="yellow"/>
              </w:rPr>
            </w:pPr>
            <w:r w:rsidRPr="00766BCB">
              <w:rPr>
                <w:szCs w:val="24"/>
              </w:rPr>
              <w:t>Mặc định = Số chứng từ trình ký</w:t>
            </w:r>
          </w:p>
        </w:tc>
      </w:tr>
      <w:tr w:rsidR="00B710A4" w:rsidRPr="00FF37CC" w14:paraId="0580F0D5" w14:textId="77777777" w:rsidTr="00F10301">
        <w:trPr>
          <w:cantSplit/>
          <w:trHeight w:val="827"/>
        </w:trPr>
        <w:tc>
          <w:tcPr>
            <w:tcW w:w="1800" w:type="dxa"/>
          </w:tcPr>
          <w:p w14:paraId="2048BB5F" w14:textId="30803F2B" w:rsidR="00B710A4" w:rsidRDefault="00B710A4" w:rsidP="00E821FE">
            <w:pPr>
              <w:ind w:left="0"/>
              <w:rPr>
                <w:szCs w:val="24"/>
              </w:rPr>
            </w:pPr>
            <w:r>
              <w:rPr>
                <w:szCs w:val="24"/>
              </w:rPr>
              <w:t>Ngày chứng từ</w:t>
            </w:r>
          </w:p>
        </w:tc>
        <w:tc>
          <w:tcPr>
            <w:tcW w:w="1980" w:type="dxa"/>
          </w:tcPr>
          <w:p w14:paraId="2148E9A1" w14:textId="1D10E01A" w:rsidR="00B710A4" w:rsidRDefault="00B710A4" w:rsidP="00E821FE">
            <w:pPr>
              <w:ind w:left="0"/>
              <w:rPr>
                <w:szCs w:val="24"/>
              </w:rPr>
            </w:pPr>
            <w:r>
              <w:rPr>
                <w:szCs w:val="24"/>
              </w:rPr>
              <w:t>DateAcct</w:t>
            </w:r>
          </w:p>
        </w:tc>
        <w:tc>
          <w:tcPr>
            <w:tcW w:w="1417" w:type="dxa"/>
          </w:tcPr>
          <w:p w14:paraId="05378F39" w14:textId="77777777" w:rsidR="00B710A4" w:rsidRDefault="00B710A4" w:rsidP="00E821FE">
            <w:pPr>
              <w:ind w:left="0"/>
            </w:pPr>
            <w:r>
              <w:t>Date</w:t>
            </w:r>
          </w:p>
          <w:p w14:paraId="3F7E26FE" w14:textId="77777777" w:rsidR="00B710A4" w:rsidRDefault="00B710A4" w:rsidP="00E821FE">
            <w:pPr>
              <w:ind w:left="0"/>
            </w:pPr>
            <w:r>
              <w:t>Calendar</w:t>
            </w:r>
          </w:p>
        </w:tc>
        <w:tc>
          <w:tcPr>
            <w:tcW w:w="630" w:type="dxa"/>
          </w:tcPr>
          <w:p w14:paraId="65AABB55" w14:textId="75478CDE" w:rsidR="00B710A4" w:rsidRDefault="00B710A4" w:rsidP="00E821FE">
            <w:pPr>
              <w:pStyle w:val="Sothutu-1so"/>
              <w:spacing w:before="120" w:after="120" w:line="276" w:lineRule="auto"/>
              <w:jc w:val="left"/>
              <w:rPr>
                <w:szCs w:val="24"/>
              </w:rPr>
            </w:pPr>
            <w:r>
              <w:rPr>
                <w:szCs w:val="24"/>
              </w:rPr>
              <w:t>10</w:t>
            </w:r>
          </w:p>
        </w:tc>
        <w:tc>
          <w:tcPr>
            <w:tcW w:w="540" w:type="dxa"/>
          </w:tcPr>
          <w:p w14:paraId="61E19CA5" w14:textId="65116359" w:rsidR="00B710A4" w:rsidRDefault="00B710A4" w:rsidP="00E821FE">
            <w:pPr>
              <w:pStyle w:val="Sothutu-1so"/>
              <w:spacing w:before="120" w:after="120" w:line="276" w:lineRule="auto"/>
              <w:jc w:val="left"/>
              <w:rPr>
                <w:szCs w:val="24"/>
              </w:rPr>
            </w:pPr>
            <w:r>
              <w:rPr>
                <w:szCs w:val="24"/>
              </w:rPr>
              <w:t>Y</w:t>
            </w:r>
          </w:p>
        </w:tc>
        <w:tc>
          <w:tcPr>
            <w:tcW w:w="450" w:type="dxa"/>
          </w:tcPr>
          <w:p w14:paraId="27434DF2" w14:textId="638B34CA" w:rsidR="00B710A4" w:rsidRDefault="00B710A4" w:rsidP="00E821FE">
            <w:pPr>
              <w:pStyle w:val="Sothutu-1so"/>
              <w:spacing w:before="120" w:after="120" w:line="276" w:lineRule="auto"/>
              <w:jc w:val="left"/>
              <w:rPr>
                <w:szCs w:val="24"/>
              </w:rPr>
            </w:pPr>
            <w:r>
              <w:rPr>
                <w:szCs w:val="24"/>
              </w:rPr>
              <w:t>N</w:t>
            </w:r>
          </w:p>
        </w:tc>
        <w:tc>
          <w:tcPr>
            <w:tcW w:w="540" w:type="dxa"/>
          </w:tcPr>
          <w:p w14:paraId="5C11F4E2" w14:textId="77777777" w:rsidR="00B710A4" w:rsidRDefault="00B710A4" w:rsidP="00E821FE">
            <w:pPr>
              <w:pStyle w:val="Sothutu-1so"/>
              <w:spacing w:before="120" w:after="120" w:line="276" w:lineRule="auto"/>
              <w:jc w:val="center"/>
              <w:rPr>
                <w:szCs w:val="24"/>
              </w:rPr>
            </w:pPr>
            <w:r>
              <w:rPr>
                <w:szCs w:val="24"/>
              </w:rPr>
              <w:t>Y</w:t>
            </w:r>
          </w:p>
        </w:tc>
        <w:tc>
          <w:tcPr>
            <w:tcW w:w="7380" w:type="dxa"/>
          </w:tcPr>
          <w:p w14:paraId="37EC763E" w14:textId="063B2297" w:rsidR="00B710A4" w:rsidRDefault="00B710A4" w:rsidP="00E821FE">
            <w:pPr>
              <w:pStyle w:val="Sothutu-1so"/>
              <w:spacing w:before="120" w:after="120" w:line="276" w:lineRule="auto"/>
              <w:rPr>
                <w:szCs w:val="24"/>
              </w:rPr>
            </w:pPr>
            <w:r>
              <w:rPr>
                <w:szCs w:val="24"/>
              </w:rPr>
              <w:t xml:space="preserve">Ngày hệ thống </w:t>
            </w:r>
          </w:p>
        </w:tc>
      </w:tr>
      <w:tr w:rsidR="00B710A4" w:rsidRPr="00FF37CC" w14:paraId="21142E8C" w14:textId="77777777" w:rsidTr="00F10301">
        <w:trPr>
          <w:cantSplit/>
          <w:trHeight w:val="827"/>
        </w:trPr>
        <w:tc>
          <w:tcPr>
            <w:tcW w:w="1800" w:type="dxa"/>
          </w:tcPr>
          <w:p w14:paraId="3EA3D9B8" w14:textId="11BA1907" w:rsidR="00B710A4" w:rsidRDefault="00B710A4" w:rsidP="00E821FE">
            <w:pPr>
              <w:ind w:left="0"/>
              <w:rPr>
                <w:szCs w:val="24"/>
              </w:rPr>
            </w:pPr>
            <w:r>
              <w:rPr>
                <w:szCs w:val="24"/>
              </w:rPr>
              <w:t>Số đăng ký</w:t>
            </w:r>
          </w:p>
        </w:tc>
        <w:tc>
          <w:tcPr>
            <w:tcW w:w="1980" w:type="dxa"/>
          </w:tcPr>
          <w:p w14:paraId="2EE4467B" w14:textId="4782A875" w:rsidR="00B710A4" w:rsidRDefault="00766BCB" w:rsidP="00E821FE">
            <w:pPr>
              <w:ind w:left="0"/>
              <w:rPr>
                <w:szCs w:val="24"/>
              </w:rPr>
            </w:pPr>
            <w:r w:rsidRPr="000844E0">
              <w:rPr>
                <w:szCs w:val="24"/>
              </w:rPr>
              <w:t>DOCUMENTCODE</w:t>
            </w:r>
          </w:p>
        </w:tc>
        <w:tc>
          <w:tcPr>
            <w:tcW w:w="1417" w:type="dxa"/>
          </w:tcPr>
          <w:p w14:paraId="06709FF9" w14:textId="77777777" w:rsidR="00B710A4" w:rsidRDefault="00B710A4" w:rsidP="00E821FE">
            <w:pPr>
              <w:ind w:left="0"/>
            </w:pPr>
            <w:r>
              <w:t>String</w:t>
            </w:r>
          </w:p>
          <w:p w14:paraId="29B5CB48" w14:textId="77777777" w:rsidR="00B710A4" w:rsidRDefault="00B710A4" w:rsidP="00E821FE">
            <w:pPr>
              <w:ind w:left="0"/>
            </w:pPr>
            <w:r>
              <w:t>Text Box</w:t>
            </w:r>
          </w:p>
        </w:tc>
        <w:tc>
          <w:tcPr>
            <w:tcW w:w="630" w:type="dxa"/>
          </w:tcPr>
          <w:p w14:paraId="3E4448FF" w14:textId="77777777" w:rsidR="00B710A4" w:rsidRDefault="00B710A4" w:rsidP="00E821FE">
            <w:pPr>
              <w:pStyle w:val="Sothutu-1so"/>
              <w:spacing w:before="120" w:after="120" w:line="276" w:lineRule="auto"/>
              <w:jc w:val="left"/>
              <w:rPr>
                <w:szCs w:val="24"/>
              </w:rPr>
            </w:pPr>
            <w:r>
              <w:rPr>
                <w:szCs w:val="24"/>
              </w:rPr>
              <w:t>250</w:t>
            </w:r>
          </w:p>
        </w:tc>
        <w:tc>
          <w:tcPr>
            <w:tcW w:w="540" w:type="dxa"/>
          </w:tcPr>
          <w:p w14:paraId="5CB12F2F"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146C0208" w14:textId="77777777" w:rsidR="00B710A4" w:rsidRDefault="00B710A4" w:rsidP="00E821FE">
            <w:pPr>
              <w:pStyle w:val="Sothutu-1so"/>
              <w:spacing w:before="120" w:after="120" w:line="276" w:lineRule="auto"/>
              <w:jc w:val="left"/>
              <w:rPr>
                <w:szCs w:val="24"/>
              </w:rPr>
            </w:pPr>
            <w:r>
              <w:rPr>
                <w:szCs w:val="24"/>
              </w:rPr>
              <w:t>N</w:t>
            </w:r>
          </w:p>
        </w:tc>
        <w:tc>
          <w:tcPr>
            <w:tcW w:w="540" w:type="dxa"/>
          </w:tcPr>
          <w:p w14:paraId="0E96AC39" w14:textId="264E030F" w:rsidR="00B710A4" w:rsidRDefault="00EF42EA" w:rsidP="00E821FE">
            <w:pPr>
              <w:pStyle w:val="Sothutu-1so"/>
              <w:spacing w:before="120" w:after="120" w:line="276" w:lineRule="auto"/>
              <w:jc w:val="center"/>
              <w:rPr>
                <w:szCs w:val="24"/>
              </w:rPr>
            </w:pPr>
            <w:r>
              <w:rPr>
                <w:szCs w:val="24"/>
              </w:rPr>
              <w:t>N</w:t>
            </w:r>
          </w:p>
        </w:tc>
        <w:tc>
          <w:tcPr>
            <w:tcW w:w="7380" w:type="dxa"/>
          </w:tcPr>
          <w:p w14:paraId="4559CCD7" w14:textId="20066913" w:rsidR="00B710A4" w:rsidRDefault="00766BCB" w:rsidP="00E821FE">
            <w:pPr>
              <w:pStyle w:val="Sothutu-1so"/>
              <w:spacing w:before="120" w:after="120" w:line="276" w:lineRule="auto"/>
              <w:rPr>
                <w:szCs w:val="24"/>
              </w:rPr>
            </w:pPr>
            <w:r>
              <w:rPr>
                <w:szCs w:val="24"/>
              </w:rPr>
              <w:t>Mặc định = Ký hiệu văn bản</w:t>
            </w:r>
          </w:p>
        </w:tc>
      </w:tr>
      <w:tr w:rsidR="00B710A4" w:rsidRPr="00FF37CC" w14:paraId="14D1A125" w14:textId="77777777" w:rsidTr="00F10301">
        <w:trPr>
          <w:cantSplit/>
          <w:trHeight w:val="827"/>
        </w:trPr>
        <w:tc>
          <w:tcPr>
            <w:tcW w:w="1800" w:type="dxa"/>
          </w:tcPr>
          <w:p w14:paraId="1E4A6D8E" w14:textId="40E0D38D" w:rsidR="00B710A4" w:rsidRDefault="00EF42EA" w:rsidP="00E821FE">
            <w:pPr>
              <w:ind w:left="0"/>
              <w:rPr>
                <w:szCs w:val="24"/>
              </w:rPr>
            </w:pPr>
            <w:r>
              <w:rPr>
                <w:szCs w:val="24"/>
              </w:rPr>
              <w:t>Tiêu đề trình ký</w:t>
            </w:r>
          </w:p>
        </w:tc>
        <w:tc>
          <w:tcPr>
            <w:tcW w:w="1980" w:type="dxa"/>
          </w:tcPr>
          <w:p w14:paraId="28599902" w14:textId="67776EC9" w:rsidR="00B710A4" w:rsidRDefault="00EF42EA" w:rsidP="00E821FE">
            <w:pPr>
              <w:ind w:left="0"/>
              <w:rPr>
                <w:szCs w:val="24"/>
              </w:rPr>
            </w:pPr>
            <w:r w:rsidRPr="009D0232">
              <w:rPr>
                <w:szCs w:val="24"/>
              </w:rPr>
              <w:t>TITLESIGN</w:t>
            </w:r>
          </w:p>
        </w:tc>
        <w:tc>
          <w:tcPr>
            <w:tcW w:w="1417" w:type="dxa"/>
          </w:tcPr>
          <w:p w14:paraId="104FB2F4" w14:textId="77777777" w:rsidR="00B710A4" w:rsidRDefault="00B710A4" w:rsidP="00E821FE">
            <w:pPr>
              <w:ind w:left="0"/>
            </w:pPr>
            <w:r>
              <w:t>String</w:t>
            </w:r>
          </w:p>
          <w:p w14:paraId="5C90EA38" w14:textId="6C3B1744" w:rsidR="00B710A4" w:rsidRDefault="009C3D56" w:rsidP="00E821FE">
            <w:pPr>
              <w:ind w:left="0"/>
            </w:pPr>
            <w:r>
              <w:t>Text box</w:t>
            </w:r>
          </w:p>
        </w:tc>
        <w:tc>
          <w:tcPr>
            <w:tcW w:w="630" w:type="dxa"/>
          </w:tcPr>
          <w:p w14:paraId="3E764D4C" w14:textId="5EA5B134" w:rsidR="00B710A4" w:rsidRDefault="00EF42EA" w:rsidP="00E821FE">
            <w:pPr>
              <w:pStyle w:val="Sothutu-1so"/>
              <w:spacing w:before="120" w:after="120" w:line="276" w:lineRule="auto"/>
              <w:jc w:val="left"/>
              <w:rPr>
                <w:szCs w:val="24"/>
              </w:rPr>
            </w:pPr>
            <w:r>
              <w:rPr>
                <w:szCs w:val="24"/>
              </w:rPr>
              <w:t>250</w:t>
            </w:r>
          </w:p>
        </w:tc>
        <w:tc>
          <w:tcPr>
            <w:tcW w:w="540" w:type="dxa"/>
          </w:tcPr>
          <w:p w14:paraId="5B80261D"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5E4307A4" w14:textId="51368580" w:rsidR="00B710A4" w:rsidRDefault="00EF42EA" w:rsidP="00E821FE">
            <w:pPr>
              <w:pStyle w:val="Sothutu-1so"/>
              <w:spacing w:before="120" w:after="120" w:line="276" w:lineRule="auto"/>
              <w:jc w:val="left"/>
              <w:rPr>
                <w:szCs w:val="24"/>
              </w:rPr>
            </w:pPr>
            <w:r>
              <w:rPr>
                <w:szCs w:val="24"/>
              </w:rPr>
              <w:t>Y</w:t>
            </w:r>
          </w:p>
        </w:tc>
        <w:tc>
          <w:tcPr>
            <w:tcW w:w="540" w:type="dxa"/>
          </w:tcPr>
          <w:p w14:paraId="4C890800" w14:textId="2C98D6FA" w:rsidR="00B710A4" w:rsidRDefault="00EF42EA" w:rsidP="00E821FE">
            <w:pPr>
              <w:pStyle w:val="Sothutu-1so"/>
              <w:spacing w:before="120" w:after="120" w:line="276" w:lineRule="auto"/>
              <w:jc w:val="center"/>
              <w:rPr>
                <w:szCs w:val="24"/>
              </w:rPr>
            </w:pPr>
            <w:r>
              <w:rPr>
                <w:szCs w:val="24"/>
              </w:rPr>
              <w:t>Y</w:t>
            </w:r>
          </w:p>
        </w:tc>
        <w:tc>
          <w:tcPr>
            <w:tcW w:w="7380" w:type="dxa"/>
          </w:tcPr>
          <w:p w14:paraId="4004D7A5" w14:textId="513CBDF1" w:rsidR="00B710A4" w:rsidRDefault="00EF42EA" w:rsidP="00E821FE">
            <w:pPr>
              <w:pStyle w:val="Sothutu-1so"/>
              <w:spacing w:before="120" w:after="120" w:line="276" w:lineRule="auto"/>
              <w:rPr>
                <w:szCs w:val="24"/>
              </w:rPr>
            </w:pPr>
            <w:r>
              <w:rPr>
                <w:szCs w:val="24"/>
              </w:rPr>
              <w:t>Mặc định trường nội dung (description) của bản ghi trình ký</w:t>
            </w:r>
          </w:p>
        </w:tc>
      </w:tr>
      <w:tr w:rsidR="00B710A4" w:rsidRPr="00FF37CC" w14:paraId="4FCA8BC0" w14:textId="77777777" w:rsidTr="00F10301">
        <w:trPr>
          <w:cantSplit/>
          <w:trHeight w:val="827"/>
        </w:trPr>
        <w:tc>
          <w:tcPr>
            <w:tcW w:w="1800" w:type="dxa"/>
          </w:tcPr>
          <w:p w14:paraId="491FD7DD" w14:textId="1506DF31" w:rsidR="00B710A4" w:rsidRDefault="009C3D56" w:rsidP="00E821FE">
            <w:pPr>
              <w:ind w:left="0"/>
              <w:rPr>
                <w:szCs w:val="24"/>
              </w:rPr>
            </w:pPr>
            <w:r>
              <w:rPr>
                <w:szCs w:val="24"/>
              </w:rPr>
              <w:t>Nội dung</w:t>
            </w:r>
          </w:p>
        </w:tc>
        <w:tc>
          <w:tcPr>
            <w:tcW w:w="1980" w:type="dxa"/>
          </w:tcPr>
          <w:p w14:paraId="65A927CD" w14:textId="77777777" w:rsidR="00B710A4" w:rsidRDefault="00B710A4" w:rsidP="00E821FE">
            <w:pPr>
              <w:ind w:left="0"/>
              <w:rPr>
                <w:szCs w:val="24"/>
              </w:rPr>
            </w:pPr>
            <w:r>
              <w:rPr>
                <w:szCs w:val="24"/>
              </w:rPr>
              <w:t>IS_SPONSOR</w:t>
            </w:r>
          </w:p>
        </w:tc>
        <w:tc>
          <w:tcPr>
            <w:tcW w:w="1417" w:type="dxa"/>
          </w:tcPr>
          <w:p w14:paraId="06ADB203" w14:textId="77777777" w:rsidR="009C3D56" w:rsidRDefault="009C3D56" w:rsidP="00E821FE">
            <w:pPr>
              <w:ind w:left="0"/>
            </w:pPr>
            <w:r>
              <w:t>String</w:t>
            </w:r>
          </w:p>
          <w:p w14:paraId="437D5AD2" w14:textId="5092D583" w:rsidR="00B710A4" w:rsidRDefault="009C3D56" w:rsidP="00E821FE">
            <w:pPr>
              <w:ind w:left="0"/>
            </w:pPr>
            <w:r>
              <w:t>Text box</w:t>
            </w:r>
          </w:p>
        </w:tc>
        <w:tc>
          <w:tcPr>
            <w:tcW w:w="630" w:type="dxa"/>
          </w:tcPr>
          <w:p w14:paraId="3B121330" w14:textId="5C7E422F" w:rsidR="00B710A4" w:rsidRDefault="009C3D56" w:rsidP="00E821FE">
            <w:pPr>
              <w:pStyle w:val="Sothutu-1so"/>
              <w:spacing w:before="120" w:after="120" w:line="276" w:lineRule="auto"/>
              <w:jc w:val="left"/>
              <w:rPr>
                <w:szCs w:val="24"/>
              </w:rPr>
            </w:pPr>
            <w:r>
              <w:rPr>
                <w:szCs w:val="24"/>
              </w:rPr>
              <w:t>250</w:t>
            </w:r>
          </w:p>
        </w:tc>
        <w:tc>
          <w:tcPr>
            <w:tcW w:w="540" w:type="dxa"/>
          </w:tcPr>
          <w:p w14:paraId="3F76FDAA"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52EE4BCE" w14:textId="77777777" w:rsidR="00B710A4" w:rsidRDefault="00B710A4" w:rsidP="00E821FE">
            <w:pPr>
              <w:pStyle w:val="Sothutu-1so"/>
              <w:spacing w:before="120" w:after="120" w:line="276" w:lineRule="auto"/>
              <w:jc w:val="left"/>
              <w:rPr>
                <w:szCs w:val="24"/>
              </w:rPr>
            </w:pPr>
            <w:r>
              <w:rPr>
                <w:szCs w:val="24"/>
              </w:rPr>
              <w:t>N</w:t>
            </w:r>
          </w:p>
        </w:tc>
        <w:tc>
          <w:tcPr>
            <w:tcW w:w="540" w:type="dxa"/>
          </w:tcPr>
          <w:p w14:paraId="1ADF1101" w14:textId="4D9B492C" w:rsidR="00B710A4" w:rsidRDefault="009C3D56" w:rsidP="00E821FE">
            <w:pPr>
              <w:pStyle w:val="Sothutu-1so"/>
              <w:spacing w:before="120" w:after="120" w:line="276" w:lineRule="auto"/>
              <w:jc w:val="center"/>
              <w:rPr>
                <w:szCs w:val="24"/>
              </w:rPr>
            </w:pPr>
            <w:r>
              <w:rPr>
                <w:szCs w:val="24"/>
              </w:rPr>
              <w:t>N</w:t>
            </w:r>
          </w:p>
        </w:tc>
        <w:tc>
          <w:tcPr>
            <w:tcW w:w="7380" w:type="dxa"/>
          </w:tcPr>
          <w:p w14:paraId="7A9C0DCE" w14:textId="4990018F" w:rsidR="00B710A4" w:rsidRPr="000146A2" w:rsidRDefault="009C3D56" w:rsidP="00E821FE">
            <w:pPr>
              <w:pStyle w:val="Sothutu-1so"/>
              <w:spacing w:before="120" w:after="120" w:line="276" w:lineRule="auto"/>
              <w:rPr>
                <w:szCs w:val="24"/>
              </w:rPr>
            </w:pPr>
            <w:r>
              <w:rPr>
                <w:szCs w:val="24"/>
              </w:rPr>
              <w:t>Mặc định trường nội dung (description) của bản ghi trình ký</w:t>
            </w:r>
          </w:p>
        </w:tc>
      </w:tr>
      <w:tr w:rsidR="00B710A4" w:rsidRPr="00FF37CC" w14:paraId="2F43DC93" w14:textId="77777777" w:rsidTr="00F10301">
        <w:trPr>
          <w:cantSplit/>
          <w:trHeight w:val="827"/>
        </w:trPr>
        <w:tc>
          <w:tcPr>
            <w:tcW w:w="1800" w:type="dxa"/>
          </w:tcPr>
          <w:p w14:paraId="28601E97" w14:textId="7DA04FB7" w:rsidR="00B710A4" w:rsidRPr="003D315D" w:rsidRDefault="009C3D56" w:rsidP="00E821FE">
            <w:pPr>
              <w:ind w:left="0"/>
              <w:rPr>
                <w:szCs w:val="24"/>
              </w:rPr>
            </w:pPr>
            <w:r>
              <w:rPr>
                <w:szCs w:val="24"/>
              </w:rPr>
              <w:t>Độ ưu tiên</w:t>
            </w:r>
          </w:p>
        </w:tc>
        <w:tc>
          <w:tcPr>
            <w:tcW w:w="1980" w:type="dxa"/>
          </w:tcPr>
          <w:p w14:paraId="0A825888" w14:textId="6EBC4A03" w:rsidR="00B710A4" w:rsidRDefault="009C3D56" w:rsidP="00E821FE">
            <w:pPr>
              <w:ind w:left="0"/>
              <w:rPr>
                <w:szCs w:val="24"/>
              </w:rPr>
            </w:pPr>
            <w:r w:rsidRPr="009D0232">
              <w:rPr>
                <w:szCs w:val="24"/>
              </w:rPr>
              <w:t>PRIORITY</w:t>
            </w:r>
          </w:p>
        </w:tc>
        <w:tc>
          <w:tcPr>
            <w:tcW w:w="1417" w:type="dxa"/>
          </w:tcPr>
          <w:p w14:paraId="252F933A" w14:textId="77777777" w:rsidR="009C3D56" w:rsidRDefault="009C3D56" w:rsidP="00E821FE">
            <w:pPr>
              <w:ind w:left="0"/>
            </w:pPr>
            <w:r>
              <w:t>String</w:t>
            </w:r>
          </w:p>
          <w:p w14:paraId="0268CC8E" w14:textId="54657291" w:rsidR="00B710A4" w:rsidRDefault="009C3D56" w:rsidP="00E821FE">
            <w:pPr>
              <w:ind w:left="0"/>
            </w:pPr>
            <w:r>
              <w:t>CL</w:t>
            </w:r>
          </w:p>
        </w:tc>
        <w:tc>
          <w:tcPr>
            <w:tcW w:w="630" w:type="dxa"/>
          </w:tcPr>
          <w:p w14:paraId="097C08FB" w14:textId="15B1F434" w:rsidR="00B710A4" w:rsidRDefault="009C3D56" w:rsidP="00E821FE">
            <w:pPr>
              <w:pStyle w:val="Sothutu-1so"/>
              <w:spacing w:before="120" w:after="120" w:line="276" w:lineRule="auto"/>
              <w:jc w:val="left"/>
              <w:rPr>
                <w:szCs w:val="24"/>
              </w:rPr>
            </w:pPr>
            <w:r>
              <w:rPr>
                <w:szCs w:val="24"/>
              </w:rPr>
              <w:t>50</w:t>
            </w:r>
          </w:p>
        </w:tc>
        <w:tc>
          <w:tcPr>
            <w:tcW w:w="540" w:type="dxa"/>
          </w:tcPr>
          <w:p w14:paraId="76712ACC"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6E83CBFC" w14:textId="69DB65EA" w:rsidR="00B710A4" w:rsidRDefault="009C3D56" w:rsidP="00E821FE">
            <w:pPr>
              <w:pStyle w:val="Sothutu-1so"/>
              <w:spacing w:before="120" w:after="120" w:line="276" w:lineRule="auto"/>
              <w:jc w:val="left"/>
              <w:rPr>
                <w:szCs w:val="24"/>
              </w:rPr>
            </w:pPr>
            <w:r>
              <w:rPr>
                <w:szCs w:val="24"/>
              </w:rPr>
              <w:t>Y</w:t>
            </w:r>
          </w:p>
        </w:tc>
        <w:tc>
          <w:tcPr>
            <w:tcW w:w="540" w:type="dxa"/>
          </w:tcPr>
          <w:p w14:paraId="5135653A" w14:textId="77777777" w:rsidR="00B710A4" w:rsidRDefault="00B710A4" w:rsidP="00E821FE">
            <w:pPr>
              <w:pStyle w:val="Sothutu-1so"/>
              <w:spacing w:before="120" w:after="120" w:line="276" w:lineRule="auto"/>
              <w:jc w:val="center"/>
              <w:rPr>
                <w:szCs w:val="24"/>
              </w:rPr>
            </w:pPr>
            <w:r>
              <w:rPr>
                <w:szCs w:val="24"/>
              </w:rPr>
              <w:t>Y</w:t>
            </w:r>
          </w:p>
        </w:tc>
        <w:tc>
          <w:tcPr>
            <w:tcW w:w="7380" w:type="dxa"/>
          </w:tcPr>
          <w:p w14:paraId="72484F42" w14:textId="77777777" w:rsidR="00B710A4" w:rsidRDefault="009C3D56" w:rsidP="00E821FE">
            <w:pPr>
              <w:pStyle w:val="Sothutu-1so"/>
              <w:spacing w:before="120" w:after="120" w:line="276" w:lineRule="auto"/>
              <w:rPr>
                <w:szCs w:val="24"/>
              </w:rPr>
            </w:pPr>
            <w:r>
              <w:rPr>
                <w:szCs w:val="24"/>
              </w:rPr>
              <w:t>Bao gồm 4 giá trị:</w:t>
            </w:r>
          </w:p>
          <w:p w14:paraId="30938024" w14:textId="77777777" w:rsidR="009C3D56" w:rsidRDefault="009C3D56" w:rsidP="004E37AB">
            <w:pPr>
              <w:pStyle w:val="Sothutu-1so"/>
              <w:numPr>
                <w:ilvl w:val="0"/>
                <w:numId w:val="35"/>
              </w:numPr>
              <w:spacing w:before="120" w:after="120" w:line="276" w:lineRule="auto"/>
              <w:rPr>
                <w:szCs w:val="24"/>
              </w:rPr>
            </w:pPr>
            <w:r>
              <w:rPr>
                <w:szCs w:val="24"/>
              </w:rPr>
              <w:t>Bình thường</w:t>
            </w:r>
          </w:p>
          <w:p w14:paraId="70F5D11E" w14:textId="77777777" w:rsidR="009C3D56" w:rsidRDefault="009C3D56" w:rsidP="004E37AB">
            <w:pPr>
              <w:pStyle w:val="Sothutu-1so"/>
              <w:numPr>
                <w:ilvl w:val="0"/>
                <w:numId w:val="35"/>
              </w:numPr>
              <w:spacing w:before="120" w:after="120" w:line="276" w:lineRule="auto"/>
              <w:rPr>
                <w:szCs w:val="24"/>
              </w:rPr>
            </w:pPr>
            <w:r>
              <w:rPr>
                <w:szCs w:val="24"/>
              </w:rPr>
              <w:t>Khẩn</w:t>
            </w:r>
          </w:p>
          <w:p w14:paraId="2C425A4A" w14:textId="77777777" w:rsidR="009C3D56" w:rsidRDefault="009C3D56" w:rsidP="004E37AB">
            <w:pPr>
              <w:pStyle w:val="Sothutu-1so"/>
              <w:numPr>
                <w:ilvl w:val="0"/>
                <w:numId w:val="35"/>
              </w:numPr>
              <w:spacing w:before="120" w:after="120" w:line="276" w:lineRule="auto"/>
              <w:rPr>
                <w:szCs w:val="24"/>
              </w:rPr>
            </w:pPr>
            <w:r>
              <w:rPr>
                <w:szCs w:val="24"/>
              </w:rPr>
              <w:t>Thượng khẩn</w:t>
            </w:r>
          </w:p>
          <w:p w14:paraId="08794474" w14:textId="76F2C309" w:rsidR="009C3D56" w:rsidRPr="000146A2" w:rsidRDefault="009C3D56" w:rsidP="004E37AB">
            <w:pPr>
              <w:pStyle w:val="Sothutu-1so"/>
              <w:numPr>
                <w:ilvl w:val="0"/>
                <w:numId w:val="35"/>
              </w:numPr>
              <w:spacing w:before="120" w:after="120" w:line="276" w:lineRule="auto"/>
              <w:rPr>
                <w:szCs w:val="24"/>
              </w:rPr>
            </w:pPr>
            <w:r>
              <w:rPr>
                <w:szCs w:val="24"/>
              </w:rPr>
              <w:t>Hỏa tốc</w:t>
            </w:r>
          </w:p>
        </w:tc>
      </w:tr>
      <w:tr w:rsidR="003A145D" w:rsidRPr="00FF37CC" w14:paraId="64A9606C" w14:textId="77777777" w:rsidTr="00F10301">
        <w:trPr>
          <w:cantSplit/>
          <w:trHeight w:val="827"/>
        </w:trPr>
        <w:tc>
          <w:tcPr>
            <w:tcW w:w="1800" w:type="dxa"/>
          </w:tcPr>
          <w:p w14:paraId="7CAD9A04" w14:textId="79BB2005" w:rsidR="003A145D" w:rsidRDefault="003A145D" w:rsidP="00E821FE">
            <w:pPr>
              <w:ind w:left="0"/>
              <w:rPr>
                <w:szCs w:val="24"/>
              </w:rPr>
            </w:pPr>
            <w:r>
              <w:rPr>
                <w:szCs w:val="24"/>
              </w:rPr>
              <w:t>Lĩnh vực</w:t>
            </w:r>
          </w:p>
        </w:tc>
        <w:tc>
          <w:tcPr>
            <w:tcW w:w="1980" w:type="dxa"/>
          </w:tcPr>
          <w:p w14:paraId="2AFA80DE" w14:textId="0A8FCE19" w:rsidR="003A145D" w:rsidRPr="009D0232" w:rsidRDefault="003A145D" w:rsidP="00E821FE">
            <w:pPr>
              <w:ind w:left="0"/>
              <w:rPr>
                <w:szCs w:val="24"/>
              </w:rPr>
            </w:pPr>
            <w:r w:rsidRPr="000844E0">
              <w:rPr>
                <w:szCs w:val="24"/>
              </w:rPr>
              <w:t>AREACODE</w:t>
            </w:r>
          </w:p>
        </w:tc>
        <w:tc>
          <w:tcPr>
            <w:tcW w:w="1417" w:type="dxa"/>
          </w:tcPr>
          <w:p w14:paraId="78652D4A" w14:textId="77777777" w:rsidR="003A145D" w:rsidRDefault="003A145D" w:rsidP="00E821FE">
            <w:pPr>
              <w:ind w:left="0"/>
            </w:pPr>
            <w:r>
              <w:t>String</w:t>
            </w:r>
          </w:p>
          <w:p w14:paraId="672E9066" w14:textId="32CDB477" w:rsidR="003A145D" w:rsidRDefault="003A145D" w:rsidP="00E821FE">
            <w:pPr>
              <w:ind w:left="0"/>
            </w:pPr>
            <w:r>
              <w:t>CL</w:t>
            </w:r>
          </w:p>
        </w:tc>
        <w:tc>
          <w:tcPr>
            <w:tcW w:w="630" w:type="dxa"/>
          </w:tcPr>
          <w:p w14:paraId="00668B66" w14:textId="5D98B899" w:rsidR="003A145D" w:rsidRDefault="00E0145B" w:rsidP="00E821FE">
            <w:pPr>
              <w:pStyle w:val="Sothutu-1so"/>
              <w:spacing w:before="120" w:after="120" w:line="276" w:lineRule="auto"/>
              <w:jc w:val="left"/>
              <w:rPr>
                <w:szCs w:val="24"/>
              </w:rPr>
            </w:pPr>
            <w:r>
              <w:rPr>
                <w:szCs w:val="24"/>
              </w:rPr>
              <w:t>50</w:t>
            </w:r>
          </w:p>
        </w:tc>
        <w:tc>
          <w:tcPr>
            <w:tcW w:w="540" w:type="dxa"/>
          </w:tcPr>
          <w:p w14:paraId="78FE8292" w14:textId="0009E423" w:rsidR="003A145D" w:rsidRDefault="00E0145B" w:rsidP="00E821FE">
            <w:pPr>
              <w:pStyle w:val="Sothutu-1so"/>
              <w:spacing w:before="120" w:after="120" w:line="276" w:lineRule="auto"/>
              <w:jc w:val="left"/>
              <w:rPr>
                <w:szCs w:val="24"/>
              </w:rPr>
            </w:pPr>
            <w:r>
              <w:rPr>
                <w:szCs w:val="24"/>
              </w:rPr>
              <w:t>N</w:t>
            </w:r>
          </w:p>
        </w:tc>
        <w:tc>
          <w:tcPr>
            <w:tcW w:w="450" w:type="dxa"/>
          </w:tcPr>
          <w:p w14:paraId="56E415EC" w14:textId="2299EF56" w:rsidR="003A145D" w:rsidRDefault="00E0145B" w:rsidP="00E821FE">
            <w:pPr>
              <w:pStyle w:val="Sothutu-1so"/>
              <w:spacing w:before="120" w:after="120" w:line="276" w:lineRule="auto"/>
              <w:jc w:val="left"/>
              <w:rPr>
                <w:szCs w:val="24"/>
              </w:rPr>
            </w:pPr>
            <w:r>
              <w:rPr>
                <w:szCs w:val="24"/>
              </w:rPr>
              <w:t>Y</w:t>
            </w:r>
          </w:p>
        </w:tc>
        <w:tc>
          <w:tcPr>
            <w:tcW w:w="540" w:type="dxa"/>
          </w:tcPr>
          <w:p w14:paraId="0729E2C4" w14:textId="0BDFFCB7" w:rsidR="003A145D" w:rsidRDefault="00E0145B" w:rsidP="00E821FE">
            <w:pPr>
              <w:pStyle w:val="Sothutu-1so"/>
              <w:spacing w:before="120" w:after="120" w:line="276" w:lineRule="auto"/>
              <w:jc w:val="center"/>
              <w:rPr>
                <w:szCs w:val="24"/>
              </w:rPr>
            </w:pPr>
            <w:r>
              <w:rPr>
                <w:szCs w:val="24"/>
              </w:rPr>
              <w:t>Y</w:t>
            </w:r>
          </w:p>
        </w:tc>
        <w:tc>
          <w:tcPr>
            <w:tcW w:w="7380" w:type="dxa"/>
          </w:tcPr>
          <w:p w14:paraId="70986DC3" w14:textId="65FEC932" w:rsidR="003A145D" w:rsidRDefault="003A145D" w:rsidP="00E821FE">
            <w:pPr>
              <w:pStyle w:val="Sothutu-1so"/>
              <w:spacing w:before="120" w:after="120" w:line="276" w:lineRule="auto"/>
              <w:rPr>
                <w:szCs w:val="24"/>
              </w:rPr>
            </w:pPr>
            <w:r>
              <w:rPr>
                <w:szCs w:val="24"/>
              </w:rPr>
              <w:t>Danh sách lĩnh vực</w:t>
            </w:r>
          </w:p>
          <w:p w14:paraId="6CED3F7C" w14:textId="755247C6" w:rsidR="003A145D" w:rsidRDefault="003A145D" w:rsidP="00E821FE">
            <w:pPr>
              <w:pStyle w:val="Sothutu-1so"/>
              <w:spacing w:before="120" w:after="120" w:line="276" w:lineRule="auto"/>
              <w:rPr>
                <w:szCs w:val="24"/>
              </w:rPr>
            </w:pPr>
            <w:r>
              <w:rPr>
                <w:szCs w:val="24"/>
              </w:rPr>
              <w:t>Mặc định ‘Tài chính’ (4)</w:t>
            </w:r>
          </w:p>
        </w:tc>
      </w:tr>
      <w:tr w:rsidR="00B710A4" w:rsidRPr="00FF37CC" w14:paraId="5E127F1E" w14:textId="77777777" w:rsidTr="00E0145B">
        <w:trPr>
          <w:cantSplit/>
          <w:trHeight w:val="827"/>
        </w:trPr>
        <w:tc>
          <w:tcPr>
            <w:tcW w:w="1800" w:type="dxa"/>
            <w:vAlign w:val="bottom"/>
          </w:tcPr>
          <w:p w14:paraId="2601148A" w14:textId="0262B5A3" w:rsidR="00B710A4" w:rsidRDefault="00B710A4" w:rsidP="00E821FE">
            <w:pPr>
              <w:ind w:left="0"/>
              <w:rPr>
                <w:szCs w:val="24"/>
              </w:rPr>
            </w:pPr>
            <w:r w:rsidRPr="00311EE8">
              <w:rPr>
                <w:szCs w:val="24"/>
              </w:rPr>
              <w:t xml:space="preserve">Tổng tiền </w:t>
            </w:r>
            <w:r w:rsidR="00E0145B">
              <w:rPr>
                <w:szCs w:val="24"/>
              </w:rPr>
              <w:t>trình ký (VNĐ)</w:t>
            </w:r>
          </w:p>
        </w:tc>
        <w:tc>
          <w:tcPr>
            <w:tcW w:w="1980" w:type="dxa"/>
          </w:tcPr>
          <w:p w14:paraId="127DA9F5" w14:textId="39F2B01E" w:rsidR="00B710A4" w:rsidRPr="00311EE8" w:rsidRDefault="00E0145B" w:rsidP="00E821FE">
            <w:pPr>
              <w:ind w:left="0"/>
              <w:rPr>
                <w:szCs w:val="24"/>
              </w:rPr>
            </w:pPr>
            <w:r w:rsidRPr="00E0145B">
              <w:rPr>
                <w:szCs w:val="24"/>
              </w:rPr>
              <w:t>AMOUNT</w:t>
            </w:r>
          </w:p>
        </w:tc>
        <w:tc>
          <w:tcPr>
            <w:tcW w:w="1417" w:type="dxa"/>
          </w:tcPr>
          <w:p w14:paraId="79EDDBD7" w14:textId="77777777" w:rsidR="00B710A4" w:rsidRDefault="00B710A4" w:rsidP="00E821FE">
            <w:pPr>
              <w:ind w:left="0"/>
            </w:pPr>
            <w:r>
              <w:t>Number</w:t>
            </w:r>
          </w:p>
        </w:tc>
        <w:tc>
          <w:tcPr>
            <w:tcW w:w="630" w:type="dxa"/>
          </w:tcPr>
          <w:p w14:paraId="3517BE05" w14:textId="77777777" w:rsidR="00B710A4" w:rsidRDefault="00B710A4" w:rsidP="00E821FE">
            <w:pPr>
              <w:pStyle w:val="Sothutu-1so"/>
              <w:spacing w:before="120" w:after="120" w:line="276" w:lineRule="auto"/>
              <w:jc w:val="left"/>
              <w:rPr>
                <w:szCs w:val="24"/>
              </w:rPr>
            </w:pPr>
            <w:r>
              <w:rPr>
                <w:szCs w:val="24"/>
              </w:rPr>
              <w:t>20</w:t>
            </w:r>
          </w:p>
        </w:tc>
        <w:tc>
          <w:tcPr>
            <w:tcW w:w="540" w:type="dxa"/>
          </w:tcPr>
          <w:p w14:paraId="6AE1837B" w14:textId="110129C2" w:rsidR="00B710A4" w:rsidRDefault="00E0145B" w:rsidP="00E821FE">
            <w:pPr>
              <w:pStyle w:val="Sothutu-1so"/>
              <w:spacing w:before="120" w:after="120" w:line="276" w:lineRule="auto"/>
              <w:jc w:val="left"/>
              <w:rPr>
                <w:szCs w:val="24"/>
              </w:rPr>
            </w:pPr>
            <w:r>
              <w:rPr>
                <w:szCs w:val="24"/>
              </w:rPr>
              <w:t>Y</w:t>
            </w:r>
          </w:p>
        </w:tc>
        <w:tc>
          <w:tcPr>
            <w:tcW w:w="450" w:type="dxa"/>
          </w:tcPr>
          <w:p w14:paraId="687DF254" w14:textId="13F1C8CF" w:rsidR="00B710A4" w:rsidRDefault="00EB3CB4" w:rsidP="00E821FE">
            <w:pPr>
              <w:pStyle w:val="Sothutu-1so"/>
              <w:spacing w:before="120" w:after="120" w:line="276" w:lineRule="auto"/>
              <w:jc w:val="left"/>
              <w:rPr>
                <w:szCs w:val="24"/>
              </w:rPr>
            </w:pPr>
            <w:r>
              <w:rPr>
                <w:szCs w:val="24"/>
              </w:rPr>
              <w:t>Y</w:t>
            </w:r>
          </w:p>
        </w:tc>
        <w:tc>
          <w:tcPr>
            <w:tcW w:w="540" w:type="dxa"/>
          </w:tcPr>
          <w:p w14:paraId="42C6690A" w14:textId="77777777" w:rsidR="00B710A4" w:rsidRDefault="00B710A4" w:rsidP="00E821FE">
            <w:pPr>
              <w:pStyle w:val="Sothutu-1so"/>
              <w:spacing w:before="120" w:after="120" w:line="276" w:lineRule="auto"/>
              <w:jc w:val="center"/>
              <w:rPr>
                <w:szCs w:val="24"/>
              </w:rPr>
            </w:pPr>
            <w:r>
              <w:rPr>
                <w:szCs w:val="24"/>
              </w:rPr>
              <w:t>Y</w:t>
            </w:r>
          </w:p>
        </w:tc>
        <w:tc>
          <w:tcPr>
            <w:tcW w:w="7380" w:type="dxa"/>
          </w:tcPr>
          <w:p w14:paraId="5314BFE4" w14:textId="081FB30B" w:rsidR="00B710A4" w:rsidRDefault="00E0145B" w:rsidP="00E821FE">
            <w:pPr>
              <w:pStyle w:val="Sothutu-1so"/>
              <w:spacing w:before="120" w:after="120" w:line="276" w:lineRule="auto"/>
              <w:rPr>
                <w:szCs w:val="24"/>
              </w:rPr>
            </w:pPr>
            <w:r>
              <w:rPr>
                <w:szCs w:val="24"/>
              </w:rPr>
              <w:t xml:space="preserve">Số tiền quy đổi thành VND của chứng từ trình ký </w:t>
            </w:r>
            <w:r w:rsidR="00EB3CB4">
              <w:rPr>
                <w:szCs w:val="24"/>
              </w:rPr>
              <w:t>(Tổng tiền được duyệt * Tỷ giá)</w:t>
            </w:r>
          </w:p>
        </w:tc>
      </w:tr>
      <w:tr w:rsidR="008F3706" w:rsidRPr="00FF37CC" w14:paraId="397BF41A" w14:textId="77777777" w:rsidTr="00F10301">
        <w:trPr>
          <w:cantSplit/>
          <w:trHeight w:val="827"/>
        </w:trPr>
        <w:tc>
          <w:tcPr>
            <w:tcW w:w="1800" w:type="dxa"/>
          </w:tcPr>
          <w:p w14:paraId="0BC5E969" w14:textId="50AAACC3" w:rsidR="008F3706" w:rsidRPr="00555E4D" w:rsidRDefault="008F3706" w:rsidP="00E821FE">
            <w:pPr>
              <w:pStyle w:val="Sothutu-1so"/>
              <w:spacing w:before="120" w:after="120" w:line="276" w:lineRule="auto"/>
              <w:jc w:val="left"/>
              <w:rPr>
                <w:szCs w:val="24"/>
              </w:rPr>
            </w:pPr>
            <w:r>
              <w:rPr>
                <w:szCs w:val="24"/>
              </w:rPr>
              <w:lastRenderedPageBreak/>
              <w:t>Mẫu trình ký</w:t>
            </w:r>
          </w:p>
        </w:tc>
        <w:tc>
          <w:tcPr>
            <w:tcW w:w="1980" w:type="dxa"/>
          </w:tcPr>
          <w:p w14:paraId="429810CD" w14:textId="4BE26835" w:rsidR="008F3706" w:rsidRPr="00555E4D" w:rsidRDefault="00E4045E" w:rsidP="00E821FE">
            <w:pPr>
              <w:ind w:left="0"/>
              <w:rPr>
                <w:szCs w:val="24"/>
              </w:rPr>
            </w:pPr>
            <w:r>
              <w:rPr>
                <w:szCs w:val="24"/>
              </w:rPr>
              <w:t>Is_Template</w:t>
            </w:r>
          </w:p>
        </w:tc>
        <w:tc>
          <w:tcPr>
            <w:tcW w:w="1417" w:type="dxa"/>
          </w:tcPr>
          <w:p w14:paraId="08565185" w14:textId="77777777" w:rsidR="008F3706" w:rsidRDefault="008F3706" w:rsidP="00E821FE">
            <w:pPr>
              <w:ind w:left="0"/>
            </w:pPr>
            <w:r>
              <w:t>Boolean</w:t>
            </w:r>
          </w:p>
          <w:p w14:paraId="6C10084A" w14:textId="72821622" w:rsidR="008F3706" w:rsidRDefault="008F3706" w:rsidP="00E821FE">
            <w:pPr>
              <w:ind w:left="0"/>
            </w:pPr>
            <w:r>
              <w:t>Check box</w:t>
            </w:r>
          </w:p>
        </w:tc>
        <w:tc>
          <w:tcPr>
            <w:tcW w:w="630" w:type="dxa"/>
          </w:tcPr>
          <w:p w14:paraId="3E1AE05D" w14:textId="748562DC" w:rsidR="008F3706" w:rsidRDefault="008F3706" w:rsidP="00E821FE">
            <w:pPr>
              <w:pStyle w:val="Sothutu-1so"/>
              <w:spacing w:before="120" w:after="120" w:line="276" w:lineRule="auto"/>
              <w:jc w:val="left"/>
              <w:rPr>
                <w:szCs w:val="24"/>
              </w:rPr>
            </w:pPr>
          </w:p>
        </w:tc>
        <w:tc>
          <w:tcPr>
            <w:tcW w:w="540" w:type="dxa"/>
          </w:tcPr>
          <w:p w14:paraId="281E35C4" w14:textId="41C67BA2" w:rsidR="008F3706" w:rsidRDefault="008F3706" w:rsidP="00E821FE">
            <w:pPr>
              <w:pStyle w:val="Sothutu-1so"/>
              <w:spacing w:before="120" w:after="120" w:line="276" w:lineRule="auto"/>
              <w:jc w:val="left"/>
              <w:rPr>
                <w:szCs w:val="24"/>
              </w:rPr>
            </w:pPr>
            <w:r>
              <w:rPr>
                <w:szCs w:val="24"/>
              </w:rPr>
              <w:t>N</w:t>
            </w:r>
          </w:p>
        </w:tc>
        <w:tc>
          <w:tcPr>
            <w:tcW w:w="450" w:type="dxa"/>
          </w:tcPr>
          <w:p w14:paraId="2A015BD9" w14:textId="63A5F83D" w:rsidR="008F3706" w:rsidRDefault="008F3706" w:rsidP="00E821FE">
            <w:pPr>
              <w:pStyle w:val="Sothutu-1so"/>
              <w:spacing w:before="120" w:after="120" w:line="276" w:lineRule="auto"/>
              <w:jc w:val="left"/>
              <w:rPr>
                <w:szCs w:val="24"/>
              </w:rPr>
            </w:pPr>
            <w:r>
              <w:rPr>
                <w:szCs w:val="24"/>
              </w:rPr>
              <w:t>N</w:t>
            </w:r>
          </w:p>
        </w:tc>
        <w:tc>
          <w:tcPr>
            <w:tcW w:w="540" w:type="dxa"/>
          </w:tcPr>
          <w:p w14:paraId="112D5DCA" w14:textId="713124AF" w:rsidR="008F3706" w:rsidRDefault="008F3706" w:rsidP="00E821FE">
            <w:pPr>
              <w:pStyle w:val="Sothutu-1so"/>
              <w:spacing w:before="120" w:after="120" w:line="276" w:lineRule="auto"/>
              <w:jc w:val="center"/>
              <w:rPr>
                <w:szCs w:val="24"/>
              </w:rPr>
            </w:pPr>
            <w:r>
              <w:rPr>
                <w:szCs w:val="24"/>
              </w:rPr>
              <w:t>Y</w:t>
            </w:r>
          </w:p>
        </w:tc>
        <w:tc>
          <w:tcPr>
            <w:tcW w:w="7380" w:type="dxa"/>
          </w:tcPr>
          <w:p w14:paraId="1473CC94" w14:textId="0D560528" w:rsidR="008F3706" w:rsidRPr="00311EE8" w:rsidRDefault="008F3706" w:rsidP="00E821FE">
            <w:pPr>
              <w:pStyle w:val="Sothutu-1so"/>
              <w:spacing w:before="120" w:after="120" w:line="276" w:lineRule="auto"/>
              <w:rPr>
                <w:szCs w:val="24"/>
              </w:rPr>
            </w:pPr>
          </w:p>
        </w:tc>
      </w:tr>
      <w:tr w:rsidR="008F3706" w:rsidRPr="00FF37CC" w14:paraId="427ED5A1" w14:textId="77777777" w:rsidTr="00F10301">
        <w:trPr>
          <w:cantSplit/>
          <w:trHeight w:val="827"/>
        </w:trPr>
        <w:tc>
          <w:tcPr>
            <w:tcW w:w="1800" w:type="dxa"/>
          </w:tcPr>
          <w:p w14:paraId="1BD8B1E5" w14:textId="60A6F27B" w:rsidR="008F3706" w:rsidRPr="00555E4D" w:rsidRDefault="008F3706" w:rsidP="00E821FE">
            <w:pPr>
              <w:pStyle w:val="Sothutu-1so"/>
              <w:spacing w:before="120" w:after="120" w:line="276" w:lineRule="auto"/>
              <w:jc w:val="left"/>
              <w:rPr>
                <w:szCs w:val="24"/>
              </w:rPr>
            </w:pPr>
            <w:r>
              <w:rPr>
                <w:szCs w:val="24"/>
              </w:rPr>
              <w:t>Ban hành tự động</w:t>
            </w:r>
          </w:p>
        </w:tc>
        <w:tc>
          <w:tcPr>
            <w:tcW w:w="1980" w:type="dxa"/>
          </w:tcPr>
          <w:p w14:paraId="632D6512" w14:textId="3500E1DD" w:rsidR="008F3706" w:rsidRPr="00555E4D" w:rsidRDefault="00E4045E" w:rsidP="00E821FE">
            <w:pPr>
              <w:ind w:left="0"/>
              <w:rPr>
                <w:szCs w:val="24"/>
              </w:rPr>
            </w:pPr>
            <w:r w:rsidRPr="000844E0">
              <w:rPr>
                <w:szCs w:val="24"/>
              </w:rPr>
              <w:t>ISPROMULGATE</w:t>
            </w:r>
          </w:p>
        </w:tc>
        <w:tc>
          <w:tcPr>
            <w:tcW w:w="1417" w:type="dxa"/>
          </w:tcPr>
          <w:p w14:paraId="1DD51F67" w14:textId="77777777" w:rsidR="008F3706" w:rsidRDefault="008F3706" w:rsidP="00E821FE">
            <w:pPr>
              <w:ind w:left="0"/>
            </w:pPr>
            <w:r>
              <w:t>Boolean</w:t>
            </w:r>
          </w:p>
          <w:p w14:paraId="00870CD2" w14:textId="142283B8" w:rsidR="008F3706" w:rsidRDefault="008F3706" w:rsidP="00E821FE">
            <w:pPr>
              <w:ind w:left="0"/>
            </w:pPr>
            <w:r>
              <w:t>Check box</w:t>
            </w:r>
          </w:p>
        </w:tc>
        <w:tc>
          <w:tcPr>
            <w:tcW w:w="630" w:type="dxa"/>
          </w:tcPr>
          <w:p w14:paraId="58039075" w14:textId="5ACD6080" w:rsidR="008F3706" w:rsidRDefault="008F3706" w:rsidP="00E821FE">
            <w:pPr>
              <w:pStyle w:val="Sothutu-1so"/>
              <w:spacing w:before="120" w:after="120" w:line="276" w:lineRule="auto"/>
              <w:jc w:val="left"/>
              <w:rPr>
                <w:szCs w:val="24"/>
              </w:rPr>
            </w:pPr>
          </w:p>
        </w:tc>
        <w:tc>
          <w:tcPr>
            <w:tcW w:w="540" w:type="dxa"/>
          </w:tcPr>
          <w:p w14:paraId="1BC9ACE0" w14:textId="088D11E1" w:rsidR="008F3706" w:rsidRDefault="008F3706" w:rsidP="00E821FE">
            <w:pPr>
              <w:pStyle w:val="Sothutu-1so"/>
              <w:spacing w:before="120" w:after="120" w:line="276" w:lineRule="auto"/>
              <w:jc w:val="left"/>
              <w:rPr>
                <w:szCs w:val="24"/>
              </w:rPr>
            </w:pPr>
            <w:r>
              <w:rPr>
                <w:szCs w:val="24"/>
              </w:rPr>
              <w:t>N</w:t>
            </w:r>
          </w:p>
        </w:tc>
        <w:tc>
          <w:tcPr>
            <w:tcW w:w="450" w:type="dxa"/>
          </w:tcPr>
          <w:p w14:paraId="22F9E08C" w14:textId="00210A65" w:rsidR="008F3706" w:rsidRDefault="008F3706" w:rsidP="00E821FE">
            <w:pPr>
              <w:pStyle w:val="Sothutu-1so"/>
              <w:spacing w:before="120" w:after="120" w:line="276" w:lineRule="auto"/>
              <w:jc w:val="left"/>
              <w:rPr>
                <w:szCs w:val="24"/>
              </w:rPr>
            </w:pPr>
            <w:r>
              <w:rPr>
                <w:szCs w:val="24"/>
              </w:rPr>
              <w:t>N</w:t>
            </w:r>
          </w:p>
        </w:tc>
        <w:tc>
          <w:tcPr>
            <w:tcW w:w="540" w:type="dxa"/>
          </w:tcPr>
          <w:p w14:paraId="67282629" w14:textId="0E987FAA" w:rsidR="008F3706" w:rsidRDefault="008F3706" w:rsidP="00E821FE">
            <w:pPr>
              <w:pStyle w:val="Sothutu-1so"/>
              <w:spacing w:before="120" w:after="120" w:line="276" w:lineRule="auto"/>
              <w:jc w:val="center"/>
              <w:rPr>
                <w:szCs w:val="24"/>
              </w:rPr>
            </w:pPr>
            <w:r>
              <w:rPr>
                <w:szCs w:val="24"/>
              </w:rPr>
              <w:t>Y</w:t>
            </w:r>
          </w:p>
        </w:tc>
        <w:tc>
          <w:tcPr>
            <w:tcW w:w="7380" w:type="dxa"/>
          </w:tcPr>
          <w:p w14:paraId="0A4CE1CB" w14:textId="6D4A21F7" w:rsidR="008F3706" w:rsidRPr="00AA0869" w:rsidRDefault="008F3706" w:rsidP="00E821FE">
            <w:pPr>
              <w:pStyle w:val="Sothutu-1so"/>
              <w:spacing w:before="120" w:after="120" w:line="276" w:lineRule="auto"/>
              <w:rPr>
                <w:szCs w:val="24"/>
              </w:rPr>
            </w:pPr>
          </w:p>
        </w:tc>
      </w:tr>
      <w:tr w:rsidR="008F3706" w:rsidRPr="00FF37CC" w14:paraId="0B4DC814" w14:textId="77777777" w:rsidTr="00F10301">
        <w:trPr>
          <w:cantSplit/>
          <w:trHeight w:val="827"/>
        </w:trPr>
        <w:tc>
          <w:tcPr>
            <w:tcW w:w="1800" w:type="dxa"/>
          </w:tcPr>
          <w:p w14:paraId="370D4552" w14:textId="2860EA42" w:rsidR="008F3706" w:rsidRDefault="008F3706" w:rsidP="00E821FE">
            <w:pPr>
              <w:pStyle w:val="Sothutu-1so"/>
              <w:spacing w:before="120" w:after="120" w:line="276" w:lineRule="auto"/>
              <w:jc w:val="left"/>
              <w:rPr>
                <w:szCs w:val="24"/>
              </w:rPr>
            </w:pPr>
            <w:r>
              <w:rPr>
                <w:szCs w:val="24"/>
              </w:rPr>
              <w:t>Tự động chuyển văn bản</w:t>
            </w:r>
          </w:p>
        </w:tc>
        <w:tc>
          <w:tcPr>
            <w:tcW w:w="1980" w:type="dxa"/>
          </w:tcPr>
          <w:p w14:paraId="13293142" w14:textId="2CD63B54" w:rsidR="008F3706" w:rsidRPr="00555E4D" w:rsidRDefault="008F3706" w:rsidP="00E821FE">
            <w:pPr>
              <w:ind w:left="0"/>
              <w:rPr>
                <w:szCs w:val="24"/>
              </w:rPr>
            </w:pPr>
            <w:r w:rsidRPr="000844E0">
              <w:rPr>
                <w:szCs w:val="24"/>
              </w:rPr>
              <w:t>ISPUBLIC</w:t>
            </w:r>
          </w:p>
        </w:tc>
        <w:tc>
          <w:tcPr>
            <w:tcW w:w="1417" w:type="dxa"/>
          </w:tcPr>
          <w:p w14:paraId="6087CE32" w14:textId="77777777" w:rsidR="008F3706" w:rsidRDefault="008F3706" w:rsidP="00E821FE">
            <w:pPr>
              <w:ind w:left="0"/>
            </w:pPr>
            <w:r>
              <w:t>Boolean</w:t>
            </w:r>
          </w:p>
          <w:p w14:paraId="2E537BFB" w14:textId="54FE2C47" w:rsidR="008F3706" w:rsidRDefault="008F3706" w:rsidP="00E821FE">
            <w:pPr>
              <w:ind w:left="0"/>
            </w:pPr>
            <w:r>
              <w:t>Check box</w:t>
            </w:r>
          </w:p>
        </w:tc>
        <w:tc>
          <w:tcPr>
            <w:tcW w:w="630" w:type="dxa"/>
          </w:tcPr>
          <w:p w14:paraId="53C81F34" w14:textId="77777777" w:rsidR="008F3706" w:rsidRDefault="008F3706" w:rsidP="00E821FE">
            <w:pPr>
              <w:pStyle w:val="Sothutu-1so"/>
              <w:spacing w:before="120" w:after="120" w:line="276" w:lineRule="auto"/>
              <w:jc w:val="left"/>
              <w:rPr>
                <w:szCs w:val="24"/>
              </w:rPr>
            </w:pPr>
          </w:p>
        </w:tc>
        <w:tc>
          <w:tcPr>
            <w:tcW w:w="540" w:type="dxa"/>
          </w:tcPr>
          <w:p w14:paraId="3F61F19F" w14:textId="49810D10" w:rsidR="008F3706" w:rsidRDefault="008F3706" w:rsidP="00E821FE">
            <w:pPr>
              <w:pStyle w:val="Sothutu-1so"/>
              <w:spacing w:before="120" w:after="120" w:line="276" w:lineRule="auto"/>
              <w:jc w:val="left"/>
              <w:rPr>
                <w:szCs w:val="24"/>
              </w:rPr>
            </w:pPr>
            <w:r>
              <w:rPr>
                <w:szCs w:val="24"/>
              </w:rPr>
              <w:t>N</w:t>
            </w:r>
          </w:p>
        </w:tc>
        <w:tc>
          <w:tcPr>
            <w:tcW w:w="450" w:type="dxa"/>
          </w:tcPr>
          <w:p w14:paraId="2B7F3189" w14:textId="61A2BF99" w:rsidR="008F3706" w:rsidRDefault="008F3706" w:rsidP="00E821FE">
            <w:pPr>
              <w:pStyle w:val="Sothutu-1so"/>
              <w:spacing w:before="120" w:after="120" w:line="276" w:lineRule="auto"/>
              <w:jc w:val="left"/>
              <w:rPr>
                <w:szCs w:val="24"/>
              </w:rPr>
            </w:pPr>
            <w:r>
              <w:rPr>
                <w:szCs w:val="24"/>
              </w:rPr>
              <w:t>N</w:t>
            </w:r>
          </w:p>
        </w:tc>
        <w:tc>
          <w:tcPr>
            <w:tcW w:w="540" w:type="dxa"/>
          </w:tcPr>
          <w:p w14:paraId="499C2744" w14:textId="1B4296F0" w:rsidR="008F3706" w:rsidRDefault="008F3706" w:rsidP="00E821FE">
            <w:pPr>
              <w:pStyle w:val="Sothutu-1so"/>
              <w:spacing w:before="120" w:after="120" w:line="276" w:lineRule="auto"/>
              <w:jc w:val="center"/>
              <w:rPr>
                <w:szCs w:val="24"/>
              </w:rPr>
            </w:pPr>
            <w:r>
              <w:rPr>
                <w:szCs w:val="24"/>
              </w:rPr>
              <w:t>Y</w:t>
            </w:r>
          </w:p>
        </w:tc>
        <w:tc>
          <w:tcPr>
            <w:tcW w:w="7380" w:type="dxa"/>
          </w:tcPr>
          <w:p w14:paraId="069B3505" w14:textId="259E3955" w:rsidR="008F3706" w:rsidRPr="00AA0869" w:rsidRDefault="00E4045E" w:rsidP="00E821FE">
            <w:pPr>
              <w:pStyle w:val="Sothutu-1so"/>
              <w:spacing w:before="120" w:after="120" w:line="276" w:lineRule="auto"/>
              <w:rPr>
                <w:szCs w:val="24"/>
              </w:rPr>
            </w:pPr>
            <w:r>
              <w:rPr>
                <w:szCs w:val="24"/>
              </w:rPr>
              <w:t>Nếu chọn thì sau khi duyệt xong tại VOffice sẽ chuyển văn bản tới các user có trong danh sách cá nhân nhận văn bản</w:t>
            </w:r>
          </w:p>
        </w:tc>
      </w:tr>
      <w:tr w:rsidR="008F3706" w:rsidRPr="00FF37CC" w14:paraId="05E43D77" w14:textId="77777777" w:rsidTr="00F10301">
        <w:trPr>
          <w:cantSplit/>
          <w:trHeight w:val="827"/>
        </w:trPr>
        <w:tc>
          <w:tcPr>
            <w:tcW w:w="1800" w:type="dxa"/>
          </w:tcPr>
          <w:p w14:paraId="49F7750A" w14:textId="417C7F6A" w:rsidR="008F3706" w:rsidRDefault="008F3706" w:rsidP="00E821FE">
            <w:pPr>
              <w:pStyle w:val="Sothutu-1so"/>
              <w:spacing w:before="120" w:after="120" w:line="276" w:lineRule="auto"/>
              <w:jc w:val="left"/>
              <w:rPr>
                <w:szCs w:val="24"/>
              </w:rPr>
            </w:pPr>
            <w:r>
              <w:rPr>
                <w:szCs w:val="24"/>
              </w:rPr>
              <w:t>Trình ký song song</w:t>
            </w:r>
          </w:p>
        </w:tc>
        <w:tc>
          <w:tcPr>
            <w:tcW w:w="1980" w:type="dxa"/>
          </w:tcPr>
          <w:p w14:paraId="3551E44A" w14:textId="77777777" w:rsidR="008F3706" w:rsidRPr="00555E4D" w:rsidRDefault="008F3706" w:rsidP="00E821FE">
            <w:pPr>
              <w:ind w:left="0"/>
              <w:rPr>
                <w:szCs w:val="24"/>
              </w:rPr>
            </w:pPr>
          </w:p>
        </w:tc>
        <w:tc>
          <w:tcPr>
            <w:tcW w:w="1417" w:type="dxa"/>
          </w:tcPr>
          <w:p w14:paraId="647E5D7C" w14:textId="77777777" w:rsidR="008F3706" w:rsidRDefault="008F3706" w:rsidP="00E821FE">
            <w:pPr>
              <w:ind w:left="0"/>
            </w:pPr>
            <w:r>
              <w:t>Boolean</w:t>
            </w:r>
          </w:p>
          <w:p w14:paraId="21AFB4B0" w14:textId="5ED5510F" w:rsidR="008F3706" w:rsidRDefault="008F3706" w:rsidP="00E821FE">
            <w:pPr>
              <w:ind w:left="0"/>
            </w:pPr>
            <w:r>
              <w:t>Check box</w:t>
            </w:r>
          </w:p>
        </w:tc>
        <w:tc>
          <w:tcPr>
            <w:tcW w:w="630" w:type="dxa"/>
          </w:tcPr>
          <w:p w14:paraId="6CB39A8D" w14:textId="77777777" w:rsidR="008F3706" w:rsidRDefault="008F3706" w:rsidP="00E821FE">
            <w:pPr>
              <w:pStyle w:val="Sothutu-1so"/>
              <w:spacing w:before="120" w:after="120" w:line="276" w:lineRule="auto"/>
              <w:jc w:val="left"/>
              <w:rPr>
                <w:szCs w:val="24"/>
              </w:rPr>
            </w:pPr>
          </w:p>
        </w:tc>
        <w:tc>
          <w:tcPr>
            <w:tcW w:w="540" w:type="dxa"/>
          </w:tcPr>
          <w:p w14:paraId="413D1287" w14:textId="62E3A140" w:rsidR="008F3706" w:rsidRDefault="008F3706" w:rsidP="00E821FE">
            <w:pPr>
              <w:pStyle w:val="Sothutu-1so"/>
              <w:spacing w:before="120" w:after="120" w:line="276" w:lineRule="auto"/>
              <w:jc w:val="left"/>
              <w:rPr>
                <w:szCs w:val="24"/>
              </w:rPr>
            </w:pPr>
            <w:r>
              <w:rPr>
                <w:szCs w:val="24"/>
              </w:rPr>
              <w:t>N</w:t>
            </w:r>
          </w:p>
        </w:tc>
        <w:tc>
          <w:tcPr>
            <w:tcW w:w="450" w:type="dxa"/>
          </w:tcPr>
          <w:p w14:paraId="5EFC8FE5" w14:textId="1876FB53" w:rsidR="008F3706" w:rsidRDefault="008F3706" w:rsidP="00E821FE">
            <w:pPr>
              <w:pStyle w:val="Sothutu-1so"/>
              <w:spacing w:before="120" w:after="120" w:line="276" w:lineRule="auto"/>
              <w:jc w:val="left"/>
              <w:rPr>
                <w:szCs w:val="24"/>
              </w:rPr>
            </w:pPr>
            <w:r>
              <w:rPr>
                <w:szCs w:val="24"/>
              </w:rPr>
              <w:t>N</w:t>
            </w:r>
          </w:p>
        </w:tc>
        <w:tc>
          <w:tcPr>
            <w:tcW w:w="540" w:type="dxa"/>
          </w:tcPr>
          <w:p w14:paraId="1A292FA4" w14:textId="008EB807" w:rsidR="008F3706" w:rsidRDefault="008F3706" w:rsidP="00E821FE">
            <w:pPr>
              <w:pStyle w:val="Sothutu-1so"/>
              <w:spacing w:before="120" w:after="120" w:line="276" w:lineRule="auto"/>
              <w:jc w:val="center"/>
              <w:rPr>
                <w:szCs w:val="24"/>
              </w:rPr>
            </w:pPr>
            <w:r>
              <w:rPr>
                <w:szCs w:val="24"/>
              </w:rPr>
              <w:t>Y</w:t>
            </w:r>
          </w:p>
        </w:tc>
        <w:tc>
          <w:tcPr>
            <w:tcW w:w="7380" w:type="dxa"/>
          </w:tcPr>
          <w:p w14:paraId="39156C30" w14:textId="77777777" w:rsidR="008F3706" w:rsidRPr="00AA0869" w:rsidRDefault="008F3706" w:rsidP="00E821FE">
            <w:pPr>
              <w:pStyle w:val="Sothutu-1so"/>
              <w:spacing w:before="120" w:after="120" w:line="276" w:lineRule="auto"/>
              <w:rPr>
                <w:szCs w:val="24"/>
              </w:rPr>
            </w:pPr>
          </w:p>
        </w:tc>
      </w:tr>
      <w:tr w:rsidR="008F3706" w:rsidRPr="00FF37CC" w14:paraId="553DAD4F" w14:textId="77777777" w:rsidTr="00F10301">
        <w:trPr>
          <w:cantSplit/>
          <w:trHeight w:val="827"/>
        </w:trPr>
        <w:tc>
          <w:tcPr>
            <w:tcW w:w="1800" w:type="dxa"/>
          </w:tcPr>
          <w:p w14:paraId="16D653C3" w14:textId="2A9192A2" w:rsidR="008F3706" w:rsidRPr="00555E4D" w:rsidRDefault="00E4045E" w:rsidP="00E821FE">
            <w:pPr>
              <w:pStyle w:val="Sothutu-1so"/>
              <w:spacing w:before="120" w:after="120" w:line="276" w:lineRule="auto"/>
              <w:jc w:val="left"/>
              <w:rPr>
                <w:szCs w:val="24"/>
              </w:rPr>
            </w:pPr>
            <w:r>
              <w:rPr>
                <w:szCs w:val="24"/>
              </w:rPr>
              <w:t>Trạng thái tài liệu</w:t>
            </w:r>
          </w:p>
        </w:tc>
        <w:tc>
          <w:tcPr>
            <w:tcW w:w="1980" w:type="dxa"/>
          </w:tcPr>
          <w:p w14:paraId="37582440" w14:textId="77C02CF7" w:rsidR="008F3706" w:rsidRPr="00555E4D" w:rsidRDefault="00443B0F" w:rsidP="00E821FE">
            <w:pPr>
              <w:ind w:left="0"/>
              <w:rPr>
                <w:szCs w:val="24"/>
              </w:rPr>
            </w:pPr>
            <w:r w:rsidRPr="009D0232">
              <w:rPr>
                <w:szCs w:val="24"/>
              </w:rPr>
              <w:t>DOCACTION</w:t>
            </w:r>
          </w:p>
        </w:tc>
        <w:tc>
          <w:tcPr>
            <w:tcW w:w="1417" w:type="dxa"/>
          </w:tcPr>
          <w:p w14:paraId="4B737EDF" w14:textId="77777777" w:rsidR="008F3706" w:rsidRDefault="008F3706" w:rsidP="00E821FE">
            <w:pPr>
              <w:ind w:left="0"/>
            </w:pPr>
            <w:r>
              <w:t>String</w:t>
            </w:r>
          </w:p>
          <w:p w14:paraId="28D6FFC3" w14:textId="77777777" w:rsidR="008F3706" w:rsidRDefault="008F3706" w:rsidP="00E821FE">
            <w:pPr>
              <w:ind w:left="0"/>
            </w:pPr>
            <w:r>
              <w:t>CL</w:t>
            </w:r>
          </w:p>
        </w:tc>
        <w:tc>
          <w:tcPr>
            <w:tcW w:w="630" w:type="dxa"/>
          </w:tcPr>
          <w:p w14:paraId="5B1EB202" w14:textId="77777777" w:rsidR="008F3706" w:rsidRDefault="008F3706" w:rsidP="00E821FE">
            <w:pPr>
              <w:pStyle w:val="Sothutu-1so"/>
              <w:spacing w:before="120" w:after="120" w:line="276" w:lineRule="auto"/>
              <w:jc w:val="left"/>
              <w:rPr>
                <w:szCs w:val="24"/>
              </w:rPr>
            </w:pPr>
            <w:r>
              <w:rPr>
                <w:szCs w:val="24"/>
              </w:rPr>
              <w:t>20</w:t>
            </w:r>
          </w:p>
        </w:tc>
        <w:tc>
          <w:tcPr>
            <w:tcW w:w="540" w:type="dxa"/>
          </w:tcPr>
          <w:p w14:paraId="439FCC38"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646A63D9"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60855E10" w14:textId="77777777" w:rsidR="008F3706" w:rsidRDefault="008F3706" w:rsidP="00E821FE">
            <w:pPr>
              <w:pStyle w:val="Sothutu-1so"/>
              <w:spacing w:before="120" w:after="120" w:line="276" w:lineRule="auto"/>
              <w:jc w:val="center"/>
              <w:rPr>
                <w:szCs w:val="24"/>
              </w:rPr>
            </w:pPr>
            <w:r>
              <w:rPr>
                <w:szCs w:val="24"/>
              </w:rPr>
              <w:t>Y</w:t>
            </w:r>
          </w:p>
        </w:tc>
        <w:tc>
          <w:tcPr>
            <w:tcW w:w="7380" w:type="dxa"/>
          </w:tcPr>
          <w:p w14:paraId="192CE063" w14:textId="77777777" w:rsidR="008F3706" w:rsidRDefault="00443B0F" w:rsidP="00E821FE">
            <w:pPr>
              <w:pStyle w:val="Sothutu-1so"/>
              <w:spacing w:before="120" w:after="120" w:line="276" w:lineRule="auto"/>
              <w:rPr>
                <w:szCs w:val="24"/>
              </w:rPr>
            </w:pPr>
            <w:r>
              <w:rPr>
                <w:szCs w:val="24"/>
              </w:rPr>
              <w:t>Bao gồm các giá trị:</w:t>
            </w:r>
          </w:p>
          <w:p w14:paraId="13E0C6A7" w14:textId="7ECF54BF" w:rsidR="00443B0F" w:rsidRDefault="00443B0F" w:rsidP="004E37AB">
            <w:pPr>
              <w:pStyle w:val="Sothutu-1so"/>
              <w:numPr>
                <w:ilvl w:val="0"/>
                <w:numId w:val="36"/>
              </w:numPr>
              <w:spacing w:before="120" w:after="120" w:line="276" w:lineRule="auto"/>
              <w:rPr>
                <w:szCs w:val="24"/>
              </w:rPr>
            </w:pPr>
            <w:r>
              <w:rPr>
                <w:szCs w:val="24"/>
              </w:rPr>
              <w:t>Đang Nháp</w:t>
            </w:r>
            <w:r w:rsidR="00AD6B03">
              <w:rPr>
                <w:szCs w:val="24"/>
              </w:rPr>
              <w:t>: Chứng từ mới tạo, trước khi CO bản ghi hoặc sau khi RA bản ghi</w:t>
            </w:r>
          </w:p>
          <w:p w14:paraId="6E768E4A" w14:textId="731AC943" w:rsidR="00443B0F" w:rsidRPr="00311EE8" w:rsidRDefault="00443B0F" w:rsidP="004E37AB">
            <w:pPr>
              <w:pStyle w:val="Sothutu-1so"/>
              <w:numPr>
                <w:ilvl w:val="0"/>
                <w:numId w:val="36"/>
              </w:numPr>
              <w:spacing w:before="120" w:after="120" w:line="276" w:lineRule="auto"/>
              <w:rPr>
                <w:szCs w:val="24"/>
              </w:rPr>
            </w:pPr>
            <w:r>
              <w:rPr>
                <w:szCs w:val="24"/>
              </w:rPr>
              <w:t>Hoàn thành</w:t>
            </w:r>
          </w:p>
        </w:tc>
      </w:tr>
      <w:tr w:rsidR="008F3706" w:rsidRPr="00FF37CC" w14:paraId="2EC01971" w14:textId="77777777" w:rsidTr="00F10301">
        <w:trPr>
          <w:cantSplit/>
          <w:trHeight w:val="827"/>
        </w:trPr>
        <w:tc>
          <w:tcPr>
            <w:tcW w:w="1800" w:type="dxa"/>
          </w:tcPr>
          <w:p w14:paraId="3A2E966D" w14:textId="5EFE69BD" w:rsidR="008F3706" w:rsidRPr="00555E4D" w:rsidRDefault="00443B0F" w:rsidP="00E821FE">
            <w:pPr>
              <w:pStyle w:val="Sothutu-1so"/>
              <w:spacing w:before="120" w:after="120" w:line="276" w:lineRule="auto"/>
              <w:jc w:val="left"/>
              <w:rPr>
                <w:szCs w:val="24"/>
              </w:rPr>
            </w:pPr>
            <w:r>
              <w:rPr>
                <w:szCs w:val="24"/>
              </w:rPr>
              <w:t>Trạng thái ký</w:t>
            </w:r>
          </w:p>
        </w:tc>
        <w:tc>
          <w:tcPr>
            <w:tcW w:w="1980" w:type="dxa"/>
          </w:tcPr>
          <w:p w14:paraId="284DAE90" w14:textId="08773A10" w:rsidR="008F3706" w:rsidRPr="00555E4D" w:rsidRDefault="00AD6B03" w:rsidP="00E821FE">
            <w:pPr>
              <w:ind w:left="0"/>
              <w:rPr>
                <w:szCs w:val="24"/>
              </w:rPr>
            </w:pPr>
            <w:r w:rsidRPr="009D0232">
              <w:rPr>
                <w:szCs w:val="24"/>
              </w:rPr>
              <w:t>APPROVALSTATUS</w:t>
            </w:r>
          </w:p>
        </w:tc>
        <w:tc>
          <w:tcPr>
            <w:tcW w:w="1417" w:type="dxa"/>
          </w:tcPr>
          <w:p w14:paraId="6BDB8921" w14:textId="77777777" w:rsidR="00AD6B03" w:rsidRDefault="00AD6B03" w:rsidP="00E821FE">
            <w:pPr>
              <w:ind w:left="0"/>
            </w:pPr>
            <w:r>
              <w:t>String</w:t>
            </w:r>
          </w:p>
          <w:p w14:paraId="472E916B" w14:textId="6028A282" w:rsidR="008F3706" w:rsidRDefault="00AD6B03" w:rsidP="00E821FE">
            <w:pPr>
              <w:ind w:left="0"/>
            </w:pPr>
            <w:r>
              <w:t>CL</w:t>
            </w:r>
          </w:p>
        </w:tc>
        <w:tc>
          <w:tcPr>
            <w:tcW w:w="630" w:type="dxa"/>
          </w:tcPr>
          <w:p w14:paraId="608D9E2B" w14:textId="77777777" w:rsidR="008F3706" w:rsidRDefault="008F3706" w:rsidP="00E821FE">
            <w:pPr>
              <w:pStyle w:val="Sothutu-1so"/>
              <w:spacing w:before="120" w:after="120" w:line="276" w:lineRule="auto"/>
              <w:jc w:val="left"/>
              <w:rPr>
                <w:szCs w:val="24"/>
              </w:rPr>
            </w:pPr>
          </w:p>
        </w:tc>
        <w:tc>
          <w:tcPr>
            <w:tcW w:w="540" w:type="dxa"/>
          </w:tcPr>
          <w:p w14:paraId="33F9D1D5"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11F395AC"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48C1B14A" w14:textId="77777777" w:rsidR="008F3706" w:rsidRDefault="008F3706" w:rsidP="00E821FE">
            <w:pPr>
              <w:pStyle w:val="Sothutu-1so"/>
              <w:spacing w:before="120" w:after="120" w:line="276" w:lineRule="auto"/>
              <w:jc w:val="center"/>
              <w:rPr>
                <w:szCs w:val="24"/>
              </w:rPr>
            </w:pPr>
            <w:r>
              <w:rPr>
                <w:szCs w:val="24"/>
              </w:rPr>
              <w:t>Y</w:t>
            </w:r>
          </w:p>
        </w:tc>
        <w:tc>
          <w:tcPr>
            <w:tcW w:w="7380" w:type="dxa"/>
          </w:tcPr>
          <w:p w14:paraId="31663728" w14:textId="77777777" w:rsidR="00AD6B03" w:rsidRDefault="00AD6B03" w:rsidP="00E821FE">
            <w:pPr>
              <w:ind w:left="0"/>
              <w:rPr>
                <w:szCs w:val="24"/>
              </w:rPr>
            </w:pPr>
            <w:r>
              <w:rPr>
                <w:szCs w:val="24"/>
              </w:rPr>
              <w:t>Ban đầu là ‘Chưa ký’</w:t>
            </w:r>
          </w:p>
          <w:p w14:paraId="395EC4D6" w14:textId="77777777" w:rsidR="00AD6B03" w:rsidRDefault="00AD6B03" w:rsidP="00E821FE">
            <w:pPr>
              <w:ind w:left="0"/>
              <w:rPr>
                <w:szCs w:val="24"/>
              </w:rPr>
            </w:pPr>
            <w:r>
              <w:rPr>
                <w:szCs w:val="24"/>
              </w:rPr>
              <w:t>Khi chuyển sang Voffice chuyển thành ‘Chờ ký’</w:t>
            </w:r>
          </w:p>
          <w:p w14:paraId="49BB3A80" w14:textId="03B20E47" w:rsidR="008F3706" w:rsidRPr="00311EE8" w:rsidRDefault="00AD6B03" w:rsidP="00E821FE">
            <w:pPr>
              <w:pStyle w:val="Sothutu-1so"/>
              <w:spacing w:before="120" w:after="120" w:line="276" w:lineRule="auto"/>
              <w:rPr>
                <w:szCs w:val="24"/>
              </w:rPr>
            </w:pPr>
            <w:r>
              <w:rPr>
                <w:szCs w:val="24"/>
              </w:rPr>
              <w:t>Sau  đó lấy các trạng thái ký từ VOffice</w:t>
            </w:r>
          </w:p>
        </w:tc>
      </w:tr>
      <w:tr w:rsidR="008F3706" w:rsidRPr="00FF37CC" w14:paraId="00639A5D" w14:textId="77777777" w:rsidTr="00F10301">
        <w:trPr>
          <w:cantSplit/>
          <w:trHeight w:val="827"/>
        </w:trPr>
        <w:tc>
          <w:tcPr>
            <w:tcW w:w="1800" w:type="dxa"/>
          </w:tcPr>
          <w:p w14:paraId="2604A490" w14:textId="77777777" w:rsidR="008F3706" w:rsidRDefault="008F3706" w:rsidP="00E821FE">
            <w:pPr>
              <w:pStyle w:val="Sothutu-1so"/>
              <w:spacing w:before="120" w:after="120" w:line="276" w:lineRule="auto"/>
              <w:jc w:val="left"/>
              <w:rPr>
                <w:szCs w:val="24"/>
              </w:rPr>
            </w:pPr>
            <w:r>
              <w:rPr>
                <w:szCs w:val="24"/>
              </w:rPr>
              <w:t>Người tạo</w:t>
            </w:r>
          </w:p>
        </w:tc>
        <w:tc>
          <w:tcPr>
            <w:tcW w:w="1980" w:type="dxa"/>
          </w:tcPr>
          <w:p w14:paraId="1B29F27E" w14:textId="77777777" w:rsidR="008F3706" w:rsidRPr="00555E4D" w:rsidRDefault="008F3706" w:rsidP="00E821FE">
            <w:pPr>
              <w:ind w:left="0"/>
            </w:pPr>
          </w:p>
        </w:tc>
        <w:tc>
          <w:tcPr>
            <w:tcW w:w="1417" w:type="dxa"/>
          </w:tcPr>
          <w:p w14:paraId="33489EDF" w14:textId="77777777" w:rsidR="008F3706" w:rsidRDefault="008F3706" w:rsidP="00E821FE">
            <w:pPr>
              <w:ind w:left="0"/>
            </w:pPr>
            <w:r>
              <w:t>String</w:t>
            </w:r>
          </w:p>
          <w:p w14:paraId="0403955A" w14:textId="77777777" w:rsidR="008F3706" w:rsidRDefault="008F3706" w:rsidP="00E821FE">
            <w:pPr>
              <w:ind w:left="0"/>
            </w:pPr>
            <w:r>
              <w:t>Text box</w:t>
            </w:r>
          </w:p>
        </w:tc>
        <w:tc>
          <w:tcPr>
            <w:tcW w:w="630" w:type="dxa"/>
          </w:tcPr>
          <w:p w14:paraId="188543FD" w14:textId="77777777" w:rsidR="008F3706" w:rsidRDefault="008F3706" w:rsidP="00E821FE">
            <w:pPr>
              <w:pStyle w:val="Sothutu-1so"/>
              <w:spacing w:before="120" w:after="120" w:line="276" w:lineRule="auto"/>
              <w:jc w:val="left"/>
              <w:rPr>
                <w:szCs w:val="24"/>
              </w:rPr>
            </w:pPr>
            <w:r>
              <w:rPr>
                <w:szCs w:val="24"/>
              </w:rPr>
              <w:t>50</w:t>
            </w:r>
          </w:p>
        </w:tc>
        <w:tc>
          <w:tcPr>
            <w:tcW w:w="540" w:type="dxa"/>
          </w:tcPr>
          <w:p w14:paraId="4B8DED6B"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1ED9F7AB"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2AFF0DC6"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15C036AE" w14:textId="77777777" w:rsidR="008F3706" w:rsidRDefault="008F3706" w:rsidP="00E821FE">
            <w:pPr>
              <w:pStyle w:val="Sothutu-1so"/>
              <w:spacing w:before="120" w:after="120" w:line="276" w:lineRule="auto"/>
              <w:rPr>
                <w:szCs w:val="24"/>
              </w:rPr>
            </w:pPr>
            <w:r>
              <w:rPr>
                <w:szCs w:val="24"/>
              </w:rPr>
              <w:t xml:space="preserve">Là user tạo chứng từ </w:t>
            </w:r>
          </w:p>
          <w:p w14:paraId="09FE6B36" w14:textId="77777777" w:rsidR="008F3706" w:rsidRPr="00311EE8" w:rsidRDefault="008F3706" w:rsidP="00E821FE">
            <w:pPr>
              <w:pStyle w:val="Sothutu-1so"/>
              <w:spacing w:before="120" w:after="120" w:line="276" w:lineRule="auto"/>
              <w:rPr>
                <w:szCs w:val="24"/>
              </w:rPr>
            </w:pPr>
            <w:r>
              <w:rPr>
                <w:szCs w:val="24"/>
              </w:rPr>
              <w:t>Hiển thị {Mã nhân viên}- {Tên}</w:t>
            </w:r>
          </w:p>
        </w:tc>
      </w:tr>
      <w:tr w:rsidR="008F3706" w:rsidRPr="00FF37CC" w14:paraId="006AC8E1" w14:textId="77777777" w:rsidTr="00F10301">
        <w:trPr>
          <w:cantSplit/>
          <w:trHeight w:val="827"/>
        </w:trPr>
        <w:tc>
          <w:tcPr>
            <w:tcW w:w="1800" w:type="dxa"/>
          </w:tcPr>
          <w:p w14:paraId="0825878E" w14:textId="77777777" w:rsidR="008F3706" w:rsidRDefault="008F3706" w:rsidP="00E821FE">
            <w:pPr>
              <w:pStyle w:val="Sothutu-1so"/>
              <w:spacing w:before="120" w:after="120" w:line="276" w:lineRule="auto"/>
              <w:jc w:val="left"/>
              <w:rPr>
                <w:szCs w:val="24"/>
              </w:rPr>
            </w:pPr>
            <w:r>
              <w:rPr>
                <w:szCs w:val="24"/>
              </w:rPr>
              <w:t>Ngày tạo</w:t>
            </w:r>
          </w:p>
        </w:tc>
        <w:tc>
          <w:tcPr>
            <w:tcW w:w="1980" w:type="dxa"/>
          </w:tcPr>
          <w:p w14:paraId="22CDF4AF" w14:textId="77777777" w:rsidR="008F3706" w:rsidRPr="00555E4D" w:rsidRDefault="008F3706" w:rsidP="00E821FE">
            <w:pPr>
              <w:ind w:left="0"/>
            </w:pPr>
          </w:p>
        </w:tc>
        <w:tc>
          <w:tcPr>
            <w:tcW w:w="1417" w:type="dxa"/>
          </w:tcPr>
          <w:p w14:paraId="523091DD" w14:textId="77777777" w:rsidR="008F3706" w:rsidRDefault="008F3706" w:rsidP="00E821FE">
            <w:pPr>
              <w:ind w:left="0"/>
            </w:pPr>
            <w:r>
              <w:t>Date</w:t>
            </w:r>
          </w:p>
        </w:tc>
        <w:tc>
          <w:tcPr>
            <w:tcW w:w="630" w:type="dxa"/>
          </w:tcPr>
          <w:p w14:paraId="2C58B400" w14:textId="77777777" w:rsidR="008F3706" w:rsidRDefault="008F3706" w:rsidP="00E821FE">
            <w:pPr>
              <w:pStyle w:val="Sothutu-1so"/>
              <w:spacing w:before="120" w:after="120" w:line="276" w:lineRule="auto"/>
              <w:jc w:val="left"/>
              <w:rPr>
                <w:szCs w:val="24"/>
              </w:rPr>
            </w:pPr>
            <w:r>
              <w:rPr>
                <w:szCs w:val="24"/>
              </w:rPr>
              <w:t>20</w:t>
            </w:r>
          </w:p>
        </w:tc>
        <w:tc>
          <w:tcPr>
            <w:tcW w:w="540" w:type="dxa"/>
          </w:tcPr>
          <w:p w14:paraId="61FE2496"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6DCE7E5C"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25D27088"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1533D478" w14:textId="77777777" w:rsidR="008F3706" w:rsidRPr="00311EE8" w:rsidRDefault="008F3706" w:rsidP="00E821FE">
            <w:pPr>
              <w:pStyle w:val="Sothutu-1so"/>
              <w:spacing w:before="120" w:after="120" w:line="276" w:lineRule="auto"/>
              <w:rPr>
                <w:szCs w:val="24"/>
              </w:rPr>
            </w:pPr>
          </w:p>
        </w:tc>
      </w:tr>
      <w:tr w:rsidR="008F3706" w:rsidRPr="00FF37CC" w14:paraId="0E9BBAB5" w14:textId="77777777" w:rsidTr="00F10301">
        <w:trPr>
          <w:cantSplit/>
          <w:trHeight w:val="827"/>
        </w:trPr>
        <w:tc>
          <w:tcPr>
            <w:tcW w:w="1800" w:type="dxa"/>
          </w:tcPr>
          <w:p w14:paraId="1BA90594" w14:textId="77777777" w:rsidR="008F3706" w:rsidRDefault="008F3706" w:rsidP="00E821FE">
            <w:pPr>
              <w:pStyle w:val="Sothutu-1so"/>
              <w:spacing w:before="120" w:after="120" w:line="276" w:lineRule="auto"/>
              <w:jc w:val="left"/>
              <w:rPr>
                <w:szCs w:val="24"/>
              </w:rPr>
            </w:pPr>
            <w:r>
              <w:rPr>
                <w:szCs w:val="24"/>
              </w:rPr>
              <w:lastRenderedPageBreak/>
              <w:t>Người cập nhật</w:t>
            </w:r>
          </w:p>
        </w:tc>
        <w:tc>
          <w:tcPr>
            <w:tcW w:w="1980" w:type="dxa"/>
          </w:tcPr>
          <w:p w14:paraId="3E47CE31" w14:textId="77777777" w:rsidR="008F3706" w:rsidRPr="00555E4D" w:rsidRDefault="008F3706" w:rsidP="00E821FE">
            <w:pPr>
              <w:ind w:left="0"/>
            </w:pPr>
          </w:p>
        </w:tc>
        <w:tc>
          <w:tcPr>
            <w:tcW w:w="1417" w:type="dxa"/>
          </w:tcPr>
          <w:p w14:paraId="63BE0175" w14:textId="77777777" w:rsidR="008F3706" w:rsidRDefault="008F3706" w:rsidP="00E821FE">
            <w:pPr>
              <w:ind w:left="0"/>
            </w:pPr>
            <w:r>
              <w:t>String</w:t>
            </w:r>
          </w:p>
          <w:p w14:paraId="0B4ACAF6" w14:textId="77777777" w:rsidR="008F3706" w:rsidRDefault="008F3706" w:rsidP="00E821FE">
            <w:pPr>
              <w:ind w:left="0"/>
            </w:pPr>
            <w:r>
              <w:t>Text box</w:t>
            </w:r>
          </w:p>
        </w:tc>
        <w:tc>
          <w:tcPr>
            <w:tcW w:w="630" w:type="dxa"/>
          </w:tcPr>
          <w:p w14:paraId="4F58F098" w14:textId="77777777" w:rsidR="008F3706" w:rsidRDefault="008F3706" w:rsidP="00E821FE">
            <w:pPr>
              <w:pStyle w:val="Sothutu-1so"/>
              <w:spacing w:before="120" w:after="120" w:line="276" w:lineRule="auto"/>
              <w:jc w:val="left"/>
              <w:rPr>
                <w:szCs w:val="24"/>
              </w:rPr>
            </w:pPr>
            <w:r>
              <w:rPr>
                <w:szCs w:val="24"/>
              </w:rPr>
              <w:t>50</w:t>
            </w:r>
          </w:p>
        </w:tc>
        <w:tc>
          <w:tcPr>
            <w:tcW w:w="540" w:type="dxa"/>
          </w:tcPr>
          <w:p w14:paraId="2212DE06"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48DC47BF"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45B953BC"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71CE3BF8" w14:textId="77777777" w:rsidR="008F3706" w:rsidRDefault="008F3706" w:rsidP="00E821FE">
            <w:pPr>
              <w:pStyle w:val="Sothutu-1so"/>
              <w:spacing w:before="120" w:after="120" w:line="276" w:lineRule="auto"/>
              <w:rPr>
                <w:szCs w:val="24"/>
              </w:rPr>
            </w:pPr>
            <w:r>
              <w:rPr>
                <w:szCs w:val="24"/>
              </w:rPr>
              <w:t>Người cập nhật lại bất kì thông tin nào</w:t>
            </w:r>
          </w:p>
          <w:p w14:paraId="0FDF8FC9" w14:textId="77777777" w:rsidR="008F3706" w:rsidRPr="00311EE8" w:rsidRDefault="008F3706" w:rsidP="00E821FE">
            <w:pPr>
              <w:pStyle w:val="Sothutu-1so"/>
              <w:spacing w:before="120" w:after="120" w:line="276" w:lineRule="auto"/>
              <w:rPr>
                <w:szCs w:val="24"/>
              </w:rPr>
            </w:pPr>
            <w:r>
              <w:rPr>
                <w:szCs w:val="24"/>
              </w:rPr>
              <w:t>Hiển thị {Mã nhân viên}- {Tên}</w:t>
            </w:r>
          </w:p>
        </w:tc>
      </w:tr>
      <w:tr w:rsidR="008F3706" w:rsidRPr="00FF37CC" w14:paraId="0483274F" w14:textId="77777777" w:rsidTr="00F10301">
        <w:trPr>
          <w:cantSplit/>
          <w:trHeight w:val="827"/>
        </w:trPr>
        <w:tc>
          <w:tcPr>
            <w:tcW w:w="1800" w:type="dxa"/>
          </w:tcPr>
          <w:p w14:paraId="07567D6F" w14:textId="77777777" w:rsidR="008F3706" w:rsidRDefault="008F3706" w:rsidP="00E821FE">
            <w:pPr>
              <w:pStyle w:val="Sothutu-1so"/>
              <w:spacing w:before="120" w:after="120" w:line="276" w:lineRule="auto"/>
              <w:jc w:val="left"/>
              <w:rPr>
                <w:szCs w:val="24"/>
              </w:rPr>
            </w:pPr>
            <w:r>
              <w:rPr>
                <w:szCs w:val="24"/>
              </w:rPr>
              <w:t>Ngày cập nhật</w:t>
            </w:r>
          </w:p>
        </w:tc>
        <w:tc>
          <w:tcPr>
            <w:tcW w:w="1980" w:type="dxa"/>
          </w:tcPr>
          <w:p w14:paraId="1C16D056" w14:textId="77777777" w:rsidR="008F3706" w:rsidRPr="00555E4D" w:rsidRDefault="008F3706" w:rsidP="00E821FE">
            <w:pPr>
              <w:ind w:left="0"/>
            </w:pPr>
          </w:p>
        </w:tc>
        <w:tc>
          <w:tcPr>
            <w:tcW w:w="1417" w:type="dxa"/>
          </w:tcPr>
          <w:p w14:paraId="324331E2" w14:textId="77777777" w:rsidR="008F3706" w:rsidRDefault="008F3706" w:rsidP="00E821FE">
            <w:pPr>
              <w:ind w:left="0"/>
            </w:pPr>
            <w:r>
              <w:t>Date</w:t>
            </w:r>
          </w:p>
        </w:tc>
        <w:tc>
          <w:tcPr>
            <w:tcW w:w="630" w:type="dxa"/>
          </w:tcPr>
          <w:p w14:paraId="56DD7F3F" w14:textId="77777777" w:rsidR="008F3706" w:rsidRDefault="008F3706" w:rsidP="00E821FE">
            <w:pPr>
              <w:pStyle w:val="Sothutu-1so"/>
              <w:spacing w:before="120" w:after="120" w:line="276" w:lineRule="auto"/>
              <w:jc w:val="left"/>
              <w:rPr>
                <w:szCs w:val="24"/>
              </w:rPr>
            </w:pPr>
          </w:p>
        </w:tc>
        <w:tc>
          <w:tcPr>
            <w:tcW w:w="540" w:type="dxa"/>
          </w:tcPr>
          <w:p w14:paraId="0A676D0E"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3CCF6B68"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7C584CE5"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628ADE68" w14:textId="77777777" w:rsidR="008F3706" w:rsidRPr="00311EE8" w:rsidRDefault="008F3706" w:rsidP="00E821FE">
            <w:pPr>
              <w:pStyle w:val="Sothutu-1so"/>
              <w:spacing w:before="120" w:after="120" w:line="276" w:lineRule="auto"/>
              <w:rPr>
                <w:szCs w:val="24"/>
              </w:rPr>
            </w:pPr>
          </w:p>
        </w:tc>
      </w:tr>
    </w:tbl>
    <w:p w14:paraId="3687A7EA" w14:textId="77777777" w:rsidR="00D36112" w:rsidRDefault="00D36112" w:rsidP="00E821FE">
      <w:pPr>
        <w:ind w:left="0"/>
      </w:pPr>
    </w:p>
    <w:p w14:paraId="0D4187EA" w14:textId="77777777" w:rsidR="00D36112" w:rsidRPr="00FF37CC" w:rsidRDefault="00D36112" w:rsidP="00E821FE">
      <w:pPr>
        <w:ind w:left="0"/>
      </w:pPr>
    </w:p>
    <w:p w14:paraId="2607CF8F" w14:textId="77777777" w:rsidR="00D36112" w:rsidRPr="00FF37CC" w:rsidRDefault="00D36112"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D36112" w:rsidRPr="00FF37CC" w14:paraId="25506E4E" w14:textId="77777777" w:rsidTr="00F10301">
        <w:trPr>
          <w:trHeight w:val="530"/>
          <w:tblHeader/>
        </w:trPr>
        <w:tc>
          <w:tcPr>
            <w:tcW w:w="2424" w:type="dxa"/>
            <w:shd w:val="clear" w:color="auto" w:fill="D9D9D9"/>
          </w:tcPr>
          <w:p w14:paraId="14B27998" w14:textId="77777777" w:rsidR="00D36112" w:rsidRPr="00FF37CC" w:rsidRDefault="00D36112" w:rsidP="00E821FE">
            <w:pPr>
              <w:ind w:left="0"/>
              <w:rPr>
                <w:b/>
              </w:rPr>
            </w:pPr>
            <w:r w:rsidRPr="00FF37CC">
              <w:rPr>
                <w:b/>
              </w:rPr>
              <w:t>Thao tác</w:t>
            </w:r>
          </w:p>
        </w:tc>
        <w:tc>
          <w:tcPr>
            <w:tcW w:w="1176" w:type="dxa"/>
            <w:shd w:val="clear" w:color="auto" w:fill="D9D9D9"/>
          </w:tcPr>
          <w:p w14:paraId="1DEF6B20" w14:textId="77777777" w:rsidR="00D36112" w:rsidRPr="00FF37CC" w:rsidRDefault="00D36112" w:rsidP="00E821FE">
            <w:pPr>
              <w:ind w:left="0"/>
              <w:rPr>
                <w:b/>
                <w:color w:val="000000"/>
              </w:rPr>
            </w:pPr>
            <w:r w:rsidRPr="00FF37CC">
              <w:rPr>
                <w:b/>
                <w:color w:val="000000"/>
              </w:rPr>
              <w:t>Hiển thị</w:t>
            </w:r>
          </w:p>
        </w:tc>
        <w:tc>
          <w:tcPr>
            <w:tcW w:w="10710" w:type="dxa"/>
            <w:shd w:val="clear" w:color="auto" w:fill="D9D9D9"/>
          </w:tcPr>
          <w:p w14:paraId="04ED793B" w14:textId="77777777" w:rsidR="00D36112" w:rsidRPr="00FF37CC" w:rsidRDefault="00D36112" w:rsidP="00E821FE">
            <w:pPr>
              <w:ind w:left="0"/>
              <w:rPr>
                <w:b/>
              </w:rPr>
            </w:pPr>
            <w:r w:rsidRPr="00FF37CC">
              <w:rPr>
                <w:b/>
              </w:rPr>
              <w:t>Mô tả</w:t>
            </w:r>
          </w:p>
        </w:tc>
      </w:tr>
      <w:tr w:rsidR="00D36112" w:rsidRPr="00FF37CC" w14:paraId="2E7DC735" w14:textId="77777777" w:rsidTr="00F10301">
        <w:tc>
          <w:tcPr>
            <w:tcW w:w="2424" w:type="dxa"/>
          </w:tcPr>
          <w:p w14:paraId="19A45DB6" w14:textId="77777777" w:rsidR="00D36112" w:rsidRPr="00FF37CC" w:rsidRDefault="00D36112" w:rsidP="00E821FE">
            <w:pPr>
              <w:pStyle w:val="Sothutu-1so"/>
              <w:spacing w:before="120" w:line="276" w:lineRule="auto"/>
              <w:jc w:val="left"/>
              <w:rPr>
                <w:szCs w:val="24"/>
              </w:rPr>
            </w:pPr>
            <w:r>
              <w:rPr>
                <w:szCs w:val="24"/>
              </w:rPr>
              <w:t>Lưu</w:t>
            </w:r>
          </w:p>
        </w:tc>
        <w:tc>
          <w:tcPr>
            <w:tcW w:w="1176" w:type="dxa"/>
          </w:tcPr>
          <w:p w14:paraId="51ABCB82" w14:textId="77777777" w:rsidR="00D36112" w:rsidRPr="00FF37CC" w:rsidRDefault="00D36112" w:rsidP="00E821FE">
            <w:pPr>
              <w:pStyle w:val="Sothutu-1so"/>
              <w:spacing w:before="120" w:line="276" w:lineRule="auto"/>
              <w:jc w:val="left"/>
              <w:rPr>
                <w:szCs w:val="24"/>
              </w:rPr>
            </w:pPr>
            <w:r w:rsidRPr="00FF37CC">
              <w:rPr>
                <w:szCs w:val="24"/>
              </w:rPr>
              <w:t>Có</w:t>
            </w:r>
          </w:p>
        </w:tc>
        <w:tc>
          <w:tcPr>
            <w:tcW w:w="10710" w:type="dxa"/>
          </w:tcPr>
          <w:p w14:paraId="46AB2380" w14:textId="1BE11B28" w:rsidR="00D36112" w:rsidRPr="00FF37CC" w:rsidRDefault="001C1958" w:rsidP="00E821FE">
            <w:pPr>
              <w:pStyle w:val="Sothutu-1so"/>
              <w:spacing w:before="120" w:line="276" w:lineRule="auto"/>
              <w:rPr>
                <w:szCs w:val="24"/>
              </w:rPr>
            </w:pPr>
            <w:r>
              <w:rPr>
                <w:szCs w:val="24"/>
              </w:rPr>
              <w:t>Lưu vào CSDL</w:t>
            </w:r>
          </w:p>
        </w:tc>
      </w:tr>
      <w:tr w:rsidR="00D36112" w:rsidRPr="00FF37CC" w14:paraId="665D547B" w14:textId="77777777" w:rsidTr="00F10301">
        <w:tc>
          <w:tcPr>
            <w:tcW w:w="2424" w:type="dxa"/>
          </w:tcPr>
          <w:p w14:paraId="2A5010B3" w14:textId="77777777" w:rsidR="00D36112" w:rsidRPr="00FF37CC" w:rsidRDefault="00D36112" w:rsidP="00E821FE">
            <w:pPr>
              <w:pStyle w:val="BodyText"/>
              <w:ind w:left="0"/>
              <w:jc w:val="left"/>
              <w:rPr>
                <w:lang w:eastAsia="ar-SA"/>
              </w:rPr>
            </w:pPr>
            <w:r w:rsidRPr="00FF37CC">
              <w:rPr>
                <w:lang w:eastAsia="ar-SA"/>
              </w:rPr>
              <w:t>Hoàn thành</w:t>
            </w:r>
          </w:p>
          <w:p w14:paraId="5C9D71B3" w14:textId="77777777" w:rsidR="00D36112" w:rsidRPr="00FF37CC" w:rsidRDefault="00D36112" w:rsidP="00E821FE">
            <w:pPr>
              <w:pStyle w:val="Sothutu-1so"/>
              <w:spacing w:before="120" w:line="276" w:lineRule="auto"/>
              <w:jc w:val="left"/>
              <w:rPr>
                <w:szCs w:val="24"/>
              </w:rPr>
            </w:pPr>
            <w:r w:rsidRPr="00FF37CC">
              <w:rPr>
                <w:lang w:eastAsia="ar-SA"/>
              </w:rPr>
              <w:t>(CO)</w:t>
            </w:r>
          </w:p>
        </w:tc>
        <w:tc>
          <w:tcPr>
            <w:tcW w:w="1176" w:type="dxa"/>
          </w:tcPr>
          <w:p w14:paraId="1F1FD598" w14:textId="77777777" w:rsidR="00D36112" w:rsidRPr="00FF37CC" w:rsidRDefault="00D36112" w:rsidP="00E821FE">
            <w:pPr>
              <w:pStyle w:val="Sothutu-1so"/>
              <w:spacing w:before="120" w:line="276" w:lineRule="auto"/>
              <w:jc w:val="left"/>
              <w:rPr>
                <w:szCs w:val="24"/>
              </w:rPr>
            </w:pPr>
            <w:r w:rsidRPr="00FF37CC">
              <w:rPr>
                <w:lang w:eastAsia="ar-SA"/>
              </w:rPr>
              <w:t>Có</w:t>
            </w:r>
          </w:p>
        </w:tc>
        <w:tc>
          <w:tcPr>
            <w:tcW w:w="10710" w:type="dxa"/>
          </w:tcPr>
          <w:p w14:paraId="2351DB79" w14:textId="77777777" w:rsidR="00D36112" w:rsidRDefault="00D36112" w:rsidP="00E821FE">
            <w:pPr>
              <w:pStyle w:val="Sothutu-1so"/>
              <w:spacing w:before="120" w:line="276" w:lineRule="auto"/>
              <w:rPr>
                <w:szCs w:val="24"/>
              </w:rPr>
            </w:pPr>
            <w:r>
              <w:rPr>
                <w:szCs w:val="24"/>
              </w:rPr>
              <w:t>Chuyển trạng thái chứng từ sang Hoàn thành</w:t>
            </w:r>
          </w:p>
          <w:p w14:paraId="165D6DBA" w14:textId="77777777" w:rsidR="00D36112" w:rsidRDefault="00D36112" w:rsidP="00E821FE">
            <w:pPr>
              <w:pStyle w:val="Sothutu-1so"/>
              <w:spacing w:before="120" w:line="276" w:lineRule="auto"/>
              <w:rPr>
                <w:szCs w:val="24"/>
              </w:rPr>
            </w:pPr>
            <w:r>
              <w:rPr>
                <w:szCs w:val="24"/>
              </w:rPr>
              <w:t>Không cho phép sửa các trường dữ liệu ở tất cả các tab (trừ trường được quy định sửa dành cho user phòng tài chính)</w:t>
            </w:r>
          </w:p>
          <w:p w14:paraId="194737F6" w14:textId="77777777" w:rsidR="00D36112" w:rsidRDefault="00D36112" w:rsidP="00E821FE">
            <w:pPr>
              <w:pStyle w:val="Sothutu-1so"/>
              <w:spacing w:before="120" w:line="276" w:lineRule="auto"/>
              <w:rPr>
                <w:szCs w:val="24"/>
              </w:rPr>
            </w:pPr>
            <w:r>
              <w:rPr>
                <w:szCs w:val="24"/>
              </w:rPr>
              <w:t>Hiển thị chức năng Hủy hoàn thành (RA)</w:t>
            </w:r>
          </w:p>
          <w:p w14:paraId="6ECA6A4F" w14:textId="4C1155FF" w:rsidR="00D36112" w:rsidRPr="00FF37CC" w:rsidRDefault="00D36112" w:rsidP="00E821FE">
            <w:pPr>
              <w:pStyle w:val="Sothutu-1so"/>
              <w:spacing w:before="120" w:line="276" w:lineRule="auto"/>
              <w:rPr>
                <w:szCs w:val="24"/>
              </w:rPr>
            </w:pPr>
            <w:r>
              <w:rPr>
                <w:szCs w:val="24"/>
              </w:rPr>
              <w:t>Chỉ cho CO thành công khi bản ghi có dữ liệu Tab chi tiết.</w:t>
            </w:r>
          </w:p>
        </w:tc>
      </w:tr>
      <w:tr w:rsidR="00D36112" w:rsidRPr="00FF37CC" w14:paraId="444D159F" w14:textId="77777777" w:rsidTr="00F10301">
        <w:tc>
          <w:tcPr>
            <w:tcW w:w="2424" w:type="dxa"/>
          </w:tcPr>
          <w:p w14:paraId="257ECF39" w14:textId="77777777" w:rsidR="00D36112" w:rsidRPr="00FF37CC" w:rsidRDefault="00D36112" w:rsidP="00E821FE">
            <w:pPr>
              <w:pStyle w:val="BodyText"/>
              <w:ind w:left="0"/>
              <w:jc w:val="left"/>
              <w:rPr>
                <w:lang w:eastAsia="ar-SA"/>
              </w:rPr>
            </w:pPr>
            <w:r w:rsidRPr="00FF37CC">
              <w:rPr>
                <w:lang w:eastAsia="ar-SA"/>
              </w:rPr>
              <w:t>Hủy hoàn thành (RA)</w:t>
            </w:r>
          </w:p>
        </w:tc>
        <w:tc>
          <w:tcPr>
            <w:tcW w:w="1176" w:type="dxa"/>
          </w:tcPr>
          <w:p w14:paraId="0CE07DB3" w14:textId="77777777" w:rsidR="00D36112" w:rsidRPr="00FF37CC" w:rsidRDefault="00D36112" w:rsidP="00E821FE">
            <w:pPr>
              <w:pStyle w:val="Sothutu-1so"/>
              <w:spacing w:before="120" w:line="276" w:lineRule="auto"/>
              <w:jc w:val="left"/>
              <w:rPr>
                <w:lang w:eastAsia="ar-SA"/>
              </w:rPr>
            </w:pPr>
            <w:r w:rsidRPr="00FF37CC">
              <w:rPr>
                <w:lang w:eastAsia="ar-SA"/>
              </w:rPr>
              <w:t>Có</w:t>
            </w:r>
          </w:p>
        </w:tc>
        <w:tc>
          <w:tcPr>
            <w:tcW w:w="10710" w:type="dxa"/>
          </w:tcPr>
          <w:p w14:paraId="1B42F427" w14:textId="523002AF" w:rsidR="00D36112" w:rsidRPr="00A5214B" w:rsidRDefault="00D36112" w:rsidP="00E821FE">
            <w:pPr>
              <w:pStyle w:val="Sothutu-1so"/>
              <w:spacing w:before="120" w:line="276" w:lineRule="auto"/>
              <w:rPr>
                <w:szCs w:val="24"/>
              </w:rPr>
            </w:pPr>
            <w:r w:rsidRPr="00A5214B">
              <w:rPr>
                <w:szCs w:val="24"/>
              </w:rPr>
              <w:t>Chuyển trạng thái chứng từ sang ‘</w:t>
            </w:r>
            <w:r w:rsidR="008520FF">
              <w:rPr>
                <w:szCs w:val="24"/>
              </w:rPr>
              <w:t xml:space="preserve">Đang </w:t>
            </w:r>
            <w:r w:rsidRPr="00A5214B">
              <w:rPr>
                <w:szCs w:val="24"/>
              </w:rPr>
              <w:t>Nháp’. Hiển thị chức năng ‘Hoàn thành’</w:t>
            </w:r>
          </w:p>
          <w:p w14:paraId="729D3184" w14:textId="77777777" w:rsidR="00D36112" w:rsidRPr="00A5214B" w:rsidRDefault="00D36112" w:rsidP="00E821FE">
            <w:pPr>
              <w:pStyle w:val="Sothutu-1so"/>
              <w:spacing w:before="120" w:line="276" w:lineRule="auto"/>
              <w:rPr>
                <w:szCs w:val="24"/>
              </w:rPr>
            </w:pPr>
            <w:r w:rsidRPr="00A5214B">
              <w:rPr>
                <w:szCs w:val="24"/>
              </w:rPr>
              <w:t>Chỉ được chuyển trong các trường hợp sau:</w:t>
            </w:r>
          </w:p>
          <w:p w14:paraId="69671DC4" w14:textId="5E1067DD" w:rsidR="00D36112" w:rsidRPr="00A5214B" w:rsidRDefault="00D40058" w:rsidP="004E37AB">
            <w:pPr>
              <w:pStyle w:val="Sothutu-1so"/>
              <w:numPr>
                <w:ilvl w:val="0"/>
                <w:numId w:val="20"/>
              </w:numPr>
              <w:spacing w:before="120" w:line="276" w:lineRule="auto"/>
              <w:rPr>
                <w:szCs w:val="24"/>
              </w:rPr>
            </w:pPr>
            <w:r>
              <w:rPr>
                <w:szCs w:val="24"/>
              </w:rPr>
              <w:t>Bản ghi có trạng thái ký</w:t>
            </w:r>
            <w:r w:rsidR="00D36112" w:rsidRPr="00A5214B">
              <w:rPr>
                <w:szCs w:val="24"/>
              </w:rPr>
              <w:t xml:space="preserve"> = Chưa </w:t>
            </w:r>
            <w:r>
              <w:rPr>
                <w:szCs w:val="24"/>
              </w:rPr>
              <w:t>ký</w:t>
            </w:r>
            <w:r w:rsidR="008520FF">
              <w:rPr>
                <w:szCs w:val="24"/>
              </w:rPr>
              <w:t xml:space="preserve"> hoặc Chờ ký</w:t>
            </w:r>
          </w:p>
          <w:p w14:paraId="43EF0985" w14:textId="50D9D9CD" w:rsidR="00D36112" w:rsidRPr="008520FF" w:rsidRDefault="00D36112" w:rsidP="004E37AB">
            <w:pPr>
              <w:pStyle w:val="Sothutu-1so"/>
              <w:numPr>
                <w:ilvl w:val="0"/>
                <w:numId w:val="20"/>
              </w:numPr>
              <w:spacing w:before="120" w:line="276" w:lineRule="auto"/>
              <w:rPr>
                <w:szCs w:val="24"/>
              </w:rPr>
            </w:pPr>
            <w:r w:rsidRPr="00A5214B">
              <w:rPr>
                <w:szCs w:val="24"/>
              </w:rPr>
              <w:t>User nào tạo thì User đó mới được hủy</w:t>
            </w:r>
          </w:p>
        </w:tc>
      </w:tr>
      <w:tr w:rsidR="00D36112" w:rsidRPr="00FF37CC" w14:paraId="4986350D" w14:textId="77777777" w:rsidTr="00F10301">
        <w:tc>
          <w:tcPr>
            <w:tcW w:w="2424" w:type="dxa"/>
          </w:tcPr>
          <w:p w14:paraId="5C435A96" w14:textId="77777777" w:rsidR="00D36112" w:rsidRPr="00FF37CC" w:rsidRDefault="00D36112" w:rsidP="00E821FE">
            <w:pPr>
              <w:pStyle w:val="Sothutu-1so"/>
              <w:spacing w:before="120" w:line="276" w:lineRule="auto"/>
              <w:jc w:val="left"/>
              <w:rPr>
                <w:szCs w:val="24"/>
              </w:rPr>
            </w:pPr>
            <w:r>
              <w:rPr>
                <w:szCs w:val="24"/>
              </w:rPr>
              <w:t>Hiển thị</w:t>
            </w:r>
          </w:p>
        </w:tc>
        <w:tc>
          <w:tcPr>
            <w:tcW w:w="1176" w:type="dxa"/>
          </w:tcPr>
          <w:p w14:paraId="1EF726ED" w14:textId="77777777" w:rsidR="00D36112" w:rsidRPr="00FF37CC" w:rsidRDefault="00D36112" w:rsidP="00E821FE">
            <w:pPr>
              <w:pStyle w:val="Sothutu-1so"/>
              <w:spacing w:before="120" w:line="276" w:lineRule="auto"/>
              <w:jc w:val="left"/>
              <w:rPr>
                <w:szCs w:val="24"/>
              </w:rPr>
            </w:pPr>
            <w:r>
              <w:rPr>
                <w:szCs w:val="24"/>
              </w:rPr>
              <w:t>Có</w:t>
            </w:r>
          </w:p>
        </w:tc>
        <w:tc>
          <w:tcPr>
            <w:tcW w:w="10710" w:type="dxa"/>
          </w:tcPr>
          <w:p w14:paraId="0A9D244C" w14:textId="77777777" w:rsidR="00D36112" w:rsidRPr="00FF37CC" w:rsidRDefault="00D36112" w:rsidP="00E821FE">
            <w:pPr>
              <w:pStyle w:val="Sothutu-1so"/>
              <w:spacing w:before="120" w:line="276" w:lineRule="auto"/>
              <w:rPr>
                <w:szCs w:val="24"/>
              </w:rPr>
            </w:pPr>
            <w:r>
              <w:rPr>
                <w:szCs w:val="24"/>
              </w:rPr>
              <w:t>Cho phép xem tất cả các trường thông tin trên tờ trình (Extend Group)</w:t>
            </w:r>
          </w:p>
        </w:tc>
      </w:tr>
      <w:tr w:rsidR="00D36112" w:rsidRPr="00FF37CC" w14:paraId="3353879D" w14:textId="77777777" w:rsidTr="00F10301">
        <w:tc>
          <w:tcPr>
            <w:tcW w:w="2424" w:type="dxa"/>
          </w:tcPr>
          <w:p w14:paraId="3CAE0B77" w14:textId="77777777" w:rsidR="00D36112" w:rsidRPr="00FF37CC" w:rsidRDefault="00D36112" w:rsidP="00E821FE">
            <w:pPr>
              <w:pStyle w:val="Sothutu-1so"/>
              <w:spacing w:before="120" w:line="276" w:lineRule="auto"/>
              <w:jc w:val="left"/>
              <w:rPr>
                <w:lang w:eastAsia="ar-SA"/>
              </w:rPr>
            </w:pPr>
            <w:r w:rsidRPr="00FF37CC">
              <w:rPr>
                <w:lang w:eastAsia="ar-SA"/>
              </w:rPr>
              <w:lastRenderedPageBreak/>
              <w:t>Đính kèm</w:t>
            </w:r>
          </w:p>
        </w:tc>
        <w:tc>
          <w:tcPr>
            <w:tcW w:w="1176" w:type="dxa"/>
          </w:tcPr>
          <w:p w14:paraId="7BFAA29A" w14:textId="77777777" w:rsidR="00D36112" w:rsidRPr="00FF37CC" w:rsidRDefault="00D36112" w:rsidP="00E821FE">
            <w:pPr>
              <w:pStyle w:val="Sothutu-1so"/>
              <w:spacing w:before="120" w:line="276" w:lineRule="auto"/>
              <w:jc w:val="left"/>
              <w:rPr>
                <w:lang w:eastAsia="ar-SA"/>
              </w:rPr>
            </w:pPr>
            <w:r>
              <w:rPr>
                <w:lang w:eastAsia="ar-SA"/>
              </w:rPr>
              <w:t>Có</w:t>
            </w:r>
          </w:p>
        </w:tc>
        <w:tc>
          <w:tcPr>
            <w:tcW w:w="10710" w:type="dxa"/>
          </w:tcPr>
          <w:p w14:paraId="593CEDFF" w14:textId="77777777" w:rsidR="00D36112" w:rsidRDefault="00D36112" w:rsidP="00E821FE">
            <w:pPr>
              <w:pStyle w:val="Sothutu-1so"/>
              <w:spacing w:before="120" w:line="276" w:lineRule="auto"/>
              <w:rPr>
                <w:szCs w:val="24"/>
              </w:rPr>
            </w:pPr>
            <w:r>
              <w:rPr>
                <w:szCs w:val="24"/>
              </w:rPr>
              <w:t>Cho phép đính kèm theo 3 lựa chọn:</w:t>
            </w:r>
          </w:p>
          <w:p w14:paraId="118339D0" w14:textId="77777777" w:rsidR="00D36112" w:rsidRDefault="00D36112" w:rsidP="004E37AB">
            <w:pPr>
              <w:pStyle w:val="Sothutu-1so"/>
              <w:numPr>
                <w:ilvl w:val="0"/>
                <w:numId w:val="11"/>
              </w:numPr>
              <w:spacing w:before="120" w:line="276" w:lineRule="auto"/>
              <w:rPr>
                <w:szCs w:val="24"/>
              </w:rPr>
            </w:pPr>
            <w:r>
              <w:rPr>
                <w:szCs w:val="24"/>
              </w:rPr>
              <w:t>Chụp ảnh</w:t>
            </w:r>
          </w:p>
          <w:p w14:paraId="724DA2CC" w14:textId="77777777" w:rsidR="00D36112" w:rsidRDefault="00D36112" w:rsidP="004E37AB">
            <w:pPr>
              <w:pStyle w:val="Sothutu-1so"/>
              <w:numPr>
                <w:ilvl w:val="0"/>
                <w:numId w:val="11"/>
              </w:numPr>
              <w:spacing w:before="120" w:line="276" w:lineRule="auto"/>
              <w:rPr>
                <w:szCs w:val="24"/>
              </w:rPr>
            </w:pPr>
            <w:r>
              <w:rPr>
                <w:szCs w:val="24"/>
              </w:rPr>
              <w:t>Chọn từ thư viện ảnh</w:t>
            </w:r>
          </w:p>
          <w:p w14:paraId="276B5BD4" w14:textId="77777777" w:rsidR="00D36112" w:rsidRDefault="00D36112" w:rsidP="004E37AB">
            <w:pPr>
              <w:pStyle w:val="Sothutu-1so"/>
              <w:numPr>
                <w:ilvl w:val="0"/>
                <w:numId w:val="11"/>
              </w:numPr>
              <w:spacing w:before="120" w:line="276" w:lineRule="auto"/>
              <w:rPr>
                <w:szCs w:val="24"/>
              </w:rPr>
            </w:pPr>
            <w:r>
              <w:rPr>
                <w:szCs w:val="24"/>
              </w:rPr>
              <w:t>Chọn từ thư mục</w:t>
            </w:r>
          </w:p>
          <w:p w14:paraId="5CAEA742" w14:textId="77777777" w:rsidR="00D36112" w:rsidRPr="00EE735F" w:rsidRDefault="00D36112" w:rsidP="00E821FE">
            <w:pPr>
              <w:pStyle w:val="Sothutu-1so"/>
              <w:spacing w:before="120" w:line="276" w:lineRule="auto"/>
              <w:rPr>
                <w:szCs w:val="24"/>
              </w:rPr>
            </w:pPr>
            <w:r>
              <w:rPr>
                <w:szCs w:val="24"/>
              </w:rPr>
              <w:t>Sau khi chọn file thành công, lưu vào danh sách đính kèm</w:t>
            </w:r>
          </w:p>
        </w:tc>
      </w:tr>
    </w:tbl>
    <w:p w14:paraId="59B1BE4B" w14:textId="77777777" w:rsidR="002C698F" w:rsidRPr="002C698F" w:rsidRDefault="002C698F" w:rsidP="00E821FE"/>
    <w:p w14:paraId="293FAADE" w14:textId="75C054FE" w:rsidR="00F10301" w:rsidRPr="00FF37CC" w:rsidRDefault="00F10301" w:rsidP="00A97673">
      <w:pPr>
        <w:pStyle w:val="Heading5"/>
      </w:pPr>
      <w:r w:rsidRPr="00FF37CC">
        <w:t xml:space="preserve">Tab </w:t>
      </w:r>
      <w:r>
        <w:t>File trình ký</w:t>
      </w:r>
    </w:p>
    <w:p w14:paraId="0A8AD3C1" w14:textId="77777777" w:rsidR="00F10301" w:rsidRPr="00FF37CC" w:rsidRDefault="00F10301" w:rsidP="00E821FE">
      <w:pPr>
        <w:pStyle w:val="Heading6"/>
      </w:pPr>
      <w:r w:rsidRPr="00FF37CC">
        <w:t>Prototype màn hình nhập liệu</w:t>
      </w:r>
    </w:p>
    <w:p w14:paraId="0AEA4312" w14:textId="77777777" w:rsidR="00F10301" w:rsidRDefault="00F10301" w:rsidP="00E821FE">
      <w:pPr>
        <w:ind w:left="0"/>
        <w:rPr>
          <w:noProof/>
          <w:snapToGrid/>
        </w:rPr>
      </w:pPr>
    </w:p>
    <w:p w14:paraId="581BC69B" w14:textId="5DC83016" w:rsidR="00F10301" w:rsidRPr="00FF37CC" w:rsidRDefault="002A1673" w:rsidP="00E821FE">
      <w:pPr>
        <w:ind w:left="0"/>
        <w:rPr>
          <w:noProof/>
          <w:snapToGrid/>
        </w:rPr>
      </w:pPr>
      <w:r>
        <w:rPr>
          <w:noProof/>
          <w:snapToGrid/>
        </w:rPr>
        <w:lastRenderedPageBreak/>
        <w:drawing>
          <wp:inline distT="0" distB="0" distL="0" distR="0" wp14:anchorId="63E9B0F5" wp14:editId="1736863E">
            <wp:extent cx="2828571" cy="580952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28571" cy="5809524"/>
                    </a:xfrm>
                    <a:prstGeom prst="rect">
                      <a:avLst/>
                    </a:prstGeom>
                  </pic:spPr>
                </pic:pic>
              </a:graphicData>
            </a:graphic>
          </wp:inline>
        </w:drawing>
      </w:r>
    </w:p>
    <w:p w14:paraId="3C9F0392" w14:textId="77777777" w:rsidR="00F10301" w:rsidRPr="00FF37CC" w:rsidRDefault="00F10301" w:rsidP="00E821FE">
      <w:pPr>
        <w:pStyle w:val="Heading6"/>
      </w:pPr>
      <w:r w:rsidRPr="00FF37CC">
        <w:lastRenderedPageBreak/>
        <w:t>Danh sách trường dữ liệu</w:t>
      </w:r>
    </w:p>
    <w:p w14:paraId="3B58DB05" w14:textId="1C0C8A7B" w:rsidR="00F10301" w:rsidRDefault="00F10301" w:rsidP="004E37AB">
      <w:pPr>
        <w:numPr>
          <w:ilvl w:val="0"/>
          <w:numId w:val="11"/>
        </w:numPr>
      </w:pPr>
      <w:r w:rsidRPr="00FF37CC">
        <w:t xml:space="preserve">Bảng </w:t>
      </w:r>
      <w:r w:rsidRPr="00422B1E">
        <w:t>C_ATTACHMENTINFO</w:t>
      </w:r>
    </w:p>
    <w:p w14:paraId="5AD726A2" w14:textId="77777777" w:rsidR="00F10301" w:rsidRPr="00FF37CC" w:rsidRDefault="00F10301" w:rsidP="004E37AB">
      <w:pPr>
        <w:numPr>
          <w:ilvl w:val="0"/>
          <w:numId w:val="11"/>
        </w:numPr>
      </w:pPr>
      <w:r>
        <w:rPr>
          <w:lang w:eastAsia="ar-SA"/>
        </w:rPr>
        <w:t>S: Hiển thị trên màn hình nhập liệu</w:t>
      </w:r>
    </w:p>
    <w:p w14:paraId="0AF1EA33" w14:textId="77777777" w:rsidR="00F10301" w:rsidRPr="00FF37CC" w:rsidRDefault="00F10301"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F10301" w:rsidRPr="00FF37CC" w14:paraId="6EE4CCBB" w14:textId="77777777" w:rsidTr="00F10301">
        <w:trPr>
          <w:cantSplit/>
          <w:trHeight w:val="422"/>
          <w:tblHeader/>
        </w:trPr>
        <w:tc>
          <w:tcPr>
            <w:tcW w:w="1800" w:type="dxa"/>
            <w:shd w:val="clear" w:color="auto" w:fill="D9D9D9"/>
            <w:vAlign w:val="center"/>
          </w:tcPr>
          <w:p w14:paraId="7DB255BB" w14:textId="77777777" w:rsidR="00F10301" w:rsidRPr="00FF37CC" w:rsidRDefault="00F10301" w:rsidP="00E821FE">
            <w:pPr>
              <w:spacing w:after="120"/>
              <w:ind w:left="0"/>
              <w:jc w:val="center"/>
              <w:rPr>
                <w:b/>
              </w:rPr>
            </w:pPr>
            <w:r w:rsidRPr="00FF37CC">
              <w:rPr>
                <w:b/>
              </w:rPr>
              <w:t>Tên trường</w:t>
            </w:r>
          </w:p>
        </w:tc>
        <w:tc>
          <w:tcPr>
            <w:tcW w:w="1980" w:type="dxa"/>
            <w:shd w:val="clear" w:color="auto" w:fill="D9D9D9"/>
            <w:vAlign w:val="center"/>
          </w:tcPr>
          <w:p w14:paraId="3D8FD168" w14:textId="77777777" w:rsidR="00F10301" w:rsidRPr="00FF37CC" w:rsidRDefault="00F10301" w:rsidP="00E821FE">
            <w:pPr>
              <w:spacing w:after="120"/>
              <w:ind w:left="0"/>
              <w:jc w:val="center"/>
              <w:rPr>
                <w:b/>
              </w:rPr>
            </w:pPr>
            <w:r w:rsidRPr="00FF37CC">
              <w:rPr>
                <w:b/>
              </w:rPr>
              <w:t>Tên dữ liệu</w:t>
            </w:r>
          </w:p>
        </w:tc>
        <w:tc>
          <w:tcPr>
            <w:tcW w:w="1417" w:type="dxa"/>
            <w:shd w:val="clear" w:color="auto" w:fill="D9D9D9"/>
            <w:vAlign w:val="center"/>
          </w:tcPr>
          <w:p w14:paraId="516160F7" w14:textId="77777777" w:rsidR="00F10301" w:rsidRPr="00FF37CC" w:rsidRDefault="00F10301" w:rsidP="00E821FE">
            <w:pPr>
              <w:spacing w:after="120"/>
              <w:ind w:left="0"/>
              <w:jc w:val="center"/>
              <w:rPr>
                <w:b/>
              </w:rPr>
            </w:pPr>
            <w:r w:rsidRPr="00FF37CC">
              <w:rPr>
                <w:b/>
              </w:rPr>
              <w:t>Loại DL</w:t>
            </w:r>
          </w:p>
        </w:tc>
        <w:tc>
          <w:tcPr>
            <w:tcW w:w="630" w:type="dxa"/>
            <w:shd w:val="clear" w:color="auto" w:fill="D9D9D9"/>
            <w:vAlign w:val="center"/>
          </w:tcPr>
          <w:p w14:paraId="1FD1C9EF" w14:textId="77777777" w:rsidR="00F10301" w:rsidRPr="00FF37CC" w:rsidRDefault="00F10301" w:rsidP="00E821FE">
            <w:pPr>
              <w:spacing w:after="120"/>
              <w:ind w:left="0"/>
              <w:jc w:val="center"/>
              <w:rPr>
                <w:b/>
              </w:rPr>
            </w:pPr>
            <w:r w:rsidRPr="00FF37CC">
              <w:rPr>
                <w:b/>
              </w:rPr>
              <w:t>L</w:t>
            </w:r>
          </w:p>
        </w:tc>
        <w:tc>
          <w:tcPr>
            <w:tcW w:w="540" w:type="dxa"/>
            <w:shd w:val="clear" w:color="auto" w:fill="D9D9D9"/>
            <w:vAlign w:val="center"/>
          </w:tcPr>
          <w:p w14:paraId="4E3CA65F" w14:textId="77777777" w:rsidR="00F10301" w:rsidRPr="00FF37CC" w:rsidRDefault="00F10301" w:rsidP="00E821FE">
            <w:pPr>
              <w:spacing w:after="120"/>
              <w:ind w:left="0"/>
              <w:jc w:val="center"/>
              <w:rPr>
                <w:b/>
              </w:rPr>
            </w:pPr>
            <w:r w:rsidRPr="00FF37CC">
              <w:rPr>
                <w:b/>
              </w:rPr>
              <w:t>R</w:t>
            </w:r>
          </w:p>
        </w:tc>
        <w:tc>
          <w:tcPr>
            <w:tcW w:w="450" w:type="dxa"/>
            <w:shd w:val="clear" w:color="auto" w:fill="D9D9D9"/>
            <w:vAlign w:val="center"/>
          </w:tcPr>
          <w:p w14:paraId="07C76E78" w14:textId="77777777" w:rsidR="00F10301" w:rsidRPr="00FF37CC" w:rsidRDefault="00F10301" w:rsidP="00E821FE">
            <w:pPr>
              <w:spacing w:after="120"/>
              <w:ind w:left="0"/>
              <w:jc w:val="center"/>
              <w:rPr>
                <w:b/>
              </w:rPr>
            </w:pPr>
            <w:r w:rsidRPr="00FF37CC">
              <w:rPr>
                <w:b/>
              </w:rPr>
              <w:t>M</w:t>
            </w:r>
          </w:p>
        </w:tc>
        <w:tc>
          <w:tcPr>
            <w:tcW w:w="540" w:type="dxa"/>
            <w:shd w:val="clear" w:color="auto" w:fill="D9D9D9"/>
          </w:tcPr>
          <w:p w14:paraId="08E5B0E9" w14:textId="77777777" w:rsidR="00F10301" w:rsidRPr="00926A39" w:rsidRDefault="00F10301" w:rsidP="00E821FE">
            <w:pPr>
              <w:spacing w:after="120"/>
              <w:ind w:left="0"/>
              <w:jc w:val="center"/>
              <w:rPr>
                <w:b/>
                <w:sz w:val="22"/>
              </w:rPr>
            </w:pPr>
            <w:r>
              <w:rPr>
                <w:b/>
              </w:rPr>
              <w:t>S</w:t>
            </w:r>
          </w:p>
        </w:tc>
        <w:tc>
          <w:tcPr>
            <w:tcW w:w="7380" w:type="dxa"/>
            <w:shd w:val="clear" w:color="auto" w:fill="D9D9D9"/>
            <w:vAlign w:val="center"/>
          </w:tcPr>
          <w:p w14:paraId="6EC0A0C6" w14:textId="77777777" w:rsidR="00F10301" w:rsidRPr="00FF37CC" w:rsidRDefault="00F10301" w:rsidP="00E821FE">
            <w:pPr>
              <w:spacing w:after="120"/>
              <w:ind w:left="0"/>
              <w:jc w:val="center"/>
              <w:rPr>
                <w:b/>
              </w:rPr>
            </w:pPr>
            <w:r w:rsidRPr="00FF37CC">
              <w:rPr>
                <w:b/>
              </w:rPr>
              <w:t>Mô tả</w:t>
            </w:r>
          </w:p>
        </w:tc>
      </w:tr>
      <w:tr w:rsidR="00F10301" w:rsidRPr="00FF37CC" w14:paraId="7E42C51A" w14:textId="77777777" w:rsidTr="00F10301">
        <w:trPr>
          <w:cantSplit/>
          <w:trHeight w:val="827"/>
        </w:trPr>
        <w:tc>
          <w:tcPr>
            <w:tcW w:w="1800" w:type="dxa"/>
          </w:tcPr>
          <w:p w14:paraId="5A8F0510" w14:textId="77777777" w:rsidR="00F10301" w:rsidRPr="00FF37CC" w:rsidRDefault="00F10301" w:rsidP="00E821FE">
            <w:pPr>
              <w:ind w:left="0"/>
            </w:pPr>
            <w:r>
              <w:t>ID</w:t>
            </w:r>
          </w:p>
        </w:tc>
        <w:tc>
          <w:tcPr>
            <w:tcW w:w="1980" w:type="dxa"/>
          </w:tcPr>
          <w:p w14:paraId="3BC21CA4" w14:textId="1FBA1B6D" w:rsidR="00F10301" w:rsidRPr="00FF37CC" w:rsidRDefault="00F10301" w:rsidP="00E821FE">
            <w:pPr>
              <w:ind w:left="0"/>
            </w:pPr>
            <w:r w:rsidRPr="00422B1E">
              <w:t>C_ATTACHMENTINFO</w:t>
            </w:r>
            <w:r>
              <w:rPr>
                <w:szCs w:val="24"/>
              </w:rPr>
              <w:t xml:space="preserve"> _</w:t>
            </w:r>
            <w:r w:rsidRPr="00AB2F64">
              <w:rPr>
                <w:szCs w:val="24"/>
              </w:rPr>
              <w:t>ID</w:t>
            </w:r>
          </w:p>
        </w:tc>
        <w:tc>
          <w:tcPr>
            <w:tcW w:w="1417" w:type="dxa"/>
          </w:tcPr>
          <w:p w14:paraId="20D193A6" w14:textId="77777777" w:rsidR="00F10301" w:rsidRPr="00FF37CC" w:rsidRDefault="00F10301" w:rsidP="00E821FE">
            <w:pPr>
              <w:ind w:left="0"/>
            </w:pPr>
            <w:r>
              <w:t>Number</w:t>
            </w:r>
          </w:p>
          <w:p w14:paraId="231A1981" w14:textId="77777777" w:rsidR="00F10301" w:rsidRPr="00FF37CC" w:rsidRDefault="00F10301" w:rsidP="00E821FE">
            <w:pPr>
              <w:ind w:left="0"/>
            </w:pPr>
          </w:p>
        </w:tc>
        <w:tc>
          <w:tcPr>
            <w:tcW w:w="630" w:type="dxa"/>
          </w:tcPr>
          <w:p w14:paraId="3B51274E" w14:textId="77777777" w:rsidR="00F10301" w:rsidRPr="00FF37CC" w:rsidRDefault="00F10301" w:rsidP="00E821FE">
            <w:pPr>
              <w:pStyle w:val="Sothutu-1so"/>
              <w:spacing w:before="120" w:after="120" w:line="276" w:lineRule="auto"/>
              <w:jc w:val="left"/>
              <w:rPr>
                <w:szCs w:val="24"/>
              </w:rPr>
            </w:pPr>
            <w:r w:rsidRPr="00FF37CC">
              <w:rPr>
                <w:szCs w:val="24"/>
              </w:rPr>
              <w:t>50</w:t>
            </w:r>
          </w:p>
        </w:tc>
        <w:tc>
          <w:tcPr>
            <w:tcW w:w="540" w:type="dxa"/>
          </w:tcPr>
          <w:p w14:paraId="335DB314" w14:textId="77777777" w:rsidR="00F10301" w:rsidRPr="00FF37CC" w:rsidRDefault="00F10301" w:rsidP="00E821FE">
            <w:pPr>
              <w:pStyle w:val="Sothutu-1so"/>
              <w:spacing w:before="120" w:after="120" w:line="276" w:lineRule="auto"/>
              <w:jc w:val="left"/>
              <w:rPr>
                <w:szCs w:val="24"/>
              </w:rPr>
            </w:pPr>
            <w:r>
              <w:rPr>
                <w:szCs w:val="24"/>
              </w:rPr>
              <w:t>Y</w:t>
            </w:r>
          </w:p>
        </w:tc>
        <w:tc>
          <w:tcPr>
            <w:tcW w:w="450" w:type="dxa"/>
          </w:tcPr>
          <w:p w14:paraId="2CABD4A4" w14:textId="77777777" w:rsidR="00F10301" w:rsidRPr="00FF37CC" w:rsidRDefault="00F10301" w:rsidP="00E821FE">
            <w:pPr>
              <w:pStyle w:val="Sothutu-1so"/>
              <w:spacing w:before="120" w:after="120" w:line="276" w:lineRule="auto"/>
              <w:jc w:val="left"/>
              <w:rPr>
                <w:szCs w:val="24"/>
              </w:rPr>
            </w:pPr>
            <w:r>
              <w:rPr>
                <w:szCs w:val="24"/>
              </w:rPr>
              <w:t>N</w:t>
            </w:r>
          </w:p>
        </w:tc>
        <w:tc>
          <w:tcPr>
            <w:tcW w:w="540" w:type="dxa"/>
          </w:tcPr>
          <w:p w14:paraId="57097144" w14:textId="77777777" w:rsidR="00F10301" w:rsidRDefault="00F10301" w:rsidP="00E821FE">
            <w:pPr>
              <w:pStyle w:val="Sothutu-1so"/>
              <w:spacing w:before="120" w:after="120" w:line="276" w:lineRule="auto"/>
              <w:ind w:left="360" w:hanging="360"/>
              <w:jc w:val="center"/>
              <w:rPr>
                <w:szCs w:val="24"/>
              </w:rPr>
            </w:pPr>
            <w:r>
              <w:rPr>
                <w:szCs w:val="24"/>
              </w:rPr>
              <w:t>N</w:t>
            </w:r>
          </w:p>
        </w:tc>
        <w:tc>
          <w:tcPr>
            <w:tcW w:w="7380" w:type="dxa"/>
          </w:tcPr>
          <w:p w14:paraId="204B27CE" w14:textId="77777777" w:rsidR="00F10301" w:rsidRPr="00FF37CC" w:rsidRDefault="00F10301" w:rsidP="00E821FE">
            <w:pPr>
              <w:pStyle w:val="Sothutu-1so"/>
              <w:spacing w:before="120" w:after="120" w:line="276" w:lineRule="auto"/>
              <w:ind w:left="360" w:hanging="360"/>
              <w:jc w:val="left"/>
              <w:rPr>
                <w:szCs w:val="24"/>
              </w:rPr>
            </w:pPr>
            <w:r>
              <w:rPr>
                <w:szCs w:val="24"/>
              </w:rPr>
              <w:t>Key, tự sinh</w:t>
            </w:r>
          </w:p>
        </w:tc>
      </w:tr>
      <w:tr w:rsidR="00F10301" w:rsidRPr="00FF37CC" w14:paraId="16296B23" w14:textId="77777777" w:rsidTr="00F10301">
        <w:trPr>
          <w:cantSplit/>
          <w:trHeight w:val="827"/>
        </w:trPr>
        <w:tc>
          <w:tcPr>
            <w:tcW w:w="1800" w:type="dxa"/>
          </w:tcPr>
          <w:p w14:paraId="30D7414B" w14:textId="6F41168F" w:rsidR="00F10301" w:rsidRPr="00FF37CC" w:rsidRDefault="00072595" w:rsidP="00E821FE">
            <w:pPr>
              <w:ind w:left="0"/>
            </w:pPr>
            <w:r>
              <w:rPr>
                <w:szCs w:val="24"/>
              </w:rPr>
              <w:t>Thứ tự</w:t>
            </w:r>
          </w:p>
        </w:tc>
        <w:tc>
          <w:tcPr>
            <w:tcW w:w="1980" w:type="dxa"/>
          </w:tcPr>
          <w:p w14:paraId="4CF09CC8" w14:textId="0554A568" w:rsidR="00F10301" w:rsidRPr="00FF37CC" w:rsidRDefault="00824A0E" w:rsidP="00E821FE">
            <w:pPr>
              <w:ind w:left="0"/>
            </w:pPr>
            <w:r>
              <w:t>LINE_NO</w:t>
            </w:r>
          </w:p>
        </w:tc>
        <w:tc>
          <w:tcPr>
            <w:tcW w:w="1417" w:type="dxa"/>
          </w:tcPr>
          <w:p w14:paraId="45BB89E2" w14:textId="77777777" w:rsidR="00F10301" w:rsidRDefault="00F10301" w:rsidP="00E821FE">
            <w:pPr>
              <w:ind w:left="0"/>
            </w:pPr>
            <w:r w:rsidRPr="00FF37CC">
              <w:t>String</w:t>
            </w:r>
          </w:p>
          <w:p w14:paraId="46A58C27" w14:textId="7719C9F1" w:rsidR="00F10301" w:rsidRPr="00FF37CC" w:rsidRDefault="00402D18" w:rsidP="00E821FE">
            <w:pPr>
              <w:ind w:left="0"/>
            </w:pPr>
            <w:r>
              <w:t>Text box</w:t>
            </w:r>
          </w:p>
        </w:tc>
        <w:tc>
          <w:tcPr>
            <w:tcW w:w="630" w:type="dxa"/>
          </w:tcPr>
          <w:p w14:paraId="57FE80F8" w14:textId="77777777" w:rsidR="00F10301" w:rsidRPr="00FF37CC" w:rsidRDefault="00F10301" w:rsidP="00E821FE">
            <w:pPr>
              <w:pStyle w:val="Sothutu-1so"/>
              <w:spacing w:before="120" w:after="120" w:line="276" w:lineRule="auto"/>
              <w:jc w:val="left"/>
              <w:rPr>
                <w:szCs w:val="24"/>
              </w:rPr>
            </w:pPr>
            <w:r>
              <w:rPr>
                <w:szCs w:val="24"/>
              </w:rPr>
              <w:t>20</w:t>
            </w:r>
          </w:p>
        </w:tc>
        <w:tc>
          <w:tcPr>
            <w:tcW w:w="540" w:type="dxa"/>
          </w:tcPr>
          <w:p w14:paraId="59A68AE6" w14:textId="77777777" w:rsidR="00F10301" w:rsidRPr="00FF37CC" w:rsidRDefault="00F10301" w:rsidP="00E821FE">
            <w:pPr>
              <w:pStyle w:val="Sothutu-1so"/>
              <w:spacing w:before="120" w:after="120" w:line="276" w:lineRule="auto"/>
              <w:jc w:val="left"/>
              <w:rPr>
                <w:szCs w:val="24"/>
              </w:rPr>
            </w:pPr>
            <w:r>
              <w:rPr>
                <w:szCs w:val="24"/>
              </w:rPr>
              <w:t>N</w:t>
            </w:r>
          </w:p>
        </w:tc>
        <w:tc>
          <w:tcPr>
            <w:tcW w:w="450" w:type="dxa"/>
          </w:tcPr>
          <w:p w14:paraId="652B8D78" w14:textId="622DD00F" w:rsidR="00F10301" w:rsidRPr="00FF37CC" w:rsidRDefault="00F9321A" w:rsidP="00E821FE">
            <w:pPr>
              <w:pStyle w:val="Sothutu-1so"/>
              <w:spacing w:before="120" w:after="120" w:line="276" w:lineRule="auto"/>
              <w:jc w:val="left"/>
              <w:rPr>
                <w:szCs w:val="24"/>
              </w:rPr>
            </w:pPr>
            <w:r>
              <w:rPr>
                <w:szCs w:val="24"/>
              </w:rPr>
              <w:t>Y</w:t>
            </w:r>
          </w:p>
        </w:tc>
        <w:tc>
          <w:tcPr>
            <w:tcW w:w="540" w:type="dxa"/>
          </w:tcPr>
          <w:p w14:paraId="52DF0E5B" w14:textId="77777777" w:rsidR="00F10301" w:rsidRPr="00165004" w:rsidRDefault="00F10301" w:rsidP="00E821FE">
            <w:pPr>
              <w:pStyle w:val="Sothutu-1so"/>
              <w:spacing w:before="120" w:after="120" w:line="276" w:lineRule="auto"/>
              <w:jc w:val="center"/>
              <w:rPr>
                <w:szCs w:val="24"/>
              </w:rPr>
            </w:pPr>
            <w:r>
              <w:rPr>
                <w:szCs w:val="24"/>
              </w:rPr>
              <w:t>Y</w:t>
            </w:r>
          </w:p>
        </w:tc>
        <w:tc>
          <w:tcPr>
            <w:tcW w:w="7380" w:type="dxa"/>
          </w:tcPr>
          <w:p w14:paraId="5236AA20" w14:textId="08F1F042" w:rsidR="00F10301" w:rsidRPr="000039A0" w:rsidRDefault="00F10301" w:rsidP="00E821FE">
            <w:pPr>
              <w:ind w:left="0"/>
              <w:rPr>
                <w:szCs w:val="24"/>
              </w:rPr>
            </w:pPr>
          </w:p>
        </w:tc>
      </w:tr>
      <w:tr w:rsidR="00402D18" w:rsidRPr="00FF37CC" w14:paraId="6248BBD1" w14:textId="77777777" w:rsidTr="00F10301">
        <w:trPr>
          <w:cantSplit/>
          <w:trHeight w:val="827"/>
        </w:trPr>
        <w:tc>
          <w:tcPr>
            <w:tcW w:w="1800" w:type="dxa"/>
          </w:tcPr>
          <w:p w14:paraId="5E542AAB" w14:textId="212FDD41" w:rsidR="00402D18" w:rsidRDefault="00402D18" w:rsidP="00E821FE">
            <w:pPr>
              <w:ind w:left="0"/>
              <w:rPr>
                <w:szCs w:val="24"/>
              </w:rPr>
            </w:pPr>
            <w:r>
              <w:rPr>
                <w:szCs w:val="24"/>
              </w:rPr>
              <w:t>Loại file</w:t>
            </w:r>
          </w:p>
        </w:tc>
        <w:tc>
          <w:tcPr>
            <w:tcW w:w="1980" w:type="dxa"/>
          </w:tcPr>
          <w:p w14:paraId="5DF5C387" w14:textId="77777777" w:rsidR="00402D18" w:rsidRDefault="00402D18" w:rsidP="00E821FE">
            <w:pPr>
              <w:ind w:left="0"/>
              <w:rPr>
                <w:szCs w:val="24"/>
              </w:rPr>
            </w:pPr>
          </w:p>
        </w:tc>
        <w:tc>
          <w:tcPr>
            <w:tcW w:w="1417" w:type="dxa"/>
          </w:tcPr>
          <w:p w14:paraId="6AC0F80B" w14:textId="77777777" w:rsidR="00402D18" w:rsidRDefault="00CA7F08" w:rsidP="00E821FE">
            <w:pPr>
              <w:ind w:left="0"/>
            </w:pPr>
            <w:r>
              <w:t>String</w:t>
            </w:r>
          </w:p>
          <w:p w14:paraId="385AF0FA" w14:textId="25F9F8BC" w:rsidR="00CA7F08" w:rsidRPr="00FF37CC" w:rsidRDefault="00CA7F08" w:rsidP="00E821FE">
            <w:pPr>
              <w:ind w:left="0"/>
            </w:pPr>
            <w:r>
              <w:t>Text box</w:t>
            </w:r>
          </w:p>
        </w:tc>
        <w:tc>
          <w:tcPr>
            <w:tcW w:w="630" w:type="dxa"/>
          </w:tcPr>
          <w:p w14:paraId="13DB85FB" w14:textId="2DF3AD87" w:rsidR="00402D18" w:rsidRDefault="00F9321A" w:rsidP="00E821FE">
            <w:pPr>
              <w:pStyle w:val="Sothutu-1so"/>
              <w:spacing w:before="120" w:after="120" w:line="276" w:lineRule="auto"/>
              <w:jc w:val="left"/>
              <w:rPr>
                <w:szCs w:val="24"/>
              </w:rPr>
            </w:pPr>
            <w:r>
              <w:rPr>
                <w:szCs w:val="24"/>
              </w:rPr>
              <w:t>20</w:t>
            </w:r>
          </w:p>
        </w:tc>
        <w:tc>
          <w:tcPr>
            <w:tcW w:w="540" w:type="dxa"/>
          </w:tcPr>
          <w:p w14:paraId="67AFBBE2" w14:textId="00670947" w:rsidR="00402D18" w:rsidRDefault="009F5F68" w:rsidP="00E821FE">
            <w:pPr>
              <w:pStyle w:val="Sothutu-1so"/>
              <w:spacing w:before="120" w:after="120" w:line="276" w:lineRule="auto"/>
              <w:jc w:val="left"/>
              <w:rPr>
                <w:szCs w:val="24"/>
              </w:rPr>
            </w:pPr>
            <w:r>
              <w:rPr>
                <w:szCs w:val="24"/>
              </w:rPr>
              <w:t>Y</w:t>
            </w:r>
          </w:p>
        </w:tc>
        <w:tc>
          <w:tcPr>
            <w:tcW w:w="450" w:type="dxa"/>
          </w:tcPr>
          <w:p w14:paraId="5BC7B4CD" w14:textId="01FF5671" w:rsidR="00402D18" w:rsidRDefault="009F5F68" w:rsidP="00E821FE">
            <w:pPr>
              <w:pStyle w:val="Sothutu-1so"/>
              <w:spacing w:before="120" w:after="120" w:line="276" w:lineRule="auto"/>
              <w:jc w:val="left"/>
              <w:rPr>
                <w:szCs w:val="24"/>
              </w:rPr>
            </w:pPr>
            <w:r>
              <w:rPr>
                <w:szCs w:val="24"/>
              </w:rPr>
              <w:t>Y</w:t>
            </w:r>
          </w:p>
        </w:tc>
        <w:tc>
          <w:tcPr>
            <w:tcW w:w="540" w:type="dxa"/>
          </w:tcPr>
          <w:p w14:paraId="1770054D" w14:textId="306DBA8A" w:rsidR="00402D18" w:rsidRDefault="009F5F68" w:rsidP="00E821FE">
            <w:pPr>
              <w:pStyle w:val="Sothutu-1so"/>
              <w:spacing w:before="120" w:after="120" w:line="276" w:lineRule="auto"/>
              <w:jc w:val="center"/>
              <w:rPr>
                <w:szCs w:val="24"/>
              </w:rPr>
            </w:pPr>
            <w:r>
              <w:rPr>
                <w:szCs w:val="24"/>
              </w:rPr>
              <w:t>N</w:t>
            </w:r>
          </w:p>
        </w:tc>
        <w:tc>
          <w:tcPr>
            <w:tcW w:w="7380" w:type="dxa"/>
          </w:tcPr>
          <w:p w14:paraId="2BA0178E" w14:textId="77777777" w:rsidR="00CA7F08" w:rsidRDefault="00CA7F08" w:rsidP="00E821FE">
            <w:pPr>
              <w:ind w:left="0"/>
            </w:pPr>
            <w:r>
              <w:t>Bao gồm 2 loại:</w:t>
            </w:r>
          </w:p>
          <w:p w14:paraId="5146EF87" w14:textId="2B572982" w:rsidR="00402D18" w:rsidRDefault="00CA7F08" w:rsidP="004E37AB">
            <w:pPr>
              <w:pStyle w:val="ListParagraph"/>
              <w:numPr>
                <w:ilvl w:val="0"/>
                <w:numId w:val="37"/>
              </w:numPr>
              <w:spacing w:line="360" w:lineRule="auto"/>
              <w:ind w:left="785"/>
            </w:pPr>
            <w:r>
              <w:t>File ký</w:t>
            </w:r>
            <w:r w:rsidR="00313A69">
              <w:t>: Là file được chọn là file ký chính</w:t>
            </w:r>
          </w:p>
          <w:p w14:paraId="3F8812DF" w14:textId="29CAC9C2" w:rsidR="00CA7F08" w:rsidRPr="00CA7F08" w:rsidRDefault="00CA7F08" w:rsidP="004E37AB">
            <w:pPr>
              <w:pStyle w:val="ListParagraph"/>
              <w:numPr>
                <w:ilvl w:val="0"/>
                <w:numId w:val="37"/>
              </w:numPr>
              <w:spacing w:line="360" w:lineRule="auto"/>
              <w:ind w:left="785"/>
            </w:pPr>
            <w:r>
              <w:t>File đính kèm</w:t>
            </w:r>
            <w:r w:rsidR="00F74465">
              <w:t>: Không được tích chọn là file ký chính</w:t>
            </w:r>
          </w:p>
        </w:tc>
      </w:tr>
      <w:tr w:rsidR="00F10301" w:rsidRPr="00FF37CC" w14:paraId="3C65791A" w14:textId="77777777" w:rsidTr="00F10301">
        <w:trPr>
          <w:cantSplit/>
          <w:trHeight w:val="827"/>
        </w:trPr>
        <w:tc>
          <w:tcPr>
            <w:tcW w:w="1800" w:type="dxa"/>
          </w:tcPr>
          <w:p w14:paraId="4DFFEB91" w14:textId="28A3AE4F" w:rsidR="00F10301" w:rsidRPr="00FF37CC" w:rsidRDefault="00072595" w:rsidP="00E821FE">
            <w:pPr>
              <w:ind w:left="0"/>
            </w:pPr>
            <w:r>
              <w:t>Tên file</w:t>
            </w:r>
          </w:p>
        </w:tc>
        <w:tc>
          <w:tcPr>
            <w:tcW w:w="1980" w:type="dxa"/>
          </w:tcPr>
          <w:p w14:paraId="6DFCE8F3" w14:textId="4A76E898" w:rsidR="00F10301" w:rsidRPr="00FF37CC" w:rsidRDefault="00824A0E" w:rsidP="00E821FE">
            <w:pPr>
              <w:ind w:left="0"/>
            </w:pPr>
            <w:r>
              <w:t>FileName</w:t>
            </w:r>
          </w:p>
        </w:tc>
        <w:tc>
          <w:tcPr>
            <w:tcW w:w="1417" w:type="dxa"/>
          </w:tcPr>
          <w:p w14:paraId="00B00B3F" w14:textId="77777777" w:rsidR="00824A0E" w:rsidRDefault="00824A0E" w:rsidP="00E821FE">
            <w:pPr>
              <w:ind w:left="0"/>
            </w:pPr>
            <w:r>
              <w:t>String</w:t>
            </w:r>
          </w:p>
          <w:p w14:paraId="77EBE101" w14:textId="7CAC1FB0" w:rsidR="00F10301" w:rsidRPr="00FF37CC" w:rsidRDefault="00824A0E" w:rsidP="00E821FE">
            <w:pPr>
              <w:ind w:left="0"/>
            </w:pPr>
            <w:r>
              <w:t>Text box</w:t>
            </w:r>
          </w:p>
        </w:tc>
        <w:tc>
          <w:tcPr>
            <w:tcW w:w="630" w:type="dxa"/>
          </w:tcPr>
          <w:p w14:paraId="2F23D076" w14:textId="270F10B5" w:rsidR="00F10301" w:rsidRPr="00FF37CC" w:rsidRDefault="00F9321A" w:rsidP="00E821FE">
            <w:pPr>
              <w:pStyle w:val="Sothutu-1so"/>
              <w:spacing w:before="120" w:after="120" w:line="276" w:lineRule="auto"/>
              <w:jc w:val="left"/>
              <w:rPr>
                <w:szCs w:val="24"/>
              </w:rPr>
            </w:pPr>
            <w:r>
              <w:rPr>
                <w:szCs w:val="24"/>
              </w:rPr>
              <w:t>50</w:t>
            </w:r>
          </w:p>
        </w:tc>
        <w:tc>
          <w:tcPr>
            <w:tcW w:w="540" w:type="dxa"/>
          </w:tcPr>
          <w:p w14:paraId="0C010454" w14:textId="5E922608" w:rsidR="00F10301" w:rsidRPr="00FF37CC" w:rsidRDefault="00EC7041" w:rsidP="00E821FE">
            <w:pPr>
              <w:pStyle w:val="Sothutu-1so"/>
              <w:spacing w:before="120" w:after="120" w:line="276" w:lineRule="auto"/>
              <w:jc w:val="left"/>
              <w:rPr>
                <w:szCs w:val="24"/>
              </w:rPr>
            </w:pPr>
            <w:r>
              <w:rPr>
                <w:szCs w:val="24"/>
              </w:rPr>
              <w:t>Y</w:t>
            </w:r>
          </w:p>
        </w:tc>
        <w:tc>
          <w:tcPr>
            <w:tcW w:w="450" w:type="dxa"/>
          </w:tcPr>
          <w:p w14:paraId="1E0FCC9B" w14:textId="77777777" w:rsidR="00F10301" w:rsidRPr="00FF37CC" w:rsidRDefault="00F10301" w:rsidP="00E821FE">
            <w:pPr>
              <w:pStyle w:val="Sothutu-1so"/>
              <w:spacing w:before="120" w:after="120" w:line="276" w:lineRule="auto"/>
              <w:jc w:val="left"/>
              <w:rPr>
                <w:szCs w:val="24"/>
              </w:rPr>
            </w:pPr>
            <w:r>
              <w:rPr>
                <w:szCs w:val="24"/>
              </w:rPr>
              <w:t>Y</w:t>
            </w:r>
          </w:p>
        </w:tc>
        <w:tc>
          <w:tcPr>
            <w:tcW w:w="540" w:type="dxa"/>
          </w:tcPr>
          <w:p w14:paraId="5F2911BA" w14:textId="77777777" w:rsidR="00F10301" w:rsidRPr="00165004" w:rsidRDefault="00F10301" w:rsidP="00E821FE">
            <w:pPr>
              <w:pStyle w:val="Sothutu-1so"/>
              <w:spacing w:before="120" w:after="120" w:line="276" w:lineRule="auto"/>
              <w:jc w:val="center"/>
              <w:rPr>
                <w:szCs w:val="24"/>
              </w:rPr>
            </w:pPr>
            <w:r>
              <w:rPr>
                <w:szCs w:val="24"/>
              </w:rPr>
              <w:t>Y</w:t>
            </w:r>
          </w:p>
        </w:tc>
        <w:tc>
          <w:tcPr>
            <w:tcW w:w="7380" w:type="dxa"/>
            <w:shd w:val="clear" w:color="auto" w:fill="auto"/>
          </w:tcPr>
          <w:p w14:paraId="4599E7FC" w14:textId="7C0212A7" w:rsidR="00F10301" w:rsidRPr="00E05082" w:rsidRDefault="002A1673" w:rsidP="00E821FE">
            <w:pPr>
              <w:pStyle w:val="Sothutu-1so"/>
              <w:spacing w:before="120" w:after="120" w:line="276" w:lineRule="auto"/>
              <w:jc w:val="left"/>
              <w:rPr>
                <w:szCs w:val="24"/>
                <w:highlight w:val="yellow"/>
              </w:rPr>
            </w:pPr>
            <w:r>
              <w:rPr>
                <w:szCs w:val="24"/>
              </w:rPr>
              <w:t xml:space="preserve">Là </w:t>
            </w:r>
            <w:r w:rsidR="004D3E80" w:rsidRPr="00EC7041">
              <w:rPr>
                <w:szCs w:val="24"/>
              </w:rPr>
              <w:t>file đ</w:t>
            </w:r>
            <w:r w:rsidR="00EC7041">
              <w:rPr>
                <w:szCs w:val="24"/>
              </w:rPr>
              <w:t>ược lấy từ các file đính kèm thuộc</w:t>
            </w:r>
            <w:r w:rsidR="004D3E80" w:rsidRPr="00EC7041">
              <w:rPr>
                <w:szCs w:val="24"/>
              </w:rPr>
              <w:t xml:space="preserve"> các bản ghi trình ký</w:t>
            </w:r>
          </w:p>
        </w:tc>
      </w:tr>
      <w:tr w:rsidR="00F10301" w:rsidRPr="00FF37CC" w14:paraId="08E79765" w14:textId="77777777" w:rsidTr="00F10301">
        <w:trPr>
          <w:cantSplit/>
          <w:trHeight w:val="827"/>
        </w:trPr>
        <w:tc>
          <w:tcPr>
            <w:tcW w:w="1800" w:type="dxa"/>
          </w:tcPr>
          <w:p w14:paraId="1BE3AA06" w14:textId="61E94232" w:rsidR="00F10301" w:rsidRDefault="00072595" w:rsidP="00E821FE">
            <w:pPr>
              <w:ind w:left="0"/>
              <w:rPr>
                <w:szCs w:val="24"/>
              </w:rPr>
            </w:pPr>
            <w:r>
              <w:rPr>
                <w:szCs w:val="24"/>
              </w:rPr>
              <w:t>File ký chính</w:t>
            </w:r>
          </w:p>
        </w:tc>
        <w:tc>
          <w:tcPr>
            <w:tcW w:w="1980" w:type="dxa"/>
          </w:tcPr>
          <w:p w14:paraId="3061EBB0" w14:textId="77777777" w:rsidR="004D3E80" w:rsidRDefault="004D3E80" w:rsidP="00E821FE">
            <w:pPr>
              <w:pStyle w:val="Sothutu-1so"/>
              <w:spacing w:before="120" w:after="120" w:line="276" w:lineRule="auto"/>
            </w:pPr>
            <w:r w:rsidRPr="004262EC">
              <w:t>ISFILESIGN</w:t>
            </w:r>
          </w:p>
          <w:p w14:paraId="07FE57EA" w14:textId="379B7D95" w:rsidR="00F10301" w:rsidRDefault="004D3E80" w:rsidP="00E821FE">
            <w:pPr>
              <w:ind w:left="0"/>
              <w:rPr>
                <w:szCs w:val="24"/>
              </w:rPr>
            </w:pPr>
            <w:r w:rsidRPr="004262EC">
              <w:t>ISSIGNFILE</w:t>
            </w:r>
          </w:p>
        </w:tc>
        <w:tc>
          <w:tcPr>
            <w:tcW w:w="1417" w:type="dxa"/>
          </w:tcPr>
          <w:p w14:paraId="58935237" w14:textId="77777777" w:rsidR="00F10301" w:rsidRDefault="00CA7F08" w:rsidP="00E821FE">
            <w:pPr>
              <w:ind w:left="0"/>
            </w:pPr>
            <w:r>
              <w:t>Boolean</w:t>
            </w:r>
          </w:p>
          <w:p w14:paraId="06CCDD40" w14:textId="53275985" w:rsidR="00CA7F08" w:rsidRDefault="00CA7F08" w:rsidP="00E821FE">
            <w:pPr>
              <w:ind w:left="0"/>
            </w:pPr>
            <w:r>
              <w:t>Checkbox</w:t>
            </w:r>
          </w:p>
        </w:tc>
        <w:tc>
          <w:tcPr>
            <w:tcW w:w="630" w:type="dxa"/>
          </w:tcPr>
          <w:p w14:paraId="7C509BBD" w14:textId="1DF85BDC" w:rsidR="00F10301" w:rsidRDefault="00F10301" w:rsidP="00E821FE">
            <w:pPr>
              <w:pStyle w:val="Sothutu-1so"/>
              <w:spacing w:before="120" w:after="120" w:line="276" w:lineRule="auto"/>
              <w:jc w:val="left"/>
              <w:rPr>
                <w:szCs w:val="24"/>
              </w:rPr>
            </w:pPr>
          </w:p>
        </w:tc>
        <w:tc>
          <w:tcPr>
            <w:tcW w:w="540" w:type="dxa"/>
          </w:tcPr>
          <w:p w14:paraId="3B73AA68" w14:textId="5AED0F86" w:rsidR="00F10301" w:rsidRDefault="00C01AE9" w:rsidP="00E821FE">
            <w:pPr>
              <w:pStyle w:val="Sothutu-1so"/>
              <w:spacing w:before="120" w:after="120" w:line="276" w:lineRule="auto"/>
              <w:jc w:val="left"/>
              <w:rPr>
                <w:szCs w:val="24"/>
              </w:rPr>
            </w:pPr>
            <w:r>
              <w:rPr>
                <w:szCs w:val="24"/>
              </w:rPr>
              <w:t>N</w:t>
            </w:r>
          </w:p>
        </w:tc>
        <w:tc>
          <w:tcPr>
            <w:tcW w:w="450" w:type="dxa"/>
          </w:tcPr>
          <w:p w14:paraId="5F5D1E4A" w14:textId="77777777" w:rsidR="00F10301" w:rsidRDefault="00F10301" w:rsidP="00E821FE">
            <w:pPr>
              <w:pStyle w:val="Sothutu-1so"/>
              <w:spacing w:before="120" w:after="120" w:line="276" w:lineRule="auto"/>
              <w:jc w:val="left"/>
              <w:rPr>
                <w:szCs w:val="24"/>
              </w:rPr>
            </w:pPr>
            <w:r>
              <w:rPr>
                <w:szCs w:val="24"/>
              </w:rPr>
              <w:t>N</w:t>
            </w:r>
          </w:p>
        </w:tc>
        <w:tc>
          <w:tcPr>
            <w:tcW w:w="540" w:type="dxa"/>
          </w:tcPr>
          <w:p w14:paraId="125FD3CE" w14:textId="77777777" w:rsidR="00F10301" w:rsidRDefault="00F10301" w:rsidP="00E821FE">
            <w:pPr>
              <w:pStyle w:val="Sothutu-1so"/>
              <w:spacing w:before="120" w:after="120" w:line="276" w:lineRule="auto"/>
              <w:jc w:val="center"/>
              <w:rPr>
                <w:szCs w:val="24"/>
              </w:rPr>
            </w:pPr>
            <w:r>
              <w:rPr>
                <w:szCs w:val="24"/>
              </w:rPr>
              <w:t>Y</w:t>
            </w:r>
          </w:p>
        </w:tc>
        <w:tc>
          <w:tcPr>
            <w:tcW w:w="7380" w:type="dxa"/>
          </w:tcPr>
          <w:p w14:paraId="014D2DED" w14:textId="4564954A" w:rsidR="00F10301" w:rsidRDefault="00F10301" w:rsidP="00E821FE">
            <w:pPr>
              <w:pStyle w:val="Sothutu-1so"/>
              <w:spacing w:before="120" w:after="120" w:line="276" w:lineRule="auto"/>
              <w:rPr>
                <w:szCs w:val="24"/>
              </w:rPr>
            </w:pPr>
          </w:p>
        </w:tc>
      </w:tr>
    </w:tbl>
    <w:p w14:paraId="4574FF59" w14:textId="77777777" w:rsidR="00F10301" w:rsidRDefault="00F10301" w:rsidP="00E821FE">
      <w:pPr>
        <w:ind w:left="0"/>
      </w:pPr>
    </w:p>
    <w:p w14:paraId="3474D4D2" w14:textId="77777777" w:rsidR="00F10301" w:rsidRPr="00FF37CC" w:rsidRDefault="00F10301" w:rsidP="00E821FE">
      <w:pPr>
        <w:ind w:left="0"/>
      </w:pPr>
    </w:p>
    <w:p w14:paraId="01154DD1" w14:textId="50986C6D" w:rsidR="00F10301" w:rsidRDefault="00F10301" w:rsidP="00E821FE">
      <w:pPr>
        <w:pStyle w:val="Heading6"/>
      </w:pPr>
      <w:r w:rsidRPr="00FF37CC">
        <w:t>Danh sách thao tác</w:t>
      </w:r>
    </w:p>
    <w:p w14:paraId="028479AD" w14:textId="77777777" w:rsidR="00A16282" w:rsidRPr="00A16282" w:rsidRDefault="00A16282" w:rsidP="00A16282"/>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16282" w:rsidRPr="00FF37CC" w14:paraId="596833B9" w14:textId="77777777" w:rsidTr="008426AF">
        <w:trPr>
          <w:trHeight w:val="530"/>
          <w:tblHeader/>
        </w:trPr>
        <w:tc>
          <w:tcPr>
            <w:tcW w:w="2424" w:type="dxa"/>
            <w:shd w:val="clear" w:color="auto" w:fill="D9D9D9"/>
          </w:tcPr>
          <w:p w14:paraId="58DDB3F8" w14:textId="77777777" w:rsidR="00A16282" w:rsidRPr="00FF37CC" w:rsidRDefault="00A16282" w:rsidP="008426AF">
            <w:pPr>
              <w:ind w:left="0"/>
              <w:rPr>
                <w:b/>
              </w:rPr>
            </w:pPr>
            <w:r w:rsidRPr="00FF37CC">
              <w:rPr>
                <w:b/>
              </w:rPr>
              <w:t>Thao tác</w:t>
            </w:r>
          </w:p>
        </w:tc>
        <w:tc>
          <w:tcPr>
            <w:tcW w:w="1176" w:type="dxa"/>
            <w:shd w:val="clear" w:color="auto" w:fill="D9D9D9"/>
          </w:tcPr>
          <w:p w14:paraId="4C4E1C9E" w14:textId="77777777" w:rsidR="00A16282" w:rsidRPr="00FF37CC" w:rsidRDefault="00A16282" w:rsidP="008426AF">
            <w:pPr>
              <w:ind w:left="0"/>
              <w:rPr>
                <w:b/>
                <w:color w:val="000000"/>
              </w:rPr>
            </w:pPr>
            <w:r w:rsidRPr="00FF37CC">
              <w:rPr>
                <w:b/>
                <w:color w:val="000000"/>
              </w:rPr>
              <w:t>Hiển thị</w:t>
            </w:r>
          </w:p>
        </w:tc>
        <w:tc>
          <w:tcPr>
            <w:tcW w:w="10710" w:type="dxa"/>
            <w:shd w:val="clear" w:color="auto" w:fill="D9D9D9"/>
          </w:tcPr>
          <w:p w14:paraId="6BACA5F9" w14:textId="77777777" w:rsidR="00A16282" w:rsidRPr="00FF37CC" w:rsidRDefault="00A16282" w:rsidP="008426AF">
            <w:pPr>
              <w:ind w:left="0"/>
              <w:rPr>
                <w:b/>
              </w:rPr>
            </w:pPr>
            <w:r w:rsidRPr="00FF37CC">
              <w:rPr>
                <w:b/>
              </w:rPr>
              <w:t>Mô tả</w:t>
            </w:r>
          </w:p>
        </w:tc>
      </w:tr>
      <w:tr w:rsidR="00A16282" w:rsidRPr="00FF37CC" w14:paraId="294B153C" w14:textId="77777777" w:rsidTr="008426AF">
        <w:tc>
          <w:tcPr>
            <w:tcW w:w="2424" w:type="dxa"/>
          </w:tcPr>
          <w:p w14:paraId="0D951A33" w14:textId="77777777" w:rsidR="00A16282" w:rsidRPr="00FF37CC" w:rsidRDefault="00A16282" w:rsidP="008426AF">
            <w:pPr>
              <w:pStyle w:val="Sothutu-1so"/>
              <w:spacing w:before="120" w:line="276" w:lineRule="auto"/>
              <w:jc w:val="left"/>
              <w:rPr>
                <w:szCs w:val="24"/>
              </w:rPr>
            </w:pPr>
            <w:r>
              <w:rPr>
                <w:szCs w:val="24"/>
              </w:rPr>
              <w:lastRenderedPageBreak/>
              <w:t>Thêm mới</w:t>
            </w:r>
          </w:p>
        </w:tc>
        <w:tc>
          <w:tcPr>
            <w:tcW w:w="1176" w:type="dxa"/>
          </w:tcPr>
          <w:p w14:paraId="2C1ACFC6" w14:textId="77777777" w:rsidR="00A16282" w:rsidRPr="00FF37CC" w:rsidRDefault="00A16282" w:rsidP="008426AF">
            <w:pPr>
              <w:pStyle w:val="Sothutu-1so"/>
              <w:spacing w:before="120" w:line="276" w:lineRule="auto"/>
              <w:jc w:val="left"/>
              <w:rPr>
                <w:szCs w:val="24"/>
              </w:rPr>
            </w:pPr>
            <w:r w:rsidRPr="00FF37CC">
              <w:rPr>
                <w:szCs w:val="24"/>
              </w:rPr>
              <w:t>Có</w:t>
            </w:r>
          </w:p>
        </w:tc>
        <w:tc>
          <w:tcPr>
            <w:tcW w:w="10710" w:type="dxa"/>
          </w:tcPr>
          <w:p w14:paraId="1BA1B014" w14:textId="77777777" w:rsidR="00A16282" w:rsidRDefault="00A16282" w:rsidP="008426AF">
            <w:pPr>
              <w:pStyle w:val="Sothutu-1so"/>
              <w:spacing w:before="120" w:line="276" w:lineRule="auto"/>
              <w:rPr>
                <w:szCs w:val="24"/>
              </w:rPr>
            </w:pPr>
            <w:r>
              <w:rPr>
                <w:szCs w:val="24"/>
              </w:rPr>
              <w:t>Thêm mới file đính kèm và hiển thị các trường thông tin như danh sách trường dữ liệu</w:t>
            </w:r>
          </w:p>
          <w:p w14:paraId="24ECBE3E" w14:textId="77777777" w:rsidR="00A16282" w:rsidRPr="00FF37CC" w:rsidRDefault="00A16282" w:rsidP="008426AF">
            <w:pPr>
              <w:pStyle w:val="Sothutu-1so"/>
              <w:spacing w:before="120" w:line="276" w:lineRule="auto"/>
              <w:rPr>
                <w:szCs w:val="24"/>
              </w:rPr>
            </w:pPr>
            <w:r>
              <w:rPr>
                <w:szCs w:val="24"/>
              </w:rPr>
              <w:t>Không được thêm mới nếu trạng thái tài liệu = “Hoàn thành”</w:t>
            </w:r>
          </w:p>
        </w:tc>
      </w:tr>
      <w:tr w:rsidR="00A16282" w:rsidRPr="00FF37CC" w14:paraId="79B01190" w14:textId="77777777" w:rsidTr="008426AF">
        <w:tc>
          <w:tcPr>
            <w:tcW w:w="2424" w:type="dxa"/>
          </w:tcPr>
          <w:p w14:paraId="407A67ED" w14:textId="77777777" w:rsidR="00A16282" w:rsidRDefault="00A16282" w:rsidP="008426AF">
            <w:pPr>
              <w:pStyle w:val="Sothutu-1so"/>
              <w:spacing w:before="120" w:line="276" w:lineRule="auto"/>
              <w:jc w:val="left"/>
              <w:rPr>
                <w:szCs w:val="24"/>
              </w:rPr>
            </w:pPr>
            <w:r w:rsidRPr="00FF37CC">
              <w:rPr>
                <w:szCs w:val="24"/>
              </w:rPr>
              <w:t>Sao chép</w:t>
            </w:r>
          </w:p>
        </w:tc>
        <w:tc>
          <w:tcPr>
            <w:tcW w:w="1176" w:type="dxa"/>
          </w:tcPr>
          <w:p w14:paraId="32F1D3BA" w14:textId="77777777" w:rsidR="00A16282" w:rsidRDefault="00A16282" w:rsidP="008426AF">
            <w:pPr>
              <w:pStyle w:val="Sothutu-1so"/>
              <w:spacing w:before="120" w:line="276" w:lineRule="auto"/>
              <w:jc w:val="left"/>
              <w:rPr>
                <w:szCs w:val="24"/>
              </w:rPr>
            </w:pPr>
            <w:r>
              <w:rPr>
                <w:szCs w:val="24"/>
              </w:rPr>
              <w:t>Không</w:t>
            </w:r>
          </w:p>
        </w:tc>
        <w:tc>
          <w:tcPr>
            <w:tcW w:w="10710" w:type="dxa"/>
          </w:tcPr>
          <w:p w14:paraId="02545E3E" w14:textId="77777777" w:rsidR="00A16282" w:rsidRDefault="00A16282" w:rsidP="008426AF">
            <w:pPr>
              <w:pStyle w:val="Sothutu-1so"/>
              <w:spacing w:before="120" w:line="276" w:lineRule="auto"/>
              <w:rPr>
                <w:szCs w:val="24"/>
              </w:rPr>
            </w:pPr>
          </w:p>
        </w:tc>
      </w:tr>
      <w:tr w:rsidR="00A16282" w:rsidRPr="00FF37CC" w14:paraId="25C9041F" w14:textId="77777777" w:rsidTr="008426AF">
        <w:tc>
          <w:tcPr>
            <w:tcW w:w="2424" w:type="dxa"/>
          </w:tcPr>
          <w:p w14:paraId="729EC57C" w14:textId="77777777" w:rsidR="00A16282" w:rsidRPr="00FF37CC" w:rsidRDefault="00A16282" w:rsidP="008426AF">
            <w:pPr>
              <w:pStyle w:val="Sothutu-1so"/>
              <w:spacing w:before="120" w:line="276" w:lineRule="auto"/>
              <w:jc w:val="left"/>
              <w:rPr>
                <w:szCs w:val="24"/>
              </w:rPr>
            </w:pPr>
            <w:r>
              <w:rPr>
                <w:szCs w:val="24"/>
              </w:rPr>
              <w:t>Chỉnh sửa</w:t>
            </w:r>
          </w:p>
        </w:tc>
        <w:tc>
          <w:tcPr>
            <w:tcW w:w="1176" w:type="dxa"/>
          </w:tcPr>
          <w:p w14:paraId="500B26D9" w14:textId="77777777" w:rsidR="00A16282" w:rsidRDefault="00A16282" w:rsidP="008426AF">
            <w:pPr>
              <w:pStyle w:val="Sothutu-1so"/>
              <w:spacing w:before="120" w:line="276" w:lineRule="auto"/>
              <w:jc w:val="left"/>
              <w:rPr>
                <w:szCs w:val="24"/>
              </w:rPr>
            </w:pPr>
            <w:r>
              <w:rPr>
                <w:szCs w:val="24"/>
              </w:rPr>
              <w:t>Có</w:t>
            </w:r>
          </w:p>
        </w:tc>
        <w:tc>
          <w:tcPr>
            <w:tcW w:w="10710" w:type="dxa"/>
          </w:tcPr>
          <w:p w14:paraId="56DE35F6" w14:textId="77777777" w:rsidR="00A16282" w:rsidRDefault="00A16282" w:rsidP="008426AF">
            <w:pPr>
              <w:pStyle w:val="Sothutu-1so"/>
              <w:spacing w:before="120" w:line="276" w:lineRule="auto"/>
              <w:rPr>
                <w:szCs w:val="24"/>
              </w:rPr>
            </w:pPr>
            <w:r>
              <w:rPr>
                <w:szCs w:val="24"/>
              </w:rPr>
              <w:t>Không được sửa nếu trạng thái tài liệu = “Hoàn thành”</w:t>
            </w:r>
          </w:p>
        </w:tc>
      </w:tr>
      <w:tr w:rsidR="00A16282" w:rsidRPr="00FF37CC" w14:paraId="0F3A3833" w14:textId="77777777" w:rsidTr="008426AF">
        <w:tc>
          <w:tcPr>
            <w:tcW w:w="2424" w:type="dxa"/>
          </w:tcPr>
          <w:p w14:paraId="2BAFE65D" w14:textId="77777777" w:rsidR="00A16282" w:rsidRDefault="00A16282" w:rsidP="008426AF">
            <w:pPr>
              <w:pStyle w:val="Sothutu-1so"/>
              <w:spacing w:before="120" w:line="276" w:lineRule="auto"/>
              <w:jc w:val="left"/>
              <w:rPr>
                <w:szCs w:val="24"/>
              </w:rPr>
            </w:pPr>
            <w:r>
              <w:rPr>
                <w:szCs w:val="24"/>
              </w:rPr>
              <w:t>Xóa</w:t>
            </w:r>
          </w:p>
        </w:tc>
        <w:tc>
          <w:tcPr>
            <w:tcW w:w="1176" w:type="dxa"/>
          </w:tcPr>
          <w:p w14:paraId="1625541B" w14:textId="77777777" w:rsidR="00A16282" w:rsidRDefault="00A16282" w:rsidP="008426AF">
            <w:pPr>
              <w:pStyle w:val="Sothutu-1so"/>
              <w:spacing w:before="120" w:line="276" w:lineRule="auto"/>
              <w:jc w:val="left"/>
              <w:rPr>
                <w:szCs w:val="24"/>
              </w:rPr>
            </w:pPr>
            <w:r>
              <w:rPr>
                <w:szCs w:val="24"/>
              </w:rPr>
              <w:t>Có</w:t>
            </w:r>
          </w:p>
        </w:tc>
        <w:tc>
          <w:tcPr>
            <w:tcW w:w="10710" w:type="dxa"/>
          </w:tcPr>
          <w:p w14:paraId="31184CE0" w14:textId="77777777" w:rsidR="00A16282" w:rsidRDefault="00A16282" w:rsidP="008426AF">
            <w:pPr>
              <w:pStyle w:val="Sothutu-1so"/>
              <w:spacing w:before="120" w:line="276" w:lineRule="auto"/>
              <w:rPr>
                <w:szCs w:val="24"/>
              </w:rPr>
            </w:pPr>
            <w:r>
              <w:rPr>
                <w:szCs w:val="24"/>
              </w:rPr>
              <w:t>Không được xóa file phiếu in ra khỏi danh sách</w:t>
            </w:r>
          </w:p>
          <w:p w14:paraId="0C4A08A4" w14:textId="77777777" w:rsidR="00A16282" w:rsidRDefault="00A16282" w:rsidP="008426AF">
            <w:pPr>
              <w:pStyle w:val="Sothutu-1so"/>
              <w:spacing w:before="120" w:line="276" w:lineRule="auto"/>
              <w:rPr>
                <w:szCs w:val="24"/>
              </w:rPr>
            </w:pPr>
            <w:r>
              <w:rPr>
                <w:szCs w:val="24"/>
              </w:rPr>
              <w:t>Không được xóa nếu trạng thái tài liệu = “Hoàn thành”</w:t>
            </w:r>
          </w:p>
        </w:tc>
      </w:tr>
      <w:tr w:rsidR="00A16282" w:rsidRPr="00FF37CC" w14:paraId="5929FE25" w14:textId="77777777" w:rsidTr="008426AF">
        <w:tc>
          <w:tcPr>
            <w:tcW w:w="2424" w:type="dxa"/>
          </w:tcPr>
          <w:p w14:paraId="478AADFB" w14:textId="77777777" w:rsidR="00A16282" w:rsidRDefault="00A16282" w:rsidP="008426AF">
            <w:pPr>
              <w:pStyle w:val="Sothutu-1so"/>
              <w:spacing w:before="120" w:line="276" w:lineRule="auto"/>
              <w:jc w:val="left"/>
              <w:rPr>
                <w:szCs w:val="24"/>
              </w:rPr>
            </w:pPr>
            <w:r>
              <w:rPr>
                <w:szCs w:val="24"/>
              </w:rPr>
              <w:t>Xem nội dung file</w:t>
            </w:r>
          </w:p>
        </w:tc>
        <w:tc>
          <w:tcPr>
            <w:tcW w:w="1176" w:type="dxa"/>
          </w:tcPr>
          <w:p w14:paraId="2E414B87" w14:textId="77777777" w:rsidR="00A16282" w:rsidRDefault="00A16282" w:rsidP="008426AF">
            <w:pPr>
              <w:pStyle w:val="Sothutu-1so"/>
              <w:spacing w:before="120" w:line="276" w:lineRule="auto"/>
              <w:jc w:val="left"/>
              <w:rPr>
                <w:szCs w:val="24"/>
              </w:rPr>
            </w:pPr>
            <w:r>
              <w:rPr>
                <w:szCs w:val="24"/>
              </w:rPr>
              <w:t>Có</w:t>
            </w:r>
          </w:p>
        </w:tc>
        <w:tc>
          <w:tcPr>
            <w:tcW w:w="10710" w:type="dxa"/>
          </w:tcPr>
          <w:p w14:paraId="19FB4F9D" w14:textId="77777777" w:rsidR="00A16282" w:rsidRDefault="00A16282" w:rsidP="008426AF">
            <w:pPr>
              <w:pStyle w:val="Sothutu-1so"/>
              <w:spacing w:before="120" w:line="276" w:lineRule="auto"/>
              <w:rPr>
                <w:szCs w:val="24"/>
              </w:rPr>
            </w:pPr>
            <w:r>
              <w:rPr>
                <w:szCs w:val="24"/>
              </w:rPr>
              <w:t xml:space="preserve">Xem nội dung file như tờ trình </w:t>
            </w:r>
          </w:p>
        </w:tc>
      </w:tr>
    </w:tbl>
    <w:p w14:paraId="4739B56D" w14:textId="7B6A9EF9" w:rsidR="002C698F" w:rsidRDefault="002C698F" w:rsidP="00E821FE"/>
    <w:p w14:paraId="47522AD4" w14:textId="390B1A31" w:rsidR="00B854DE" w:rsidRPr="00FF37CC" w:rsidRDefault="00B854DE" w:rsidP="00A97673">
      <w:pPr>
        <w:pStyle w:val="Heading5"/>
      </w:pPr>
      <w:r w:rsidRPr="00FF37CC">
        <w:lastRenderedPageBreak/>
        <w:t xml:space="preserve">Tab </w:t>
      </w:r>
      <w:r>
        <w:t>Danh sách ký</w:t>
      </w:r>
    </w:p>
    <w:p w14:paraId="3641CEDF" w14:textId="77777777" w:rsidR="00B854DE" w:rsidRPr="00FF37CC" w:rsidRDefault="00B854DE" w:rsidP="00E821FE">
      <w:pPr>
        <w:pStyle w:val="Heading6"/>
      </w:pPr>
      <w:r w:rsidRPr="00FF37CC">
        <w:t>Prototype màn hình nhập liệu</w:t>
      </w:r>
    </w:p>
    <w:p w14:paraId="15AA2246" w14:textId="10581DE5" w:rsidR="00B854DE" w:rsidRDefault="00BC4FA6" w:rsidP="00E821FE">
      <w:pPr>
        <w:ind w:left="0"/>
        <w:rPr>
          <w:noProof/>
          <w:snapToGrid/>
        </w:rPr>
      </w:pPr>
      <w:r>
        <w:rPr>
          <w:noProof/>
          <w:snapToGrid/>
        </w:rPr>
        <w:lastRenderedPageBreak/>
        <w:drawing>
          <wp:inline distT="0" distB="0" distL="0" distR="0" wp14:anchorId="1F7F959D" wp14:editId="7C9B5D15">
            <wp:extent cx="2830830" cy="5916295"/>
            <wp:effectExtent l="0" t="0" r="762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30830" cy="5916295"/>
                    </a:xfrm>
                    <a:prstGeom prst="rect">
                      <a:avLst/>
                    </a:prstGeom>
                  </pic:spPr>
                </pic:pic>
              </a:graphicData>
            </a:graphic>
          </wp:inline>
        </w:drawing>
      </w:r>
    </w:p>
    <w:p w14:paraId="5E178736" w14:textId="77777777" w:rsidR="00B854DE" w:rsidRPr="00FF37CC" w:rsidRDefault="00B854DE" w:rsidP="00E821FE">
      <w:pPr>
        <w:pStyle w:val="Heading6"/>
      </w:pPr>
      <w:r w:rsidRPr="00FF37CC">
        <w:lastRenderedPageBreak/>
        <w:t>Danh sách trường dữ liệu</w:t>
      </w:r>
    </w:p>
    <w:p w14:paraId="47AB15EF" w14:textId="308EA172" w:rsidR="00B854DE" w:rsidRDefault="00B854DE" w:rsidP="004E37AB">
      <w:pPr>
        <w:numPr>
          <w:ilvl w:val="0"/>
          <w:numId w:val="11"/>
        </w:numPr>
      </w:pPr>
      <w:r w:rsidRPr="00FF37CC">
        <w:t xml:space="preserve">Bảng </w:t>
      </w:r>
      <w:r w:rsidRPr="00422B1E">
        <w:t>C_</w:t>
      </w:r>
      <w:r w:rsidR="00C66C38" w:rsidRPr="00C66C38">
        <w:t xml:space="preserve"> </w:t>
      </w:r>
      <w:r w:rsidR="00C66C38" w:rsidRPr="00BD5674">
        <w:t>SIGNINFOMATION</w:t>
      </w:r>
    </w:p>
    <w:p w14:paraId="09753A35" w14:textId="77777777" w:rsidR="00B854DE" w:rsidRPr="00FF37CC" w:rsidRDefault="00B854DE" w:rsidP="004E37AB">
      <w:pPr>
        <w:numPr>
          <w:ilvl w:val="0"/>
          <w:numId w:val="11"/>
        </w:numPr>
      </w:pPr>
      <w:r>
        <w:rPr>
          <w:lang w:eastAsia="ar-SA"/>
        </w:rPr>
        <w:t>S: Hiển thị trên màn hình nhập liệu</w:t>
      </w:r>
    </w:p>
    <w:p w14:paraId="7146C88F" w14:textId="77777777" w:rsidR="00B854DE" w:rsidRPr="00FF37CC" w:rsidRDefault="00B854DE"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B854DE" w:rsidRPr="00FF37CC" w14:paraId="71309517" w14:textId="77777777" w:rsidTr="003A4017">
        <w:trPr>
          <w:cantSplit/>
          <w:trHeight w:val="422"/>
          <w:tblHeader/>
        </w:trPr>
        <w:tc>
          <w:tcPr>
            <w:tcW w:w="1800" w:type="dxa"/>
            <w:shd w:val="clear" w:color="auto" w:fill="D9D9D9"/>
            <w:vAlign w:val="center"/>
          </w:tcPr>
          <w:p w14:paraId="438916D3" w14:textId="77777777" w:rsidR="00B854DE" w:rsidRPr="00FF37CC" w:rsidRDefault="00B854DE" w:rsidP="00E821FE">
            <w:pPr>
              <w:spacing w:after="120"/>
              <w:ind w:left="0"/>
              <w:jc w:val="center"/>
              <w:rPr>
                <w:b/>
              </w:rPr>
            </w:pPr>
            <w:r w:rsidRPr="00FF37CC">
              <w:rPr>
                <w:b/>
              </w:rPr>
              <w:t>Tên trường</w:t>
            </w:r>
          </w:p>
        </w:tc>
        <w:tc>
          <w:tcPr>
            <w:tcW w:w="1980" w:type="dxa"/>
            <w:shd w:val="clear" w:color="auto" w:fill="D9D9D9"/>
            <w:vAlign w:val="center"/>
          </w:tcPr>
          <w:p w14:paraId="7D3D86AC" w14:textId="77777777" w:rsidR="00B854DE" w:rsidRPr="00FF37CC" w:rsidRDefault="00B854DE" w:rsidP="00E821FE">
            <w:pPr>
              <w:spacing w:after="120"/>
              <w:ind w:left="0"/>
              <w:jc w:val="center"/>
              <w:rPr>
                <w:b/>
              </w:rPr>
            </w:pPr>
            <w:r w:rsidRPr="00FF37CC">
              <w:rPr>
                <w:b/>
              </w:rPr>
              <w:t>Tên dữ liệu</w:t>
            </w:r>
          </w:p>
        </w:tc>
        <w:tc>
          <w:tcPr>
            <w:tcW w:w="1417" w:type="dxa"/>
            <w:shd w:val="clear" w:color="auto" w:fill="D9D9D9"/>
            <w:vAlign w:val="center"/>
          </w:tcPr>
          <w:p w14:paraId="3C647583" w14:textId="77777777" w:rsidR="00B854DE" w:rsidRPr="00FF37CC" w:rsidRDefault="00B854DE" w:rsidP="00E821FE">
            <w:pPr>
              <w:spacing w:after="120"/>
              <w:ind w:left="0"/>
              <w:jc w:val="center"/>
              <w:rPr>
                <w:b/>
              </w:rPr>
            </w:pPr>
            <w:r w:rsidRPr="00FF37CC">
              <w:rPr>
                <w:b/>
              </w:rPr>
              <w:t>Loại DL</w:t>
            </w:r>
          </w:p>
        </w:tc>
        <w:tc>
          <w:tcPr>
            <w:tcW w:w="630" w:type="dxa"/>
            <w:shd w:val="clear" w:color="auto" w:fill="D9D9D9"/>
            <w:vAlign w:val="center"/>
          </w:tcPr>
          <w:p w14:paraId="74FCF455" w14:textId="77777777" w:rsidR="00B854DE" w:rsidRPr="00FF37CC" w:rsidRDefault="00B854DE" w:rsidP="00E821FE">
            <w:pPr>
              <w:spacing w:after="120"/>
              <w:ind w:left="0"/>
              <w:jc w:val="center"/>
              <w:rPr>
                <w:b/>
              </w:rPr>
            </w:pPr>
            <w:r w:rsidRPr="00FF37CC">
              <w:rPr>
                <w:b/>
              </w:rPr>
              <w:t>L</w:t>
            </w:r>
          </w:p>
        </w:tc>
        <w:tc>
          <w:tcPr>
            <w:tcW w:w="540" w:type="dxa"/>
            <w:shd w:val="clear" w:color="auto" w:fill="D9D9D9"/>
            <w:vAlign w:val="center"/>
          </w:tcPr>
          <w:p w14:paraId="2736679A" w14:textId="77777777" w:rsidR="00B854DE" w:rsidRPr="00FF37CC" w:rsidRDefault="00B854DE" w:rsidP="00E821FE">
            <w:pPr>
              <w:spacing w:after="120"/>
              <w:ind w:left="0"/>
              <w:jc w:val="center"/>
              <w:rPr>
                <w:b/>
              </w:rPr>
            </w:pPr>
            <w:r w:rsidRPr="00FF37CC">
              <w:rPr>
                <w:b/>
              </w:rPr>
              <w:t>R</w:t>
            </w:r>
          </w:p>
        </w:tc>
        <w:tc>
          <w:tcPr>
            <w:tcW w:w="450" w:type="dxa"/>
            <w:shd w:val="clear" w:color="auto" w:fill="D9D9D9"/>
            <w:vAlign w:val="center"/>
          </w:tcPr>
          <w:p w14:paraId="6D314932" w14:textId="77777777" w:rsidR="00B854DE" w:rsidRPr="00FF37CC" w:rsidRDefault="00B854DE" w:rsidP="00E821FE">
            <w:pPr>
              <w:spacing w:after="120"/>
              <w:ind w:left="0"/>
              <w:jc w:val="center"/>
              <w:rPr>
                <w:b/>
              </w:rPr>
            </w:pPr>
            <w:r w:rsidRPr="00FF37CC">
              <w:rPr>
                <w:b/>
              </w:rPr>
              <w:t>M</w:t>
            </w:r>
          </w:p>
        </w:tc>
        <w:tc>
          <w:tcPr>
            <w:tcW w:w="540" w:type="dxa"/>
            <w:shd w:val="clear" w:color="auto" w:fill="D9D9D9"/>
          </w:tcPr>
          <w:p w14:paraId="16D20398" w14:textId="77777777" w:rsidR="00B854DE" w:rsidRPr="00926A39" w:rsidRDefault="00B854DE" w:rsidP="00E821FE">
            <w:pPr>
              <w:spacing w:after="120"/>
              <w:ind w:left="0"/>
              <w:jc w:val="center"/>
              <w:rPr>
                <w:b/>
                <w:sz w:val="22"/>
              </w:rPr>
            </w:pPr>
            <w:r>
              <w:rPr>
                <w:b/>
              </w:rPr>
              <w:t>S</w:t>
            </w:r>
          </w:p>
        </w:tc>
        <w:tc>
          <w:tcPr>
            <w:tcW w:w="7380" w:type="dxa"/>
            <w:shd w:val="clear" w:color="auto" w:fill="D9D9D9"/>
            <w:vAlign w:val="center"/>
          </w:tcPr>
          <w:p w14:paraId="11E09E96" w14:textId="77777777" w:rsidR="00B854DE" w:rsidRPr="00FF37CC" w:rsidRDefault="00B854DE" w:rsidP="00E821FE">
            <w:pPr>
              <w:spacing w:after="120"/>
              <w:ind w:left="0"/>
              <w:jc w:val="center"/>
              <w:rPr>
                <w:b/>
              </w:rPr>
            </w:pPr>
            <w:r w:rsidRPr="00FF37CC">
              <w:rPr>
                <w:b/>
              </w:rPr>
              <w:t>Mô tả</w:t>
            </w:r>
          </w:p>
        </w:tc>
      </w:tr>
      <w:tr w:rsidR="00B854DE" w:rsidRPr="00FF37CC" w14:paraId="26F99743" w14:textId="77777777" w:rsidTr="003A4017">
        <w:trPr>
          <w:cantSplit/>
          <w:trHeight w:val="827"/>
        </w:trPr>
        <w:tc>
          <w:tcPr>
            <w:tcW w:w="1800" w:type="dxa"/>
          </w:tcPr>
          <w:p w14:paraId="6FD480D3" w14:textId="77777777" w:rsidR="00B854DE" w:rsidRPr="00FF37CC" w:rsidRDefault="00B854DE" w:rsidP="00E821FE">
            <w:pPr>
              <w:ind w:left="0"/>
            </w:pPr>
            <w:r>
              <w:t>ID</w:t>
            </w:r>
          </w:p>
        </w:tc>
        <w:tc>
          <w:tcPr>
            <w:tcW w:w="1980" w:type="dxa"/>
          </w:tcPr>
          <w:p w14:paraId="465F0707" w14:textId="46CE823D" w:rsidR="00B854DE" w:rsidRPr="00FF37CC" w:rsidRDefault="00B854DE" w:rsidP="00E821FE">
            <w:pPr>
              <w:ind w:left="0"/>
            </w:pPr>
            <w:r w:rsidRPr="00422B1E">
              <w:t>C_</w:t>
            </w:r>
            <w:r w:rsidR="00C66C38" w:rsidRPr="00BD5674">
              <w:t xml:space="preserve"> SIGNINFOMATION</w:t>
            </w:r>
            <w:r>
              <w:rPr>
                <w:szCs w:val="24"/>
              </w:rPr>
              <w:t xml:space="preserve"> _</w:t>
            </w:r>
            <w:r w:rsidRPr="00AB2F64">
              <w:rPr>
                <w:szCs w:val="24"/>
              </w:rPr>
              <w:t>ID</w:t>
            </w:r>
          </w:p>
        </w:tc>
        <w:tc>
          <w:tcPr>
            <w:tcW w:w="1417" w:type="dxa"/>
          </w:tcPr>
          <w:p w14:paraId="469D726E" w14:textId="77777777" w:rsidR="00B854DE" w:rsidRPr="00FF37CC" w:rsidRDefault="00B854DE" w:rsidP="00E821FE">
            <w:pPr>
              <w:ind w:left="0"/>
            </w:pPr>
            <w:r>
              <w:t>Number</w:t>
            </w:r>
          </w:p>
          <w:p w14:paraId="213BCC77" w14:textId="77777777" w:rsidR="00B854DE" w:rsidRPr="00FF37CC" w:rsidRDefault="00B854DE" w:rsidP="00E821FE">
            <w:pPr>
              <w:ind w:left="0"/>
            </w:pPr>
          </w:p>
        </w:tc>
        <w:tc>
          <w:tcPr>
            <w:tcW w:w="630" w:type="dxa"/>
          </w:tcPr>
          <w:p w14:paraId="0E1FB74B" w14:textId="77777777" w:rsidR="00B854DE" w:rsidRPr="00FF37CC" w:rsidRDefault="00B854DE" w:rsidP="00E821FE">
            <w:pPr>
              <w:pStyle w:val="Sothutu-1so"/>
              <w:spacing w:before="120" w:after="120" w:line="276" w:lineRule="auto"/>
              <w:jc w:val="left"/>
              <w:rPr>
                <w:szCs w:val="24"/>
              </w:rPr>
            </w:pPr>
            <w:r w:rsidRPr="00FF37CC">
              <w:rPr>
                <w:szCs w:val="24"/>
              </w:rPr>
              <w:t>50</w:t>
            </w:r>
          </w:p>
        </w:tc>
        <w:tc>
          <w:tcPr>
            <w:tcW w:w="540" w:type="dxa"/>
          </w:tcPr>
          <w:p w14:paraId="71C7655A" w14:textId="77777777" w:rsidR="00B854DE" w:rsidRPr="00FF37CC" w:rsidRDefault="00B854DE" w:rsidP="00E821FE">
            <w:pPr>
              <w:pStyle w:val="Sothutu-1so"/>
              <w:spacing w:before="120" w:after="120" w:line="276" w:lineRule="auto"/>
              <w:jc w:val="left"/>
              <w:rPr>
                <w:szCs w:val="24"/>
              </w:rPr>
            </w:pPr>
            <w:r>
              <w:rPr>
                <w:szCs w:val="24"/>
              </w:rPr>
              <w:t>Y</w:t>
            </w:r>
          </w:p>
        </w:tc>
        <w:tc>
          <w:tcPr>
            <w:tcW w:w="450" w:type="dxa"/>
          </w:tcPr>
          <w:p w14:paraId="098814E0" w14:textId="77777777" w:rsidR="00B854DE" w:rsidRPr="00FF37CC" w:rsidRDefault="00B854DE" w:rsidP="00E821FE">
            <w:pPr>
              <w:pStyle w:val="Sothutu-1so"/>
              <w:spacing w:before="120" w:after="120" w:line="276" w:lineRule="auto"/>
              <w:jc w:val="left"/>
              <w:rPr>
                <w:szCs w:val="24"/>
              </w:rPr>
            </w:pPr>
            <w:r>
              <w:rPr>
                <w:szCs w:val="24"/>
              </w:rPr>
              <w:t>N</w:t>
            </w:r>
          </w:p>
        </w:tc>
        <w:tc>
          <w:tcPr>
            <w:tcW w:w="540" w:type="dxa"/>
          </w:tcPr>
          <w:p w14:paraId="44958D7F" w14:textId="77777777" w:rsidR="00B854DE" w:rsidRDefault="00B854DE" w:rsidP="00E821FE">
            <w:pPr>
              <w:pStyle w:val="Sothutu-1so"/>
              <w:spacing w:before="120" w:after="120" w:line="276" w:lineRule="auto"/>
              <w:ind w:left="360" w:hanging="360"/>
              <w:jc w:val="center"/>
              <w:rPr>
                <w:szCs w:val="24"/>
              </w:rPr>
            </w:pPr>
            <w:r>
              <w:rPr>
                <w:szCs w:val="24"/>
              </w:rPr>
              <w:t>N</w:t>
            </w:r>
          </w:p>
        </w:tc>
        <w:tc>
          <w:tcPr>
            <w:tcW w:w="7380" w:type="dxa"/>
          </w:tcPr>
          <w:p w14:paraId="38621CDA" w14:textId="77777777" w:rsidR="00B854DE" w:rsidRPr="00FF37CC" w:rsidRDefault="00B854DE" w:rsidP="00E821FE">
            <w:pPr>
              <w:pStyle w:val="Sothutu-1so"/>
              <w:spacing w:before="120" w:after="120" w:line="276" w:lineRule="auto"/>
              <w:ind w:left="360" w:hanging="360"/>
              <w:jc w:val="left"/>
              <w:rPr>
                <w:szCs w:val="24"/>
              </w:rPr>
            </w:pPr>
            <w:r>
              <w:rPr>
                <w:szCs w:val="24"/>
              </w:rPr>
              <w:t>Key, tự sinh</w:t>
            </w:r>
          </w:p>
        </w:tc>
      </w:tr>
      <w:tr w:rsidR="00B854DE" w:rsidRPr="00FF37CC" w14:paraId="48B28727" w14:textId="77777777" w:rsidTr="003A4017">
        <w:trPr>
          <w:cantSplit/>
          <w:trHeight w:val="827"/>
        </w:trPr>
        <w:tc>
          <w:tcPr>
            <w:tcW w:w="1800" w:type="dxa"/>
          </w:tcPr>
          <w:p w14:paraId="502CA46E" w14:textId="7EBA3716" w:rsidR="00B854DE" w:rsidRPr="00FF37CC" w:rsidRDefault="00B854DE" w:rsidP="00E821FE">
            <w:pPr>
              <w:ind w:left="0"/>
            </w:pPr>
            <w:r>
              <w:rPr>
                <w:szCs w:val="24"/>
              </w:rPr>
              <w:t>Thứ tự</w:t>
            </w:r>
            <w:r w:rsidR="005E0264">
              <w:rPr>
                <w:szCs w:val="24"/>
              </w:rPr>
              <w:t xml:space="preserve"> ký</w:t>
            </w:r>
          </w:p>
        </w:tc>
        <w:tc>
          <w:tcPr>
            <w:tcW w:w="1980" w:type="dxa"/>
          </w:tcPr>
          <w:p w14:paraId="5BACE78D" w14:textId="049FC4EC" w:rsidR="00B854DE" w:rsidRPr="00FF37CC" w:rsidRDefault="005E0264" w:rsidP="00E821FE">
            <w:pPr>
              <w:ind w:left="0"/>
            </w:pPr>
            <w:r>
              <w:t>LineNO</w:t>
            </w:r>
          </w:p>
        </w:tc>
        <w:tc>
          <w:tcPr>
            <w:tcW w:w="1417" w:type="dxa"/>
          </w:tcPr>
          <w:p w14:paraId="133BF307" w14:textId="77777777" w:rsidR="00B854DE" w:rsidRDefault="00B854DE" w:rsidP="00E821FE">
            <w:pPr>
              <w:ind w:left="0"/>
            </w:pPr>
            <w:r w:rsidRPr="00FF37CC">
              <w:t>String</w:t>
            </w:r>
          </w:p>
          <w:p w14:paraId="7DE70F1C" w14:textId="77777777" w:rsidR="00B854DE" w:rsidRPr="00FF37CC" w:rsidRDefault="00B854DE" w:rsidP="00E821FE">
            <w:pPr>
              <w:ind w:left="0"/>
            </w:pPr>
            <w:r>
              <w:t>Text box</w:t>
            </w:r>
          </w:p>
        </w:tc>
        <w:tc>
          <w:tcPr>
            <w:tcW w:w="630" w:type="dxa"/>
          </w:tcPr>
          <w:p w14:paraId="243B8E86" w14:textId="77777777" w:rsidR="00B854DE" w:rsidRPr="00FF37CC" w:rsidRDefault="00B854DE" w:rsidP="00E821FE">
            <w:pPr>
              <w:pStyle w:val="Sothutu-1so"/>
              <w:spacing w:before="120" w:after="120" w:line="276" w:lineRule="auto"/>
              <w:jc w:val="left"/>
              <w:rPr>
                <w:szCs w:val="24"/>
              </w:rPr>
            </w:pPr>
            <w:r>
              <w:rPr>
                <w:szCs w:val="24"/>
              </w:rPr>
              <w:t>20</w:t>
            </w:r>
          </w:p>
        </w:tc>
        <w:tc>
          <w:tcPr>
            <w:tcW w:w="540" w:type="dxa"/>
          </w:tcPr>
          <w:p w14:paraId="1BD76D25" w14:textId="77777777" w:rsidR="00B854DE" w:rsidRPr="00FF37CC" w:rsidRDefault="00B854DE" w:rsidP="00E821FE">
            <w:pPr>
              <w:pStyle w:val="Sothutu-1so"/>
              <w:spacing w:before="120" w:after="120" w:line="276" w:lineRule="auto"/>
              <w:jc w:val="left"/>
              <w:rPr>
                <w:szCs w:val="24"/>
              </w:rPr>
            </w:pPr>
            <w:r>
              <w:rPr>
                <w:szCs w:val="24"/>
              </w:rPr>
              <w:t>N</w:t>
            </w:r>
          </w:p>
        </w:tc>
        <w:tc>
          <w:tcPr>
            <w:tcW w:w="450" w:type="dxa"/>
          </w:tcPr>
          <w:p w14:paraId="3282DC57" w14:textId="77777777" w:rsidR="00B854DE" w:rsidRPr="00FF37CC" w:rsidRDefault="00B854DE" w:rsidP="00E821FE">
            <w:pPr>
              <w:pStyle w:val="Sothutu-1so"/>
              <w:spacing w:before="120" w:after="120" w:line="276" w:lineRule="auto"/>
              <w:jc w:val="left"/>
              <w:rPr>
                <w:szCs w:val="24"/>
              </w:rPr>
            </w:pPr>
            <w:r>
              <w:rPr>
                <w:szCs w:val="24"/>
              </w:rPr>
              <w:t>Y</w:t>
            </w:r>
          </w:p>
        </w:tc>
        <w:tc>
          <w:tcPr>
            <w:tcW w:w="540" w:type="dxa"/>
          </w:tcPr>
          <w:p w14:paraId="614BBC69" w14:textId="77777777" w:rsidR="00B854DE" w:rsidRPr="00165004" w:rsidRDefault="00B854DE" w:rsidP="00E821FE">
            <w:pPr>
              <w:pStyle w:val="Sothutu-1so"/>
              <w:spacing w:before="120" w:after="120" w:line="276" w:lineRule="auto"/>
              <w:jc w:val="center"/>
              <w:rPr>
                <w:szCs w:val="24"/>
              </w:rPr>
            </w:pPr>
            <w:r>
              <w:rPr>
                <w:szCs w:val="24"/>
              </w:rPr>
              <w:t>Y</w:t>
            </w:r>
          </w:p>
        </w:tc>
        <w:tc>
          <w:tcPr>
            <w:tcW w:w="7380" w:type="dxa"/>
          </w:tcPr>
          <w:p w14:paraId="3187FAF0" w14:textId="77777777" w:rsidR="00B854DE" w:rsidRPr="000039A0" w:rsidRDefault="00B854DE" w:rsidP="00E821FE">
            <w:pPr>
              <w:ind w:left="0"/>
              <w:rPr>
                <w:szCs w:val="24"/>
              </w:rPr>
            </w:pPr>
          </w:p>
        </w:tc>
      </w:tr>
      <w:tr w:rsidR="00B854DE" w:rsidRPr="00FF37CC" w14:paraId="4B54BFE4" w14:textId="77777777" w:rsidTr="003A4017">
        <w:trPr>
          <w:cantSplit/>
          <w:trHeight w:val="827"/>
        </w:trPr>
        <w:tc>
          <w:tcPr>
            <w:tcW w:w="1800" w:type="dxa"/>
          </w:tcPr>
          <w:p w14:paraId="03F7C554" w14:textId="0CB3F12B" w:rsidR="00B854DE" w:rsidRDefault="005E0264" w:rsidP="00E821FE">
            <w:pPr>
              <w:ind w:left="0"/>
              <w:rPr>
                <w:szCs w:val="24"/>
              </w:rPr>
            </w:pPr>
            <w:r>
              <w:rPr>
                <w:szCs w:val="24"/>
              </w:rPr>
              <w:t>Người ký</w:t>
            </w:r>
          </w:p>
        </w:tc>
        <w:tc>
          <w:tcPr>
            <w:tcW w:w="1980" w:type="dxa"/>
          </w:tcPr>
          <w:p w14:paraId="5359D90B" w14:textId="41A786EC" w:rsidR="00B854DE" w:rsidRDefault="002B3A46" w:rsidP="00E821FE">
            <w:pPr>
              <w:ind w:left="0"/>
              <w:rPr>
                <w:szCs w:val="24"/>
              </w:rPr>
            </w:pPr>
            <w:r>
              <w:t>C_Signer_ID</w:t>
            </w:r>
          </w:p>
        </w:tc>
        <w:tc>
          <w:tcPr>
            <w:tcW w:w="1417" w:type="dxa"/>
          </w:tcPr>
          <w:p w14:paraId="38E8574F" w14:textId="77777777" w:rsidR="00B854DE" w:rsidRDefault="00B854DE" w:rsidP="00E821FE">
            <w:pPr>
              <w:ind w:left="0"/>
            </w:pPr>
            <w:r>
              <w:t>String</w:t>
            </w:r>
          </w:p>
          <w:p w14:paraId="446A4325" w14:textId="4A295ECA" w:rsidR="00B854DE" w:rsidRPr="00FF37CC" w:rsidRDefault="002B3A46" w:rsidP="00E821FE">
            <w:pPr>
              <w:ind w:left="0"/>
            </w:pPr>
            <w:r>
              <w:t>SL</w:t>
            </w:r>
          </w:p>
        </w:tc>
        <w:tc>
          <w:tcPr>
            <w:tcW w:w="630" w:type="dxa"/>
          </w:tcPr>
          <w:p w14:paraId="3B9ECD4A" w14:textId="77777777" w:rsidR="00B854DE" w:rsidRDefault="00B854DE" w:rsidP="00E821FE">
            <w:pPr>
              <w:pStyle w:val="Sothutu-1so"/>
              <w:spacing w:before="120" w:after="120" w:line="276" w:lineRule="auto"/>
              <w:jc w:val="left"/>
              <w:rPr>
                <w:szCs w:val="24"/>
              </w:rPr>
            </w:pPr>
            <w:r>
              <w:rPr>
                <w:szCs w:val="24"/>
              </w:rPr>
              <w:t>20</w:t>
            </w:r>
          </w:p>
        </w:tc>
        <w:tc>
          <w:tcPr>
            <w:tcW w:w="540" w:type="dxa"/>
          </w:tcPr>
          <w:p w14:paraId="56366A78" w14:textId="1D0B60F7" w:rsidR="00B854DE" w:rsidRDefault="002B3A46" w:rsidP="00E821FE">
            <w:pPr>
              <w:pStyle w:val="Sothutu-1so"/>
              <w:spacing w:before="120" w:after="120" w:line="276" w:lineRule="auto"/>
              <w:jc w:val="left"/>
              <w:rPr>
                <w:szCs w:val="24"/>
              </w:rPr>
            </w:pPr>
            <w:r>
              <w:rPr>
                <w:szCs w:val="24"/>
              </w:rPr>
              <w:t>N</w:t>
            </w:r>
          </w:p>
        </w:tc>
        <w:tc>
          <w:tcPr>
            <w:tcW w:w="450" w:type="dxa"/>
          </w:tcPr>
          <w:p w14:paraId="009F6E97" w14:textId="77777777" w:rsidR="00B854DE" w:rsidRDefault="00B854DE" w:rsidP="00E821FE">
            <w:pPr>
              <w:pStyle w:val="Sothutu-1so"/>
              <w:spacing w:before="120" w:after="120" w:line="276" w:lineRule="auto"/>
              <w:jc w:val="left"/>
              <w:rPr>
                <w:szCs w:val="24"/>
              </w:rPr>
            </w:pPr>
            <w:r>
              <w:rPr>
                <w:szCs w:val="24"/>
              </w:rPr>
              <w:t>Y</w:t>
            </w:r>
          </w:p>
        </w:tc>
        <w:tc>
          <w:tcPr>
            <w:tcW w:w="540" w:type="dxa"/>
          </w:tcPr>
          <w:p w14:paraId="7F624708" w14:textId="7E5BB221" w:rsidR="00B854DE" w:rsidRDefault="002B3A46" w:rsidP="00E821FE">
            <w:pPr>
              <w:pStyle w:val="Sothutu-1so"/>
              <w:spacing w:before="120" w:after="120" w:line="276" w:lineRule="auto"/>
              <w:jc w:val="center"/>
              <w:rPr>
                <w:szCs w:val="24"/>
              </w:rPr>
            </w:pPr>
            <w:r>
              <w:rPr>
                <w:szCs w:val="24"/>
              </w:rPr>
              <w:t>Y</w:t>
            </w:r>
          </w:p>
        </w:tc>
        <w:tc>
          <w:tcPr>
            <w:tcW w:w="7380" w:type="dxa"/>
          </w:tcPr>
          <w:p w14:paraId="4DD6FA7F" w14:textId="16928B76" w:rsidR="00B854DE" w:rsidRPr="00CA7F08" w:rsidRDefault="00DF51D6" w:rsidP="00E821FE">
            <w:pPr>
              <w:ind w:left="0"/>
            </w:pPr>
            <w:r>
              <w:rPr>
                <w:szCs w:val="24"/>
              </w:rPr>
              <w:t>Lọc từ bảng C_OfficeStaff</w:t>
            </w:r>
          </w:p>
        </w:tc>
      </w:tr>
      <w:tr w:rsidR="00B854DE" w:rsidRPr="00FF37CC" w14:paraId="148BB25B" w14:textId="77777777" w:rsidTr="003A4017">
        <w:trPr>
          <w:cantSplit/>
          <w:trHeight w:val="827"/>
        </w:trPr>
        <w:tc>
          <w:tcPr>
            <w:tcW w:w="1800" w:type="dxa"/>
          </w:tcPr>
          <w:p w14:paraId="0D525AEF" w14:textId="2E468D26" w:rsidR="00B854DE" w:rsidRPr="00FF37CC" w:rsidRDefault="005E0264" w:rsidP="00E821FE">
            <w:pPr>
              <w:ind w:left="0"/>
            </w:pPr>
            <w:r>
              <w:t>Vai trò người ký</w:t>
            </w:r>
          </w:p>
        </w:tc>
        <w:tc>
          <w:tcPr>
            <w:tcW w:w="1980" w:type="dxa"/>
          </w:tcPr>
          <w:p w14:paraId="2B7732C8" w14:textId="60378C72" w:rsidR="00B854DE" w:rsidRPr="00FF37CC" w:rsidRDefault="002B3A46" w:rsidP="00E821FE">
            <w:pPr>
              <w:ind w:left="0"/>
            </w:pPr>
            <w:r>
              <w:t>C_OfficePosition_ID</w:t>
            </w:r>
          </w:p>
        </w:tc>
        <w:tc>
          <w:tcPr>
            <w:tcW w:w="1417" w:type="dxa"/>
          </w:tcPr>
          <w:p w14:paraId="7C039F34" w14:textId="77777777" w:rsidR="002B3A46" w:rsidRDefault="002B3A46" w:rsidP="00E821FE">
            <w:pPr>
              <w:ind w:left="0"/>
            </w:pPr>
            <w:r>
              <w:t>String</w:t>
            </w:r>
          </w:p>
          <w:p w14:paraId="3F0A9778" w14:textId="31FF89F9" w:rsidR="00B854DE" w:rsidRPr="00FF37CC" w:rsidRDefault="002B3A46" w:rsidP="00E821FE">
            <w:pPr>
              <w:ind w:left="0"/>
            </w:pPr>
            <w:r>
              <w:t>SL</w:t>
            </w:r>
          </w:p>
        </w:tc>
        <w:tc>
          <w:tcPr>
            <w:tcW w:w="630" w:type="dxa"/>
          </w:tcPr>
          <w:p w14:paraId="1461B994" w14:textId="77777777" w:rsidR="00B854DE" w:rsidRPr="00FF37CC" w:rsidRDefault="00B854DE" w:rsidP="00E821FE">
            <w:pPr>
              <w:pStyle w:val="Sothutu-1so"/>
              <w:spacing w:before="120" w:after="120" w:line="276" w:lineRule="auto"/>
              <w:jc w:val="left"/>
              <w:rPr>
                <w:szCs w:val="24"/>
              </w:rPr>
            </w:pPr>
            <w:r>
              <w:rPr>
                <w:szCs w:val="24"/>
              </w:rPr>
              <w:t>50</w:t>
            </w:r>
          </w:p>
        </w:tc>
        <w:tc>
          <w:tcPr>
            <w:tcW w:w="540" w:type="dxa"/>
          </w:tcPr>
          <w:p w14:paraId="04191439" w14:textId="68D560B7" w:rsidR="00B854DE" w:rsidRPr="00FF37CC" w:rsidRDefault="002B3A46" w:rsidP="00E821FE">
            <w:pPr>
              <w:pStyle w:val="Sothutu-1so"/>
              <w:spacing w:before="120" w:after="120" w:line="276" w:lineRule="auto"/>
              <w:jc w:val="left"/>
              <w:rPr>
                <w:szCs w:val="24"/>
              </w:rPr>
            </w:pPr>
            <w:r>
              <w:rPr>
                <w:szCs w:val="24"/>
              </w:rPr>
              <w:t>N</w:t>
            </w:r>
          </w:p>
        </w:tc>
        <w:tc>
          <w:tcPr>
            <w:tcW w:w="450" w:type="dxa"/>
          </w:tcPr>
          <w:p w14:paraId="51297DB0" w14:textId="77777777" w:rsidR="00B854DE" w:rsidRPr="00FF37CC" w:rsidRDefault="00B854DE" w:rsidP="00E821FE">
            <w:pPr>
              <w:pStyle w:val="Sothutu-1so"/>
              <w:spacing w:before="120" w:after="120" w:line="276" w:lineRule="auto"/>
              <w:jc w:val="left"/>
              <w:rPr>
                <w:szCs w:val="24"/>
              </w:rPr>
            </w:pPr>
            <w:r>
              <w:rPr>
                <w:szCs w:val="24"/>
              </w:rPr>
              <w:t>Y</w:t>
            </w:r>
          </w:p>
        </w:tc>
        <w:tc>
          <w:tcPr>
            <w:tcW w:w="540" w:type="dxa"/>
          </w:tcPr>
          <w:p w14:paraId="3FC79E82" w14:textId="77777777" w:rsidR="00B854DE" w:rsidRPr="00165004" w:rsidRDefault="00B854DE" w:rsidP="00E821FE">
            <w:pPr>
              <w:pStyle w:val="Sothutu-1so"/>
              <w:spacing w:before="120" w:after="120" w:line="276" w:lineRule="auto"/>
              <w:jc w:val="center"/>
              <w:rPr>
                <w:szCs w:val="24"/>
              </w:rPr>
            </w:pPr>
            <w:r>
              <w:rPr>
                <w:szCs w:val="24"/>
              </w:rPr>
              <w:t>Y</w:t>
            </w:r>
          </w:p>
        </w:tc>
        <w:tc>
          <w:tcPr>
            <w:tcW w:w="7380" w:type="dxa"/>
            <w:shd w:val="clear" w:color="auto" w:fill="auto"/>
          </w:tcPr>
          <w:p w14:paraId="724AFB1F" w14:textId="77777777" w:rsidR="00A02E0C" w:rsidRDefault="00A02E0C" w:rsidP="00E821FE">
            <w:pPr>
              <w:pStyle w:val="Sothutu-1so"/>
              <w:spacing w:before="120" w:after="120" w:line="276" w:lineRule="auto"/>
              <w:rPr>
                <w:szCs w:val="24"/>
              </w:rPr>
            </w:pPr>
            <w:r>
              <w:rPr>
                <w:szCs w:val="24"/>
              </w:rPr>
              <w:t>Hiển thị danh sách vai trò của Người ký</w:t>
            </w:r>
          </w:p>
          <w:p w14:paraId="4190BB37" w14:textId="77777777" w:rsidR="00A02E0C" w:rsidRDefault="00A02E0C" w:rsidP="00E821FE">
            <w:pPr>
              <w:pStyle w:val="Sothutu-1so"/>
              <w:spacing w:before="120" w:after="120" w:line="276" w:lineRule="auto"/>
              <w:jc w:val="left"/>
              <w:rPr>
                <w:szCs w:val="24"/>
              </w:rPr>
            </w:pPr>
            <w:r>
              <w:rPr>
                <w:szCs w:val="24"/>
              </w:rPr>
              <w:t>C_OfficeStaff.</w:t>
            </w:r>
            <w:r>
              <w:t xml:space="preserve"> </w:t>
            </w:r>
            <w:r>
              <w:rPr>
                <w:szCs w:val="24"/>
              </w:rPr>
              <w:t xml:space="preserve">Employee_ID </w:t>
            </w:r>
            <w:r w:rsidRPr="004262EC">
              <w:rPr>
                <w:szCs w:val="24"/>
              </w:rPr>
              <w:sym w:font="Wingdings" w:char="F0E0"/>
            </w:r>
            <w:r>
              <w:rPr>
                <w:szCs w:val="24"/>
              </w:rPr>
              <w:t xml:space="preserve"> danh sách vai trò (lấy online theo webservice)</w:t>
            </w:r>
          </w:p>
          <w:p w14:paraId="6818A556" w14:textId="686AF6A2" w:rsidR="00B854DE" w:rsidRPr="00E05082" w:rsidRDefault="00A02E0C" w:rsidP="00E821FE">
            <w:pPr>
              <w:pStyle w:val="Sothutu-1so"/>
              <w:spacing w:before="120" w:after="120" w:line="276" w:lineRule="auto"/>
              <w:jc w:val="left"/>
              <w:rPr>
                <w:szCs w:val="24"/>
                <w:highlight w:val="yellow"/>
              </w:rPr>
            </w:pPr>
            <w:r>
              <w:rPr>
                <w:szCs w:val="24"/>
              </w:rPr>
              <w:t>Nếu người ký chỉ có 1 vai trò thì nhận vai trò đó làm mặc định</w:t>
            </w:r>
          </w:p>
        </w:tc>
      </w:tr>
      <w:tr w:rsidR="00B854DE" w:rsidRPr="00FF37CC" w14:paraId="7BB44364" w14:textId="77777777" w:rsidTr="003A4017">
        <w:trPr>
          <w:cantSplit/>
          <w:trHeight w:val="827"/>
        </w:trPr>
        <w:tc>
          <w:tcPr>
            <w:tcW w:w="1800" w:type="dxa"/>
          </w:tcPr>
          <w:p w14:paraId="4E4605EE" w14:textId="0DFD1F98" w:rsidR="00B854DE" w:rsidRDefault="005E0264" w:rsidP="00E821FE">
            <w:pPr>
              <w:ind w:left="0"/>
              <w:rPr>
                <w:szCs w:val="24"/>
              </w:rPr>
            </w:pPr>
            <w:r>
              <w:rPr>
                <w:szCs w:val="24"/>
              </w:rPr>
              <w:t>Vị trí ký</w:t>
            </w:r>
          </w:p>
        </w:tc>
        <w:tc>
          <w:tcPr>
            <w:tcW w:w="1980" w:type="dxa"/>
          </w:tcPr>
          <w:p w14:paraId="1034E592" w14:textId="04F517AB" w:rsidR="00B854DE" w:rsidRDefault="005E0264" w:rsidP="00E821FE">
            <w:pPr>
              <w:ind w:left="0"/>
              <w:rPr>
                <w:szCs w:val="24"/>
              </w:rPr>
            </w:pPr>
            <w:r>
              <w:t>imageNote</w:t>
            </w:r>
          </w:p>
        </w:tc>
        <w:tc>
          <w:tcPr>
            <w:tcW w:w="1417" w:type="dxa"/>
          </w:tcPr>
          <w:p w14:paraId="5857D4F3" w14:textId="77777777" w:rsidR="00B854DE" w:rsidRDefault="00B854DE" w:rsidP="00E821FE">
            <w:pPr>
              <w:ind w:left="0"/>
            </w:pPr>
            <w:r>
              <w:t>Boolean</w:t>
            </w:r>
          </w:p>
          <w:p w14:paraId="3C914FFC" w14:textId="77777777" w:rsidR="00B854DE" w:rsidRDefault="00B854DE" w:rsidP="00E821FE">
            <w:pPr>
              <w:ind w:left="0"/>
            </w:pPr>
            <w:r>
              <w:t>Checkbox</w:t>
            </w:r>
          </w:p>
        </w:tc>
        <w:tc>
          <w:tcPr>
            <w:tcW w:w="630" w:type="dxa"/>
          </w:tcPr>
          <w:p w14:paraId="2DB64AFE" w14:textId="742C9BF5" w:rsidR="00B854DE" w:rsidRDefault="002B3A46" w:rsidP="00E821FE">
            <w:pPr>
              <w:pStyle w:val="Sothutu-1so"/>
              <w:spacing w:before="120" w:after="120" w:line="276" w:lineRule="auto"/>
              <w:jc w:val="left"/>
              <w:rPr>
                <w:szCs w:val="24"/>
              </w:rPr>
            </w:pPr>
            <w:r>
              <w:rPr>
                <w:szCs w:val="24"/>
              </w:rPr>
              <w:t>2</w:t>
            </w:r>
          </w:p>
        </w:tc>
        <w:tc>
          <w:tcPr>
            <w:tcW w:w="540" w:type="dxa"/>
          </w:tcPr>
          <w:p w14:paraId="4567C0F3" w14:textId="77777777" w:rsidR="00B854DE" w:rsidRDefault="00B854DE" w:rsidP="00E821FE">
            <w:pPr>
              <w:pStyle w:val="Sothutu-1so"/>
              <w:spacing w:before="120" w:after="120" w:line="276" w:lineRule="auto"/>
              <w:jc w:val="left"/>
              <w:rPr>
                <w:szCs w:val="24"/>
              </w:rPr>
            </w:pPr>
            <w:r>
              <w:rPr>
                <w:szCs w:val="24"/>
              </w:rPr>
              <w:t>N</w:t>
            </w:r>
          </w:p>
        </w:tc>
        <w:tc>
          <w:tcPr>
            <w:tcW w:w="450" w:type="dxa"/>
          </w:tcPr>
          <w:p w14:paraId="3861F97A" w14:textId="77777777" w:rsidR="00B854DE" w:rsidRDefault="00B854DE" w:rsidP="00E821FE">
            <w:pPr>
              <w:pStyle w:val="Sothutu-1so"/>
              <w:spacing w:before="120" w:after="120" w:line="276" w:lineRule="auto"/>
              <w:jc w:val="left"/>
              <w:rPr>
                <w:szCs w:val="24"/>
              </w:rPr>
            </w:pPr>
            <w:r>
              <w:rPr>
                <w:szCs w:val="24"/>
              </w:rPr>
              <w:t>N</w:t>
            </w:r>
          </w:p>
        </w:tc>
        <w:tc>
          <w:tcPr>
            <w:tcW w:w="540" w:type="dxa"/>
          </w:tcPr>
          <w:p w14:paraId="21AC96F0" w14:textId="77777777" w:rsidR="00B854DE" w:rsidRDefault="00B854DE" w:rsidP="00E821FE">
            <w:pPr>
              <w:pStyle w:val="Sothutu-1so"/>
              <w:spacing w:before="120" w:after="120" w:line="276" w:lineRule="auto"/>
              <w:jc w:val="center"/>
              <w:rPr>
                <w:szCs w:val="24"/>
              </w:rPr>
            </w:pPr>
            <w:r>
              <w:rPr>
                <w:szCs w:val="24"/>
              </w:rPr>
              <w:t>Y</w:t>
            </w:r>
          </w:p>
        </w:tc>
        <w:tc>
          <w:tcPr>
            <w:tcW w:w="7380" w:type="dxa"/>
          </w:tcPr>
          <w:p w14:paraId="752731F4" w14:textId="31DB4124" w:rsidR="00B854DE" w:rsidRDefault="00A02E0C" w:rsidP="00E821FE">
            <w:pPr>
              <w:pStyle w:val="Sothutu-1so"/>
              <w:spacing w:before="120" w:after="120" w:line="276" w:lineRule="auto"/>
              <w:rPr>
                <w:szCs w:val="24"/>
              </w:rPr>
            </w:pPr>
            <w:r>
              <w:rPr>
                <w:szCs w:val="24"/>
              </w:rPr>
              <w:t>Thứ tự chân ký trong file trình ký</w:t>
            </w:r>
          </w:p>
        </w:tc>
      </w:tr>
      <w:tr w:rsidR="005E0264" w:rsidRPr="00FF37CC" w14:paraId="09A2B2DB" w14:textId="77777777" w:rsidTr="003A4017">
        <w:trPr>
          <w:cantSplit/>
          <w:trHeight w:val="827"/>
        </w:trPr>
        <w:tc>
          <w:tcPr>
            <w:tcW w:w="1800" w:type="dxa"/>
          </w:tcPr>
          <w:p w14:paraId="2B7BD597" w14:textId="4B53B045" w:rsidR="005E0264" w:rsidRDefault="005E0264" w:rsidP="00E821FE">
            <w:pPr>
              <w:ind w:left="0"/>
              <w:rPr>
                <w:szCs w:val="24"/>
              </w:rPr>
            </w:pPr>
            <w:r>
              <w:rPr>
                <w:szCs w:val="24"/>
              </w:rPr>
              <w:t>Hiện chữ ký</w:t>
            </w:r>
          </w:p>
        </w:tc>
        <w:tc>
          <w:tcPr>
            <w:tcW w:w="1980" w:type="dxa"/>
          </w:tcPr>
          <w:p w14:paraId="48BDDADF" w14:textId="2E064801" w:rsidR="005E0264" w:rsidRPr="004262EC" w:rsidRDefault="005E0264" w:rsidP="00E821FE">
            <w:pPr>
              <w:pStyle w:val="Sothutu-1so"/>
              <w:spacing w:before="120" w:after="120" w:line="276" w:lineRule="auto"/>
            </w:pPr>
            <w:r>
              <w:t>SignImage</w:t>
            </w:r>
          </w:p>
        </w:tc>
        <w:tc>
          <w:tcPr>
            <w:tcW w:w="1417" w:type="dxa"/>
          </w:tcPr>
          <w:p w14:paraId="1FF80E25" w14:textId="77777777" w:rsidR="00F05940" w:rsidRDefault="00F05940" w:rsidP="00E821FE">
            <w:pPr>
              <w:ind w:left="0"/>
            </w:pPr>
            <w:r>
              <w:t>Boolean</w:t>
            </w:r>
          </w:p>
          <w:p w14:paraId="36826EC2" w14:textId="0A43561F" w:rsidR="005E0264" w:rsidRDefault="00F05940" w:rsidP="00E821FE">
            <w:pPr>
              <w:ind w:left="0"/>
            </w:pPr>
            <w:r>
              <w:t>Checkbox</w:t>
            </w:r>
          </w:p>
        </w:tc>
        <w:tc>
          <w:tcPr>
            <w:tcW w:w="630" w:type="dxa"/>
          </w:tcPr>
          <w:p w14:paraId="44DFE8D6" w14:textId="77777777" w:rsidR="005E0264" w:rsidRDefault="005E0264" w:rsidP="00E821FE">
            <w:pPr>
              <w:pStyle w:val="Sothutu-1so"/>
              <w:spacing w:before="120" w:after="120" w:line="276" w:lineRule="auto"/>
              <w:jc w:val="left"/>
              <w:rPr>
                <w:szCs w:val="24"/>
              </w:rPr>
            </w:pPr>
          </w:p>
        </w:tc>
        <w:tc>
          <w:tcPr>
            <w:tcW w:w="540" w:type="dxa"/>
          </w:tcPr>
          <w:p w14:paraId="5CF423D8" w14:textId="1E7348AC" w:rsidR="005E0264" w:rsidRDefault="00F05940" w:rsidP="00E821FE">
            <w:pPr>
              <w:pStyle w:val="Sothutu-1so"/>
              <w:spacing w:before="120" w:after="120" w:line="276" w:lineRule="auto"/>
              <w:jc w:val="left"/>
              <w:rPr>
                <w:szCs w:val="24"/>
              </w:rPr>
            </w:pPr>
            <w:r>
              <w:rPr>
                <w:szCs w:val="24"/>
              </w:rPr>
              <w:t>N</w:t>
            </w:r>
          </w:p>
        </w:tc>
        <w:tc>
          <w:tcPr>
            <w:tcW w:w="450" w:type="dxa"/>
          </w:tcPr>
          <w:p w14:paraId="1D1007F6" w14:textId="6F505E58" w:rsidR="005E0264" w:rsidRDefault="00F05940" w:rsidP="00E821FE">
            <w:pPr>
              <w:pStyle w:val="Sothutu-1so"/>
              <w:spacing w:before="120" w:after="120" w:line="276" w:lineRule="auto"/>
              <w:jc w:val="left"/>
              <w:rPr>
                <w:szCs w:val="24"/>
              </w:rPr>
            </w:pPr>
            <w:r>
              <w:rPr>
                <w:szCs w:val="24"/>
              </w:rPr>
              <w:t>N</w:t>
            </w:r>
          </w:p>
        </w:tc>
        <w:tc>
          <w:tcPr>
            <w:tcW w:w="540" w:type="dxa"/>
          </w:tcPr>
          <w:p w14:paraId="0B0E30D4" w14:textId="3DCBD5A8" w:rsidR="005E0264" w:rsidRDefault="00F05940" w:rsidP="00E821FE">
            <w:pPr>
              <w:pStyle w:val="Sothutu-1so"/>
              <w:spacing w:before="120" w:after="120" w:line="276" w:lineRule="auto"/>
              <w:jc w:val="center"/>
              <w:rPr>
                <w:szCs w:val="24"/>
              </w:rPr>
            </w:pPr>
            <w:r>
              <w:rPr>
                <w:szCs w:val="24"/>
              </w:rPr>
              <w:t>N</w:t>
            </w:r>
          </w:p>
        </w:tc>
        <w:tc>
          <w:tcPr>
            <w:tcW w:w="7380" w:type="dxa"/>
          </w:tcPr>
          <w:p w14:paraId="3A73DAEE" w14:textId="77777777" w:rsidR="005E0264" w:rsidRDefault="005E0264" w:rsidP="00E821FE">
            <w:pPr>
              <w:pStyle w:val="Sothutu-1so"/>
              <w:spacing w:before="120" w:after="120" w:line="276" w:lineRule="auto"/>
              <w:rPr>
                <w:szCs w:val="24"/>
              </w:rPr>
            </w:pPr>
          </w:p>
        </w:tc>
      </w:tr>
      <w:tr w:rsidR="005E0264" w:rsidRPr="00FF37CC" w14:paraId="25C9DD42" w14:textId="77777777" w:rsidTr="003A4017">
        <w:trPr>
          <w:cantSplit/>
          <w:trHeight w:val="827"/>
        </w:trPr>
        <w:tc>
          <w:tcPr>
            <w:tcW w:w="1800" w:type="dxa"/>
          </w:tcPr>
          <w:p w14:paraId="40394544" w14:textId="7796E6A1" w:rsidR="005E0264" w:rsidRDefault="005E0264" w:rsidP="00E821FE">
            <w:pPr>
              <w:ind w:left="0"/>
              <w:rPr>
                <w:szCs w:val="24"/>
              </w:rPr>
            </w:pPr>
            <w:r>
              <w:rPr>
                <w:szCs w:val="24"/>
              </w:rPr>
              <w:lastRenderedPageBreak/>
              <w:t>Đơn vị ban hành</w:t>
            </w:r>
          </w:p>
        </w:tc>
        <w:tc>
          <w:tcPr>
            <w:tcW w:w="1980" w:type="dxa"/>
          </w:tcPr>
          <w:p w14:paraId="70231B04" w14:textId="40F82CEF" w:rsidR="005E0264" w:rsidRPr="004262EC" w:rsidRDefault="005E0264" w:rsidP="00E821FE">
            <w:pPr>
              <w:pStyle w:val="Sothutu-1so"/>
              <w:spacing w:before="120" w:after="120" w:line="276" w:lineRule="auto"/>
            </w:pPr>
            <w:r>
              <w:t>Ispublished</w:t>
            </w:r>
          </w:p>
        </w:tc>
        <w:tc>
          <w:tcPr>
            <w:tcW w:w="1417" w:type="dxa"/>
          </w:tcPr>
          <w:p w14:paraId="0052CB44" w14:textId="77777777" w:rsidR="00F05940" w:rsidRDefault="00F05940" w:rsidP="00E821FE">
            <w:pPr>
              <w:ind w:left="0"/>
            </w:pPr>
            <w:r>
              <w:t>Boolean</w:t>
            </w:r>
          </w:p>
          <w:p w14:paraId="0DD05614" w14:textId="034C9C97" w:rsidR="005E0264" w:rsidRDefault="00F05940" w:rsidP="00E821FE">
            <w:pPr>
              <w:ind w:left="0"/>
            </w:pPr>
            <w:r>
              <w:t>Checkbox</w:t>
            </w:r>
          </w:p>
        </w:tc>
        <w:tc>
          <w:tcPr>
            <w:tcW w:w="630" w:type="dxa"/>
          </w:tcPr>
          <w:p w14:paraId="0C82E6DB" w14:textId="77777777" w:rsidR="005E0264" w:rsidRDefault="005E0264" w:rsidP="00E821FE">
            <w:pPr>
              <w:pStyle w:val="Sothutu-1so"/>
              <w:spacing w:before="120" w:after="120" w:line="276" w:lineRule="auto"/>
              <w:jc w:val="left"/>
              <w:rPr>
                <w:szCs w:val="24"/>
              </w:rPr>
            </w:pPr>
          </w:p>
        </w:tc>
        <w:tc>
          <w:tcPr>
            <w:tcW w:w="540" w:type="dxa"/>
          </w:tcPr>
          <w:p w14:paraId="14DF0BC5" w14:textId="7823F30B" w:rsidR="005E0264" w:rsidRDefault="00F05940" w:rsidP="00E821FE">
            <w:pPr>
              <w:pStyle w:val="Sothutu-1so"/>
              <w:spacing w:before="120" w:after="120" w:line="276" w:lineRule="auto"/>
              <w:jc w:val="left"/>
              <w:rPr>
                <w:szCs w:val="24"/>
              </w:rPr>
            </w:pPr>
            <w:r>
              <w:rPr>
                <w:szCs w:val="24"/>
              </w:rPr>
              <w:t>N</w:t>
            </w:r>
          </w:p>
        </w:tc>
        <w:tc>
          <w:tcPr>
            <w:tcW w:w="450" w:type="dxa"/>
          </w:tcPr>
          <w:p w14:paraId="4BD33E7C" w14:textId="695E3D9C" w:rsidR="005E0264" w:rsidRDefault="00F05940" w:rsidP="00E821FE">
            <w:pPr>
              <w:pStyle w:val="Sothutu-1so"/>
              <w:spacing w:before="120" w:after="120" w:line="276" w:lineRule="auto"/>
              <w:jc w:val="left"/>
              <w:rPr>
                <w:szCs w:val="24"/>
              </w:rPr>
            </w:pPr>
            <w:r>
              <w:rPr>
                <w:szCs w:val="24"/>
              </w:rPr>
              <w:t>N</w:t>
            </w:r>
          </w:p>
        </w:tc>
        <w:tc>
          <w:tcPr>
            <w:tcW w:w="540" w:type="dxa"/>
          </w:tcPr>
          <w:p w14:paraId="0211048D" w14:textId="0206655E" w:rsidR="005E0264" w:rsidRDefault="00F05940" w:rsidP="00E821FE">
            <w:pPr>
              <w:pStyle w:val="Sothutu-1so"/>
              <w:spacing w:before="120" w:after="120" w:line="276" w:lineRule="auto"/>
              <w:jc w:val="center"/>
              <w:rPr>
                <w:szCs w:val="24"/>
              </w:rPr>
            </w:pPr>
            <w:r>
              <w:rPr>
                <w:szCs w:val="24"/>
              </w:rPr>
              <w:t>N</w:t>
            </w:r>
          </w:p>
        </w:tc>
        <w:tc>
          <w:tcPr>
            <w:tcW w:w="7380" w:type="dxa"/>
          </w:tcPr>
          <w:p w14:paraId="61E83F1B" w14:textId="77777777" w:rsidR="005E0264" w:rsidRDefault="005E0264" w:rsidP="00E821FE">
            <w:pPr>
              <w:pStyle w:val="Sothutu-1so"/>
              <w:spacing w:before="120" w:after="120" w:line="276" w:lineRule="auto"/>
              <w:rPr>
                <w:szCs w:val="24"/>
              </w:rPr>
            </w:pPr>
          </w:p>
        </w:tc>
      </w:tr>
    </w:tbl>
    <w:p w14:paraId="4D8A46F1" w14:textId="77777777" w:rsidR="00B854DE" w:rsidRDefault="00B854DE" w:rsidP="00E821FE">
      <w:pPr>
        <w:ind w:left="0"/>
      </w:pPr>
    </w:p>
    <w:p w14:paraId="4CD06FE1" w14:textId="77777777" w:rsidR="00B854DE" w:rsidRPr="00FF37CC" w:rsidRDefault="00B854DE" w:rsidP="00E821FE">
      <w:pPr>
        <w:ind w:left="0"/>
      </w:pPr>
    </w:p>
    <w:p w14:paraId="7360ECE4" w14:textId="77777777" w:rsidR="00B854DE" w:rsidRPr="00FF37CC" w:rsidRDefault="00B854DE"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16282" w:rsidRPr="00FF37CC" w14:paraId="11500F84" w14:textId="77777777" w:rsidTr="008426AF">
        <w:trPr>
          <w:trHeight w:val="530"/>
          <w:tblHeader/>
        </w:trPr>
        <w:tc>
          <w:tcPr>
            <w:tcW w:w="2424" w:type="dxa"/>
            <w:shd w:val="clear" w:color="auto" w:fill="D9D9D9"/>
          </w:tcPr>
          <w:p w14:paraId="5F219FB0" w14:textId="77777777" w:rsidR="00A16282" w:rsidRPr="00FF37CC" w:rsidRDefault="00A16282" w:rsidP="008426AF">
            <w:pPr>
              <w:ind w:left="0"/>
              <w:rPr>
                <w:b/>
              </w:rPr>
            </w:pPr>
            <w:r w:rsidRPr="00FF37CC">
              <w:rPr>
                <w:b/>
              </w:rPr>
              <w:t>Thao tác</w:t>
            </w:r>
          </w:p>
        </w:tc>
        <w:tc>
          <w:tcPr>
            <w:tcW w:w="1176" w:type="dxa"/>
            <w:shd w:val="clear" w:color="auto" w:fill="D9D9D9"/>
          </w:tcPr>
          <w:p w14:paraId="27F8040C" w14:textId="77777777" w:rsidR="00A16282" w:rsidRPr="00FF37CC" w:rsidRDefault="00A16282" w:rsidP="008426AF">
            <w:pPr>
              <w:ind w:left="0"/>
              <w:rPr>
                <w:b/>
                <w:color w:val="000000"/>
              </w:rPr>
            </w:pPr>
            <w:r w:rsidRPr="00FF37CC">
              <w:rPr>
                <w:b/>
                <w:color w:val="000000"/>
              </w:rPr>
              <w:t>Hiển thị</w:t>
            </w:r>
          </w:p>
        </w:tc>
        <w:tc>
          <w:tcPr>
            <w:tcW w:w="10710" w:type="dxa"/>
            <w:shd w:val="clear" w:color="auto" w:fill="D9D9D9"/>
          </w:tcPr>
          <w:p w14:paraId="70C0036B" w14:textId="77777777" w:rsidR="00A16282" w:rsidRPr="00FF37CC" w:rsidRDefault="00A16282" w:rsidP="008426AF">
            <w:pPr>
              <w:ind w:left="0"/>
              <w:rPr>
                <w:b/>
              </w:rPr>
            </w:pPr>
            <w:r w:rsidRPr="00FF37CC">
              <w:rPr>
                <w:b/>
              </w:rPr>
              <w:t>Mô tả</w:t>
            </w:r>
          </w:p>
        </w:tc>
      </w:tr>
      <w:tr w:rsidR="00A16282" w:rsidRPr="00FF37CC" w14:paraId="68FB8702" w14:textId="77777777" w:rsidTr="008426AF">
        <w:tc>
          <w:tcPr>
            <w:tcW w:w="2424" w:type="dxa"/>
          </w:tcPr>
          <w:p w14:paraId="4770074E" w14:textId="77777777" w:rsidR="00A16282" w:rsidRPr="00FF37CC" w:rsidRDefault="00A16282" w:rsidP="008426AF">
            <w:pPr>
              <w:pStyle w:val="Sothutu-1so"/>
              <w:spacing w:before="120" w:line="276" w:lineRule="auto"/>
              <w:jc w:val="left"/>
              <w:rPr>
                <w:szCs w:val="24"/>
              </w:rPr>
            </w:pPr>
            <w:r>
              <w:rPr>
                <w:szCs w:val="24"/>
              </w:rPr>
              <w:t>Thêm mới</w:t>
            </w:r>
          </w:p>
        </w:tc>
        <w:tc>
          <w:tcPr>
            <w:tcW w:w="1176" w:type="dxa"/>
          </w:tcPr>
          <w:p w14:paraId="2FD518B3" w14:textId="77777777" w:rsidR="00A16282" w:rsidRPr="00FF37CC" w:rsidRDefault="00A16282" w:rsidP="008426AF">
            <w:pPr>
              <w:pStyle w:val="Sothutu-1so"/>
              <w:spacing w:before="120" w:line="276" w:lineRule="auto"/>
              <w:jc w:val="left"/>
              <w:rPr>
                <w:szCs w:val="24"/>
              </w:rPr>
            </w:pPr>
            <w:r w:rsidRPr="00FF37CC">
              <w:rPr>
                <w:szCs w:val="24"/>
              </w:rPr>
              <w:t>Có</w:t>
            </w:r>
          </w:p>
        </w:tc>
        <w:tc>
          <w:tcPr>
            <w:tcW w:w="10710" w:type="dxa"/>
          </w:tcPr>
          <w:p w14:paraId="1D214AF2" w14:textId="77777777" w:rsidR="00A16282" w:rsidRDefault="00A16282" w:rsidP="008426AF">
            <w:pPr>
              <w:pStyle w:val="Sothutu-1so"/>
              <w:spacing w:before="120" w:line="276" w:lineRule="auto"/>
              <w:rPr>
                <w:szCs w:val="24"/>
              </w:rPr>
            </w:pPr>
            <w:r>
              <w:rPr>
                <w:szCs w:val="24"/>
              </w:rPr>
              <w:t>Thêm mới người ký và hiển thị các trường thông tin như danh sách trường dữ liệu</w:t>
            </w:r>
          </w:p>
          <w:p w14:paraId="2144D712" w14:textId="77777777" w:rsidR="00A16282" w:rsidRPr="00FF37CC" w:rsidRDefault="00A16282" w:rsidP="008426AF">
            <w:pPr>
              <w:pStyle w:val="Sothutu-1so"/>
              <w:spacing w:before="120" w:line="276" w:lineRule="auto"/>
              <w:rPr>
                <w:szCs w:val="24"/>
              </w:rPr>
            </w:pPr>
            <w:r>
              <w:rPr>
                <w:szCs w:val="24"/>
              </w:rPr>
              <w:t>Không được thêm mới nếu trạng thái tài liệu = “Hoàn thành”</w:t>
            </w:r>
          </w:p>
        </w:tc>
      </w:tr>
      <w:tr w:rsidR="00A16282" w:rsidRPr="00FF37CC" w14:paraId="1B548C7C" w14:textId="77777777" w:rsidTr="008426AF">
        <w:tc>
          <w:tcPr>
            <w:tcW w:w="2424" w:type="dxa"/>
          </w:tcPr>
          <w:p w14:paraId="14773DC8" w14:textId="77777777" w:rsidR="00A16282" w:rsidRDefault="00A16282" w:rsidP="008426AF">
            <w:pPr>
              <w:pStyle w:val="Sothutu-1so"/>
              <w:spacing w:before="120" w:line="276" w:lineRule="auto"/>
              <w:jc w:val="left"/>
              <w:rPr>
                <w:szCs w:val="24"/>
              </w:rPr>
            </w:pPr>
            <w:r w:rsidRPr="00FF37CC">
              <w:rPr>
                <w:szCs w:val="24"/>
              </w:rPr>
              <w:t>Sao chép</w:t>
            </w:r>
          </w:p>
        </w:tc>
        <w:tc>
          <w:tcPr>
            <w:tcW w:w="1176" w:type="dxa"/>
          </w:tcPr>
          <w:p w14:paraId="3D89E445" w14:textId="77777777" w:rsidR="00A16282" w:rsidRPr="00FF37CC" w:rsidRDefault="00A16282" w:rsidP="008426AF">
            <w:pPr>
              <w:pStyle w:val="Sothutu-1so"/>
              <w:spacing w:before="120" w:line="276" w:lineRule="auto"/>
              <w:jc w:val="left"/>
              <w:rPr>
                <w:szCs w:val="24"/>
              </w:rPr>
            </w:pPr>
            <w:r>
              <w:rPr>
                <w:szCs w:val="24"/>
              </w:rPr>
              <w:t>Không</w:t>
            </w:r>
          </w:p>
        </w:tc>
        <w:tc>
          <w:tcPr>
            <w:tcW w:w="10710" w:type="dxa"/>
          </w:tcPr>
          <w:p w14:paraId="6E06F0E6" w14:textId="77777777" w:rsidR="00A16282" w:rsidRDefault="00A16282" w:rsidP="008426AF">
            <w:pPr>
              <w:pStyle w:val="Sothutu-1so"/>
              <w:spacing w:before="120" w:line="276" w:lineRule="auto"/>
              <w:rPr>
                <w:szCs w:val="24"/>
              </w:rPr>
            </w:pPr>
          </w:p>
        </w:tc>
      </w:tr>
      <w:tr w:rsidR="00A16282" w:rsidRPr="00FF37CC" w14:paraId="1FCA680C" w14:textId="77777777" w:rsidTr="008426AF">
        <w:tc>
          <w:tcPr>
            <w:tcW w:w="2424" w:type="dxa"/>
          </w:tcPr>
          <w:p w14:paraId="159E3E4D" w14:textId="77777777" w:rsidR="00A16282" w:rsidRPr="00FF37CC" w:rsidRDefault="00A16282" w:rsidP="008426AF">
            <w:pPr>
              <w:pStyle w:val="Sothutu-1so"/>
              <w:spacing w:before="120" w:line="276" w:lineRule="auto"/>
              <w:jc w:val="left"/>
              <w:rPr>
                <w:szCs w:val="24"/>
              </w:rPr>
            </w:pPr>
            <w:r>
              <w:rPr>
                <w:szCs w:val="24"/>
              </w:rPr>
              <w:t>Chỉnh sửa</w:t>
            </w:r>
          </w:p>
        </w:tc>
        <w:tc>
          <w:tcPr>
            <w:tcW w:w="1176" w:type="dxa"/>
          </w:tcPr>
          <w:p w14:paraId="72C8CDDC" w14:textId="77777777" w:rsidR="00A16282" w:rsidRDefault="00A16282" w:rsidP="008426AF">
            <w:pPr>
              <w:pStyle w:val="Sothutu-1so"/>
              <w:spacing w:before="120" w:line="276" w:lineRule="auto"/>
              <w:jc w:val="left"/>
              <w:rPr>
                <w:szCs w:val="24"/>
              </w:rPr>
            </w:pPr>
            <w:r>
              <w:rPr>
                <w:szCs w:val="24"/>
              </w:rPr>
              <w:t>Có</w:t>
            </w:r>
          </w:p>
        </w:tc>
        <w:tc>
          <w:tcPr>
            <w:tcW w:w="10710" w:type="dxa"/>
          </w:tcPr>
          <w:p w14:paraId="1C8E727A" w14:textId="77777777" w:rsidR="00A16282" w:rsidRDefault="00A16282" w:rsidP="008426AF">
            <w:pPr>
              <w:pStyle w:val="Sothutu-1so"/>
              <w:spacing w:before="120" w:line="276" w:lineRule="auto"/>
              <w:rPr>
                <w:szCs w:val="24"/>
              </w:rPr>
            </w:pPr>
            <w:r>
              <w:rPr>
                <w:szCs w:val="24"/>
              </w:rPr>
              <w:t>Không được sửa nếu trạng thái tài liệu = “Hoàn thành”</w:t>
            </w:r>
          </w:p>
        </w:tc>
      </w:tr>
      <w:tr w:rsidR="00A16282" w:rsidRPr="00FF37CC" w14:paraId="09DFBB51" w14:textId="77777777" w:rsidTr="008426AF">
        <w:tc>
          <w:tcPr>
            <w:tcW w:w="2424" w:type="dxa"/>
          </w:tcPr>
          <w:p w14:paraId="330650E7" w14:textId="77777777" w:rsidR="00A16282" w:rsidRDefault="00A16282" w:rsidP="008426AF">
            <w:pPr>
              <w:pStyle w:val="Sothutu-1so"/>
              <w:spacing w:before="120" w:line="276" w:lineRule="auto"/>
              <w:jc w:val="left"/>
              <w:rPr>
                <w:szCs w:val="24"/>
              </w:rPr>
            </w:pPr>
            <w:r>
              <w:rPr>
                <w:szCs w:val="24"/>
              </w:rPr>
              <w:t>Xóa</w:t>
            </w:r>
          </w:p>
        </w:tc>
        <w:tc>
          <w:tcPr>
            <w:tcW w:w="1176" w:type="dxa"/>
          </w:tcPr>
          <w:p w14:paraId="145A7EC5" w14:textId="77777777" w:rsidR="00A16282" w:rsidRDefault="00A16282" w:rsidP="008426AF">
            <w:pPr>
              <w:pStyle w:val="Sothutu-1so"/>
              <w:spacing w:before="120" w:line="276" w:lineRule="auto"/>
              <w:jc w:val="left"/>
              <w:rPr>
                <w:szCs w:val="24"/>
              </w:rPr>
            </w:pPr>
            <w:r>
              <w:rPr>
                <w:szCs w:val="24"/>
              </w:rPr>
              <w:t>Có</w:t>
            </w:r>
          </w:p>
        </w:tc>
        <w:tc>
          <w:tcPr>
            <w:tcW w:w="10710" w:type="dxa"/>
          </w:tcPr>
          <w:p w14:paraId="6EBDFEAA" w14:textId="77777777" w:rsidR="00A16282" w:rsidRDefault="00A16282" w:rsidP="008426AF">
            <w:pPr>
              <w:pStyle w:val="Sothutu-1so"/>
              <w:spacing w:before="120" w:line="276" w:lineRule="auto"/>
              <w:rPr>
                <w:szCs w:val="24"/>
              </w:rPr>
            </w:pPr>
            <w:r>
              <w:rPr>
                <w:szCs w:val="24"/>
              </w:rPr>
              <w:t>Không được xóa nếu trạng thái tài liệu = “Hoàn thành”</w:t>
            </w:r>
          </w:p>
        </w:tc>
      </w:tr>
    </w:tbl>
    <w:p w14:paraId="4461B490" w14:textId="141258FC" w:rsidR="00B854DE" w:rsidRDefault="00B854DE" w:rsidP="00E821FE">
      <w:pPr>
        <w:ind w:left="0"/>
      </w:pPr>
    </w:p>
    <w:p w14:paraId="457B3E0F" w14:textId="0A8C2067" w:rsidR="0002594B" w:rsidRPr="00FF37CC" w:rsidRDefault="0002594B" w:rsidP="00A97673">
      <w:pPr>
        <w:pStyle w:val="Heading5"/>
      </w:pPr>
      <w:r w:rsidRPr="00FF37CC">
        <w:lastRenderedPageBreak/>
        <w:t xml:space="preserve">Tab </w:t>
      </w:r>
      <w:r>
        <w:t>Cá nhân nhận văn bản</w:t>
      </w:r>
    </w:p>
    <w:p w14:paraId="2408AB0E" w14:textId="77777777" w:rsidR="0002594B" w:rsidRPr="00FF37CC" w:rsidRDefault="0002594B" w:rsidP="00E821FE">
      <w:pPr>
        <w:pStyle w:val="Heading6"/>
      </w:pPr>
      <w:r w:rsidRPr="00FF37CC">
        <w:t>Prototype màn hình nhập liệu</w:t>
      </w:r>
    </w:p>
    <w:p w14:paraId="7B96F73F" w14:textId="2AEE3F72" w:rsidR="0002594B" w:rsidRDefault="00001C78" w:rsidP="00E821FE">
      <w:pPr>
        <w:ind w:left="0"/>
        <w:rPr>
          <w:noProof/>
          <w:snapToGrid/>
        </w:rPr>
      </w:pPr>
      <w:r>
        <w:rPr>
          <w:noProof/>
          <w:snapToGrid/>
        </w:rPr>
        <w:drawing>
          <wp:inline distT="0" distB="0" distL="0" distR="0" wp14:anchorId="55EBDD97" wp14:editId="3ECBE3CC">
            <wp:extent cx="2565516" cy="533627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1014" cy="5347711"/>
                    </a:xfrm>
                    <a:prstGeom prst="rect">
                      <a:avLst/>
                    </a:prstGeom>
                  </pic:spPr>
                </pic:pic>
              </a:graphicData>
            </a:graphic>
          </wp:inline>
        </w:drawing>
      </w:r>
    </w:p>
    <w:p w14:paraId="0E955808" w14:textId="77777777" w:rsidR="0002594B" w:rsidRPr="00FF37CC" w:rsidRDefault="0002594B" w:rsidP="00E821FE">
      <w:pPr>
        <w:pStyle w:val="Heading6"/>
      </w:pPr>
      <w:r w:rsidRPr="00FF37CC">
        <w:lastRenderedPageBreak/>
        <w:t>Danh sách trường dữ liệu</w:t>
      </w:r>
    </w:p>
    <w:p w14:paraId="125EF4CA" w14:textId="442C835A" w:rsidR="0002594B" w:rsidRDefault="0002594B" w:rsidP="004E37AB">
      <w:pPr>
        <w:numPr>
          <w:ilvl w:val="0"/>
          <w:numId w:val="11"/>
        </w:numPr>
      </w:pPr>
      <w:r w:rsidRPr="00FF37CC">
        <w:t xml:space="preserve">Bảng </w:t>
      </w:r>
      <w:r>
        <w:t>C_StaffSend</w:t>
      </w:r>
    </w:p>
    <w:p w14:paraId="5FE1A09A" w14:textId="77777777" w:rsidR="0002594B" w:rsidRPr="00FF37CC" w:rsidRDefault="0002594B" w:rsidP="004E37AB">
      <w:pPr>
        <w:numPr>
          <w:ilvl w:val="0"/>
          <w:numId w:val="11"/>
        </w:numPr>
      </w:pPr>
      <w:r>
        <w:rPr>
          <w:lang w:eastAsia="ar-SA"/>
        </w:rPr>
        <w:t>S: Hiển thị trên màn hình nhập liệu</w:t>
      </w:r>
    </w:p>
    <w:p w14:paraId="6DDB2F20" w14:textId="77777777" w:rsidR="0002594B" w:rsidRPr="00FF37CC" w:rsidRDefault="0002594B"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02594B" w:rsidRPr="00FF37CC" w14:paraId="31C8844D" w14:textId="77777777" w:rsidTr="003A4017">
        <w:trPr>
          <w:cantSplit/>
          <w:trHeight w:val="422"/>
          <w:tblHeader/>
        </w:trPr>
        <w:tc>
          <w:tcPr>
            <w:tcW w:w="1800" w:type="dxa"/>
            <w:shd w:val="clear" w:color="auto" w:fill="D9D9D9"/>
            <w:vAlign w:val="center"/>
          </w:tcPr>
          <w:p w14:paraId="0CABD025" w14:textId="77777777" w:rsidR="0002594B" w:rsidRPr="00FF37CC" w:rsidRDefault="0002594B" w:rsidP="00E821FE">
            <w:pPr>
              <w:spacing w:after="120"/>
              <w:ind w:left="0"/>
              <w:jc w:val="center"/>
              <w:rPr>
                <w:b/>
              </w:rPr>
            </w:pPr>
            <w:r w:rsidRPr="00FF37CC">
              <w:rPr>
                <w:b/>
              </w:rPr>
              <w:t>Tên trường</w:t>
            </w:r>
          </w:p>
        </w:tc>
        <w:tc>
          <w:tcPr>
            <w:tcW w:w="1980" w:type="dxa"/>
            <w:shd w:val="clear" w:color="auto" w:fill="D9D9D9"/>
            <w:vAlign w:val="center"/>
          </w:tcPr>
          <w:p w14:paraId="365CD61C" w14:textId="77777777" w:rsidR="0002594B" w:rsidRPr="00FF37CC" w:rsidRDefault="0002594B" w:rsidP="00E821FE">
            <w:pPr>
              <w:spacing w:after="120"/>
              <w:ind w:left="0"/>
              <w:jc w:val="center"/>
              <w:rPr>
                <w:b/>
              </w:rPr>
            </w:pPr>
            <w:r w:rsidRPr="00FF37CC">
              <w:rPr>
                <w:b/>
              </w:rPr>
              <w:t>Tên dữ liệu</w:t>
            </w:r>
          </w:p>
        </w:tc>
        <w:tc>
          <w:tcPr>
            <w:tcW w:w="1417" w:type="dxa"/>
            <w:shd w:val="clear" w:color="auto" w:fill="D9D9D9"/>
            <w:vAlign w:val="center"/>
          </w:tcPr>
          <w:p w14:paraId="228ED2A1" w14:textId="77777777" w:rsidR="0002594B" w:rsidRPr="00FF37CC" w:rsidRDefault="0002594B" w:rsidP="00E821FE">
            <w:pPr>
              <w:spacing w:after="120"/>
              <w:ind w:left="0"/>
              <w:jc w:val="center"/>
              <w:rPr>
                <w:b/>
              </w:rPr>
            </w:pPr>
            <w:r w:rsidRPr="00FF37CC">
              <w:rPr>
                <w:b/>
              </w:rPr>
              <w:t>Loại DL</w:t>
            </w:r>
          </w:p>
        </w:tc>
        <w:tc>
          <w:tcPr>
            <w:tcW w:w="630" w:type="dxa"/>
            <w:shd w:val="clear" w:color="auto" w:fill="D9D9D9"/>
            <w:vAlign w:val="center"/>
          </w:tcPr>
          <w:p w14:paraId="5C3337E3" w14:textId="77777777" w:rsidR="0002594B" w:rsidRPr="00FF37CC" w:rsidRDefault="0002594B" w:rsidP="00E821FE">
            <w:pPr>
              <w:spacing w:after="120"/>
              <w:ind w:left="0"/>
              <w:jc w:val="center"/>
              <w:rPr>
                <w:b/>
              </w:rPr>
            </w:pPr>
            <w:r w:rsidRPr="00FF37CC">
              <w:rPr>
                <w:b/>
              </w:rPr>
              <w:t>L</w:t>
            </w:r>
          </w:p>
        </w:tc>
        <w:tc>
          <w:tcPr>
            <w:tcW w:w="540" w:type="dxa"/>
            <w:shd w:val="clear" w:color="auto" w:fill="D9D9D9"/>
            <w:vAlign w:val="center"/>
          </w:tcPr>
          <w:p w14:paraId="33F3F1A8" w14:textId="77777777" w:rsidR="0002594B" w:rsidRPr="00FF37CC" w:rsidRDefault="0002594B" w:rsidP="00E821FE">
            <w:pPr>
              <w:spacing w:after="120"/>
              <w:ind w:left="0"/>
              <w:jc w:val="center"/>
              <w:rPr>
                <w:b/>
              </w:rPr>
            </w:pPr>
            <w:r w:rsidRPr="00FF37CC">
              <w:rPr>
                <w:b/>
              </w:rPr>
              <w:t>R</w:t>
            </w:r>
          </w:p>
        </w:tc>
        <w:tc>
          <w:tcPr>
            <w:tcW w:w="450" w:type="dxa"/>
            <w:shd w:val="clear" w:color="auto" w:fill="D9D9D9"/>
            <w:vAlign w:val="center"/>
          </w:tcPr>
          <w:p w14:paraId="308A8CFA" w14:textId="77777777" w:rsidR="0002594B" w:rsidRPr="00FF37CC" w:rsidRDefault="0002594B" w:rsidP="00E821FE">
            <w:pPr>
              <w:spacing w:after="120"/>
              <w:ind w:left="0"/>
              <w:jc w:val="center"/>
              <w:rPr>
                <w:b/>
              </w:rPr>
            </w:pPr>
            <w:r w:rsidRPr="00FF37CC">
              <w:rPr>
                <w:b/>
              </w:rPr>
              <w:t>M</w:t>
            </w:r>
          </w:p>
        </w:tc>
        <w:tc>
          <w:tcPr>
            <w:tcW w:w="540" w:type="dxa"/>
            <w:shd w:val="clear" w:color="auto" w:fill="D9D9D9"/>
          </w:tcPr>
          <w:p w14:paraId="4E4F2F95" w14:textId="77777777" w:rsidR="0002594B" w:rsidRPr="00926A39" w:rsidRDefault="0002594B" w:rsidP="00E821FE">
            <w:pPr>
              <w:spacing w:after="120"/>
              <w:ind w:left="0"/>
              <w:jc w:val="center"/>
              <w:rPr>
                <w:b/>
                <w:sz w:val="22"/>
              </w:rPr>
            </w:pPr>
            <w:r>
              <w:rPr>
                <w:b/>
              </w:rPr>
              <w:t>S</w:t>
            </w:r>
          </w:p>
        </w:tc>
        <w:tc>
          <w:tcPr>
            <w:tcW w:w="7380" w:type="dxa"/>
            <w:shd w:val="clear" w:color="auto" w:fill="D9D9D9"/>
            <w:vAlign w:val="center"/>
          </w:tcPr>
          <w:p w14:paraId="4EE13C06" w14:textId="77777777" w:rsidR="0002594B" w:rsidRPr="00FF37CC" w:rsidRDefault="0002594B" w:rsidP="00E821FE">
            <w:pPr>
              <w:spacing w:after="120"/>
              <w:ind w:left="0"/>
              <w:jc w:val="center"/>
              <w:rPr>
                <w:b/>
              </w:rPr>
            </w:pPr>
            <w:r w:rsidRPr="00FF37CC">
              <w:rPr>
                <w:b/>
              </w:rPr>
              <w:t>Mô tả</w:t>
            </w:r>
          </w:p>
        </w:tc>
      </w:tr>
      <w:tr w:rsidR="0002594B" w:rsidRPr="00FF37CC" w14:paraId="2B41C1EB" w14:textId="77777777" w:rsidTr="003A4017">
        <w:trPr>
          <w:cantSplit/>
          <w:trHeight w:val="827"/>
        </w:trPr>
        <w:tc>
          <w:tcPr>
            <w:tcW w:w="1800" w:type="dxa"/>
          </w:tcPr>
          <w:p w14:paraId="74885ACE" w14:textId="77777777" w:rsidR="0002594B" w:rsidRPr="00FF37CC" w:rsidRDefault="0002594B" w:rsidP="00E821FE">
            <w:pPr>
              <w:ind w:left="0"/>
            </w:pPr>
            <w:r>
              <w:t>ID</w:t>
            </w:r>
          </w:p>
        </w:tc>
        <w:tc>
          <w:tcPr>
            <w:tcW w:w="1980" w:type="dxa"/>
          </w:tcPr>
          <w:p w14:paraId="2E109310" w14:textId="77777777" w:rsidR="0002594B" w:rsidRPr="00FF37CC" w:rsidRDefault="0002594B" w:rsidP="00E821FE">
            <w:pPr>
              <w:ind w:left="0"/>
            </w:pPr>
            <w:r w:rsidRPr="00422B1E">
              <w:t>C_</w:t>
            </w:r>
            <w:r w:rsidRPr="00BD5674">
              <w:t xml:space="preserve"> SIGNINFOMATION</w:t>
            </w:r>
            <w:r>
              <w:rPr>
                <w:szCs w:val="24"/>
              </w:rPr>
              <w:t xml:space="preserve"> _</w:t>
            </w:r>
            <w:r w:rsidRPr="00AB2F64">
              <w:rPr>
                <w:szCs w:val="24"/>
              </w:rPr>
              <w:t>ID</w:t>
            </w:r>
          </w:p>
        </w:tc>
        <w:tc>
          <w:tcPr>
            <w:tcW w:w="1417" w:type="dxa"/>
          </w:tcPr>
          <w:p w14:paraId="4CE69AF6" w14:textId="77777777" w:rsidR="0002594B" w:rsidRPr="00FF37CC" w:rsidRDefault="0002594B" w:rsidP="00E821FE">
            <w:pPr>
              <w:ind w:left="0"/>
            </w:pPr>
            <w:r>
              <w:t>Number</w:t>
            </w:r>
          </w:p>
          <w:p w14:paraId="45D3BA84" w14:textId="77777777" w:rsidR="0002594B" w:rsidRPr="00FF37CC" w:rsidRDefault="0002594B" w:rsidP="00E821FE">
            <w:pPr>
              <w:ind w:left="0"/>
            </w:pPr>
          </w:p>
        </w:tc>
        <w:tc>
          <w:tcPr>
            <w:tcW w:w="630" w:type="dxa"/>
          </w:tcPr>
          <w:p w14:paraId="66A72A0D" w14:textId="77777777" w:rsidR="0002594B" w:rsidRPr="00FF37CC" w:rsidRDefault="0002594B" w:rsidP="00E821FE">
            <w:pPr>
              <w:pStyle w:val="Sothutu-1so"/>
              <w:spacing w:before="120" w:after="120" w:line="276" w:lineRule="auto"/>
              <w:jc w:val="left"/>
              <w:rPr>
                <w:szCs w:val="24"/>
              </w:rPr>
            </w:pPr>
            <w:r w:rsidRPr="00FF37CC">
              <w:rPr>
                <w:szCs w:val="24"/>
              </w:rPr>
              <w:t>50</w:t>
            </w:r>
          </w:p>
        </w:tc>
        <w:tc>
          <w:tcPr>
            <w:tcW w:w="540" w:type="dxa"/>
          </w:tcPr>
          <w:p w14:paraId="3605153B" w14:textId="77777777" w:rsidR="0002594B" w:rsidRPr="00FF37CC" w:rsidRDefault="0002594B" w:rsidP="00E821FE">
            <w:pPr>
              <w:pStyle w:val="Sothutu-1so"/>
              <w:spacing w:before="120" w:after="120" w:line="276" w:lineRule="auto"/>
              <w:jc w:val="left"/>
              <w:rPr>
                <w:szCs w:val="24"/>
              </w:rPr>
            </w:pPr>
            <w:r>
              <w:rPr>
                <w:szCs w:val="24"/>
              </w:rPr>
              <w:t>Y</w:t>
            </w:r>
          </w:p>
        </w:tc>
        <w:tc>
          <w:tcPr>
            <w:tcW w:w="450" w:type="dxa"/>
          </w:tcPr>
          <w:p w14:paraId="7C0C5079" w14:textId="77777777" w:rsidR="0002594B" w:rsidRPr="00FF37CC" w:rsidRDefault="0002594B" w:rsidP="00E821FE">
            <w:pPr>
              <w:pStyle w:val="Sothutu-1so"/>
              <w:spacing w:before="120" w:after="120" w:line="276" w:lineRule="auto"/>
              <w:jc w:val="left"/>
              <w:rPr>
                <w:szCs w:val="24"/>
              </w:rPr>
            </w:pPr>
            <w:r>
              <w:rPr>
                <w:szCs w:val="24"/>
              </w:rPr>
              <w:t>N</w:t>
            </w:r>
          </w:p>
        </w:tc>
        <w:tc>
          <w:tcPr>
            <w:tcW w:w="540" w:type="dxa"/>
          </w:tcPr>
          <w:p w14:paraId="7F781C34" w14:textId="77777777" w:rsidR="0002594B" w:rsidRDefault="0002594B" w:rsidP="00E821FE">
            <w:pPr>
              <w:pStyle w:val="Sothutu-1so"/>
              <w:spacing w:before="120" w:after="120" w:line="276" w:lineRule="auto"/>
              <w:ind w:left="360" w:hanging="360"/>
              <w:jc w:val="center"/>
              <w:rPr>
                <w:szCs w:val="24"/>
              </w:rPr>
            </w:pPr>
            <w:r>
              <w:rPr>
                <w:szCs w:val="24"/>
              </w:rPr>
              <w:t>N</w:t>
            </w:r>
          </w:p>
        </w:tc>
        <w:tc>
          <w:tcPr>
            <w:tcW w:w="7380" w:type="dxa"/>
          </w:tcPr>
          <w:p w14:paraId="3DDEE69C" w14:textId="77777777" w:rsidR="0002594B" w:rsidRPr="00FF37CC" w:rsidRDefault="0002594B" w:rsidP="00E821FE">
            <w:pPr>
              <w:pStyle w:val="Sothutu-1so"/>
              <w:spacing w:before="120" w:after="120" w:line="276" w:lineRule="auto"/>
              <w:ind w:left="360" w:hanging="360"/>
              <w:jc w:val="left"/>
              <w:rPr>
                <w:szCs w:val="24"/>
              </w:rPr>
            </w:pPr>
            <w:r>
              <w:rPr>
                <w:szCs w:val="24"/>
              </w:rPr>
              <w:t>Key, tự sinh</w:t>
            </w:r>
          </w:p>
        </w:tc>
      </w:tr>
      <w:tr w:rsidR="0002594B" w:rsidRPr="00FF37CC" w14:paraId="45144907" w14:textId="77777777" w:rsidTr="003A4017">
        <w:trPr>
          <w:cantSplit/>
          <w:trHeight w:val="827"/>
        </w:trPr>
        <w:tc>
          <w:tcPr>
            <w:tcW w:w="1800" w:type="dxa"/>
          </w:tcPr>
          <w:p w14:paraId="14B926A5" w14:textId="4D2BB657" w:rsidR="0002594B" w:rsidRPr="00FF37CC" w:rsidRDefault="00995E89" w:rsidP="00E821FE">
            <w:pPr>
              <w:ind w:left="0"/>
            </w:pPr>
            <w:r>
              <w:rPr>
                <w:szCs w:val="24"/>
              </w:rPr>
              <w:t>Thứ tự</w:t>
            </w:r>
          </w:p>
        </w:tc>
        <w:tc>
          <w:tcPr>
            <w:tcW w:w="1980" w:type="dxa"/>
          </w:tcPr>
          <w:p w14:paraId="1E0C4C5A" w14:textId="77777777" w:rsidR="0002594B" w:rsidRPr="00FF37CC" w:rsidRDefault="0002594B" w:rsidP="00E821FE">
            <w:pPr>
              <w:ind w:left="0"/>
            </w:pPr>
            <w:r>
              <w:t>LineNO</w:t>
            </w:r>
          </w:p>
        </w:tc>
        <w:tc>
          <w:tcPr>
            <w:tcW w:w="1417" w:type="dxa"/>
          </w:tcPr>
          <w:p w14:paraId="58D9EC50" w14:textId="77777777" w:rsidR="0002594B" w:rsidRDefault="0002594B" w:rsidP="00E821FE">
            <w:pPr>
              <w:ind w:left="0"/>
            </w:pPr>
            <w:r w:rsidRPr="00FF37CC">
              <w:t>String</w:t>
            </w:r>
          </w:p>
          <w:p w14:paraId="3B4BAE2D" w14:textId="77777777" w:rsidR="0002594B" w:rsidRPr="00FF37CC" w:rsidRDefault="0002594B" w:rsidP="00E821FE">
            <w:pPr>
              <w:ind w:left="0"/>
            </w:pPr>
            <w:r>
              <w:t>Text box</w:t>
            </w:r>
          </w:p>
        </w:tc>
        <w:tc>
          <w:tcPr>
            <w:tcW w:w="630" w:type="dxa"/>
          </w:tcPr>
          <w:p w14:paraId="6165CA83" w14:textId="77777777" w:rsidR="0002594B" w:rsidRPr="00FF37CC" w:rsidRDefault="0002594B" w:rsidP="00E821FE">
            <w:pPr>
              <w:pStyle w:val="Sothutu-1so"/>
              <w:spacing w:before="120" w:after="120" w:line="276" w:lineRule="auto"/>
              <w:jc w:val="left"/>
              <w:rPr>
                <w:szCs w:val="24"/>
              </w:rPr>
            </w:pPr>
            <w:r>
              <w:rPr>
                <w:szCs w:val="24"/>
              </w:rPr>
              <w:t>20</w:t>
            </w:r>
          </w:p>
        </w:tc>
        <w:tc>
          <w:tcPr>
            <w:tcW w:w="540" w:type="dxa"/>
          </w:tcPr>
          <w:p w14:paraId="1916FF73" w14:textId="77777777" w:rsidR="0002594B" w:rsidRPr="00FF37CC" w:rsidRDefault="0002594B" w:rsidP="00E821FE">
            <w:pPr>
              <w:pStyle w:val="Sothutu-1so"/>
              <w:spacing w:before="120" w:after="120" w:line="276" w:lineRule="auto"/>
              <w:jc w:val="left"/>
              <w:rPr>
                <w:szCs w:val="24"/>
              </w:rPr>
            </w:pPr>
            <w:r>
              <w:rPr>
                <w:szCs w:val="24"/>
              </w:rPr>
              <w:t>N</w:t>
            </w:r>
          </w:p>
        </w:tc>
        <w:tc>
          <w:tcPr>
            <w:tcW w:w="450" w:type="dxa"/>
          </w:tcPr>
          <w:p w14:paraId="22529BEC" w14:textId="77777777" w:rsidR="0002594B" w:rsidRPr="00FF37CC" w:rsidRDefault="0002594B" w:rsidP="00E821FE">
            <w:pPr>
              <w:pStyle w:val="Sothutu-1so"/>
              <w:spacing w:before="120" w:after="120" w:line="276" w:lineRule="auto"/>
              <w:jc w:val="left"/>
              <w:rPr>
                <w:szCs w:val="24"/>
              </w:rPr>
            </w:pPr>
            <w:r>
              <w:rPr>
                <w:szCs w:val="24"/>
              </w:rPr>
              <w:t>Y</w:t>
            </w:r>
          </w:p>
        </w:tc>
        <w:tc>
          <w:tcPr>
            <w:tcW w:w="540" w:type="dxa"/>
          </w:tcPr>
          <w:p w14:paraId="5634689A" w14:textId="77777777" w:rsidR="0002594B" w:rsidRPr="00165004" w:rsidRDefault="0002594B" w:rsidP="00E821FE">
            <w:pPr>
              <w:pStyle w:val="Sothutu-1so"/>
              <w:spacing w:before="120" w:after="120" w:line="276" w:lineRule="auto"/>
              <w:jc w:val="center"/>
              <w:rPr>
                <w:szCs w:val="24"/>
              </w:rPr>
            </w:pPr>
            <w:r>
              <w:rPr>
                <w:szCs w:val="24"/>
              </w:rPr>
              <w:t>Y</w:t>
            </w:r>
          </w:p>
        </w:tc>
        <w:tc>
          <w:tcPr>
            <w:tcW w:w="7380" w:type="dxa"/>
          </w:tcPr>
          <w:p w14:paraId="339DBACE" w14:textId="77777777" w:rsidR="0002594B" w:rsidRPr="000039A0" w:rsidRDefault="0002594B" w:rsidP="00E821FE">
            <w:pPr>
              <w:ind w:left="0"/>
              <w:rPr>
                <w:szCs w:val="24"/>
              </w:rPr>
            </w:pPr>
          </w:p>
        </w:tc>
      </w:tr>
      <w:tr w:rsidR="0002594B" w:rsidRPr="00FF37CC" w14:paraId="7AF114CC" w14:textId="77777777" w:rsidTr="003A4017">
        <w:trPr>
          <w:cantSplit/>
          <w:trHeight w:val="827"/>
        </w:trPr>
        <w:tc>
          <w:tcPr>
            <w:tcW w:w="1800" w:type="dxa"/>
          </w:tcPr>
          <w:p w14:paraId="3642635E" w14:textId="4FCEC896" w:rsidR="0002594B" w:rsidRDefault="0002594B" w:rsidP="00E821FE">
            <w:pPr>
              <w:ind w:left="0"/>
              <w:rPr>
                <w:szCs w:val="24"/>
              </w:rPr>
            </w:pPr>
            <w:r>
              <w:rPr>
                <w:szCs w:val="24"/>
              </w:rPr>
              <w:t xml:space="preserve">Người </w:t>
            </w:r>
            <w:r w:rsidR="00995E89">
              <w:rPr>
                <w:szCs w:val="24"/>
              </w:rPr>
              <w:t>nhận</w:t>
            </w:r>
          </w:p>
        </w:tc>
        <w:tc>
          <w:tcPr>
            <w:tcW w:w="1980" w:type="dxa"/>
          </w:tcPr>
          <w:p w14:paraId="2BEACE1D" w14:textId="77777777" w:rsidR="0002594B" w:rsidRDefault="0002594B" w:rsidP="00E821FE">
            <w:pPr>
              <w:ind w:left="0"/>
              <w:rPr>
                <w:szCs w:val="24"/>
              </w:rPr>
            </w:pPr>
            <w:r>
              <w:t>C_Signer_ID</w:t>
            </w:r>
          </w:p>
        </w:tc>
        <w:tc>
          <w:tcPr>
            <w:tcW w:w="1417" w:type="dxa"/>
          </w:tcPr>
          <w:p w14:paraId="69F1F484" w14:textId="77777777" w:rsidR="0002594B" w:rsidRDefault="0002594B" w:rsidP="00E821FE">
            <w:pPr>
              <w:ind w:left="0"/>
            </w:pPr>
            <w:r>
              <w:t>String</w:t>
            </w:r>
          </w:p>
          <w:p w14:paraId="023E5ED3" w14:textId="77777777" w:rsidR="0002594B" w:rsidRPr="00FF37CC" w:rsidRDefault="0002594B" w:rsidP="00E821FE">
            <w:pPr>
              <w:ind w:left="0"/>
            </w:pPr>
            <w:r>
              <w:t>SL</w:t>
            </w:r>
          </w:p>
        </w:tc>
        <w:tc>
          <w:tcPr>
            <w:tcW w:w="630" w:type="dxa"/>
          </w:tcPr>
          <w:p w14:paraId="2DC86339" w14:textId="77777777" w:rsidR="0002594B" w:rsidRDefault="0002594B" w:rsidP="00E821FE">
            <w:pPr>
              <w:pStyle w:val="Sothutu-1so"/>
              <w:spacing w:before="120" w:after="120" w:line="276" w:lineRule="auto"/>
              <w:jc w:val="left"/>
              <w:rPr>
                <w:szCs w:val="24"/>
              </w:rPr>
            </w:pPr>
            <w:r>
              <w:rPr>
                <w:szCs w:val="24"/>
              </w:rPr>
              <w:t>20</w:t>
            </w:r>
          </w:p>
        </w:tc>
        <w:tc>
          <w:tcPr>
            <w:tcW w:w="540" w:type="dxa"/>
          </w:tcPr>
          <w:p w14:paraId="7B935FBE" w14:textId="77777777" w:rsidR="0002594B" w:rsidRDefault="0002594B" w:rsidP="00E821FE">
            <w:pPr>
              <w:pStyle w:val="Sothutu-1so"/>
              <w:spacing w:before="120" w:after="120" w:line="276" w:lineRule="auto"/>
              <w:jc w:val="left"/>
              <w:rPr>
                <w:szCs w:val="24"/>
              </w:rPr>
            </w:pPr>
            <w:r>
              <w:rPr>
                <w:szCs w:val="24"/>
              </w:rPr>
              <w:t>N</w:t>
            </w:r>
          </w:p>
        </w:tc>
        <w:tc>
          <w:tcPr>
            <w:tcW w:w="450" w:type="dxa"/>
          </w:tcPr>
          <w:p w14:paraId="5FCCEB4A" w14:textId="77777777" w:rsidR="0002594B" w:rsidRDefault="0002594B" w:rsidP="00E821FE">
            <w:pPr>
              <w:pStyle w:val="Sothutu-1so"/>
              <w:spacing w:before="120" w:after="120" w:line="276" w:lineRule="auto"/>
              <w:jc w:val="left"/>
              <w:rPr>
                <w:szCs w:val="24"/>
              </w:rPr>
            </w:pPr>
            <w:r>
              <w:rPr>
                <w:szCs w:val="24"/>
              </w:rPr>
              <w:t>Y</w:t>
            </w:r>
          </w:p>
        </w:tc>
        <w:tc>
          <w:tcPr>
            <w:tcW w:w="540" w:type="dxa"/>
          </w:tcPr>
          <w:p w14:paraId="536B6C0B" w14:textId="77777777" w:rsidR="0002594B" w:rsidRDefault="0002594B" w:rsidP="00E821FE">
            <w:pPr>
              <w:pStyle w:val="Sothutu-1so"/>
              <w:spacing w:before="120" w:after="120" w:line="276" w:lineRule="auto"/>
              <w:jc w:val="center"/>
              <w:rPr>
                <w:szCs w:val="24"/>
              </w:rPr>
            </w:pPr>
            <w:r>
              <w:rPr>
                <w:szCs w:val="24"/>
              </w:rPr>
              <w:t>Y</w:t>
            </w:r>
          </w:p>
        </w:tc>
        <w:tc>
          <w:tcPr>
            <w:tcW w:w="7380" w:type="dxa"/>
          </w:tcPr>
          <w:p w14:paraId="5B1CCCFE" w14:textId="77777777" w:rsidR="0002594B" w:rsidRPr="00CA7F08" w:rsidRDefault="0002594B" w:rsidP="00E821FE">
            <w:pPr>
              <w:ind w:left="0"/>
            </w:pPr>
            <w:r>
              <w:rPr>
                <w:szCs w:val="24"/>
              </w:rPr>
              <w:t>Lọc từ bảng C_OfficeStaff</w:t>
            </w:r>
          </w:p>
        </w:tc>
      </w:tr>
    </w:tbl>
    <w:p w14:paraId="32C50EC1" w14:textId="77777777" w:rsidR="0002594B" w:rsidRDefault="0002594B" w:rsidP="00E821FE">
      <w:pPr>
        <w:ind w:left="0"/>
      </w:pPr>
    </w:p>
    <w:p w14:paraId="4CD3D249" w14:textId="77777777" w:rsidR="0002594B" w:rsidRPr="00FF37CC" w:rsidRDefault="0002594B" w:rsidP="00E821FE">
      <w:pPr>
        <w:ind w:left="0"/>
      </w:pPr>
    </w:p>
    <w:p w14:paraId="753721FE" w14:textId="77777777" w:rsidR="0002594B" w:rsidRPr="00FF37CC" w:rsidRDefault="0002594B"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16282" w:rsidRPr="00FF37CC" w14:paraId="7435EB9B" w14:textId="77777777" w:rsidTr="008426AF">
        <w:trPr>
          <w:trHeight w:val="530"/>
          <w:tblHeader/>
        </w:trPr>
        <w:tc>
          <w:tcPr>
            <w:tcW w:w="2424" w:type="dxa"/>
            <w:shd w:val="clear" w:color="auto" w:fill="D9D9D9"/>
          </w:tcPr>
          <w:p w14:paraId="383691B7" w14:textId="77777777" w:rsidR="00A16282" w:rsidRPr="00FF37CC" w:rsidRDefault="00A16282" w:rsidP="008426AF">
            <w:pPr>
              <w:ind w:left="0"/>
              <w:rPr>
                <w:b/>
              </w:rPr>
            </w:pPr>
            <w:r w:rsidRPr="00FF37CC">
              <w:rPr>
                <w:b/>
              </w:rPr>
              <w:t>Thao tác</w:t>
            </w:r>
          </w:p>
        </w:tc>
        <w:tc>
          <w:tcPr>
            <w:tcW w:w="1176" w:type="dxa"/>
            <w:shd w:val="clear" w:color="auto" w:fill="D9D9D9"/>
          </w:tcPr>
          <w:p w14:paraId="2080E60F" w14:textId="77777777" w:rsidR="00A16282" w:rsidRPr="00FF37CC" w:rsidRDefault="00A16282" w:rsidP="008426AF">
            <w:pPr>
              <w:ind w:left="0"/>
              <w:rPr>
                <w:b/>
                <w:color w:val="000000"/>
              </w:rPr>
            </w:pPr>
            <w:r w:rsidRPr="00FF37CC">
              <w:rPr>
                <w:b/>
                <w:color w:val="000000"/>
              </w:rPr>
              <w:t>Hiển thị</w:t>
            </w:r>
          </w:p>
        </w:tc>
        <w:tc>
          <w:tcPr>
            <w:tcW w:w="10710" w:type="dxa"/>
            <w:shd w:val="clear" w:color="auto" w:fill="D9D9D9"/>
          </w:tcPr>
          <w:p w14:paraId="0C06995B" w14:textId="77777777" w:rsidR="00A16282" w:rsidRPr="00FF37CC" w:rsidRDefault="00A16282" w:rsidP="008426AF">
            <w:pPr>
              <w:ind w:left="0"/>
              <w:rPr>
                <w:b/>
              </w:rPr>
            </w:pPr>
            <w:r w:rsidRPr="00FF37CC">
              <w:rPr>
                <w:b/>
              </w:rPr>
              <w:t>Mô tả</w:t>
            </w:r>
          </w:p>
        </w:tc>
      </w:tr>
      <w:tr w:rsidR="00A16282" w:rsidRPr="00FF37CC" w14:paraId="34A4F9CE" w14:textId="77777777" w:rsidTr="008426AF">
        <w:tc>
          <w:tcPr>
            <w:tcW w:w="2424" w:type="dxa"/>
          </w:tcPr>
          <w:p w14:paraId="539C9850" w14:textId="77777777" w:rsidR="00A16282" w:rsidRPr="00FF37CC" w:rsidRDefault="00A16282" w:rsidP="008426AF">
            <w:pPr>
              <w:pStyle w:val="Sothutu-1so"/>
              <w:spacing w:before="120" w:line="276" w:lineRule="auto"/>
              <w:jc w:val="left"/>
              <w:rPr>
                <w:szCs w:val="24"/>
              </w:rPr>
            </w:pPr>
            <w:r>
              <w:rPr>
                <w:szCs w:val="24"/>
              </w:rPr>
              <w:t>Thêm mới</w:t>
            </w:r>
          </w:p>
        </w:tc>
        <w:tc>
          <w:tcPr>
            <w:tcW w:w="1176" w:type="dxa"/>
          </w:tcPr>
          <w:p w14:paraId="398C0A68" w14:textId="77777777" w:rsidR="00A16282" w:rsidRPr="00FF37CC" w:rsidRDefault="00A16282" w:rsidP="008426AF">
            <w:pPr>
              <w:pStyle w:val="Sothutu-1so"/>
              <w:spacing w:before="120" w:line="276" w:lineRule="auto"/>
              <w:jc w:val="left"/>
              <w:rPr>
                <w:szCs w:val="24"/>
              </w:rPr>
            </w:pPr>
            <w:r w:rsidRPr="00FF37CC">
              <w:rPr>
                <w:szCs w:val="24"/>
              </w:rPr>
              <w:t>Có</w:t>
            </w:r>
          </w:p>
        </w:tc>
        <w:tc>
          <w:tcPr>
            <w:tcW w:w="10710" w:type="dxa"/>
          </w:tcPr>
          <w:p w14:paraId="4C780D59" w14:textId="77777777" w:rsidR="00A16282" w:rsidRPr="00FF37CC" w:rsidRDefault="00A16282" w:rsidP="008426AF">
            <w:pPr>
              <w:pStyle w:val="Sothutu-1so"/>
              <w:spacing w:before="120" w:line="276" w:lineRule="auto"/>
              <w:rPr>
                <w:szCs w:val="24"/>
              </w:rPr>
            </w:pPr>
            <w:r>
              <w:rPr>
                <w:szCs w:val="24"/>
              </w:rPr>
              <w:t>Thêm mới người nhận và hiển thị các trường thông tin như danh sách trường dữ liệu</w:t>
            </w:r>
          </w:p>
        </w:tc>
      </w:tr>
      <w:tr w:rsidR="00A16282" w:rsidRPr="00FF37CC" w14:paraId="0FC2238A" w14:textId="77777777" w:rsidTr="008426AF">
        <w:tc>
          <w:tcPr>
            <w:tcW w:w="2424" w:type="dxa"/>
          </w:tcPr>
          <w:p w14:paraId="381031F2" w14:textId="77777777" w:rsidR="00A16282" w:rsidRDefault="00A16282" w:rsidP="008426AF">
            <w:pPr>
              <w:pStyle w:val="Sothutu-1so"/>
              <w:spacing w:before="120" w:line="276" w:lineRule="auto"/>
              <w:jc w:val="left"/>
              <w:rPr>
                <w:szCs w:val="24"/>
              </w:rPr>
            </w:pPr>
            <w:r w:rsidRPr="00FF37CC">
              <w:rPr>
                <w:szCs w:val="24"/>
              </w:rPr>
              <w:t>Sao chép</w:t>
            </w:r>
          </w:p>
        </w:tc>
        <w:tc>
          <w:tcPr>
            <w:tcW w:w="1176" w:type="dxa"/>
          </w:tcPr>
          <w:p w14:paraId="6058F025" w14:textId="77777777" w:rsidR="00A16282" w:rsidRPr="00FF37CC" w:rsidRDefault="00A16282" w:rsidP="008426AF">
            <w:pPr>
              <w:pStyle w:val="Sothutu-1so"/>
              <w:spacing w:before="120" w:line="276" w:lineRule="auto"/>
              <w:jc w:val="left"/>
              <w:rPr>
                <w:szCs w:val="24"/>
              </w:rPr>
            </w:pPr>
            <w:r>
              <w:rPr>
                <w:szCs w:val="24"/>
              </w:rPr>
              <w:t>Không</w:t>
            </w:r>
          </w:p>
        </w:tc>
        <w:tc>
          <w:tcPr>
            <w:tcW w:w="10710" w:type="dxa"/>
          </w:tcPr>
          <w:p w14:paraId="4F01B679" w14:textId="77777777" w:rsidR="00A16282" w:rsidRDefault="00A16282" w:rsidP="008426AF">
            <w:pPr>
              <w:pStyle w:val="Sothutu-1so"/>
              <w:spacing w:before="120" w:line="276" w:lineRule="auto"/>
              <w:rPr>
                <w:szCs w:val="24"/>
              </w:rPr>
            </w:pPr>
          </w:p>
        </w:tc>
      </w:tr>
      <w:tr w:rsidR="00A16282" w:rsidRPr="00FF37CC" w14:paraId="3359D037" w14:textId="77777777" w:rsidTr="008426AF">
        <w:tc>
          <w:tcPr>
            <w:tcW w:w="2424" w:type="dxa"/>
          </w:tcPr>
          <w:p w14:paraId="25DA27F9" w14:textId="77777777" w:rsidR="00A16282" w:rsidRPr="00FF37CC" w:rsidRDefault="00A16282" w:rsidP="008426AF">
            <w:pPr>
              <w:pStyle w:val="Sothutu-1so"/>
              <w:spacing w:before="120" w:line="276" w:lineRule="auto"/>
              <w:jc w:val="left"/>
              <w:rPr>
                <w:szCs w:val="24"/>
              </w:rPr>
            </w:pPr>
            <w:r>
              <w:rPr>
                <w:szCs w:val="24"/>
              </w:rPr>
              <w:t>Chỉnh sửa</w:t>
            </w:r>
          </w:p>
        </w:tc>
        <w:tc>
          <w:tcPr>
            <w:tcW w:w="1176" w:type="dxa"/>
          </w:tcPr>
          <w:p w14:paraId="3D3C2FD5" w14:textId="77777777" w:rsidR="00A16282" w:rsidRDefault="00A16282" w:rsidP="008426AF">
            <w:pPr>
              <w:pStyle w:val="Sothutu-1so"/>
              <w:spacing w:before="120" w:line="276" w:lineRule="auto"/>
              <w:jc w:val="left"/>
              <w:rPr>
                <w:szCs w:val="24"/>
              </w:rPr>
            </w:pPr>
            <w:r>
              <w:rPr>
                <w:szCs w:val="24"/>
              </w:rPr>
              <w:t>Có</w:t>
            </w:r>
          </w:p>
        </w:tc>
        <w:tc>
          <w:tcPr>
            <w:tcW w:w="10710" w:type="dxa"/>
          </w:tcPr>
          <w:p w14:paraId="4903D6F2" w14:textId="77777777" w:rsidR="00A16282" w:rsidRDefault="00A16282" w:rsidP="008426AF">
            <w:pPr>
              <w:pStyle w:val="Sothutu-1so"/>
              <w:spacing w:before="120" w:line="276" w:lineRule="auto"/>
              <w:rPr>
                <w:szCs w:val="24"/>
              </w:rPr>
            </w:pPr>
            <w:r>
              <w:rPr>
                <w:szCs w:val="24"/>
              </w:rPr>
              <w:t>Không được sửa nếu trạng thái tài liệu = “Hoàn thành”</w:t>
            </w:r>
          </w:p>
        </w:tc>
      </w:tr>
      <w:tr w:rsidR="00A16282" w:rsidRPr="00FF37CC" w14:paraId="27F9CF71" w14:textId="77777777" w:rsidTr="008426AF">
        <w:tc>
          <w:tcPr>
            <w:tcW w:w="2424" w:type="dxa"/>
          </w:tcPr>
          <w:p w14:paraId="1795A0B4" w14:textId="77777777" w:rsidR="00A16282" w:rsidRDefault="00A16282" w:rsidP="008426AF">
            <w:pPr>
              <w:pStyle w:val="Sothutu-1so"/>
              <w:spacing w:before="120" w:line="276" w:lineRule="auto"/>
              <w:jc w:val="left"/>
              <w:rPr>
                <w:szCs w:val="24"/>
              </w:rPr>
            </w:pPr>
            <w:r>
              <w:rPr>
                <w:szCs w:val="24"/>
              </w:rPr>
              <w:t>Xóa</w:t>
            </w:r>
          </w:p>
        </w:tc>
        <w:tc>
          <w:tcPr>
            <w:tcW w:w="1176" w:type="dxa"/>
          </w:tcPr>
          <w:p w14:paraId="6242E13F" w14:textId="77777777" w:rsidR="00A16282" w:rsidRDefault="00A16282" w:rsidP="008426AF">
            <w:pPr>
              <w:pStyle w:val="Sothutu-1so"/>
              <w:spacing w:before="120" w:line="276" w:lineRule="auto"/>
              <w:jc w:val="left"/>
              <w:rPr>
                <w:szCs w:val="24"/>
              </w:rPr>
            </w:pPr>
            <w:r>
              <w:rPr>
                <w:szCs w:val="24"/>
              </w:rPr>
              <w:t>Có</w:t>
            </w:r>
          </w:p>
        </w:tc>
        <w:tc>
          <w:tcPr>
            <w:tcW w:w="10710" w:type="dxa"/>
          </w:tcPr>
          <w:p w14:paraId="3AC80F25" w14:textId="77777777" w:rsidR="00A16282" w:rsidRDefault="00A16282" w:rsidP="008426AF">
            <w:pPr>
              <w:pStyle w:val="Sothutu-1so"/>
              <w:spacing w:before="120" w:line="276" w:lineRule="auto"/>
              <w:rPr>
                <w:szCs w:val="24"/>
              </w:rPr>
            </w:pPr>
            <w:r>
              <w:rPr>
                <w:szCs w:val="24"/>
              </w:rPr>
              <w:t>Không được xóa nếu trạng thái tài liệu = “Hoàn thành”</w:t>
            </w:r>
          </w:p>
        </w:tc>
      </w:tr>
    </w:tbl>
    <w:p w14:paraId="1EEC8701" w14:textId="77777777" w:rsidR="0002594B" w:rsidRPr="002C698F" w:rsidRDefault="0002594B" w:rsidP="0002594B">
      <w:pPr>
        <w:ind w:left="0"/>
      </w:pPr>
    </w:p>
    <w:p w14:paraId="551B68F7" w14:textId="77777777" w:rsidR="00B70CEA" w:rsidRPr="00FF37CC" w:rsidRDefault="00B70CEA" w:rsidP="00B70CEA">
      <w:pPr>
        <w:pStyle w:val="Heading1"/>
        <w:spacing w:before="120" w:after="120"/>
        <w:rPr>
          <w:szCs w:val="24"/>
        </w:rPr>
      </w:pPr>
      <w:bookmarkStart w:id="34" w:name="_Toc18079587"/>
      <w:bookmarkStart w:id="35" w:name="_Toc30088732"/>
      <w:r w:rsidRPr="00FF37CC">
        <w:rPr>
          <w:szCs w:val="24"/>
        </w:rPr>
        <w:lastRenderedPageBreak/>
        <w:t xml:space="preserve">CÁC YÊU CẦU </w:t>
      </w:r>
      <w:bookmarkEnd w:id="34"/>
      <w:r w:rsidR="0085676C" w:rsidRPr="00FF37CC">
        <w:rPr>
          <w:szCs w:val="24"/>
        </w:rPr>
        <w:t>KHÁC</w:t>
      </w:r>
      <w:bookmarkEnd w:id="35"/>
    </w:p>
    <w:p w14:paraId="1796AE57" w14:textId="3DFCCCB7" w:rsidR="00B70CEA" w:rsidRPr="00FF37CC" w:rsidRDefault="00B70CEA" w:rsidP="00B70CEA">
      <w:pPr>
        <w:pStyle w:val="Heading2"/>
        <w:rPr>
          <w:rFonts w:ascii="Times New Roman" w:hAnsi="Times New Roman"/>
          <w:szCs w:val="24"/>
        </w:rPr>
      </w:pPr>
      <w:bookmarkStart w:id="36" w:name="_Toc18079588"/>
      <w:bookmarkStart w:id="37" w:name="_Toc30088733"/>
      <w:r w:rsidRPr="00FF37CC">
        <w:rPr>
          <w:rFonts w:ascii="Times New Roman" w:hAnsi="Times New Roman"/>
          <w:szCs w:val="24"/>
        </w:rPr>
        <w:t>Yêu cầu bảo mật</w:t>
      </w:r>
      <w:bookmarkEnd w:id="36"/>
      <w:bookmarkEnd w:id="37"/>
    </w:p>
    <w:p w14:paraId="0AAAF495" w14:textId="77777777" w:rsidR="00B70CEA" w:rsidRPr="00FF37CC" w:rsidRDefault="00B70CEA" w:rsidP="00B70CEA">
      <w:pPr>
        <w:pStyle w:val="GachH63"/>
        <w:rPr>
          <w:sz w:val="26"/>
          <w:szCs w:val="26"/>
        </w:rPr>
      </w:pPr>
      <w:bookmarkStart w:id="38" w:name="OLE_LINK1"/>
      <w:bookmarkStart w:id="39" w:name="OLE_LINK2"/>
    </w:p>
    <w:p w14:paraId="5B75BBB6" w14:textId="6EF8FA2C" w:rsidR="00B70CEA" w:rsidRPr="00FF37CC" w:rsidRDefault="00B70CEA" w:rsidP="00B70CEA">
      <w:pPr>
        <w:pStyle w:val="Heading2"/>
        <w:rPr>
          <w:rFonts w:ascii="Times New Roman" w:hAnsi="Times New Roman"/>
          <w:szCs w:val="24"/>
        </w:rPr>
      </w:pPr>
      <w:bookmarkStart w:id="40" w:name="_Toc18079589"/>
      <w:bookmarkStart w:id="41" w:name="_Toc30088734"/>
      <w:bookmarkEnd w:id="38"/>
      <w:bookmarkEnd w:id="39"/>
      <w:r w:rsidRPr="00FF37CC">
        <w:rPr>
          <w:rFonts w:ascii="Times New Roman" w:hAnsi="Times New Roman"/>
          <w:szCs w:val="24"/>
        </w:rPr>
        <w:t>Yêu cầu sao lưu</w:t>
      </w:r>
      <w:bookmarkEnd w:id="40"/>
      <w:bookmarkEnd w:id="41"/>
    </w:p>
    <w:p w14:paraId="4EAF2F2D" w14:textId="78034D06" w:rsidR="00B70CEA" w:rsidRPr="00FF37CC" w:rsidRDefault="00B70CEA" w:rsidP="00B70CEA">
      <w:pPr>
        <w:pStyle w:val="Heading2"/>
        <w:rPr>
          <w:rFonts w:ascii="Times New Roman" w:hAnsi="Times New Roman"/>
          <w:szCs w:val="24"/>
          <w:lang w:val="vi-VN"/>
        </w:rPr>
      </w:pPr>
      <w:bookmarkStart w:id="42" w:name="_Toc18079590"/>
      <w:bookmarkStart w:id="43" w:name="_Toc30088735"/>
      <w:r w:rsidRPr="00FF37CC">
        <w:rPr>
          <w:rFonts w:ascii="Times New Roman" w:hAnsi="Times New Roman"/>
          <w:szCs w:val="24"/>
          <w:lang w:val="vi-VN"/>
        </w:rPr>
        <w:t>Yêu cầu về tính sử dụng</w:t>
      </w:r>
      <w:bookmarkEnd w:id="42"/>
      <w:bookmarkEnd w:id="43"/>
    </w:p>
    <w:p w14:paraId="31B1A711" w14:textId="7AB805F5" w:rsidR="00B70CEA" w:rsidRPr="00FF37CC" w:rsidRDefault="00B70CEA" w:rsidP="00B70CEA">
      <w:pPr>
        <w:pStyle w:val="Heading2"/>
        <w:rPr>
          <w:rFonts w:ascii="Times New Roman" w:hAnsi="Times New Roman"/>
          <w:szCs w:val="24"/>
          <w:lang w:val="vi-VN"/>
        </w:rPr>
      </w:pPr>
      <w:bookmarkStart w:id="44" w:name="_Toc18079591"/>
      <w:bookmarkStart w:id="45" w:name="_Toc30088736"/>
      <w:r w:rsidRPr="00FF37CC">
        <w:rPr>
          <w:rFonts w:ascii="Times New Roman" w:hAnsi="Times New Roman"/>
          <w:szCs w:val="24"/>
          <w:lang w:val="vi-VN"/>
        </w:rPr>
        <w:t>Yêu cầu về tính ổn định</w:t>
      </w:r>
      <w:bookmarkEnd w:id="44"/>
      <w:bookmarkEnd w:id="45"/>
    </w:p>
    <w:p w14:paraId="0763093A" w14:textId="743D1E00" w:rsidR="00B70CEA" w:rsidRPr="00FF37CC" w:rsidRDefault="00B70CEA" w:rsidP="00B70CEA">
      <w:pPr>
        <w:pStyle w:val="Heading2"/>
        <w:rPr>
          <w:rFonts w:ascii="Times New Roman" w:hAnsi="Times New Roman"/>
          <w:szCs w:val="24"/>
        </w:rPr>
      </w:pPr>
      <w:bookmarkStart w:id="46" w:name="_Toc113243430"/>
      <w:bookmarkStart w:id="47" w:name="_Toc18079592"/>
      <w:bookmarkStart w:id="48" w:name="_Toc30088737"/>
      <w:r w:rsidRPr="00FF37CC">
        <w:rPr>
          <w:rFonts w:ascii="Times New Roman" w:hAnsi="Times New Roman"/>
          <w:szCs w:val="24"/>
        </w:rPr>
        <w:t xml:space="preserve">Yêu cầu về </w:t>
      </w:r>
      <w:bookmarkEnd w:id="46"/>
      <w:r w:rsidRPr="00FF37CC">
        <w:rPr>
          <w:rFonts w:ascii="Times New Roman" w:hAnsi="Times New Roman"/>
          <w:szCs w:val="24"/>
        </w:rPr>
        <w:t>hiệu năng</w:t>
      </w:r>
      <w:bookmarkEnd w:id="47"/>
      <w:bookmarkEnd w:id="48"/>
    </w:p>
    <w:p w14:paraId="7D65A592" w14:textId="77777777" w:rsidR="00B70CEA" w:rsidRPr="00FF37CC" w:rsidRDefault="00B70CEA" w:rsidP="00B70CEA">
      <w:pPr>
        <w:pStyle w:val="GachH-L063"/>
        <w:rPr>
          <w:lang w:val="vi-VN"/>
        </w:rPr>
      </w:pPr>
      <w:r w:rsidRPr="00FF37CC">
        <w:rPr>
          <w:lang w:val="vi-VN"/>
        </w:rPr>
        <w:t>Các tác vụ thực hiện tức thời trong thời gian ngừng cho phép chấp nhận dưới 100s.</w:t>
      </w:r>
    </w:p>
    <w:p w14:paraId="3F8DD863" w14:textId="77777777" w:rsidR="00B70CEA" w:rsidRPr="00FF37CC" w:rsidRDefault="00B70CEA" w:rsidP="00B70CEA">
      <w:pPr>
        <w:pStyle w:val="GachH-L063"/>
        <w:rPr>
          <w:lang w:val="vi-VN"/>
        </w:rPr>
      </w:pPr>
      <w:r w:rsidRPr="00FF37CC">
        <w:rPr>
          <w:lang w:val="vi-VN"/>
        </w:rPr>
        <w:t>Hệ thống đảm bảo phục vụ nhu cầu truy cập online của 500 người cùng lúc.</w:t>
      </w:r>
    </w:p>
    <w:p w14:paraId="3FB31BAA" w14:textId="77777777" w:rsidR="00B70CEA" w:rsidRPr="00FF37CC" w:rsidRDefault="00B70CEA" w:rsidP="00B70CEA">
      <w:pPr>
        <w:pStyle w:val="Heading2"/>
        <w:rPr>
          <w:rFonts w:ascii="Times New Roman" w:hAnsi="Times New Roman"/>
          <w:szCs w:val="24"/>
          <w:lang w:val="vi-VN"/>
        </w:rPr>
      </w:pPr>
      <w:bookmarkStart w:id="49" w:name="_Toc18079593"/>
      <w:bookmarkStart w:id="50" w:name="_Toc30088738"/>
      <w:r w:rsidRPr="00FF37CC">
        <w:rPr>
          <w:rFonts w:ascii="Times New Roman" w:hAnsi="Times New Roman"/>
          <w:szCs w:val="24"/>
          <w:lang w:val="vi-VN"/>
        </w:rPr>
        <w:t>Yêu cầu về tính hỗ trợ</w:t>
      </w:r>
      <w:bookmarkEnd w:id="49"/>
      <w:bookmarkEnd w:id="50"/>
    </w:p>
    <w:p w14:paraId="55393075" w14:textId="77777777" w:rsidR="00B70CEA" w:rsidRPr="00FF37CC" w:rsidRDefault="00B70CEA" w:rsidP="00B70CEA">
      <w:pPr>
        <w:pStyle w:val="GachH-L063"/>
        <w:rPr>
          <w:lang w:val="vi-VN"/>
        </w:rPr>
      </w:pPr>
    </w:p>
    <w:p w14:paraId="0E04E155" w14:textId="77777777" w:rsidR="00B70CEA" w:rsidRPr="00FF37CC" w:rsidRDefault="00B70CEA" w:rsidP="00B70CEA">
      <w:pPr>
        <w:pStyle w:val="Heading2"/>
        <w:rPr>
          <w:rFonts w:ascii="Times New Roman" w:hAnsi="Times New Roman"/>
          <w:szCs w:val="24"/>
          <w:lang w:val="vi-VN"/>
        </w:rPr>
      </w:pPr>
      <w:bookmarkStart w:id="51" w:name="_Toc18079594"/>
      <w:bookmarkStart w:id="52" w:name="_Toc30088739"/>
      <w:r w:rsidRPr="00FF37CC">
        <w:rPr>
          <w:rFonts w:ascii="Times New Roman" w:hAnsi="Times New Roman"/>
          <w:szCs w:val="24"/>
          <w:lang w:val="vi-VN"/>
        </w:rPr>
        <w:t>Yêu cầu về công nghệ và các ràng buộc</w:t>
      </w:r>
      <w:bookmarkEnd w:id="51"/>
      <w:bookmarkEnd w:id="52"/>
    </w:p>
    <w:p w14:paraId="6C4531C6" w14:textId="77777777" w:rsidR="00B70CEA" w:rsidRPr="007F67F4" w:rsidRDefault="00B70CEA" w:rsidP="00B70CEA">
      <w:pPr>
        <w:pStyle w:val="GachH-L063"/>
        <w:rPr>
          <w:strike/>
          <w:lang w:val="vi-VN"/>
        </w:rPr>
      </w:pPr>
      <w:r w:rsidRPr="007F67F4">
        <w:rPr>
          <w:strike/>
          <w:lang w:val="vi-VN"/>
        </w:rPr>
        <w:t>Sử dụng ngôn ngữ Java, công nghệ là Struts và Hibernate</w:t>
      </w:r>
    </w:p>
    <w:p w14:paraId="3593661A" w14:textId="77777777" w:rsidR="00B70CEA" w:rsidRPr="007F67F4" w:rsidRDefault="00B70CEA" w:rsidP="00B70CEA">
      <w:pPr>
        <w:pStyle w:val="GachH-L063"/>
        <w:rPr>
          <w:strike/>
          <w:lang w:val="vi-VN"/>
        </w:rPr>
      </w:pPr>
      <w:r w:rsidRPr="007F67F4">
        <w:rPr>
          <w:strike/>
          <w:lang w:val="vi-VN"/>
        </w:rPr>
        <w:t>Web browser là IE hoặc FireFox, khuyến cáo sử dụng Firefox 3.5 trở lên.</w:t>
      </w:r>
    </w:p>
    <w:p w14:paraId="72C0BFF2" w14:textId="77777777" w:rsidR="00B70CEA" w:rsidRPr="007F67F4" w:rsidRDefault="00B70CEA" w:rsidP="00B70CEA">
      <w:pPr>
        <w:pStyle w:val="GachH-L063"/>
        <w:rPr>
          <w:strike/>
          <w:lang w:val="vi-VN"/>
        </w:rPr>
      </w:pPr>
      <w:r w:rsidRPr="007F67F4">
        <w:rPr>
          <w:strike/>
          <w:lang w:val="vi-VN"/>
        </w:rPr>
        <w:t>Hệ quản trị cơ sở dữ liệu là Oracle</w:t>
      </w:r>
    </w:p>
    <w:p w14:paraId="67909236" w14:textId="77777777" w:rsidR="00B70CEA" w:rsidRPr="007F67F4" w:rsidRDefault="00B70CEA" w:rsidP="00B70CEA">
      <w:pPr>
        <w:pStyle w:val="GachH-L063"/>
        <w:rPr>
          <w:strike/>
          <w:lang w:val="vi-VN"/>
        </w:rPr>
      </w:pPr>
      <w:r w:rsidRPr="007F67F4">
        <w:rPr>
          <w:strike/>
          <w:lang w:val="vi-VN"/>
        </w:rPr>
        <w:t>Công cụ phát triển là NetBeans</w:t>
      </w:r>
      <w:r w:rsidRPr="007F67F4">
        <w:rPr>
          <w:strike/>
        </w:rPr>
        <w:t>, SQL Navigator, Dreamweaver, Photoshop.</w:t>
      </w:r>
    </w:p>
    <w:p w14:paraId="3045FFA7" w14:textId="77777777" w:rsidR="00B70CEA" w:rsidRPr="00FF37CC" w:rsidRDefault="00B70CEA" w:rsidP="00B70CEA">
      <w:pPr>
        <w:pStyle w:val="Heading2"/>
        <w:rPr>
          <w:rFonts w:ascii="Times New Roman" w:hAnsi="Times New Roman"/>
          <w:szCs w:val="24"/>
        </w:rPr>
      </w:pPr>
      <w:bookmarkStart w:id="53" w:name="_Toc18079595"/>
      <w:bookmarkStart w:id="54" w:name="_Toc30088740"/>
      <w:r w:rsidRPr="00FF37CC">
        <w:rPr>
          <w:rFonts w:ascii="Times New Roman" w:hAnsi="Times New Roman"/>
          <w:szCs w:val="24"/>
        </w:rPr>
        <w:lastRenderedPageBreak/>
        <w:t>Yêu cầu về giao tiếp</w:t>
      </w:r>
      <w:bookmarkEnd w:id="53"/>
      <w:bookmarkEnd w:id="54"/>
    </w:p>
    <w:p w14:paraId="086D81F0" w14:textId="63041279" w:rsidR="00B70CEA" w:rsidRPr="00FF37CC" w:rsidRDefault="00B70CEA" w:rsidP="00B70CEA">
      <w:pPr>
        <w:pStyle w:val="Heading3"/>
        <w:rPr>
          <w:rFonts w:ascii="Times New Roman" w:hAnsi="Times New Roman"/>
          <w:szCs w:val="24"/>
        </w:rPr>
      </w:pPr>
      <w:bookmarkStart w:id="55" w:name="_Toc18079596"/>
      <w:bookmarkStart w:id="56" w:name="_Toc30088741"/>
      <w:r w:rsidRPr="00FF37CC">
        <w:rPr>
          <w:rFonts w:ascii="Times New Roman" w:hAnsi="Times New Roman"/>
          <w:szCs w:val="24"/>
        </w:rPr>
        <w:t>Giao tiếp người dùng</w:t>
      </w:r>
      <w:bookmarkEnd w:id="55"/>
      <w:bookmarkEnd w:id="56"/>
    </w:p>
    <w:p w14:paraId="6C1E869D" w14:textId="77777777" w:rsidR="00B70CEA" w:rsidRPr="00FF37CC" w:rsidRDefault="00B70CEA" w:rsidP="00B70CEA">
      <w:pPr>
        <w:pStyle w:val="GachH-L063"/>
        <w:rPr>
          <w:lang w:val="vi-VN"/>
        </w:rPr>
      </w:pPr>
      <w:bookmarkStart w:id="57" w:name="OLE_LINK23"/>
      <w:bookmarkStart w:id="58" w:name="OLE_LINK24"/>
      <w:r w:rsidRPr="00FF37CC">
        <w:rPr>
          <w:lang w:val="vi-VN"/>
        </w:rPr>
        <w:t>Hệ thống đáp ứng các yêu cầu:</w:t>
      </w:r>
    </w:p>
    <w:p w14:paraId="6A1F183D" w14:textId="77777777" w:rsidR="00B70CEA" w:rsidRPr="00FF37CC" w:rsidRDefault="00B70CEA" w:rsidP="004E37AB">
      <w:pPr>
        <w:pStyle w:val="GachH-L063"/>
        <w:numPr>
          <w:ilvl w:val="1"/>
          <w:numId w:val="14"/>
        </w:numPr>
        <w:rPr>
          <w:lang w:val="vi-VN"/>
        </w:rPr>
      </w:pPr>
      <w:r w:rsidRPr="00FF37CC">
        <w:rPr>
          <w:lang w:val="vi-VN"/>
        </w:rPr>
        <w:t>Giao diện web</w:t>
      </w:r>
    </w:p>
    <w:p w14:paraId="45F1C8E2" w14:textId="77777777" w:rsidR="00B70CEA" w:rsidRPr="00FF37CC" w:rsidRDefault="00B70CEA" w:rsidP="004E37AB">
      <w:pPr>
        <w:pStyle w:val="GachH-L063"/>
        <w:numPr>
          <w:ilvl w:val="1"/>
          <w:numId w:val="14"/>
        </w:numPr>
        <w:rPr>
          <w:lang w:val="vi-VN"/>
        </w:rPr>
      </w:pPr>
      <w:r w:rsidRPr="00FF37CC">
        <w:rPr>
          <w:lang w:val="vi-VN"/>
        </w:rPr>
        <w:t>Font chữ Unicode</w:t>
      </w:r>
    </w:p>
    <w:p w14:paraId="67B44F14" w14:textId="77777777" w:rsidR="00B70CEA" w:rsidRPr="00FF37CC" w:rsidRDefault="00B70CEA" w:rsidP="004E37AB">
      <w:pPr>
        <w:pStyle w:val="GachH-L063"/>
        <w:numPr>
          <w:ilvl w:val="1"/>
          <w:numId w:val="14"/>
        </w:numPr>
        <w:rPr>
          <w:lang w:val="vi-VN"/>
        </w:rPr>
      </w:pPr>
      <w:r w:rsidRPr="00FF37CC">
        <w:rPr>
          <w:lang w:val="vi-VN"/>
        </w:rPr>
        <w:t>Giao diện thiết kế trên màn hình độ phân giải tối thiểu 800x600, chế độ màu tối thiểu high color (16 bits)</w:t>
      </w:r>
    </w:p>
    <w:p w14:paraId="0B4AAF53" w14:textId="77777777" w:rsidR="00B70CEA" w:rsidRPr="00FF37CC" w:rsidRDefault="00B70CEA" w:rsidP="004E37AB">
      <w:pPr>
        <w:pStyle w:val="GachH-L063"/>
        <w:numPr>
          <w:ilvl w:val="1"/>
          <w:numId w:val="14"/>
        </w:numPr>
        <w:rPr>
          <w:lang w:val="vi-VN"/>
        </w:rPr>
      </w:pPr>
      <w:r w:rsidRPr="00FF37CC">
        <w:rPr>
          <w:lang w:val="vi-VN"/>
        </w:rPr>
        <w:t>Ngôn ngữ sử dụng trong toàn bộ hệ thống là tiếng việt</w:t>
      </w:r>
    </w:p>
    <w:p w14:paraId="4B34BCB2" w14:textId="77777777" w:rsidR="00B70CEA" w:rsidRPr="00FF37CC" w:rsidRDefault="00B70CEA" w:rsidP="004E37AB">
      <w:pPr>
        <w:pStyle w:val="GachH-L063"/>
        <w:numPr>
          <w:ilvl w:val="1"/>
          <w:numId w:val="14"/>
        </w:numPr>
        <w:rPr>
          <w:lang w:val="vi-VN"/>
        </w:rPr>
      </w:pPr>
      <w:r w:rsidRPr="00FF37CC">
        <w:rPr>
          <w:lang w:val="vi-VN"/>
        </w:rPr>
        <w:t>Định dạng ngày được sử dụng trong hệ thống là dd/mm/yyyy</w:t>
      </w:r>
    </w:p>
    <w:p w14:paraId="4137E5AF" w14:textId="57F8B469" w:rsidR="00B70CEA" w:rsidRPr="00FF37CC" w:rsidRDefault="00B70CEA" w:rsidP="004E37AB">
      <w:pPr>
        <w:pStyle w:val="GachH-L063"/>
        <w:numPr>
          <w:ilvl w:val="1"/>
          <w:numId w:val="14"/>
        </w:numPr>
        <w:rPr>
          <w:lang w:val="vi-VN"/>
        </w:rPr>
      </w:pPr>
      <w:r w:rsidRPr="00FF37CC">
        <w:rPr>
          <w:lang w:val="vi-VN"/>
        </w:rPr>
        <w:t>Định dạng số được sử dụng trong hệ thống là số nguyên dương</w:t>
      </w:r>
      <w:bookmarkEnd w:id="57"/>
      <w:bookmarkEnd w:id="58"/>
    </w:p>
    <w:p w14:paraId="18734F6E" w14:textId="77777777" w:rsidR="00B70CEA" w:rsidRPr="00FF37CC" w:rsidRDefault="00B70CEA" w:rsidP="00B70CEA">
      <w:pPr>
        <w:pStyle w:val="Heading3"/>
        <w:rPr>
          <w:rFonts w:ascii="Times New Roman" w:hAnsi="Times New Roman"/>
          <w:szCs w:val="24"/>
        </w:rPr>
      </w:pPr>
      <w:bookmarkStart w:id="59" w:name="_Toc18079597"/>
      <w:bookmarkStart w:id="60" w:name="_Toc30088742"/>
      <w:r w:rsidRPr="00FF37CC">
        <w:rPr>
          <w:rFonts w:ascii="Times New Roman" w:hAnsi="Times New Roman"/>
          <w:szCs w:val="24"/>
        </w:rPr>
        <w:t>Giao tiếp phần cứng</w:t>
      </w:r>
      <w:bookmarkEnd w:id="59"/>
      <w:bookmarkEnd w:id="60"/>
    </w:p>
    <w:p w14:paraId="1ABAF52C" w14:textId="77777777" w:rsidR="00B70CEA" w:rsidRPr="00FF37CC" w:rsidRDefault="00B70CEA" w:rsidP="00B70CEA">
      <w:pPr>
        <w:pStyle w:val="Heading4"/>
        <w:spacing w:line="240" w:lineRule="auto"/>
        <w:jc w:val="both"/>
        <w:rPr>
          <w:rFonts w:ascii="Times New Roman" w:hAnsi="Times New Roman"/>
          <w:b/>
          <w:lang w:val="vi-VN"/>
        </w:rPr>
      </w:pPr>
      <w:bookmarkStart w:id="61" w:name="_Toc242260617"/>
      <w:bookmarkStart w:id="62" w:name="_Toc217986069"/>
      <w:r w:rsidRPr="00FF37CC">
        <w:rPr>
          <w:rFonts w:ascii="Times New Roman" w:hAnsi="Times New Roman"/>
          <w:b/>
          <w:lang w:val="vi-VN"/>
        </w:rPr>
        <w:t>Cấu hình máy chủ ứng dụng</w:t>
      </w:r>
      <w:bookmarkEnd w:id="61"/>
    </w:p>
    <w:p w14:paraId="115C5408" w14:textId="77777777" w:rsidR="00B70CEA" w:rsidRPr="00FF37CC" w:rsidRDefault="00B70CEA" w:rsidP="00B70CEA">
      <w:pPr>
        <w:pStyle w:val="GachH-L125"/>
        <w:numPr>
          <w:ilvl w:val="0"/>
          <w:numId w:val="0"/>
        </w:numPr>
        <w:ind w:left="1440"/>
      </w:pPr>
      <w:r w:rsidRPr="00FF37CC">
        <w:t xml:space="preserve"> </w:t>
      </w:r>
    </w:p>
    <w:p w14:paraId="1E106F7B" w14:textId="12B474FB" w:rsidR="00B70CEA" w:rsidRPr="00FF37CC" w:rsidRDefault="00B70CEA" w:rsidP="00B70CEA">
      <w:pPr>
        <w:pStyle w:val="Heading4"/>
        <w:spacing w:line="240" w:lineRule="auto"/>
        <w:jc w:val="both"/>
        <w:rPr>
          <w:rFonts w:ascii="Times New Roman" w:hAnsi="Times New Roman"/>
          <w:b/>
        </w:rPr>
      </w:pPr>
      <w:bookmarkStart w:id="63" w:name="_Toc242260618"/>
      <w:r w:rsidRPr="00FF37CC">
        <w:rPr>
          <w:rFonts w:ascii="Times New Roman" w:hAnsi="Times New Roman"/>
          <w:b/>
        </w:rPr>
        <w:t>Cấu hình database</w:t>
      </w:r>
      <w:bookmarkEnd w:id="62"/>
      <w:bookmarkEnd w:id="63"/>
    </w:p>
    <w:p w14:paraId="77917A7A" w14:textId="77777777" w:rsidR="00B70CEA" w:rsidRPr="00FF37CC" w:rsidRDefault="00B70CEA" w:rsidP="00B70CEA">
      <w:pPr>
        <w:pStyle w:val="GachH-L125"/>
      </w:pPr>
    </w:p>
    <w:p w14:paraId="23148E63" w14:textId="77777777" w:rsidR="00B70CEA" w:rsidRPr="00FF37CC" w:rsidRDefault="00B70CEA" w:rsidP="00B70CEA">
      <w:pPr>
        <w:pStyle w:val="Heading3"/>
        <w:rPr>
          <w:rFonts w:ascii="Times New Roman" w:hAnsi="Times New Roman"/>
          <w:szCs w:val="24"/>
        </w:rPr>
      </w:pPr>
      <w:bookmarkStart w:id="64" w:name="_Toc18079598"/>
      <w:bookmarkStart w:id="65" w:name="_Toc30088743"/>
      <w:r w:rsidRPr="00FF37CC">
        <w:rPr>
          <w:rFonts w:ascii="Times New Roman" w:hAnsi="Times New Roman"/>
          <w:szCs w:val="24"/>
        </w:rPr>
        <w:t>Giao tiếp phần mềm</w:t>
      </w:r>
      <w:bookmarkEnd w:id="64"/>
      <w:bookmarkEnd w:id="65"/>
    </w:p>
    <w:p w14:paraId="66A72D60" w14:textId="77777777" w:rsidR="00B70CEA" w:rsidRPr="00FF37CC" w:rsidRDefault="00B70CEA" w:rsidP="00B70CEA">
      <w:pPr>
        <w:pStyle w:val="Heading4"/>
        <w:spacing w:line="240" w:lineRule="auto"/>
        <w:jc w:val="both"/>
        <w:rPr>
          <w:rFonts w:ascii="Times New Roman" w:hAnsi="Times New Roman"/>
          <w:b/>
        </w:rPr>
      </w:pPr>
      <w:bookmarkStart w:id="66" w:name="_Toc235414369"/>
      <w:bookmarkStart w:id="67" w:name="_Toc247027427"/>
      <w:bookmarkStart w:id="68" w:name="_Toc113158481"/>
      <w:bookmarkStart w:id="69" w:name="_Toc116715980"/>
      <w:r w:rsidRPr="00FF37CC">
        <w:rPr>
          <w:rFonts w:ascii="Times New Roman" w:hAnsi="Times New Roman"/>
          <w:b/>
        </w:rPr>
        <w:t>Giao tiếp bên ngoài</w:t>
      </w:r>
      <w:bookmarkEnd w:id="66"/>
      <w:bookmarkEnd w:id="67"/>
    </w:p>
    <w:p w14:paraId="3684ABAB" w14:textId="77777777" w:rsidR="00B70CEA" w:rsidRPr="00FF37CC" w:rsidRDefault="00B70CEA" w:rsidP="00B70CEA">
      <w:pPr>
        <w:pStyle w:val="GachH-L063"/>
        <w:rPr>
          <w:lang w:val="vi-VN"/>
        </w:rPr>
      </w:pPr>
      <w:r w:rsidRPr="00FF37CC">
        <w:rPr>
          <w:lang w:val="vi-VN"/>
        </w:rPr>
        <w:t>Các giao tiếp bên ngoài phải đảm bảo không cần nhập lại các thông tin để truy vấn đã có (đã nhập ở hệ thống khác trước đó).</w:t>
      </w:r>
    </w:p>
    <w:p w14:paraId="1ABA9943" w14:textId="77777777" w:rsidR="00B70CEA" w:rsidRPr="00FF37CC" w:rsidRDefault="00B70CEA" w:rsidP="00B70CEA">
      <w:pPr>
        <w:pStyle w:val="GachH-L063"/>
        <w:rPr>
          <w:lang w:val="vi-VN"/>
        </w:rPr>
      </w:pPr>
      <w:r w:rsidRPr="00FF37CC">
        <w:rPr>
          <w:lang w:val="vi-VN"/>
        </w:rPr>
        <w:t>Các giao tiếp phải thiết kế cài đặt đảm bảo truy vấn thông tin nhanh.</w:t>
      </w:r>
    </w:p>
    <w:p w14:paraId="03966687" w14:textId="77777777" w:rsidR="00B70CEA" w:rsidRPr="00FF37CC" w:rsidRDefault="00B70CEA" w:rsidP="00B70CEA">
      <w:pPr>
        <w:pStyle w:val="Heading4"/>
        <w:spacing w:line="240" w:lineRule="auto"/>
        <w:jc w:val="both"/>
        <w:rPr>
          <w:rFonts w:ascii="Times New Roman" w:hAnsi="Times New Roman"/>
          <w:b/>
        </w:rPr>
      </w:pPr>
      <w:bookmarkStart w:id="70" w:name="_Toc235414370"/>
      <w:bookmarkStart w:id="71" w:name="_Toc247027428"/>
      <w:r w:rsidRPr="00FF37CC">
        <w:rPr>
          <w:rFonts w:ascii="Times New Roman" w:hAnsi="Times New Roman"/>
          <w:b/>
        </w:rPr>
        <w:lastRenderedPageBreak/>
        <w:t>Giao tiếp bên trong</w:t>
      </w:r>
      <w:bookmarkEnd w:id="70"/>
      <w:bookmarkEnd w:id="71"/>
    </w:p>
    <w:p w14:paraId="3BE7EB96" w14:textId="77777777" w:rsidR="00B70CEA" w:rsidRPr="00FF37CC" w:rsidRDefault="00B70CEA" w:rsidP="00B70CEA">
      <w:pPr>
        <w:jc w:val="both"/>
        <w:rPr>
          <w:szCs w:val="22"/>
        </w:rPr>
      </w:pPr>
    </w:p>
    <w:p w14:paraId="4B45A937" w14:textId="77777777" w:rsidR="00B70CEA" w:rsidRPr="00FF37CC" w:rsidRDefault="00B70CEA" w:rsidP="00B70CEA">
      <w:pPr>
        <w:pStyle w:val="Heading4"/>
        <w:spacing w:line="240" w:lineRule="auto"/>
        <w:jc w:val="both"/>
        <w:rPr>
          <w:rFonts w:ascii="Times New Roman" w:hAnsi="Times New Roman"/>
          <w:b/>
        </w:rPr>
      </w:pPr>
      <w:bookmarkStart w:id="72" w:name="_Toc235414371"/>
      <w:bookmarkStart w:id="73" w:name="_Toc247027429"/>
      <w:r w:rsidRPr="00FF37CC">
        <w:rPr>
          <w:rFonts w:ascii="Times New Roman" w:hAnsi="Times New Roman"/>
          <w:b/>
        </w:rPr>
        <w:t>Giao tiếp truyền thông</w:t>
      </w:r>
      <w:bookmarkEnd w:id="72"/>
      <w:bookmarkEnd w:id="73"/>
    </w:p>
    <w:p w14:paraId="4A798702" w14:textId="77777777" w:rsidR="00B70CEA" w:rsidRPr="00FF37CC" w:rsidRDefault="00B70CEA" w:rsidP="00B70CEA">
      <w:pPr>
        <w:pStyle w:val="GachH-L063"/>
      </w:pPr>
      <w:r w:rsidRPr="00FF37CC">
        <w:t>N/A</w:t>
      </w:r>
    </w:p>
    <w:p w14:paraId="333D4460" w14:textId="14B202D0" w:rsidR="00B70CEA" w:rsidRPr="00FF37CC" w:rsidRDefault="00B70CEA" w:rsidP="00B70CEA">
      <w:pPr>
        <w:pStyle w:val="Heading2"/>
        <w:rPr>
          <w:rFonts w:ascii="Times New Roman" w:hAnsi="Times New Roman"/>
          <w:szCs w:val="24"/>
        </w:rPr>
      </w:pPr>
      <w:bookmarkStart w:id="74" w:name="_Toc18079599"/>
      <w:bookmarkStart w:id="75" w:name="_Toc30088744"/>
      <w:r w:rsidRPr="00FF37CC">
        <w:rPr>
          <w:rFonts w:ascii="Times New Roman" w:hAnsi="Times New Roman"/>
          <w:szCs w:val="24"/>
        </w:rPr>
        <w:t>Các yêu cầu tài liệu người dùng và hỗ trợ trực tuyến</w:t>
      </w:r>
      <w:bookmarkEnd w:id="68"/>
      <w:bookmarkEnd w:id="69"/>
      <w:bookmarkEnd w:id="74"/>
      <w:bookmarkEnd w:id="75"/>
    </w:p>
    <w:p w14:paraId="5074D8E3" w14:textId="77777777" w:rsidR="00B70CEA" w:rsidRPr="00FF37CC" w:rsidRDefault="00B70CEA" w:rsidP="00B70CEA">
      <w:pPr>
        <w:pStyle w:val="GachH-L063"/>
        <w:rPr>
          <w:lang w:val="vi-VN"/>
        </w:rPr>
      </w:pPr>
    </w:p>
    <w:p w14:paraId="2DB15748" w14:textId="77777777" w:rsidR="00B70CEA" w:rsidRPr="00FF37CC" w:rsidRDefault="00B70CEA" w:rsidP="00B70CEA">
      <w:pPr>
        <w:pStyle w:val="Heading2"/>
        <w:rPr>
          <w:rFonts w:ascii="Times New Roman" w:hAnsi="Times New Roman"/>
          <w:szCs w:val="24"/>
        </w:rPr>
      </w:pPr>
      <w:bookmarkStart w:id="76" w:name="_Toc113158482"/>
      <w:bookmarkStart w:id="77" w:name="_Toc116715981"/>
      <w:bookmarkStart w:id="78" w:name="_Toc18079600"/>
      <w:bookmarkStart w:id="79" w:name="_Toc30088745"/>
      <w:r w:rsidRPr="00FF37CC">
        <w:rPr>
          <w:rFonts w:ascii="Times New Roman" w:hAnsi="Times New Roman"/>
          <w:szCs w:val="24"/>
        </w:rPr>
        <w:t>Các thành phần mua ngoài</w:t>
      </w:r>
      <w:bookmarkEnd w:id="76"/>
      <w:bookmarkEnd w:id="77"/>
      <w:bookmarkEnd w:id="78"/>
      <w:bookmarkEnd w:id="79"/>
    </w:p>
    <w:p w14:paraId="076E1E55" w14:textId="77777777" w:rsidR="00B70CEA" w:rsidRPr="00FF37CC" w:rsidRDefault="00B70CEA" w:rsidP="00B70CEA">
      <w:pPr>
        <w:pStyle w:val="GachH-L063"/>
        <w:rPr>
          <w:lang w:val="vi-VN"/>
        </w:rPr>
      </w:pPr>
      <w:r w:rsidRPr="00FF37CC">
        <w:rPr>
          <w:lang w:val="vi-VN"/>
        </w:rPr>
        <w:t>N/A</w:t>
      </w:r>
    </w:p>
    <w:p w14:paraId="268E46B2" w14:textId="77777777" w:rsidR="00B70CEA" w:rsidRPr="00FF37CC" w:rsidRDefault="00B70CEA" w:rsidP="00B70CEA">
      <w:pPr>
        <w:pStyle w:val="Heading2"/>
        <w:rPr>
          <w:rFonts w:ascii="Times New Roman" w:hAnsi="Times New Roman"/>
          <w:szCs w:val="24"/>
          <w:lang w:val="vi-VN"/>
        </w:rPr>
      </w:pPr>
      <w:bookmarkStart w:id="80" w:name="_Toc18079601"/>
      <w:bookmarkStart w:id="81" w:name="_Toc30088746"/>
      <w:r w:rsidRPr="00FF37CC">
        <w:rPr>
          <w:rFonts w:ascii="Times New Roman" w:hAnsi="Times New Roman"/>
          <w:szCs w:val="24"/>
          <w:lang w:val="vi-VN"/>
        </w:rPr>
        <w:t>Các yêu cầu pháp lý, bản quyền và những ghi chú khác</w:t>
      </w:r>
      <w:bookmarkEnd w:id="80"/>
      <w:bookmarkEnd w:id="81"/>
    </w:p>
    <w:p w14:paraId="3B3AEDC3" w14:textId="1FE8048F" w:rsidR="00B70CEA" w:rsidRPr="00FF37CC" w:rsidRDefault="00B70CEA" w:rsidP="00B70CEA">
      <w:pPr>
        <w:pStyle w:val="Heading2"/>
        <w:rPr>
          <w:rFonts w:ascii="Times New Roman" w:hAnsi="Times New Roman"/>
          <w:szCs w:val="24"/>
        </w:rPr>
      </w:pPr>
      <w:bookmarkStart w:id="82" w:name="_Toc113158486"/>
      <w:bookmarkStart w:id="83" w:name="_Toc116715989"/>
      <w:bookmarkStart w:id="84" w:name="_Toc18079602"/>
      <w:bookmarkStart w:id="85" w:name="_Toc30088747"/>
      <w:r w:rsidRPr="00FF37CC">
        <w:rPr>
          <w:rFonts w:ascii="Times New Roman" w:hAnsi="Times New Roman"/>
          <w:szCs w:val="24"/>
        </w:rPr>
        <w:t>Các tiêu chuẩn áp dụng</w:t>
      </w:r>
      <w:bookmarkEnd w:id="82"/>
      <w:bookmarkEnd w:id="83"/>
      <w:bookmarkEnd w:id="84"/>
      <w:bookmarkEnd w:id="85"/>
    </w:p>
    <w:p w14:paraId="5EC0162C" w14:textId="77777777" w:rsidR="00BC262C" w:rsidRPr="00FF37CC" w:rsidRDefault="00BC262C" w:rsidP="00E35B29">
      <w:pPr>
        <w:pStyle w:val="NormalIndent"/>
        <w:rPr>
          <w:snapToGrid/>
          <w:lang w:eastAsia="ar-SA"/>
        </w:rPr>
      </w:pPr>
    </w:p>
    <w:p w14:paraId="0A1F8901" w14:textId="77777777" w:rsidR="00D67B11" w:rsidRPr="00FF37CC" w:rsidRDefault="00D67B11" w:rsidP="00D67B11">
      <w:pPr>
        <w:pStyle w:val="Heading1"/>
        <w:spacing w:line="240" w:lineRule="auto"/>
      </w:pPr>
      <w:bookmarkStart w:id="86" w:name="_Toc237859168"/>
      <w:bookmarkStart w:id="87" w:name="_Toc30088748"/>
      <w:bookmarkEnd w:id="21"/>
      <w:r w:rsidRPr="00FF37CC">
        <w:t>PHỤ LỤC</w:t>
      </w:r>
      <w:bookmarkEnd w:id="86"/>
      <w:bookmarkEnd w:id="87"/>
    </w:p>
    <w:p w14:paraId="76D797DE" w14:textId="77777777" w:rsidR="00D67B11" w:rsidRPr="00FF37CC" w:rsidRDefault="00D67B11" w:rsidP="00E35B29">
      <w:pPr>
        <w:pStyle w:val="NormalIndent"/>
        <w:rPr>
          <w:snapToGrid/>
          <w:lang w:eastAsia="ar-SA"/>
        </w:rPr>
      </w:pPr>
      <w:r w:rsidRPr="00FF37CC">
        <w:rPr>
          <w:snapToGrid/>
          <w:lang w:eastAsia="ar-SA"/>
        </w:rPr>
        <w:t>[Phần này trình bày bảng tham chiếu các dự liệu gốc bao gồm các báo cáo, biểu mẫu, dữ liệu mà khách hàng cung cấp]</w:t>
      </w:r>
    </w:p>
    <w:p w14:paraId="47EA1BCE" w14:textId="77777777" w:rsidR="00D67B11" w:rsidRPr="00FF37CC" w:rsidRDefault="00D67B11" w:rsidP="00E35B29">
      <w:pPr>
        <w:pStyle w:val="NormalIndent"/>
        <w:rPr>
          <w:snapToGrid/>
          <w:lang w:eastAsia="ar-SA"/>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7"/>
        <w:gridCol w:w="1907"/>
        <w:gridCol w:w="1907"/>
      </w:tblGrid>
      <w:tr w:rsidR="00D67B11" w:rsidRPr="00FF37CC" w14:paraId="01D8FF2E" w14:textId="77777777" w:rsidTr="00041755">
        <w:tc>
          <w:tcPr>
            <w:tcW w:w="1906" w:type="dxa"/>
          </w:tcPr>
          <w:p w14:paraId="7B3986EC" w14:textId="77777777" w:rsidR="00D67B11" w:rsidRPr="00FF37CC" w:rsidRDefault="00D67B11" w:rsidP="00E35B29">
            <w:pPr>
              <w:pStyle w:val="NormalIndent"/>
              <w:rPr>
                <w:snapToGrid/>
                <w:lang w:eastAsia="ar-SA"/>
              </w:rPr>
            </w:pPr>
            <w:r w:rsidRPr="00FF37CC">
              <w:rPr>
                <w:snapToGrid/>
                <w:lang w:eastAsia="ar-SA"/>
              </w:rPr>
              <w:t>STT</w:t>
            </w:r>
          </w:p>
        </w:tc>
        <w:tc>
          <w:tcPr>
            <w:tcW w:w="1906" w:type="dxa"/>
          </w:tcPr>
          <w:p w14:paraId="68FA0AD0" w14:textId="77777777" w:rsidR="00D67B11" w:rsidRPr="00FF37CC" w:rsidRDefault="00D67B11" w:rsidP="00E35B29">
            <w:pPr>
              <w:pStyle w:val="NormalIndent"/>
              <w:rPr>
                <w:snapToGrid/>
                <w:lang w:eastAsia="ar-SA"/>
              </w:rPr>
            </w:pPr>
            <w:r w:rsidRPr="00FF37CC">
              <w:rPr>
                <w:snapToGrid/>
                <w:lang w:eastAsia="ar-SA"/>
              </w:rPr>
              <w:t>Mã tài liệu</w:t>
            </w:r>
          </w:p>
        </w:tc>
        <w:tc>
          <w:tcPr>
            <w:tcW w:w="1907" w:type="dxa"/>
          </w:tcPr>
          <w:p w14:paraId="5B7DA9CC" w14:textId="77777777" w:rsidR="00D67B11" w:rsidRPr="00FF37CC" w:rsidRDefault="00D67B11" w:rsidP="00E35B29">
            <w:pPr>
              <w:pStyle w:val="NormalIndent"/>
              <w:rPr>
                <w:snapToGrid/>
                <w:lang w:eastAsia="ar-SA"/>
              </w:rPr>
            </w:pPr>
            <w:r w:rsidRPr="00FF37CC">
              <w:rPr>
                <w:snapToGrid/>
                <w:lang w:eastAsia="ar-SA"/>
              </w:rPr>
              <w:t>Tên tài liệu</w:t>
            </w:r>
          </w:p>
        </w:tc>
        <w:tc>
          <w:tcPr>
            <w:tcW w:w="1907" w:type="dxa"/>
          </w:tcPr>
          <w:p w14:paraId="7EE7E7F3" w14:textId="77777777" w:rsidR="00D67B11" w:rsidRPr="00FF37CC" w:rsidRDefault="00D67B11" w:rsidP="00E35B29">
            <w:pPr>
              <w:pStyle w:val="NormalIndent"/>
              <w:rPr>
                <w:snapToGrid/>
                <w:lang w:eastAsia="ar-SA"/>
              </w:rPr>
            </w:pPr>
            <w:r w:rsidRPr="00FF37CC">
              <w:rPr>
                <w:snapToGrid/>
                <w:lang w:eastAsia="ar-SA"/>
              </w:rPr>
              <w:t>Mô tả tài liệu</w:t>
            </w:r>
          </w:p>
        </w:tc>
        <w:tc>
          <w:tcPr>
            <w:tcW w:w="1907" w:type="dxa"/>
          </w:tcPr>
          <w:p w14:paraId="21BA4440" w14:textId="77777777" w:rsidR="00D67B11" w:rsidRPr="00FF37CC" w:rsidRDefault="00D67B11" w:rsidP="00E35B29">
            <w:pPr>
              <w:pStyle w:val="NormalIndent"/>
              <w:rPr>
                <w:snapToGrid/>
                <w:lang w:eastAsia="ar-SA"/>
              </w:rPr>
            </w:pPr>
            <w:r w:rsidRPr="00FF37CC">
              <w:rPr>
                <w:snapToGrid/>
                <w:lang w:eastAsia="ar-SA"/>
              </w:rPr>
              <w:t>Link</w:t>
            </w:r>
          </w:p>
        </w:tc>
      </w:tr>
      <w:tr w:rsidR="00D67B11" w:rsidRPr="00FF37CC" w14:paraId="0E9DB797" w14:textId="77777777" w:rsidTr="00041755">
        <w:tc>
          <w:tcPr>
            <w:tcW w:w="1906" w:type="dxa"/>
          </w:tcPr>
          <w:p w14:paraId="7CC23676" w14:textId="77777777" w:rsidR="00D67B11" w:rsidRPr="00FF37CC" w:rsidRDefault="00D67B11" w:rsidP="00E35B29">
            <w:pPr>
              <w:pStyle w:val="NormalIndent"/>
              <w:rPr>
                <w:snapToGrid/>
                <w:lang w:eastAsia="ar-SA"/>
              </w:rPr>
            </w:pPr>
          </w:p>
        </w:tc>
        <w:tc>
          <w:tcPr>
            <w:tcW w:w="1906" w:type="dxa"/>
          </w:tcPr>
          <w:p w14:paraId="41B05A42" w14:textId="77777777" w:rsidR="00D67B11" w:rsidRPr="00FF37CC" w:rsidRDefault="00D67B11" w:rsidP="00E35B29">
            <w:pPr>
              <w:pStyle w:val="NormalIndent"/>
              <w:rPr>
                <w:snapToGrid/>
                <w:lang w:eastAsia="ar-SA"/>
              </w:rPr>
            </w:pPr>
          </w:p>
        </w:tc>
        <w:tc>
          <w:tcPr>
            <w:tcW w:w="1907" w:type="dxa"/>
          </w:tcPr>
          <w:p w14:paraId="25837D74" w14:textId="77777777" w:rsidR="00D67B11" w:rsidRPr="00FF37CC" w:rsidRDefault="00D67B11" w:rsidP="00E35B29">
            <w:pPr>
              <w:pStyle w:val="NormalIndent"/>
              <w:rPr>
                <w:snapToGrid/>
                <w:lang w:eastAsia="ar-SA"/>
              </w:rPr>
            </w:pPr>
          </w:p>
        </w:tc>
        <w:tc>
          <w:tcPr>
            <w:tcW w:w="1907" w:type="dxa"/>
          </w:tcPr>
          <w:p w14:paraId="40709F10" w14:textId="77777777" w:rsidR="00D67B11" w:rsidRPr="00FF37CC" w:rsidRDefault="00D67B11" w:rsidP="00E35B29">
            <w:pPr>
              <w:pStyle w:val="NormalIndent"/>
              <w:rPr>
                <w:snapToGrid/>
                <w:lang w:eastAsia="ar-SA"/>
              </w:rPr>
            </w:pPr>
          </w:p>
        </w:tc>
        <w:tc>
          <w:tcPr>
            <w:tcW w:w="1907" w:type="dxa"/>
          </w:tcPr>
          <w:p w14:paraId="3B92ED13" w14:textId="77777777" w:rsidR="00D67B11" w:rsidRPr="00FF37CC" w:rsidRDefault="00D67B11" w:rsidP="00E35B29">
            <w:pPr>
              <w:pStyle w:val="NormalIndent"/>
              <w:rPr>
                <w:snapToGrid/>
                <w:lang w:eastAsia="ar-SA"/>
              </w:rPr>
            </w:pPr>
          </w:p>
        </w:tc>
      </w:tr>
    </w:tbl>
    <w:p w14:paraId="5398CC7C" w14:textId="77777777" w:rsidR="00524B03" w:rsidRPr="00FF37CC" w:rsidRDefault="00524B03" w:rsidP="00E35B29">
      <w:pPr>
        <w:pStyle w:val="NormalIndent"/>
      </w:pPr>
    </w:p>
    <w:sectPr w:rsidR="00524B03" w:rsidRPr="00FF37CC" w:rsidSect="0087437F">
      <w:type w:val="continuous"/>
      <w:pgSz w:w="16834" w:h="11909" w:orient="landscape" w:code="9"/>
      <w:pgMar w:top="1440" w:right="1152" w:bottom="1152" w:left="1238" w:header="432" w:footer="432" w:gutter="0"/>
      <w:cols w:space="709"/>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531BEA" w14:textId="77777777" w:rsidR="00FE2AD2" w:rsidRDefault="00FE2AD2">
      <w:r>
        <w:separator/>
      </w:r>
    </w:p>
  </w:endnote>
  <w:endnote w:type="continuationSeparator" w:id="0">
    <w:p w14:paraId="39329820" w14:textId="77777777" w:rsidR="00FE2AD2" w:rsidRDefault="00FE2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ddingText B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1" w:usb1="00000000" w:usb2="00000000" w:usb3="00000000" w:csb0="00000013" w:csb1="00000000"/>
  </w:font>
  <w:font w:name=".VnArialH">
    <w:altName w:val="Courier New"/>
    <w:charset w:val="00"/>
    <w:family w:val="swiss"/>
    <w:pitch w:val="variable"/>
    <w:sig w:usb0="00000001" w:usb1="00000000" w:usb2="00000000" w:usb3="00000000" w:csb0="00000003" w:csb1="00000000"/>
  </w:font>
  <w:font w:name=".VnArial">
    <w:altName w:val="Courier New"/>
    <w:charset w:val="00"/>
    <w:family w:val="swiss"/>
    <w:pitch w:val="variable"/>
    <w:sig w:usb0="00000001" w:usb1="00000000" w:usb2="00000000" w:usb3="00000000" w:csb0="00000013" w:csb1="00000000"/>
  </w:font>
  <w:font w:name=".VnHelvetIns">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Condensed">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DA0C6" w14:textId="77777777" w:rsidR="00C02E21" w:rsidRDefault="00C02E21">
    <w:pPr>
      <w:pStyle w:val="Footer"/>
      <w:rPr>
        <w:sz w:val="22"/>
        <w:szCs w:val="22"/>
      </w:rPr>
    </w:pPr>
    <w:r>
      <w:rPr>
        <w:sz w:val="22"/>
        <w:szCs w:val="22"/>
      </w:rPr>
      <w:t>____________________________________________________________________________________</w:t>
    </w:r>
  </w:p>
  <w:p w14:paraId="64ADA491" w14:textId="04D90EAA" w:rsidR="00C02E21" w:rsidRPr="001A28C0" w:rsidRDefault="00C02E21">
    <w:pPr>
      <w:pStyle w:val="Footer"/>
      <w:rPr>
        <w:sz w:val="22"/>
        <w:szCs w:val="22"/>
      </w:rPr>
    </w:pPr>
    <w:r>
      <w:rPr>
        <w:sz w:val="22"/>
        <w:szCs w:val="22"/>
      </w:rPr>
      <w:tab/>
    </w:r>
    <w:r>
      <w:rPr>
        <w:sz w:val="22"/>
        <w:szCs w:val="22"/>
      </w:rPr>
      <w:tab/>
    </w:r>
    <w:r w:rsidRPr="001A28C0">
      <w:rPr>
        <w:rStyle w:val="PageNumber"/>
        <w:sz w:val="22"/>
        <w:szCs w:val="22"/>
      </w:rPr>
      <w:fldChar w:fldCharType="begin"/>
    </w:r>
    <w:r w:rsidRPr="001A28C0">
      <w:rPr>
        <w:rStyle w:val="PageNumber"/>
        <w:sz w:val="22"/>
        <w:szCs w:val="22"/>
      </w:rPr>
      <w:instrText xml:space="preserve"> PAGE </w:instrText>
    </w:r>
    <w:r w:rsidRPr="001A28C0">
      <w:rPr>
        <w:rStyle w:val="PageNumber"/>
        <w:sz w:val="22"/>
        <w:szCs w:val="22"/>
      </w:rPr>
      <w:fldChar w:fldCharType="separate"/>
    </w:r>
    <w:r w:rsidR="009A2C00">
      <w:rPr>
        <w:rStyle w:val="PageNumber"/>
        <w:noProof/>
        <w:sz w:val="22"/>
        <w:szCs w:val="22"/>
      </w:rPr>
      <w:t>202</w:t>
    </w:r>
    <w:r w:rsidRPr="001A28C0">
      <w:rPr>
        <w:rStyle w:val="PageNumber"/>
        <w:sz w:val="22"/>
        <w:szCs w:val="22"/>
      </w:rPr>
      <w:fldChar w:fldCharType="end"/>
    </w:r>
    <w:r w:rsidRPr="001A28C0">
      <w:rPr>
        <w:rStyle w:val="PageNumber"/>
        <w:sz w:val="22"/>
        <w:szCs w:val="22"/>
      </w:rPr>
      <w:t>/</w:t>
    </w:r>
    <w:r w:rsidRPr="001A28C0">
      <w:rPr>
        <w:rStyle w:val="PageNumber"/>
        <w:sz w:val="22"/>
        <w:szCs w:val="22"/>
      </w:rPr>
      <w:fldChar w:fldCharType="begin"/>
    </w:r>
    <w:r w:rsidRPr="001A28C0">
      <w:rPr>
        <w:rStyle w:val="PageNumber"/>
        <w:sz w:val="22"/>
        <w:szCs w:val="22"/>
      </w:rPr>
      <w:instrText xml:space="preserve"> NUMPAGES </w:instrText>
    </w:r>
    <w:r w:rsidRPr="001A28C0">
      <w:rPr>
        <w:rStyle w:val="PageNumber"/>
        <w:sz w:val="22"/>
        <w:szCs w:val="22"/>
      </w:rPr>
      <w:fldChar w:fldCharType="separate"/>
    </w:r>
    <w:r w:rsidR="009A2C00">
      <w:rPr>
        <w:rStyle w:val="PageNumber"/>
        <w:noProof/>
        <w:sz w:val="22"/>
        <w:szCs w:val="22"/>
      </w:rPr>
      <w:t>233</w:t>
    </w:r>
    <w:r w:rsidRPr="001A28C0">
      <w:rPr>
        <w:rStyle w:val="PageNumber"/>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D8EADF" w14:textId="77777777" w:rsidR="00FE2AD2" w:rsidRDefault="00FE2AD2">
      <w:r>
        <w:separator/>
      </w:r>
    </w:p>
  </w:footnote>
  <w:footnote w:type="continuationSeparator" w:id="0">
    <w:p w14:paraId="33B1EB0E" w14:textId="77777777" w:rsidR="00FE2AD2" w:rsidRDefault="00FE2A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0CC59" w14:textId="77777777" w:rsidR="00C02E21" w:rsidRPr="001A28C0" w:rsidRDefault="00C02E21" w:rsidP="0043699C">
    <w:pPr>
      <w:pStyle w:val="Header"/>
      <w:pBdr>
        <w:bottom w:val="single" w:sz="4" w:space="1" w:color="auto"/>
      </w:pBdr>
      <w:tabs>
        <w:tab w:val="clear" w:pos="8640"/>
        <w:tab w:val="right" w:pos="8222"/>
      </w:tabs>
      <w:rPr>
        <w:sz w:val="22"/>
        <w:szCs w:val="22"/>
        <w:lang w:val="fr-FR"/>
      </w:rPr>
    </w:pPr>
    <w:r w:rsidRPr="001A28C0">
      <w:rPr>
        <w:sz w:val="22"/>
        <w:szCs w:val="22"/>
        <w:lang w:val="fr-FR"/>
      </w:rPr>
      <w:t xml:space="preserve">&lt;Mã hiệu dự án&gt;- </w:t>
    </w:r>
    <w:r>
      <w:rPr>
        <w:sz w:val="22"/>
        <w:szCs w:val="22"/>
        <w:lang w:val="fr-FR"/>
      </w:rPr>
      <w:t xml:space="preserve">Tài liệu đặc tả yêu cầu người dùng   </w:t>
    </w:r>
    <w:r w:rsidRPr="001A28C0">
      <w:rPr>
        <w:sz w:val="22"/>
        <w:szCs w:val="22"/>
        <w:lang w:val="fr-FR"/>
      </w:rPr>
      <w:t xml:space="preserve">                                                                   v&lt;x.x&gt;</w:t>
    </w:r>
  </w:p>
  <w:p w14:paraId="2D4C3EE9" w14:textId="77777777" w:rsidR="00C02E21" w:rsidRPr="0043699C" w:rsidRDefault="00C02E21" w:rsidP="002933F3">
    <w:pPr>
      <w:pStyle w:val="Heade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75749"/>
    <w:multiLevelType w:val="hybridMultilevel"/>
    <w:tmpl w:val="EBB0720C"/>
    <w:lvl w:ilvl="0" w:tplc="1D0A4B66">
      <w:start w:val="1"/>
      <w:numFmt w:val="bullet"/>
      <w:lvlText w:val="-"/>
      <w:lvlJc w:val="left"/>
      <w:pPr>
        <w:ind w:left="720" w:hanging="360"/>
      </w:pPr>
      <w:rPr>
        <w:rFonts w:ascii="Arial" w:eastAsiaTheme="minorEastAsia" w:hAnsi="Arial" w:cs="Aria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D1455"/>
    <w:multiLevelType w:val="hybridMultilevel"/>
    <w:tmpl w:val="5A54E0DA"/>
    <w:lvl w:ilvl="0" w:tplc="44FCCBA8">
      <w:start w:val="1"/>
      <w:numFmt w:val="bullet"/>
      <w:pStyle w:val="GachH63"/>
      <w:lvlText w:val="–"/>
      <w:lvlJc w:val="left"/>
      <w:pPr>
        <w:tabs>
          <w:tab w:val="num" w:pos="1267"/>
        </w:tabs>
        <w:ind w:left="1267" w:hanging="360"/>
      </w:pPr>
      <w:rPr>
        <w:rFonts w:ascii="WeddingText BT" w:hAnsi="WeddingText BT" w:hint="default"/>
        <w:color w:val="auto"/>
      </w:rPr>
    </w:lvl>
    <w:lvl w:ilvl="1" w:tplc="AE0A583C">
      <w:numFmt w:val="bullet"/>
      <w:lvlText w:val=""/>
      <w:lvlJc w:val="left"/>
      <w:pPr>
        <w:ind w:left="1260" w:hanging="360"/>
      </w:pPr>
      <w:rPr>
        <w:rFonts w:ascii="Symbol" w:eastAsia="Times New Roman" w:hAnsi="Symbol" w:cs="Aria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7630520"/>
    <w:multiLevelType w:val="hybridMultilevel"/>
    <w:tmpl w:val="600AF594"/>
    <w:lvl w:ilvl="0" w:tplc="85C0AD14">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DE0C0F"/>
    <w:multiLevelType w:val="multilevel"/>
    <w:tmpl w:val="5F107F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rFonts w:ascii="Times New Roman" w:hAnsi="Times New Roman" w:cs="Times New Roman" w:hint="default"/>
        <w:sz w:val="24"/>
        <w:szCs w:val="24"/>
      </w:rPr>
    </w:lvl>
    <w:lvl w:ilvl="6">
      <w:start w:val="1"/>
      <w:numFmt w:val="decimal"/>
      <w:pStyle w:val="Heading7"/>
      <w:lvlText w:val="%1.%2.%3.%4.%5.%6.%7"/>
      <w:lvlJc w:val="left"/>
      <w:pPr>
        <w:tabs>
          <w:tab w:val="num" w:pos="8046"/>
        </w:tabs>
        <w:ind w:left="804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6">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nsid w:val="0DC5788C"/>
    <w:multiLevelType w:val="hybridMultilevel"/>
    <w:tmpl w:val="D8F6C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C33BBE"/>
    <w:multiLevelType w:val="hybridMultilevel"/>
    <w:tmpl w:val="EC5416A6"/>
    <w:lvl w:ilvl="0" w:tplc="3B28DF6C">
      <w:start w:val="1"/>
      <w:numFmt w:val="decimal"/>
      <w:lvlText w:val="%1."/>
      <w:lvlJc w:val="left"/>
      <w:pPr>
        <w:ind w:left="1778" w:hanging="106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1214362C"/>
    <w:multiLevelType w:val="hybridMultilevel"/>
    <w:tmpl w:val="BDCA7386"/>
    <w:lvl w:ilvl="0" w:tplc="04090001">
      <w:start w:val="1"/>
      <w:numFmt w:val="bullet"/>
      <w:lvlText w:val=""/>
      <w:lvlJc w:val="left"/>
      <w:pPr>
        <w:tabs>
          <w:tab w:val="num" w:pos="1980"/>
        </w:tabs>
        <w:ind w:left="198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2CC5559"/>
    <w:multiLevelType w:val="hybridMultilevel"/>
    <w:tmpl w:val="0C08F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EE4225"/>
    <w:multiLevelType w:val="hybridMultilevel"/>
    <w:tmpl w:val="9EFA4C94"/>
    <w:lvl w:ilvl="0" w:tplc="04090001">
      <w:start w:val="1"/>
      <w:numFmt w:val="bullet"/>
      <w:lvlText w:val=""/>
      <w:lvlJc w:val="left"/>
      <w:pPr>
        <w:ind w:left="67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0A0A64"/>
    <w:multiLevelType w:val="hybridMultilevel"/>
    <w:tmpl w:val="C0B45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1033AC"/>
    <w:multiLevelType w:val="hybridMultilevel"/>
    <w:tmpl w:val="D2C44EDA"/>
    <w:lvl w:ilvl="0" w:tplc="3B28DF6C">
      <w:start w:val="1"/>
      <w:numFmt w:val="decimal"/>
      <w:lvlText w:val="%1."/>
      <w:lvlJc w:val="left"/>
      <w:pPr>
        <w:ind w:left="1778" w:hanging="106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19563F40"/>
    <w:multiLevelType w:val="hybridMultilevel"/>
    <w:tmpl w:val="5CE6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6">
    <w:nsid w:val="19A75E58"/>
    <w:multiLevelType w:val="multilevel"/>
    <w:tmpl w:val="849CFB1A"/>
    <w:lvl w:ilvl="0">
      <w:start w:val="1"/>
      <w:numFmt w:val="decimal"/>
      <w:lvlText w:val="%1."/>
      <w:lvlJc w:val="left"/>
      <w:pPr>
        <w:tabs>
          <w:tab w:val="num" w:pos="720"/>
        </w:tabs>
        <w:ind w:left="720" w:hanging="360"/>
      </w:pPr>
      <w:rPr>
        <w:rFonts w:hint="default"/>
      </w:rPr>
    </w:lvl>
    <w:lvl w:ilvl="1">
      <w:start w:val="1"/>
      <w:numFmt w:val="decimal"/>
      <w:pStyle w:val="VIETTELStyle2"/>
      <w:isLgl/>
      <w:lvlText w:val="%1.%2"/>
      <w:lvlJc w:val="left"/>
      <w:pPr>
        <w:tabs>
          <w:tab w:val="num" w:pos="780"/>
        </w:tabs>
        <w:ind w:left="780" w:hanging="420"/>
      </w:pPr>
      <w:rPr>
        <w:rFonts w:hint="default"/>
      </w:rPr>
    </w:lvl>
    <w:lvl w:ilvl="2">
      <w:start w:val="1"/>
      <w:numFmt w:val="decimal"/>
      <w:pStyle w:val="VIETTELStyle3"/>
      <w:isLgl/>
      <w:lvlText w:val="%1.%2.%3"/>
      <w:lvlJc w:val="left"/>
      <w:pPr>
        <w:tabs>
          <w:tab w:val="num" w:pos="1080"/>
        </w:tabs>
        <w:ind w:left="1080" w:hanging="720"/>
      </w:pPr>
      <w:rPr>
        <w:rFonts w:hint="default"/>
      </w:rPr>
    </w:lvl>
    <w:lvl w:ilvl="3">
      <w:start w:val="1"/>
      <w:numFmt w:val="decimal"/>
      <w:pStyle w:val="VIETTELStyle4"/>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17">
    <w:nsid w:val="1ABC5BCF"/>
    <w:multiLevelType w:val="hybridMultilevel"/>
    <w:tmpl w:val="BBD8D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ABE25E6"/>
    <w:multiLevelType w:val="hybridMultilevel"/>
    <w:tmpl w:val="6AB874A8"/>
    <w:lvl w:ilvl="0" w:tplc="85C0AD14">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096CC1"/>
    <w:multiLevelType w:val="singleLevel"/>
    <w:tmpl w:val="A2B453D0"/>
    <w:name w:val="52"/>
    <w:lvl w:ilvl="0">
      <w:start w:val="1"/>
      <w:numFmt w:val="decimal"/>
      <w:lvlText w:val="%1."/>
      <w:lvlJc w:val="left"/>
      <w:pPr>
        <w:tabs>
          <w:tab w:val="num" w:pos="360"/>
        </w:tabs>
        <w:ind w:left="216" w:hanging="216"/>
      </w:pPr>
    </w:lvl>
  </w:abstractNum>
  <w:abstractNum w:abstractNumId="20">
    <w:nsid w:val="1B6C3271"/>
    <w:multiLevelType w:val="multilevel"/>
    <w:tmpl w:val="6056286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hint="default"/>
      </w:rPr>
    </w:lvl>
    <w:lvl w:ilvl="5">
      <w:start w:val="1"/>
      <w:numFmt w:val="decimal"/>
      <w:lvlText w:val="%1.%2.%3.%4.%5.%6"/>
      <w:lvlJc w:val="left"/>
      <w:pPr>
        <w:tabs>
          <w:tab w:val="num" w:pos="5562"/>
        </w:tabs>
        <w:ind w:left="556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1CBB585D"/>
    <w:multiLevelType w:val="multilevel"/>
    <w:tmpl w:val="45A43480"/>
    <w:lvl w:ilvl="0">
      <w:start w:val="1"/>
      <w:numFmt w:val="decimal"/>
      <w:lvlText w:val="%1."/>
      <w:lvlJc w:val="left"/>
      <w:pPr>
        <w:ind w:left="720" w:hanging="360"/>
      </w:pPr>
      <w:rPr>
        <w:rFonts w:hint="default"/>
      </w:rPr>
    </w:lvl>
    <w:lvl w:ilvl="1">
      <w:start w:val="1"/>
      <w:numFmt w:val="decimal"/>
      <w:isLgl/>
      <w:lvlText w:val="%1.%2"/>
      <w:lvlJc w:val="left"/>
      <w:pPr>
        <w:ind w:left="2622" w:hanging="1020"/>
      </w:pPr>
      <w:rPr>
        <w:rFonts w:hint="default"/>
      </w:rPr>
    </w:lvl>
    <w:lvl w:ilvl="2">
      <w:start w:val="5"/>
      <w:numFmt w:val="decimal"/>
      <w:isLgl/>
      <w:lvlText w:val="%1.%2.%3"/>
      <w:lvlJc w:val="left"/>
      <w:pPr>
        <w:ind w:left="3864" w:hanging="1020"/>
      </w:pPr>
      <w:rPr>
        <w:rFonts w:hint="default"/>
      </w:rPr>
    </w:lvl>
    <w:lvl w:ilvl="3">
      <w:start w:val="3"/>
      <w:numFmt w:val="decimal"/>
      <w:isLgl/>
      <w:lvlText w:val="%1.%2.%3.%4"/>
      <w:lvlJc w:val="left"/>
      <w:pPr>
        <w:ind w:left="5106" w:hanging="1020"/>
      </w:pPr>
      <w:rPr>
        <w:rFonts w:hint="default"/>
      </w:rPr>
    </w:lvl>
    <w:lvl w:ilvl="4">
      <w:start w:val="4"/>
      <w:numFmt w:val="decimal"/>
      <w:isLgl/>
      <w:lvlText w:val="%1.%2.%3.%4.%5"/>
      <w:lvlJc w:val="left"/>
      <w:pPr>
        <w:ind w:left="6408" w:hanging="1080"/>
      </w:pPr>
      <w:rPr>
        <w:rFonts w:hint="default"/>
      </w:rPr>
    </w:lvl>
    <w:lvl w:ilvl="5">
      <w:start w:val="3"/>
      <w:numFmt w:val="decimal"/>
      <w:isLgl/>
      <w:lvlText w:val="%1.%2.%3.%4.%5.%6"/>
      <w:lvlJc w:val="left"/>
      <w:pPr>
        <w:ind w:left="7650" w:hanging="1080"/>
      </w:pPr>
      <w:rPr>
        <w:rFonts w:hint="default"/>
      </w:rPr>
    </w:lvl>
    <w:lvl w:ilvl="6">
      <w:start w:val="1"/>
      <w:numFmt w:val="decimal"/>
      <w:isLgl/>
      <w:lvlText w:val="%1.%2.%3.%4.%5.%6.%7"/>
      <w:lvlJc w:val="left"/>
      <w:pPr>
        <w:ind w:left="9252" w:hanging="1440"/>
      </w:pPr>
      <w:rPr>
        <w:rFonts w:hint="default"/>
      </w:rPr>
    </w:lvl>
    <w:lvl w:ilvl="7">
      <w:start w:val="1"/>
      <w:numFmt w:val="decimal"/>
      <w:isLgl/>
      <w:lvlText w:val="%1.%2.%3.%4.%5.%6.%7.%8"/>
      <w:lvlJc w:val="left"/>
      <w:pPr>
        <w:ind w:left="10494" w:hanging="1440"/>
      </w:pPr>
      <w:rPr>
        <w:rFonts w:hint="default"/>
      </w:rPr>
    </w:lvl>
    <w:lvl w:ilvl="8">
      <w:start w:val="1"/>
      <w:numFmt w:val="decimal"/>
      <w:isLgl/>
      <w:lvlText w:val="%1.%2.%3.%4.%5.%6.%7.%8.%9"/>
      <w:lvlJc w:val="left"/>
      <w:pPr>
        <w:ind w:left="12096" w:hanging="1800"/>
      </w:pPr>
      <w:rPr>
        <w:rFonts w:hint="default"/>
      </w:rPr>
    </w:lvl>
  </w:abstractNum>
  <w:abstractNum w:abstractNumId="22">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24">
    <w:nsid w:val="1F01268C"/>
    <w:multiLevelType w:val="hybridMultilevel"/>
    <w:tmpl w:val="0518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B1695B"/>
    <w:multiLevelType w:val="hybridMultilevel"/>
    <w:tmpl w:val="0720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4A03D3"/>
    <w:multiLevelType w:val="hybridMultilevel"/>
    <w:tmpl w:val="D13A36C6"/>
    <w:lvl w:ilvl="0" w:tplc="C5362EE0">
      <w:start w:val="1"/>
      <w:numFmt w:val="bullet"/>
      <w:pStyle w:val="GachH-L125"/>
      <w:lvlText w:val="­"/>
      <w:lvlJc w:val="left"/>
      <w:pPr>
        <w:tabs>
          <w:tab w:val="num" w:pos="1440"/>
        </w:tabs>
        <w:ind w:left="1440" w:hanging="288"/>
      </w:pPr>
      <w:rPr>
        <w:rFonts w:ascii="Courier New" w:hAnsi="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23B22BA4"/>
    <w:multiLevelType w:val="hybridMultilevel"/>
    <w:tmpl w:val="44584ECA"/>
    <w:lvl w:ilvl="0" w:tplc="66ECF7CA">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9">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30">
    <w:nsid w:val="258523EC"/>
    <w:multiLevelType w:val="hybridMultilevel"/>
    <w:tmpl w:val="B842656C"/>
    <w:lvl w:ilvl="0" w:tplc="F4FE4F7A">
      <w:numFmt w:val="bullet"/>
      <w:lvlText w:val="-"/>
      <w:lvlJc w:val="left"/>
      <w:pPr>
        <w:ind w:left="3068" w:hanging="360"/>
      </w:pPr>
      <w:rPr>
        <w:rFonts w:ascii="Times New Roman" w:eastAsia="Times New Roman"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1">
      <w:start w:val="1"/>
      <w:numFmt w:val="bullet"/>
      <w:lvlText w:val=""/>
      <w:lvlJc w:val="left"/>
      <w:pPr>
        <w:ind w:left="3780" w:hanging="360"/>
      </w:pPr>
      <w:rPr>
        <w:rFonts w:ascii="Symbol" w:hAnsi="Symbol"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1">
    <w:nsid w:val="2F5D515F"/>
    <w:multiLevelType w:val="hybridMultilevel"/>
    <w:tmpl w:val="B388F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0F90F32"/>
    <w:multiLevelType w:val="hybridMultilevel"/>
    <w:tmpl w:val="69E02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59D136B"/>
    <w:multiLevelType w:val="hybridMultilevel"/>
    <w:tmpl w:val="26CE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2908AC"/>
    <w:multiLevelType w:val="hybridMultilevel"/>
    <w:tmpl w:val="E37835E0"/>
    <w:lvl w:ilvl="0" w:tplc="04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36">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7">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38">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9">
    <w:nsid w:val="3EFC7D26"/>
    <w:multiLevelType w:val="hybridMultilevel"/>
    <w:tmpl w:val="0630E1AC"/>
    <w:lvl w:ilvl="0" w:tplc="FFFFFFFF">
      <w:numFmt w:val="bullet"/>
      <w:pStyle w:val="GachH-L063"/>
      <w:lvlText w:val="­"/>
      <w:lvlJc w:val="left"/>
      <w:pPr>
        <w:tabs>
          <w:tab w:val="num" w:pos="1278"/>
        </w:tabs>
        <w:ind w:left="1278" w:hanging="288"/>
      </w:pPr>
      <w:rPr>
        <w:rFonts w:ascii="Courier New" w:eastAsia="Times New Roman" w:hAnsi="Courier New" w:hint="default"/>
        <w:i/>
        <w:color w:val="auto"/>
      </w:rPr>
    </w:lvl>
    <w:lvl w:ilvl="1" w:tplc="FFFFFFFF">
      <w:start w:val="1"/>
      <w:numFmt w:val="bullet"/>
      <w:lvlText w:val="o"/>
      <w:lvlJc w:val="left"/>
      <w:pPr>
        <w:tabs>
          <w:tab w:val="num" w:pos="2074"/>
        </w:tabs>
        <w:ind w:left="2074" w:hanging="360"/>
      </w:pPr>
      <w:rPr>
        <w:rFonts w:ascii="Courier New" w:hAnsi="Courier New" w:cs="Courier New" w:hint="default"/>
      </w:rPr>
    </w:lvl>
    <w:lvl w:ilvl="2" w:tplc="FFFFFFFF" w:tentative="1">
      <w:start w:val="1"/>
      <w:numFmt w:val="bullet"/>
      <w:lvlText w:val=""/>
      <w:lvlJc w:val="left"/>
      <w:pPr>
        <w:tabs>
          <w:tab w:val="num" w:pos="2794"/>
        </w:tabs>
        <w:ind w:left="2794" w:hanging="360"/>
      </w:pPr>
      <w:rPr>
        <w:rFonts w:ascii="Wingdings" w:hAnsi="Wingdings" w:hint="default"/>
      </w:rPr>
    </w:lvl>
    <w:lvl w:ilvl="3" w:tplc="FFFFFFFF">
      <w:start w:val="1"/>
      <w:numFmt w:val="bullet"/>
      <w:lvlText w:val=""/>
      <w:lvlJc w:val="left"/>
      <w:pPr>
        <w:tabs>
          <w:tab w:val="num" w:pos="3514"/>
        </w:tabs>
        <w:ind w:left="3514" w:hanging="360"/>
      </w:pPr>
      <w:rPr>
        <w:rFonts w:ascii="Symbol" w:hAnsi="Symbol" w:hint="default"/>
      </w:rPr>
    </w:lvl>
    <w:lvl w:ilvl="4" w:tplc="FFFFFFFF" w:tentative="1">
      <w:start w:val="1"/>
      <w:numFmt w:val="bullet"/>
      <w:lvlText w:val="o"/>
      <w:lvlJc w:val="left"/>
      <w:pPr>
        <w:tabs>
          <w:tab w:val="num" w:pos="4234"/>
        </w:tabs>
        <w:ind w:left="4234" w:hanging="360"/>
      </w:pPr>
      <w:rPr>
        <w:rFonts w:ascii="Courier New" w:hAnsi="Courier New" w:cs="Courier New" w:hint="default"/>
      </w:rPr>
    </w:lvl>
    <w:lvl w:ilvl="5" w:tplc="FFFFFFFF" w:tentative="1">
      <w:start w:val="1"/>
      <w:numFmt w:val="bullet"/>
      <w:lvlText w:val=""/>
      <w:lvlJc w:val="left"/>
      <w:pPr>
        <w:tabs>
          <w:tab w:val="num" w:pos="4954"/>
        </w:tabs>
        <w:ind w:left="4954" w:hanging="360"/>
      </w:pPr>
      <w:rPr>
        <w:rFonts w:ascii="Wingdings" w:hAnsi="Wingdings" w:hint="default"/>
      </w:rPr>
    </w:lvl>
    <w:lvl w:ilvl="6" w:tplc="FFFFFFFF" w:tentative="1">
      <w:start w:val="1"/>
      <w:numFmt w:val="bullet"/>
      <w:lvlText w:val=""/>
      <w:lvlJc w:val="left"/>
      <w:pPr>
        <w:tabs>
          <w:tab w:val="num" w:pos="5674"/>
        </w:tabs>
        <w:ind w:left="5674" w:hanging="360"/>
      </w:pPr>
      <w:rPr>
        <w:rFonts w:ascii="Symbol" w:hAnsi="Symbol" w:hint="default"/>
      </w:rPr>
    </w:lvl>
    <w:lvl w:ilvl="7" w:tplc="FFFFFFFF" w:tentative="1">
      <w:start w:val="1"/>
      <w:numFmt w:val="bullet"/>
      <w:lvlText w:val="o"/>
      <w:lvlJc w:val="left"/>
      <w:pPr>
        <w:tabs>
          <w:tab w:val="num" w:pos="6394"/>
        </w:tabs>
        <w:ind w:left="6394" w:hanging="360"/>
      </w:pPr>
      <w:rPr>
        <w:rFonts w:ascii="Courier New" w:hAnsi="Courier New" w:cs="Courier New" w:hint="default"/>
      </w:rPr>
    </w:lvl>
    <w:lvl w:ilvl="8" w:tplc="FFFFFFFF" w:tentative="1">
      <w:start w:val="1"/>
      <w:numFmt w:val="bullet"/>
      <w:lvlText w:val=""/>
      <w:lvlJc w:val="left"/>
      <w:pPr>
        <w:tabs>
          <w:tab w:val="num" w:pos="7114"/>
        </w:tabs>
        <w:ind w:left="7114" w:hanging="360"/>
      </w:pPr>
      <w:rPr>
        <w:rFonts w:ascii="Wingdings" w:hAnsi="Wingdings" w:hint="default"/>
      </w:rPr>
    </w:lvl>
  </w:abstractNum>
  <w:abstractNum w:abstractNumId="40">
    <w:nsid w:val="45174AAC"/>
    <w:multiLevelType w:val="hybridMultilevel"/>
    <w:tmpl w:val="A7AAA2A6"/>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41">
    <w:nsid w:val="45284505"/>
    <w:multiLevelType w:val="hybridMultilevel"/>
    <w:tmpl w:val="B0A4F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6932CB5"/>
    <w:multiLevelType w:val="hybridMultilevel"/>
    <w:tmpl w:val="4D262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6CB2FA4"/>
    <w:multiLevelType w:val="hybridMultilevel"/>
    <w:tmpl w:val="CEA8B792"/>
    <w:lvl w:ilvl="0" w:tplc="66ECF7CA">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5">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6">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7">
    <w:nsid w:val="4BF06F2B"/>
    <w:multiLevelType w:val="hybridMultilevel"/>
    <w:tmpl w:val="15768D9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8">
    <w:nsid w:val="508659B5"/>
    <w:multiLevelType w:val="hybridMultilevel"/>
    <w:tmpl w:val="99D28FB4"/>
    <w:lvl w:ilvl="0" w:tplc="04090001">
      <w:start w:val="1"/>
      <w:numFmt w:val="bullet"/>
      <w:lvlText w:val=""/>
      <w:lvlJc w:val="left"/>
      <w:pPr>
        <w:ind w:left="2396" w:hanging="360"/>
      </w:pPr>
      <w:rPr>
        <w:rFonts w:ascii="Symbol" w:hAnsi="Symbol" w:hint="default"/>
      </w:rPr>
    </w:lvl>
    <w:lvl w:ilvl="1" w:tplc="04090003" w:tentative="1">
      <w:start w:val="1"/>
      <w:numFmt w:val="bullet"/>
      <w:lvlText w:val="o"/>
      <w:lvlJc w:val="left"/>
      <w:pPr>
        <w:ind w:left="3116" w:hanging="360"/>
      </w:pPr>
      <w:rPr>
        <w:rFonts w:ascii="Courier New" w:hAnsi="Courier New" w:cs="Courier New" w:hint="default"/>
      </w:rPr>
    </w:lvl>
    <w:lvl w:ilvl="2" w:tplc="04090005" w:tentative="1">
      <w:start w:val="1"/>
      <w:numFmt w:val="bullet"/>
      <w:lvlText w:val=""/>
      <w:lvlJc w:val="left"/>
      <w:pPr>
        <w:ind w:left="3836" w:hanging="360"/>
      </w:pPr>
      <w:rPr>
        <w:rFonts w:ascii="Wingdings" w:hAnsi="Wingdings" w:hint="default"/>
      </w:rPr>
    </w:lvl>
    <w:lvl w:ilvl="3" w:tplc="04090001" w:tentative="1">
      <w:start w:val="1"/>
      <w:numFmt w:val="bullet"/>
      <w:lvlText w:val=""/>
      <w:lvlJc w:val="left"/>
      <w:pPr>
        <w:ind w:left="4556" w:hanging="360"/>
      </w:pPr>
      <w:rPr>
        <w:rFonts w:ascii="Symbol" w:hAnsi="Symbol" w:hint="default"/>
      </w:rPr>
    </w:lvl>
    <w:lvl w:ilvl="4" w:tplc="04090003" w:tentative="1">
      <w:start w:val="1"/>
      <w:numFmt w:val="bullet"/>
      <w:lvlText w:val="o"/>
      <w:lvlJc w:val="left"/>
      <w:pPr>
        <w:ind w:left="5276" w:hanging="360"/>
      </w:pPr>
      <w:rPr>
        <w:rFonts w:ascii="Courier New" w:hAnsi="Courier New" w:cs="Courier New" w:hint="default"/>
      </w:rPr>
    </w:lvl>
    <w:lvl w:ilvl="5" w:tplc="04090005" w:tentative="1">
      <w:start w:val="1"/>
      <w:numFmt w:val="bullet"/>
      <w:lvlText w:val=""/>
      <w:lvlJc w:val="left"/>
      <w:pPr>
        <w:ind w:left="5996" w:hanging="360"/>
      </w:pPr>
      <w:rPr>
        <w:rFonts w:ascii="Wingdings" w:hAnsi="Wingdings" w:hint="default"/>
      </w:rPr>
    </w:lvl>
    <w:lvl w:ilvl="6" w:tplc="04090001" w:tentative="1">
      <w:start w:val="1"/>
      <w:numFmt w:val="bullet"/>
      <w:lvlText w:val=""/>
      <w:lvlJc w:val="left"/>
      <w:pPr>
        <w:ind w:left="6716" w:hanging="360"/>
      </w:pPr>
      <w:rPr>
        <w:rFonts w:ascii="Symbol" w:hAnsi="Symbol" w:hint="default"/>
      </w:rPr>
    </w:lvl>
    <w:lvl w:ilvl="7" w:tplc="04090003" w:tentative="1">
      <w:start w:val="1"/>
      <w:numFmt w:val="bullet"/>
      <w:lvlText w:val="o"/>
      <w:lvlJc w:val="left"/>
      <w:pPr>
        <w:ind w:left="7436" w:hanging="360"/>
      </w:pPr>
      <w:rPr>
        <w:rFonts w:ascii="Courier New" w:hAnsi="Courier New" w:cs="Courier New" w:hint="default"/>
      </w:rPr>
    </w:lvl>
    <w:lvl w:ilvl="8" w:tplc="04090005" w:tentative="1">
      <w:start w:val="1"/>
      <w:numFmt w:val="bullet"/>
      <w:lvlText w:val=""/>
      <w:lvlJc w:val="left"/>
      <w:pPr>
        <w:ind w:left="8156" w:hanging="360"/>
      </w:pPr>
      <w:rPr>
        <w:rFonts w:ascii="Wingdings" w:hAnsi="Wingdings" w:hint="default"/>
      </w:rPr>
    </w:lvl>
  </w:abstractNum>
  <w:abstractNum w:abstractNumId="49">
    <w:nsid w:val="514340A6"/>
    <w:multiLevelType w:val="hybridMultilevel"/>
    <w:tmpl w:val="B0A6624E"/>
    <w:lvl w:ilvl="0" w:tplc="1D0A4B66">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
    <w:nsid w:val="53D56828"/>
    <w:multiLevelType w:val="hybridMultilevel"/>
    <w:tmpl w:val="33EA1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A32FF1"/>
    <w:multiLevelType w:val="hybridMultilevel"/>
    <w:tmpl w:val="A0C6724C"/>
    <w:lvl w:ilvl="0" w:tplc="FFFFFFFF">
      <w:start w:val="1"/>
      <w:numFmt w:val="bullet"/>
      <w:pStyle w:val="ChamR-L25"/>
      <w:lvlText w:val="o"/>
      <w:lvlJc w:val="left"/>
      <w:pPr>
        <w:tabs>
          <w:tab w:val="num" w:pos="1872"/>
        </w:tabs>
        <w:ind w:left="1872" w:hanging="288"/>
      </w:pPr>
      <w:rPr>
        <w:rFonts w:ascii="Courier New" w:hAnsi="Courier New" w:hint="default"/>
      </w:rPr>
    </w:lvl>
    <w:lvl w:ilvl="1" w:tplc="FFFFFFFF">
      <w:start w:val="1"/>
      <w:numFmt w:val="bullet"/>
      <w:lvlText w:val="o"/>
      <w:lvlJc w:val="left"/>
      <w:pPr>
        <w:tabs>
          <w:tab w:val="num" w:pos="2592"/>
        </w:tabs>
        <w:ind w:left="2592" w:hanging="360"/>
      </w:pPr>
      <w:rPr>
        <w:rFonts w:ascii="Courier New" w:hAnsi="Courier New" w:cs="Courier New" w:hint="default"/>
      </w:rPr>
    </w:lvl>
    <w:lvl w:ilvl="2" w:tplc="FFFFFFFF">
      <w:start w:val="1"/>
      <w:numFmt w:val="bullet"/>
      <w:lvlText w:val=""/>
      <w:lvlJc w:val="left"/>
      <w:pPr>
        <w:tabs>
          <w:tab w:val="num" w:pos="3312"/>
        </w:tabs>
        <w:ind w:left="3312" w:hanging="360"/>
      </w:pPr>
      <w:rPr>
        <w:rFonts w:ascii="Wingdings" w:hAnsi="Wingdings" w:hint="default"/>
      </w:rPr>
    </w:lvl>
    <w:lvl w:ilvl="3" w:tplc="FFFFFFFF">
      <w:start w:val="1"/>
      <w:numFmt w:val="bullet"/>
      <w:lvlText w:val=""/>
      <w:lvlJc w:val="left"/>
      <w:pPr>
        <w:tabs>
          <w:tab w:val="num" w:pos="4032"/>
        </w:tabs>
        <w:ind w:left="4032" w:hanging="360"/>
      </w:pPr>
      <w:rPr>
        <w:rFonts w:ascii="Symbol" w:hAnsi="Symbol" w:hint="default"/>
      </w:rPr>
    </w:lvl>
    <w:lvl w:ilvl="4" w:tplc="FFFFFFFF" w:tentative="1">
      <w:start w:val="1"/>
      <w:numFmt w:val="bullet"/>
      <w:lvlText w:val="o"/>
      <w:lvlJc w:val="left"/>
      <w:pPr>
        <w:tabs>
          <w:tab w:val="num" w:pos="4752"/>
        </w:tabs>
        <w:ind w:left="4752" w:hanging="360"/>
      </w:pPr>
      <w:rPr>
        <w:rFonts w:ascii="Courier New" w:hAnsi="Courier New" w:cs="Courier New" w:hint="default"/>
      </w:rPr>
    </w:lvl>
    <w:lvl w:ilvl="5" w:tplc="FFFFFFFF" w:tentative="1">
      <w:start w:val="1"/>
      <w:numFmt w:val="bullet"/>
      <w:lvlText w:val=""/>
      <w:lvlJc w:val="left"/>
      <w:pPr>
        <w:tabs>
          <w:tab w:val="num" w:pos="5472"/>
        </w:tabs>
        <w:ind w:left="5472" w:hanging="360"/>
      </w:pPr>
      <w:rPr>
        <w:rFonts w:ascii="Wingdings" w:hAnsi="Wingdings" w:hint="default"/>
      </w:rPr>
    </w:lvl>
    <w:lvl w:ilvl="6" w:tplc="FFFFFFFF" w:tentative="1">
      <w:start w:val="1"/>
      <w:numFmt w:val="bullet"/>
      <w:lvlText w:val=""/>
      <w:lvlJc w:val="left"/>
      <w:pPr>
        <w:tabs>
          <w:tab w:val="num" w:pos="6192"/>
        </w:tabs>
        <w:ind w:left="6192" w:hanging="360"/>
      </w:pPr>
      <w:rPr>
        <w:rFonts w:ascii="Symbol" w:hAnsi="Symbol" w:hint="default"/>
      </w:rPr>
    </w:lvl>
    <w:lvl w:ilvl="7" w:tplc="FFFFFFFF" w:tentative="1">
      <w:start w:val="1"/>
      <w:numFmt w:val="bullet"/>
      <w:lvlText w:val="o"/>
      <w:lvlJc w:val="left"/>
      <w:pPr>
        <w:tabs>
          <w:tab w:val="num" w:pos="6912"/>
        </w:tabs>
        <w:ind w:left="6912" w:hanging="360"/>
      </w:pPr>
      <w:rPr>
        <w:rFonts w:ascii="Courier New" w:hAnsi="Courier New" w:cs="Courier New" w:hint="default"/>
      </w:rPr>
    </w:lvl>
    <w:lvl w:ilvl="8" w:tplc="FFFFFFFF" w:tentative="1">
      <w:start w:val="1"/>
      <w:numFmt w:val="bullet"/>
      <w:lvlText w:val=""/>
      <w:lvlJc w:val="left"/>
      <w:pPr>
        <w:tabs>
          <w:tab w:val="num" w:pos="7632"/>
        </w:tabs>
        <w:ind w:left="7632" w:hanging="360"/>
      </w:pPr>
      <w:rPr>
        <w:rFonts w:ascii="Wingdings" w:hAnsi="Wingdings" w:hint="default"/>
      </w:rPr>
    </w:lvl>
  </w:abstractNum>
  <w:abstractNum w:abstractNumId="53">
    <w:nsid w:val="5D043A34"/>
    <w:multiLevelType w:val="multilevel"/>
    <w:tmpl w:val="1F2C28B4"/>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4">
    <w:nsid w:val="5DF96CE8"/>
    <w:multiLevelType w:val="hybridMultilevel"/>
    <w:tmpl w:val="968028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56">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57">
    <w:nsid w:val="60D178B9"/>
    <w:multiLevelType w:val="hybridMultilevel"/>
    <w:tmpl w:val="F000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0ED3E48"/>
    <w:multiLevelType w:val="hybridMultilevel"/>
    <w:tmpl w:val="33C8F0E6"/>
    <w:lvl w:ilvl="0" w:tplc="66ECF7CA">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1CF0840"/>
    <w:multiLevelType w:val="hybridMultilevel"/>
    <w:tmpl w:val="69986876"/>
    <w:lvl w:ilvl="0" w:tplc="F4FE4F7A">
      <w:numFmt w:val="bullet"/>
      <w:lvlText w:val="-"/>
      <w:lvlJc w:val="left"/>
      <w:pPr>
        <w:ind w:left="1448" w:hanging="360"/>
      </w:pPr>
      <w:rPr>
        <w:rFonts w:ascii="Times New Roman" w:eastAsia="Times New Roman" w:hAnsi="Times New Roman" w:cs="Times New Roman" w:hint="default"/>
      </w:rPr>
    </w:lvl>
    <w:lvl w:ilvl="1" w:tplc="04090003">
      <w:start w:val="1"/>
      <w:numFmt w:val="bullet"/>
      <w:lvlText w:val="o"/>
      <w:lvlJc w:val="left"/>
      <w:pPr>
        <w:ind w:left="1984" w:hanging="360"/>
      </w:pPr>
      <w:rPr>
        <w:rFonts w:ascii="Courier New" w:hAnsi="Courier New" w:cs="Courier New" w:hint="default"/>
      </w:rPr>
    </w:lvl>
    <w:lvl w:ilvl="2" w:tplc="04090005">
      <w:start w:val="1"/>
      <w:numFmt w:val="bullet"/>
      <w:lvlText w:val=""/>
      <w:lvlJc w:val="left"/>
      <w:pPr>
        <w:ind w:left="2704" w:hanging="360"/>
      </w:pPr>
      <w:rPr>
        <w:rFonts w:ascii="Wingdings" w:hAnsi="Wingdings" w:hint="default"/>
      </w:rPr>
    </w:lvl>
    <w:lvl w:ilvl="3" w:tplc="0409000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60">
    <w:nsid w:val="61DC7885"/>
    <w:multiLevelType w:val="hybridMultilevel"/>
    <w:tmpl w:val="DC80DAC4"/>
    <w:lvl w:ilvl="0" w:tplc="85C0AD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11C87586">
      <w:start w:val="1"/>
      <w:numFmt w:val="bullet"/>
      <w:lvlText w:val=""/>
      <w:lvlJc w:val="left"/>
      <w:pPr>
        <w:ind w:left="5040" w:hanging="360"/>
      </w:pPr>
      <w:rPr>
        <w:rFonts w:ascii="Wingdings" w:eastAsia="Times New Roman" w:hAnsi="Wingdings" w:cs="Times New Roman"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62">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63">
    <w:nsid w:val="67FF6CF6"/>
    <w:multiLevelType w:val="hybridMultilevel"/>
    <w:tmpl w:val="BD58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85F4A76"/>
    <w:multiLevelType w:val="hybridMultilevel"/>
    <w:tmpl w:val="EC5416A6"/>
    <w:lvl w:ilvl="0" w:tplc="3B28DF6C">
      <w:start w:val="1"/>
      <w:numFmt w:val="decimal"/>
      <w:lvlText w:val="%1."/>
      <w:lvlJc w:val="left"/>
      <w:pPr>
        <w:ind w:left="1778" w:hanging="106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nsid w:val="69DE2537"/>
    <w:multiLevelType w:val="singleLevel"/>
    <w:tmpl w:val="A2B453D0"/>
    <w:name w:val="52222"/>
    <w:lvl w:ilvl="0">
      <w:start w:val="1"/>
      <w:numFmt w:val="decimal"/>
      <w:lvlText w:val="%1."/>
      <w:lvlJc w:val="left"/>
      <w:pPr>
        <w:tabs>
          <w:tab w:val="num" w:pos="360"/>
        </w:tabs>
        <w:ind w:left="216" w:hanging="216"/>
      </w:pPr>
    </w:lvl>
  </w:abstractNum>
  <w:abstractNum w:abstractNumId="66">
    <w:nsid w:val="6C332AD1"/>
    <w:multiLevelType w:val="hybridMultilevel"/>
    <w:tmpl w:val="B0C291D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67">
    <w:nsid w:val="6CA126B8"/>
    <w:multiLevelType w:val="hybridMultilevel"/>
    <w:tmpl w:val="2232581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8">
    <w:nsid w:val="6CAE2D27"/>
    <w:multiLevelType w:val="singleLevel"/>
    <w:tmpl w:val="A2B453D0"/>
    <w:name w:val="522222"/>
    <w:lvl w:ilvl="0">
      <w:start w:val="1"/>
      <w:numFmt w:val="decimal"/>
      <w:lvlText w:val="%1."/>
      <w:lvlJc w:val="left"/>
      <w:pPr>
        <w:tabs>
          <w:tab w:val="num" w:pos="360"/>
        </w:tabs>
        <w:ind w:left="216" w:hanging="216"/>
      </w:pPr>
    </w:lvl>
  </w:abstractNum>
  <w:abstractNum w:abstractNumId="69">
    <w:nsid w:val="6D0F3953"/>
    <w:multiLevelType w:val="hybridMultilevel"/>
    <w:tmpl w:val="BB50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DD66E25"/>
    <w:multiLevelType w:val="hybridMultilevel"/>
    <w:tmpl w:val="7F3A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72">
    <w:nsid w:val="6EF61CFD"/>
    <w:multiLevelType w:val="hybridMultilevel"/>
    <w:tmpl w:val="494EC0EE"/>
    <w:lvl w:ilvl="0" w:tplc="436276E4">
      <w:numFmt w:val="bullet"/>
      <w:lvlText w:val="-"/>
      <w:lvlJc w:val="left"/>
      <w:pPr>
        <w:ind w:left="900" w:hanging="360"/>
      </w:pPr>
      <w:rPr>
        <w:rFonts w:ascii="Times New Roman" w:eastAsia="Times New Roman" w:hAnsi="Times New Roman" w:cs="Times New Roman"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3">
    <w:nsid w:val="6F554E85"/>
    <w:multiLevelType w:val="singleLevel"/>
    <w:tmpl w:val="A2B453D0"/>
    <w:name w:val="5"/>
    <w:lvl w:ilvl="0">
      <w:start w:val="1"/>
      <w:numFmt w:val="decimal"/>
      <w:lvlText w:val="%1."/>
      <w:lvlJc w:val="left"/>
      <w:pPr>
        <w:tabs>
          <w:tab w:val="num" w:pos="360"/>
        </w:tabs>
        <w:ind w:left="216" w:hanging="216"/>
      </w:pPr>
    </w:lvl>
  </w:abstractNum>
  <w:abstractNum w:abstractNumId="74">
    <w:nsid w:val="703A2D81"/>
    <w:multiLevelType w:val="singleLevel"/>
    <w:tmpl w:val="A2B453D0"/>
    <w:name w:val="5222"/>
    <w:lvl w:ilvl="0">
      <w:start w:val="1"/>
      <w:numFmt w:val="decimal"/>
      <w:lvlText w:val="%1."/>
      <w:lvlJc w:val="left"/>
      <w:pPr>
        <w:tabs>
          <w:tab w:val="num" w:pos="360"/>
        </w:tabs>
        <w:ind w:left="216" w:hanging="216"/>
      </w:pPr>
    </w:lvl>
  </w:abstractNum>
  <w:abstractNum w:abstractNumId="75">
    <w:nsid w:val="71BB7563"/>
    <w:multiLevelType w:val="singleLevel"/>
    <w:tmpl w:val="876EF2CC"/>
    <w:lvl w:ilvl="0">
      <w:start w:val="1"/>
      <w:numFmt w:val="decimal"/>
      <w:pStyle w:val="TableTitle"/>
      <w:lvlText w:val="B¶ng %1:"/>
      <w:lvlJc w:val="left"/>
      <w:pPr>
        <w:tabs>
          <w:tab w:val="num" w:pos="1080"/>
        </w:tabs>
      </w:pPr>
    </w:lvl>
  </w:abstractNum>
  <w:abstractNum w:abstractNumId="76">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7">
    <w:nsid w:val="76630957"/>
    <w:multiLevelType w:val="hybridMultilevel"/>
    <w:tmpl w:val="D7E0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9EC1F40"/>
    <w:multiLevelType w:val="hybridMultilevel"/>
    <w:tmpl w:val="26E8E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num w:numId="1">
    <w:abstractNumId w:val="37"/>
  </w:num>
  <w:num w:numId="2">
    <w:abstractNumId w:val="29"/>
  </w:num>
  <w:num w:numId="3">
    <w:abstractNumId w:val="55"/>
  </w:num>
  <w:num w:numId="4">
    <w:abstractNumId w:val="79"/>
  </w:num>
  <w:num w:numId="5">
    <w:abstractNumId w:val="75"/>
  </w:num>
  <w:num w:numId="6">
    <w:abstractNumId w:val="56"/>
  </w:num>
  <w:num w:numId="7">
    <w:abstractNumId w:val="22"/>
  </w:num>
  <w:num w:numId="8">
    <w:abstractNumId w:val="50"/>
  </w:num>
  <w:num w:numId="9">
    <w:abstractNumId w:val="35"/>
  </w:num>
  <w:num w:numId="10">
    <w:abstractNumId w:val="16"/>
  </w:num>
  <w:num w:numId="11">
    <w:abstractNumId w:val="34"/>
  </w:num>
  <w:num w:numId="12">
    <w:abstractNumId w:val="9"/>
  </w:num>
  <w:num w:numId="13">
    <w:abstractNumId w:val="1"/>
  </w:num>
  <w:num w:numId="14">
    <w:abstractNumId w:val="39"/>
  </w:num>
  <w:num w:numId="15">
    <w:abstractNumId w:val="52"/>
  </w:num>
  <w:num w:numId="16">
    <w:abstractNumId w:val="26"/>
  </w:num>
  <w:num w:numId="17">
    <w:abstractNumId w:val="53"/>
  </w:num>
  <w:num w:numId="18">
    <w:abstractNumId w:val="12"/>
  </w:num>
  <w:num w:numId="19">
    <w:abstractNumId w:val="63"/>
  </w:num>
  <w:num w:numId="20">
    <w:abstractNumId w:val="11"/>
  </w:num>
  <w:num w:numId="21">
    <w:abstractNumId w:val="21"/>
  </w:num>
  <w:num w:numId="22">
    <w:abstractNumId w:val="17"/>
  </w:num>
  <w:num w:numId="23">
    <w:abstractNumId w:val="31"/>
  </w:num>
  <w:num w:numId="24">
    <w:abstractNumId w:val="59"/>
  </w:num>
  <w:num w:numId="25">
    <w:abstractNumId w:val="72"/>
  </w:num>
  <w:num w:numId="26">
    <w:abstractNumId w:val="14"/>
  </w:num>
  <w:num w:numId="27">
    <w:abstractNumId w:val="25"/>
  </w:num>
  <w:num w:numId="28">
    <w:abstractNumId w:val="41"/>
  </w:num>
  <w:num w:numId="29">
    <w:abstractNumId w:val="47"/>
  </w:num>
  <w:num w:numId="30">
    <w:abstractNumId w:val="33"/>
  </w:num>
  <w:num w:numId="31">
    <w:abstractNumId w:val="77"/>
  </w:num>
  <w:num w:numId="32">
    <w:abstractNumId w:val="32"/>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num>
  <w:num w:numId="35">
    <w:abstractNumId w:val="70"/>
  </w:num>
  <w:num w:numId="36">
    <w:abstractNumId w:val="69"/>
  </w:num>
  <w:num w:numId="37">
    <w:abstractNumId w:val="48"/>
  </w:num>
  <w:num w:numId="38">
    <w:abstractNumId w:val="66"/>
  </w:num>
  <w:num w:numId="39">
    <w:abstractNumId w:val="51"/>
  </w:num>
  <w:num w:numId="40">
    <w:abstractNumId w:val="78"/>
  </w:num>
  <w:num w:numId="41">
    <w:abstractNumId w:val="24"/>
  </w:num>
  <w:num w:numId="42">
    <w:abstractNumId w:val="60"/>
  </w:num>
  <w:num w:numId="43">
    <w:abstractNumId w:val="0"/>
  </w:num>
  <w:num w:numId="44">
    <w:abstractNumId w:val="18"/>
  </w:num>
  <w:num w:numId="45">
    <w:abstractNumId w:val="49"/>
  </w:num>
  <w:num w:numId="46">
    <w:abstractNumId w:val="3"/>
  </w:num>
  <w:num w:numId="47">
    <w:abstractNumId w:val="27"/>
  </w:num>
  <w:num w:numId="48">
    <w:abstractNumId w:val="58"/>
  </w:num>
  <w:num w:numId="49">
    <w:abstractNumId w:val="43"/>
  </w:num>
  <w:num w:numId="50">
    <w:abstractNumId w:val="7"/>
  </w:num>
  <w:num w:numId="51">
    <w:abstractNumId w:val="54"/>
  </w:num>
  <w:num w:numId="52">
    <w:abstractNumId w:val="8"/>
  </w:num>
  <w:num w:numId="53">
    <w:abstractNumId w:val="64"/>
  </w:num>
  <w:num w:numId="54">
    <w:abstractNumId w:val="13"/>
  </w:num>
  <w:num w:numId="55">
    <w:abstractNumId w:val="4"/>
  </w:num>
  <w:num w:numId="56">
    <w:abstractNumId w:val="40"/>
  </w:num>
  <w:num w:numId="57">
    <w:abstractNumId w:val="67"/>
  </w:num>
  <w:num w:numId="58">
    <w:abstractNumId w:val="10"/>
  </w:num>
  <w:num w:numId="59">
    <w:abstractNumId w:val="57"/>
  </w:num>
  <w:num w:numId="60">
    <w:abstractNumId w:val="4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oNotDisplayPageBoundaries/>
  <w:embedSystemFonts/>
  <w:bordersDoNotSurroundHeader/>
  <w:bordersDoNotSurroundFooter/>
  <w:hideSpellingErrors/>
  <w:activeWritingStyle w:appName="MSWord" w:lang="en-US" w:vendorID="64" w:dllVersion="131077" w:nlCheck="1" w:checkStyle="1"/>
  <w:activeWritingStyle w:appName="MSWord" w:lang="en-US" w:vendorID="64" w:dllVersion="131078" w:nlCheck="1" w:checkStyle="0"/>
  <w:activeWritingStyle w:appName="MSWord" w:lang="en-AU" w:vendorID="64" w:dllVersion="131078" w:nlCheck="1" w:checkStyle="0"/>
  <w:activeWritingStyle w:appName="MSWord" w:lang="fr-FR"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2AB"/>
    <w:rsid w:val="00000218"/>
    <w:rsid w:val="00000C11"/>
    <w:rsid w:val="00000F5A"/>
    <w:rsid w:val="000016DA"/>
    <w:rsid w:val="000019F3"/>
    <w:rsid w:val="00001C3A"/>
    <w:rsid w:val="00001C78"/>
    <w:rsid w:val="00001F0D"/>
    <w:rsid w:val="00002034"/>
    <w:rsid w:val="00002720"/>
    <w:rsid w:val="00003447"/>
    <w:rsid w:val="000039A0"/>
    <w:rsid w:val="000042CF"/>
    <w:rsid w:val="000045E9"/>
    <w:rsid w:val="00004A99"/>
    <w:rsid w:val="00005A92"/>
    <w:rsid w:val="00005BEC"/>
    <w:rsid w:val="00005DA3"/>
    <w:rsid w:val="00005E35"/>
    <w:rsid w:val="000063D1"/>
    <w:rsid w:val="00007015"/>
    <w:rsid w:val="0000736A"/>
    <w:rsid w:val="0000765F"/>
    <w:rsid w:val="000121CF"/>
    <w:rsid w:val="00012490"/>
    <w:rsid w:val="0001259F"/>
    <w:rsid w:val="000127D0"/>
    <w:rsid w:val="00012C12"/>
    <w:rsid w:val="0001363C"/>
    <w:rsid w:val="0001377B"/>
    <w:rsid w:val="000141C0"/>
    <w:rsid w:val="0001454E"/>
    <w:rsid w:val="000149FD"/>
    <w:rsid w:val="000152A6"/>
    <w:rsid w:val="0001564E"/>
    <w:rsid w:val="00015B12"/>
    <w:rsid w:val="00016763"/>
    <w:rsid w:val="00017D9A"/>
    <w:rsid w:val="00017E9C"/>
    <w:rsid w:val="00020131"/>
    <w:rsid w:val="000214EA"/>
    <w:rsid w:val="00021FE7"/>
    <w:rsid w:val="00022569"/>
    <w:rsid w:val="00022688"/>
    <w:rsid w:val="000230C7"/>
    <w:rsid w:val="000235EA"/>
    <w:rsid w:val="00024815"/>
    <w:rsid w:val="00024B7A"/>
    <w:rsid w:val="00024DCB"/>
    <w:rsid w:val="0002582E"/>
    <w:rsid w:val="0002594B"/>
    <w:rsid w:val="00025B7C"/>
    <w:rsid w:val="00026210"/>
    <w:rsid w:val="0002658E"/>
    <w:rsid w:val="00026C7D"/>
    <w:rsid w:val="00027776"/>
    <w:rsid w:val="0003047D"/>
    <w:rsid w:val="000304D4"/>
    <w:rsid w:val="0003219D"/>
    <w:rsid w:val="0003267C"/>
    <w:rsid w:val="00032B06"/>
    <w:rsid w:val="000330EF"/>
    <w:rsid w:val="00033BF0"/>
    <w:rsid w:val="00034DE2"/>
    <w:rsid w:val="00036261"/>
    <w:rsid w:val="00036506"/>
    <w:rsid w:val="00036703"/>
    <w:rsid w:val="000368FF"/>
    <w:rsid w:val="00036BDD"/>
    <w:rsid w:val="00036DEF"/>
    <w:rsid w:val="0003774C"/>
    <w:rsid w:val="00037C23"/>
    <w:rsid w:val="00037C93"/>
    <w:rsid w:val="0004148C"/>
    <w:rsid w:val="00041595"/>
    <w:rsid w:val="00041755"/>
    <w:rsid w:val="000418F4"/>
    <w:rsid w:val="00041C72"/>
    <w:rsid w:val="00042F2F"/>
    <w:rsid w:val="0004340E"/>
    <w:rsid w:val="00043BAA"/>
    <w:rsid w:val="00044746"/>
    <w:rsid w:val="000451C4"/>
    <w:rsid w:val="00046A0C"/>
    <w:rsid w:val="00046E68"/>
    <w:rsid w:val="00047B02"/>
    <w:rsid w:val="00047F25"/>
    <w:rsid w:val="00051CBB"/>
    <w:rsid w:val="00052018"/>
    <w:rsid w:val="000521F6"/>
    <w:rsid w:val="00052542"/>
    <w:rsid w:val="0005257A"/>
    <w:rsid w:val="00052ED7"/>
    <w:rsid w:val="00053400"/>
    <w:rsid w:val="00053832"/>
    <w:rsid w:val="00053AFE"/>
    <w:rsid w:val="00053CD1"/>
    <w:rsid w:val="00054D37"/>
    <w:rsid w:val="00054D6D"/>
    <w:rsid w:val="00054F54"/>
    <w:rsid w:val="000553E5"/>
    <w:rsid w:val="00056380"/>
    <w:rsid w:val="00056491"/>
    <w:rsid w:val="00056F15"/>
    <w:rsid w:val="00057467"/>
    <w:rsid w:val="00057BED"/>
    <w:rsid w:val="00057F7B"/>
    <w:rsid w:val="00060173"/>
    <w:rsid w:val="0006051D"/>
    <w:rsid w:val="00060951"/>
    <w:rsid w:val="00061829"/>
    <w:rsid w:val="0006263D"/>
    <w:rsid w:val="00062827"/>
    <w:rsid w:val="000628DE"/>
    <w:rsid w:val="0006301A"/>
    <w:rsid w:val="00063B65"/>
    <w:rsid w:val="000643A4"/>
    <w:rsid w:val="0006542D"/>
    <w:rsid w:val="00065D48"/>
    <w:rsid w:val="00065D71"/>
    <w:rsid w:val="000664F8"/>
    <w:rsid w:val="000674D4"/>
    <w:rsid w:val="000702B9"/>
    <w:rsid w:val="000703D6"/>
    <w:rsid w:val="0007068C"/>
    <w:rsid w:val="00070B1D"/>
    <w:rsid w:val="00070E70"/>
    <w:rsid w:val="000718CB"/>
    <w:rsid w:val="000721CE"/>
    <w:rsid w:val="00072595"/>
    <w:rsid w:val="000730DD"/>
    <w:rsid w:val="0007471E"/>
    <w:rsid w:val="00074AFE"/>
    <w:rsid w:val="00074EF7"/>
    <w:rsid w:val="00074FB5"/>
    <w:rsid w:val="00075099"/>
    <w:rsid w:val="00076053"/>
    <w:rsid w:val="000766D7"/>
    <w:rsid w:val="0007749F"/>
    <w:rsid w:val="000774C3"/>
    <w:rsid w:val="00080003"/>
    <w:rsid w:val="0008008E"/>
    <w:rsid w:val="000805AB"/>
    <w:rsid w:val="0008109D"/>
    <w:rsid w:val="00081E55"/>
    <w:rsid w:val="00082CF6"/>
    <w:rsid w:val="00083CB9"/>
    <w:rsid w:val="000850B2"/>
    <w:rsid w:val="00085723"/>
    <w:rsid w:val="00085B5B"/>
    <w:rsid w:val="000863E5"/>
    <w:rsid w:val="00086E65"/>
    <w:rsid w:val="000901F5"/>
    <w:rsid w:val="00090455"/>
    <w:rsid w:val="00090FD6"/>
    <w:rsid w:val="0009229B"/>
    <w:rsid w:val="0009281C"/>
    <w:rsid w:val="00092DD2"/>
    <w:rsid w:val="00093519"/>
    <w:rsid w:val="000935DF"/>
    <w:rsid w:val="0009405B"/>
    <w:rsid w:val="00094BF5"/>
    <w:rsid w:val="00095BD1"/>
    <w:rsid w:val="00095CDA"/>
    <w:rsid w:val="00095DBF"/>
    <w:rsid w:val="000963AD"/>
    <w:rsid w:val="000967AC"/>
    <w:rsid w:val="000968FC"/>
    <w:rsid w:val="00096BE4"/>
    <w:rsid w:val="00096FE3"/>
    <w:rsid w:val="00097D22"/>
    <w:rsid w:val="000A039C"/>
    <w:rsid w:val="000A09D4"/>
    <w:rsid w:val="000A0F11"/>
    <w:rsid w:val="000A16B8"/>
    <w:rsid w:val="000A1C4E"/>
    <w:rsid w:val="000A1DD1"/>
    <w:rsid w:val="000A2AAB"/>
    <w:rsid w:val="000A2B4B"/>
    <w:rsid w:val="000A2D4D"/>
    <w:rsid w:val="000A3537"/>
    <w:rsid w:val="000A375D"/>
    <w:rsid w:val="000A3A53"/>
    <w:rsid w:val="000A3CD7"/>
    <w:rsid w:val="000A3E35"/>
    <w:rsid w:val="000A3FB9"/>
    <w:rsid w:val="000A4007"/>
    <w:rsid w:val="000A4156"/>
    <w:rsid w:val="000A42BD"/>
    <w:rsid w:val="000A46D5"/>
    <w:rsid w:val="000A49F8"/>
    <w:rsid w:val="000A521A"/>
    <w:rsid w:val="000A5CA4"/>
    <w:rsid w:val="000A6053"/>
    <w:rsid w:val="000A6078"/>
    <w:rsid w:val="000A6148"/>
    <w:rsid w:val="000A6251"/>
    <w:rsid w:val="000A6620"/>
    <w:rsid w:val="000A689B"/>
    <w:rsid w:val="000A6B19"/>
    <w:rsid w:val="000B06A2"/>
    <w:rsid w:val="000B1126"/>
    <w:rsid w:val="000B120A"/>
    <w:rsid w:val="000B1466"/>
    <w:rsid w:val="000B14EC"/>
    <w:rsid w:val="000B27CD"/>
    <w:rsid w:val="000B2AA9"/>
    <w:rsid w:val="000B2EA8"/>
    <w:rsid w:val="000B30CB"/>
    <w:rsid w:val="000B32DE"/>
    <w:rsid w:val="000B3418"/>
    <w:rsid w:val="000B34D7"/>
    <w:rsid w:val="000B530C"/>
    <w:rsid w:val="000B54E4"/>
    <w:rsid w:val="000B5869"/>
    <w:rsid w:val="000B71A2"/>
    <w:rsid w:val="000B71FC"/>
    <w:rsid w:val="000B722F"/>
    <w:rsid w:val="000B7E19"/>
    <w:rsid w:val="000C0736"/>
    <w:rsid w:val="000C1A71"/>
    <w:rsid w:val="000C1C15"/>
    <w:rsid w:val="000C203A"/>
    <w:rsid w:val="000C27CD"/>
    <w:rsid w:val="000C2AF4"/>
    <w:rsid w:val="000C2B6D"/>
    <w:rsid w:val="000C2C85"/>
    <w:rsid w:val="000C2D38"/>
    <w:rsid w:val="000C3534"/>
    <w:rsid w:val="000C3C71"/>
    <w:rsid w:val="000C4F00"/>
    <w:rsid w:val="000C55C1"/>
    <w:rsid w:val="000C5B82"/>
    <w:rsid w:val="000C5C28"/>
    <w:rsid w:val="000C666F"/>
    <w:rsid w:val="000C6A99"/>
    <w:rsid w:val="000C6B03"/>
    <w:rsid w:val="000C6CC1"/>
    <w:rsid w:val="000C76D9"/>
    <w:rsid w:val="000D0B2A"/>
    <w:rsid w:val="000D0BAC"/>
    <w:rsid w:val="000D0F86"/>
    <w:rsid w:val="000D1028"/>
    <w:rsid w:val="000D11A2"/>
    <w:rsid w:val="000D1840"/>
    <w:rsid w:val="000D1C0F"/>
    <w:rsid w:val="000D2798"/>
    <w:rsid w:val="000D2E6C"/>
    <w:rsid w:val="000D3235"/>
    <w:rsid w:val="000D34A7"/>
    <w:rsid w:val="000D3890"/>
    <w:rsid w:val="000D3D94"/>
    <w:rsid w:val="000D3F89"/>
    <w:rsid w:val="000D4AEC"/>
    <w:rsid w:val="000D5247"/>
    <w:rsid w:val="000D538F"/>
    <w:rsid w:val="000D5D89"/>
    <w:rsid w:val="000D7371"/>
    <w:rsid w:val="000D75D4"/>
    <w:rsid w:val="000D7609"/>
    <w:rsid w:val="000E0811"/>
    <w:rsid w:val="000E211F"/>
    <w:rsid w:val="000E2EB3"/>
    <w:rsid w:val="000E3024"/>
    <w:rsid w:val="000E338B"/>
    <w:rsid w:val="000E3661"/>
    <w:rsid w:val="000E3F56"/>
    <w:rsid w:val="000E4527"/>
    <w:rsid w:val="000E4737"/>
    <w:rsid w:val="000E4BF2"/>
    <w:rsid w:val="000E4D7E"/>
    <w:rsid w:val="000E4F59"/>
    <w:rsid w:val="000E6068"/>
    <w:rsid w:val="000E6D36"/>
    <w:rsid w:val="000E753B"/>
    <w:rsid w:val="000E7A70"/>
    <w:rsid w:val="000E7B5D"/>
    <w:rsid w:val="000F0267"/>
    <w:rsid w:val="000F0282"/>
    <w:rsid w:val="000F0A7D"/>
    <w:rsid w:val="000F0C84"/>
    <w:rsid w:val="000F1085"/>
    <w:rsid w:val="000F10A3"/>
    <w:rsid w:val="000F1681"/>
    <w:rsid w:val="000F1CE2"/>
    <w:rsid w:val="000F22C6"/>
    <w:rsid w:val="000F3197"/>
    <w:rsid w:val="000F38EF"/>
    <w:rsid w:val="000F3B27"/>
    <w:rsid w:val="000F4609"/>
    <w:rsid w:val="000F4636"/>
    <w:rsid w:val="000F469E"/>
    <w:rsid w:val="000F5197"/>
    <w:rsid w:val="000F532F"/>
    <w:rsid w:val="000F569D"/>
    <w:rsid w:val="000F5F9D"/>
    <w:rsid w:val="000F680B"/>
    <w:rsid w:val="000F7F14"/>
    <w:rsid w:val="001002B7"/>
    <w:rsid w:val="0010052B"/>
    <w:rsid w:val="0010075E"/>
    <w:rsid w:val="00100BDE"/>
    <w:rsid w:val="00100F2A"/>
    <w:rsid w:val="00100F6D"/>
    <w:rsid w:val="001010B8"/>
    <w:rsid w:val="001011E4"/>
    <w:rsid w:val="00101DEC"/>
    <w:rsid w:val="001024D3"/>
    <w:rsid w:val="00103F87"/>
    <w:rsid w:val="00104C22"/>
    <w:rsid w:val="001056F7"/>
    <w:rsid w:val="00105DEB"/>
    <w:rsid w:val="00106178"/>
    <w:rsid w:val="00106309"/>
    <w:rsid w:val="00106A32"/>
    <w:rsid w:val="00106BC8"/>
    <w:rsid w:val="001074A5"/>
    <w:rsid w:val="00107840"/>
    <w:rsid w:val="001102F2"/>
    <w:rsid w:val="00111040"/>
    <w:rsid w:val="0011172A"/>
    <w:rsid w:val="00111D1A"/>
    <w:rsid w:val="001121EA"/>
    <w:rsid w:val="00113BCF"/>
    <w:rsid w:val="00113E1C"/>
    <w:rsid w:val="00113E99"/>
    <w:rsid w:val="00114BAD"/>
    <w:rsid w:val="00115387"/>
    <w:rsid w:val="00115492"/>
    <w:rsid w:val="00115584"/>
    <w:rsid w:val="00116A07"/>
    <w:rsid w:val="001170F6"/>
    <w:rsid w:val="001209B7"/>
    <w:rsid w:val="0012121E"/>
    <w:rsid w:val="00121442"/>
    <w:rsid w:val="00123535"/>
    <w:rsid w:val="0012360F"/>
    <w:rsid w:val="00123BE3"/>
    <w:rsid w:val="00123C3A"/>
    <w:rsid w:val="00125012"/>
    <w:rsid w:val="00125C77"/>
    <w:rsid w:val="00125D02"/>
    <w:rsid w:val="00125E12"/>
    <w:rsid w:val="00126571"/>
    <w:rsid w:val="001265E9"/>
    <w:rsid w:val="001268E2"/>
    <w:rsid w:val="001269D3"/>
    <w:rsid w:val="00126C9C"/>
    <w:rsid w:val="001275D2"/>
    <w:rsid w:val="00127B50"/>
    <w:rsid w:val="00127F8B"/>
    <w:rsid w:val="00130A8F"/>
    <w:rsid w:val="0013102E"/>
    <w:rsid w:val="00131D07"/>
    <w:rsid w:val="00132B74"/>
    <w:rsid w:val="00132ECB"/>
    <w:rsid w:val="00133477"/>
    <w:rsid w:val="00134680"/>
    <w:rsid w:val="0013503C"/>
    <w:rsid w:val="0013581F"/>
    <w:rsid w:val="00136145"/>
    <w:rsid w:val="00136259"/>
    <w:rsid w:val="001365B6"/>
    <w:rsid w:val="00136742"/>
    <w:rsid w:val="00136901"/>
    <w:rsid w:val="00136D76"/>
    <w:rsid w:val="00136F13"/>
    <w:rsid w:val="00137197"/>
    <w:rsid w:val="00137270"/>
    <w:rsid w:val="001372F8"/>
    <w:rsid w:val="00137DB3"/>
    <w:rsid w:val="00141B98"/>
    <w:rsid w:val="00142C88"/>
    <w:rsid w:val="00144385"/>
    <w:rsid w:val="001445D3"/>
    <w:rsid w:val="00145383"/>
    <w:rsid w:val="00145846"/>
    <w:rsid w:val="00146097"/>
    <w:rsid w:val="0014617C"/>
    <w:rsid w:val="001465D9"/>
    <w:rsid w:val="00146DAF"/>
    <w:rsid w:val="00147748"/>
    <w:rsid w:val="00150A2A"/>
    <w:rsid w:val="00150AEB"/>
    <w:rsid w:val="00151068"/>
    <w:rsid w:val="0015132E"/>
    <w:rsid w:val="0015165C"/>
    <w:rsid w:val="001517B7"/>
    <w:rsid w:val="00151B20"/>
    <w:rsid w:val="0015281F"/>
    <w:rsid w:val="00154AF0"/>
    <w:rsid w:val="001557DD"/>
    <w:rsid w:val="00155A16"/>
    <w:rsid w:val="00155B25"/>
    <w:rsid w:val="00155BE3"/>
    <w:rsid w:val="00155F48"/>
    <w:rsid w:val="00156083"/>
    <w:rsid w:val="00156232"/>
    <w:rsid w:val="0015654D"/>
    <w:rsid w:val="00156849"/>
    <w:rsid w:val="00156892"/>
    <w:rsid w:val="001569D4"/>
    <w:rsid w:val="00156BFF"/>
    <w:rsid w:val="00161000"/>
    <w:rsid w:val="00161898"/>
    <w:rsid w:val="00161970"/>
    <w:rsid w:val="00161E1C"/>
    <w:rsid w:val="001620E1"/>
    <w:rsid w:val="00162411"/>
    <w:rsid w:val="001626E2"/>
    <w:rsid w:val="001626E8"/>
    <w:rsid w:val="0016272E"/>
    <w:rsid w:val="0016274A"/>
    <w:rsid w:val="001627C3"/>
    <w:rsid w:val="00162EED"/>
    <w:rsid w:val="001630F2"/>
    <w:rsid w:val="0016398D"/>
    <w:rsid w:val="00163A9B"/>
    <w:rsid w:val="001642DE"/>
    <w:rsid w:val="00164377"/>
    <w:rsid w:val="00164DA9"/>
    <w:rsid w:val="00165004"/>
    <w:rsid w:val="0016532F"/>
    <w:rsid w:val="00165CC8"/>
    <w:rsid w:val="00165D7B"/>
    <w:rsid w:val="00165EF0"/>
    <w:rsid w:val="0016617C"/>
    <w:rsid w:val="00166C6B"/>
    <w:rsid w:val="00167A36"/>
    <w:rsid w:val="00170169"/>
    <w:rsid w:val="0017097E"/>
    <w:rsid w:val="00170DFE"/>
    <w:rsid w:val="0017158C"/>
    <w:rsid w:val="001717A4"/>
    <w:rsid w:val="00171C82"/>
    <w:rsid w:val="001723A9"/>
    <w:rsid w:val="0017269A"/>
    <w:rsid w:val="0017381F"/>
    <w:rsid w:val="00173DC6"/>
    <w:rsid w:val="00174A0A"/>
    <w:rsid w:val="00174C03"/>
    <w:rsid w:val="001750B9"/>
    <w:rsid w:val="00176657"/>
    <w:rsid w:val="00177114"/>
    <w:rsid w:val="00177656"/>
    <w:rsid w:val="001808CF"/>
    <w:rsid w:val="00180DD4"/>
    <w:rsid w:val="00181BA6"/>
    <w:rsid w:val="00181E39"/>
    <w:rsid w:val="00182767"/>
    <w:rsid w:val="00183F73"/>
    <w:rsid w:val="00183F7A"/>
    <w:rsid w:val="00184555"/>
    <w:rsid w:val="00184E6B"/>
    <w:rsid w:val="00185EC0"/>
    <w:rsid w:val="0018713E"/>
    <w:rsid w:val="00187357"/>
    <w:rsid w:val="001876F5"/>
    <w:rsid w:val="001878FA"/>
    <w:rsid w:val="00190815"/>
    <w:rsid w:val="0019181F"/>
    <w:rsid w:val="00191BD6"/>
    <w:rsid w:val="001923B6"/>
    <w:rsid w:val="001934C8"/>
    <w:rsid w:val="001934EA"/>
    <w:rsid w:val="001936FC"/>
    <w:rsid w:val="00193915"/>
    <w:rsid w:val="00193AD9"/>
    <w:rsid w:val="00193D0B"/>
    <w:rsid w:val="00194236"/>
    <w:rsid w:val="00194315"/>
    <w:rsid w:val="00194EAD"/>
    <w:rsid w:val="001950CA"/>
    <w:rsid w:val="001954BA"/>
    <w:rsid w:val="00195774"/>
    <w:rsid w:val="00195AC0"/>
    <w:rsid w:val="00196C6F"/>
    <w:rsid w:val="00196C73"/>
    <w:rsid w:val="00196D6B"/>
    <w:rsid w:val="001A0166"/>
    <w:rsid w:val="001A024B"/>
    <w:rsid w:val="001A165E"/>
    <w:rsid w:val="001A1901"/>
    <w:rsid w:val="001A197C"/>
    <w:rsid w:val="001A1C62"/>
    <w:rsid w:val="001A25C9"/>
    <w:rsid w:val="001A2894"/>
    <w:rsid w:val="001A28C0"/>
    <w:rsid w:val="001A2983"/>
    <w:rsid w:val="001A2BFD"/>
    <w:rsid w:val="001A3FBE"/>
    <w:rsid w:val="001A42EA"/>
    <w:rsid w:val="001A4FA3"/>
    <w:rsid w:val="001A5145"/>
    <w:rsid w:val="001A516E"/>
    <w:rsid w:val="001A642F"/>
    <w:rsid w:val="001A6682"/>
    <w:rsid w:val="001B0DAA"/>
    <w:rsid w:val="001B0DCC"/>
    <w:rsid w:val="001B0F84"/>
    <w:rsid w:val="001B1C4C"/>
    <w:rsid w:val="001B1DF6"/>
    <w:rsid w:val="001B216B"/>
    <w:rsid w:val="001B21A3"/>
    <w:rsid w:val="001B22B2"/>
    <w:rsid w:val="001B2336"/>
    <w:rsid w:val="001B2465"/>
    <w:rsid w:val="001B2B34"/>
    <w:rsid w:val="001B3042"/>
    <w:rsid w:val="001B3128"/>
    <w:rsid w:val="001B377E"/>
    <w:rsid w:val="001B4126"/>
    <w:rsid w:val="001B417F"/>
    <w:rsid w:val="001B4CD5"/>
    <w:rsid w:val="001B5184"/>
    <w:rsid w:val="001B5440"/>
    <w:rsid w:val="001B5BDF"/>
    <w:rsid w:val="001B609E"/>
    <w:rsid w:val="001B626A"/>
    <w:rsid w:val="001B65D7"/>
    <w:rsid w:val="001B6EB7"/>
    <w:rsid w:val="001C0A13"/>
    <w:rsid w:val="001C0AC1"/>
    <w:rsid w:val="001C17C5"/>
    <w:rsid w:val="001C1958"/>
    <w:rsid w:val="001C2779"/>
    <w:rsid w:val="001C3414"/>
    <w:rsid w:val="001C3C54"/>
    <w:rsid w:val="001C3E4A"/>
    <w:rsid w:val="001C3FB1"/>
    <w:rsid w:val="001C43CC"/>
    <w:rsid w:val="001C6D7A"/>
    <w:rsid w:val="001C7653"/>
    <w:rsid w:val="001C767C"/>
    <w:rsid w:val="001C7848"/>
    <w:rsid w:val="001C7990"/>
    <w:rsid w:val="001C7A13"/>
    <w:rsid w:val="001D01FA"/>
    <w:rsid w:val="001D0773"/>
    <w:rsid w:val="001D0790"/>
    <w:rsid w:val="001D0DFA"/>
    <w:rsid w:val="001D2318"/>
    <w:rsid w:val="001D2CA3"/>
    <w:rsid w:val="001D2E9A"/>
    <w:rsid w:val="001D2E9C"/>
    <w:rsid w:val="001D313D"/>
    <w:rsid w:val="001D37A4"/>
    <w:rsid w:val="001D416F"/>
    <w:rsid w:val="001D491B"/>
    <w:rsid w:val="001D5B8C"/>
    <w:rsid w:val="001D692B"/>
    <w:rsid w:val="001D69A0"/>
    <w:rsid w:val="001D6B1E"/>
    <w:rsid w:val="001D6C2D"/>
    <w:rsid w:val="001D7220"/>
    <w:rsid w:val="001D75B9"/>
    <w:rsid w:val="001D7A97"/>
    <w:rsid w:val="001E0572"/>
    <w:rsid w:val="001E08B9"/>
    <w:rsid w:val="001E0EAD"/>
    <w:rsid w:val="001E1472"/>
    <w:rsid w:val="001E1DE9"/>
    <w:rsid w:val="001E23D0"/>
    <w:rsid w:val="001E254F"/>
    <w:rsid w:val="001E30EA"/>
    <w:rsid w:val="001E32E3"/>
    <w:rsid w:val="001E3DC1"/>
    <w:rsid w:val="001E47C8"/>
    <w:rsid w:val="001E57F7"/>
    <w:rsid w:val="001E5A81"/>
    <w:rsid w:val="001E6500"/>
    <w:rsid w:val="001E653E"/>
    <w:rsid w:val="001E720C"/>
    <w:rsid w:val="001E78B2"/>
    <w:rsid w:val="001F0282"/>
    <w:rsid w:val="001F090E"/>
    <w:rsid w:val="001F1621"/>
    <w:rsid w:val="001F1B36"/>
    <w:rsid w:val="001F2588"/>
    <w:rsid w:val="001F292F"/>
    <w:rsid w:val="001F2A35"/>
    <w:rsid w:val="001F2F3A"/>
    <w:rsid w:val="001F3A01"/>
    <w:rsid w:val="001F3AD1"/>
    <w:rsid w:val="001F3C78"/>
    <w:rsid w:val="001F3DB0"/>
    <w:rsid w:val="001F456D"/>
    <w:rsid w:val="001F4582"/>
    <w:rsid w:val="001F49D3"/>
    <w:rsid w:val="001F579E"/>
    <w:rsid w:val="001F60EF"/>
    <w:rsid w:val="001F6804"/>
    <w:rsid w:val="001F69FB"/>
    <w:rsid w:val="001F6A10"/>
    <w:rsid w:val="001F7637"/>
    <w:rsid w:val="001F7C1F"/>
    <w:rsid w:val="001F7DAD"/>
    <w:rsid w:val="00200E5B"/>
    <w:rsid w:val="00201BFB"/>
    <w:rsid w:val="00201FEF"/>
    <w:rsid w:val="002024D2"/>
    <w:rsid w:val="002035D0"/>
    <w:rsid w:val="002038BB"/>
    <w:rsid w:val="00203A63"/>
    <w:rsid w:val="002051D6"/>
    <w:rsid w:val="00205C74"/>
    <w:rsid w:val="0020603C"/>
    <w:rsid w:val="00207712"/>
    <w:rsid w:val="00207AB8"/>
    <w:rsid w:val="00210022"/>
    <w:rsid w:val="002101FC"/>
    <w:rsid w:val="002102A9"/>
    <w:rsid w:val="002105FE"/>
    <w:rsid w:val="002108B4"/>
    <w:rsid w:val="0021211D"/>
    <w:rsid w:val="00212215"/>
    <w:rsid w:val="00212838"/>
    <w:rsid w:val="00212A58"/>
    <w:rsid w:val="0021310C"/>
    <w:rsid w:val="002138A3"/>
    <w:rsid w:val="00213B38"/>
    <w:rsid w:val="00214D59"/>
    <w:rsid w:val="002153C8"/>
    <w:rsid w:val="002164E1"/>
    <w:rsid w:val="00216BC2"/>
    <w:rsid w:val="00216C58"/>
    <w:rsid w:val="00216DC3"/>
    <w:rsid w:val="00216EC4"/>
    <w:rsid w:val="0021719A"/>
    <w:rsid w:val="00217303"/>
    <w:rsid w:val="002173D3"/>
    <w:rsid w:val="0022018D"/>
    <w:rsid w:val="0022223B"/>
    <w:rsid w:val="00222AC6"/>
    <w:rsid w:val="00222DD1"/>
    <w:rsid w:val="002231D2"/>
    <w:rsid w:val="002248E5"/>
    <w:rsid w:val="00224BE9"/>
    <w:rsid w:val="0022511C"/>
    <w:rsid w:val="002258DD"/>
    <w:rsid w:val="00226222"/>
    <w:rsid w:val="00226EF8"/>
    <w:rsid w:val="00227232"/>
    <w:rsid w:val="00227B9A"/>
    <w:rsid w:val="00230033"/>
    <w:rsid w:val="002303C1"/>
    <w:rsid w:val="00230421"/>
    <w:rsid w:val="002307A4"/>
    <w:rsid w:val="0023096E"/>
    <w:rsid w:val="00230C03"/>
    <w:rsid w:val="00231839"/>
    <w:rsid w:val="00231E61"/>
    <w:rsid w:val="002324AC"/>
    <w:rsid w:val="002330DC"/>
    <w:rsid w:val="002335A0"/>
    <w:rsid w:val="0023381F"/>
    <w:rsid w:val="002349DD"/>
    <w:rsid w:val="00234FC4"/>
    <w:rsid w:val="00235B4D"/>
    <w:rsid w:val="00235B98"/>
    <w:rsid w:val="00235FB0"/>
    <w:rsid w:val="0023619C"/>
    <w:rsid w:val="0023632C"/>
    <w:rsid w:val="002363E7"/>
    <w:rsid w:val="0023644B"/>
    <w:rsid w:val="00236980"/>
    <w:rsid w:val="00236C71"/>
    <w:rsid w:val="00236EE8"/>
    <w:rsid w:val="00237551"/>
    <w:rsid w:val="002411F5"/>
    <w:rsid w:val="002419E3"/>
    <w:rsid w:val="002425A4"/>
    <w:rsid w:val="002427EB"/>
    <w:rsid w:val="00243570"/>
    <w:rsid w:val="00243A25"/>
    <w:rsid w:val="0024437E"/>
    <w:rsid w:val="00245249"/>
    <w:rsid w:val="00245EAC"/>
    <w:rsid w:val="00246BA2"/>
    <w:rsid w:val="00246FD5"/>
    <w:rsid w:val="00247083"/>
    <w:rsid w:val="00247779"/>
    <w:rsid w:val="0025051F"/>
    <w:rsid w:val="00250908"/>
    <w:rsid w:val="00250F25"/>
    <w:rsid w:val="00251186"/>
    <w:rsid w:val="002512F8"/>
    <w:rsid w:val="00251B13"/>
    <w:rsid w:val="00252B4A"/>
    <w:rsid w:val="002535EB"/>
    <w:rsid w:val="00253CA4"/>
    <w:rsid w:val="0025432A"/>
    <w:rsid w:val="00254442"/>
    <w:rsid w:val="002544DD"/>
    <w:rsid w:val="002548FE"/>
    <w:rsid w:val="00254E42"/>
    <w:rsid w:val="002556F6"/>
    <w:rsid w:val="002558C3"/>
    <w:rsid w:val="00255C25"/>
    <w:rsid w:val="00255CC4"/>
    <w:rsid w:val="00255D9C"/>
    <w:rsid w:val="002602B0"/>
    <w:rsid w:val="0026070B"/>
    <w:rsid w:val="0026086B"/>
    <w:rsid w:val="00260890"/>
    <w:rsid w:val="00260DEC"/>
    <w:rsid w:val="00260F61"/>
    <w:rsid w:val="00261393"/>
    <w:rsid w:val="0026167E"/>
    <w:rsid w:val="00261878"/>
    <w:rsid w:val="00261A90"/>
    <w:rsid w:val="00261AD1"/>
    <w:rsid w:val="00261F33"/>
    <w:rsid w:val="00262595"/>
    <w:rsid w:val="0026325E"/>
    <w:rsid w:val="00263980"/>
    <w:rsid w:val="00263B2A"/>
    <w:rsid w:val="00263B62"/>
    <w:rsid w:val="002642EE"/>
    <w:rsid w:val="002646CD"/>
    <w:rsid w:val="0026571F"/>
    <w:rsid w:val="00266509"/>
    <w:rsid w:val="002665BB"/>
    <w:rsid w:val="00266639"/>
    <w:rsid w:val="00267832"/>
    <w:rsid w:val="002704B4"/>
    <w:rsid w:val="00270704"/>
    <w:rsid w:val="00270CDA"/>
    <w:rsid w:val="00270DF9"/>
    <w:rsid w:val="00271061"/>
    <w:rsid w:val="002714DC"/>
    <w:rsid w:val="00271B29"/>
    <w:rsid w:val="002720BD"/>
    <w:rsid w:val="0027231D"/>
    <w:rsid w:val="00272363"/>
    <w:rsid w:val="002728BE"/>
    <w:rsid w:val="002728E1"/>
    <w:rsid w:val="00272E4E"/>
    <w:rsid w:val="00273386"/>
    <w:rsid w:val="002733A3"/>
    <w:rsid w:val="002734AC"/>
    <w:rsid w:val="00273B1F"/>
    <w:rsid w:val="00273D6D"/>
    <w:rsid w:val="00273E16"/>
    <w:rsid w:val="00274435"/>
    <w:rsid w:val="002746F2"/>
    <w:rsid w:val="00274BB6"/>
    <w:rsid w:val="00274F99"/>
    <w:rsid w:val="002756AE"/>
    <w:rsid w:val="0027585F"/>
    <w:rsid w:val="00275F33"/>
    <w:rsid w:val="0027637B"/>
    <w:rsid w:val="002764B3"/>
    <w:rsid w:val="0027672D"/>
    <w:rsid w:val="00276801"/>
    <w:rsid w:val="002775EB"/>
    <w:rsid w:val="00277678"/>
    <w:rsid w:val="002803BB"/>
    <w:rsid w:val="002803EE"/>
    <w:rsid w:val="00280409"/>
    <w:rsid w:val="00280C41"/>
    <w:rsid w:val="002810E2"/>
    <w:rsid w:val="00281788"/>
    <w:rsid w:val="00281EE5"/>
    <w:rsid w:val="002820E1"/>
    <w:rsid w:val="002824C0"/>
    <w:rsid w:val="00282634"/>
    <w:rsid w:val="002831F0"/>
    <w:rsid w:val="00284D24"/>
    <w:rsid w:val="002853CC"/>
    <w:rsid w:val="00285C2C"/>
    <w:rsid w:val="002861A2"/>
    <w:rsid w:val="00286327"/>
    <w:rsid w:val="0028654F"/>
    <w:rsid w:val="00287696"/>
    <w:rsid w:val="002878F8"/>
    <w:rsid w:val="00287F81"/>
    <w:rsid w:val="002902FA"/>
    <w:rsid w:val="002905BA"/>
    <w:rsid w:val="002905C5"/>
    <w:rsid w:val="00290A30"/>
    <w:rsid w:val="00290CBD"/>
    <w:rsid w:val="002912DA"/>
    <w:rsid w:val="0029144B"/>
    <w:rsid w:val="002915DA"/>
    <w:rsid w:val="002917E5"/>
    <w:rsid w:val="00292015"/>
    <w:rsid w:val="002927F4"/>
    <w:rsid w:val="00292C6F"/>
    <w:rsid w:val="00292E42"/>
    <w:rsid w:val="002933F3"/>
    <w:rsid w:val="002938E2"/>
    <w:rsid w:val="00294097"/>
    <w:rsid w:val="00294179"/>
    <w:rsid w:val="00294B34"/>
    <w:rsid w:val="00294DF5"/>
    <w:rsid w:val="00294F1F"/>
    <w:rsid w:val="00294F3E"/>
    <w:rsid w:val="002954F0"/>
    <w:rsid w:val="00295B59"/>
    <w:rsid w:val="0029664D"/>
    <w:rsid w:val="002967EF"/>
    <w:rsid w:val="0029757A"/>
    <w:rsid w:val="00297763"/>
    <w:rsid w:val="00297852"/>
    <w:rsid w:val="00297E84"/>
    <w:rsid w:val="002A0370"/>
    <w:rsid w:val="002A0B42"/>
    <w:rsid w:val="002A0FAD"/>
    <w:rsid w:val="002A1221"/>
    <w:rsid w:val="002A1673"/>
    <w:rsid w:val="002A1BED"/>
    <w:rsid w:val="002A1C7C"/>
    <w:rsid w:val="002A211A"/>
    <w:rsid w:val="002A2322"/>
    <w:rsid w:val="002A26C6"/>
    <w:rsid w:val="002A27A4"/>
    <w:rsid w:val="002A2BD8"/>
    <w:rsid w:val="002A367D"/>
    <w:rsid w:val="002A3976"/>
    <w:rsid w:val="002A3A10"/>
    <w:rsid w:val="002A40C0"/>
    <w:rsid w:val="002A4858"/>
    <w:rsid w:val="002A4B1C"/>
    <w:rsid w:val="002A4E82"/>
    <w:rsid w:val="002A501D"/>
    <w:rsid w:val="002A5919"/>
    <w:rsid w:val="002A5AC1"/>
    <w:rsid w:val="002A5F97"/>
    <w:rsid w:val="002A6959"/>
    <w:rsid w:val="002A6992"/>
    <w:rsid w:val="002A6CC8"/>
    <w:rsid w:val="002A79C5"/>
    <w:rsid w:val="002B0246"/>
    <w:rsid w:val="002B06AE"/>
    <w:rsid w:val="002B0D12"/>
    <w:rsid w:val="002B1260"/>
    <w:rsid w:val="002B17F8"/>
    <w:rsid w:val="002B1867"/>
    <w:rsid w:val="002B1E35"/>
    <w:rsid w:val="002B22C5"/>
    <w:rsid w:val="002B2841"/>
    <w:rsid w:val="002B3894"/>
    <w:rsid w:val="002B3957"/>
    <w:rsid w:val="002B3A46"/>
    <w:rsid w:val="002B3C16"/>
    <w:rsid w:val="002B40FB"/>
    <w:rsid w:val="002B48CC"/>
    <w:rsid w:val="002B4A43"/>
    <w:rsid w:val="002B51B2"/>
    <w:rsid w:val="002B5623"/>
    <w:rsid w:val="002B5A6A"/>
    <w:rsid w:val="002B5B77"/>
    <w:rsid w:val="002B5D9D"/>
    <w:rsid w:val="002B5ECA"/>
    <w:rsid w:val="002B635E"/>
    <w:rsid w:val="002B685C"/>
    <w:rsid w:val="002B6F8A"/>
    <w:rsid w:val="002B740B"/>
    <w:rsid w:val="002B783D"/>
    <w:rsid w:val="002C017C"/>
    <w:rsid w:val="002C0548"/>
    <w:rsid w:val="002C0D5B"/>
    <w:rsid w:val="002C12D4"/>
    <w:rsid w:val="002C140B"/>
    <w:rsid w:val="002C16D7"/>
    <w:rsid w:val="002C2125"/>
    <w:rsid w:val="002C3181"/>
    <w:rsid w:val="002C5176"/>
    <w:rsid w:val="002C5CC8"/>
    <w:rsid w:val="002C61A2"/>
    <w:rsid w:val="002C6341"/>
    <w:rsid w:val="002C6479"/>
    <w:rsid w:val="002C64DF"/>
    <w:rsid w:val="002C698F"/>
    <w:rsid w:val="002C6EDA"/>
    <w:rsid w:val="002C72A3"/>
    <w:rsid w:val="002C7C4C"/>
    <w:rsid w:val="002D05CE"/>
    <w:rsid w:val="002D20B1"/>
    <w:rsid w:val="002D2DDA"/>
    <w:rsid w:val="002D3425"/>
    <w:rsid w:val="002D35EA"/>
    <w:rsid w:val="002D3955"/>
    <w:rsid w:val="002D3A2D"/>
    <w:rsid w:val="002D408C"/>
    <w:rsid w:val="002D4330"/>
    <w:rsid w:val="002D44A1"/>
    <w:rsid w:val="002D47E1"/>
    <w:rsid w:val="002D49C9"/>
    <w:rsid w:val="002D4AF9"/>
    <w:rsid w:val="002D5A63"/>
    <w:rsid w:val="002D5B04"/>
    <w:rsid w:val="002D5B21"/>
    <w:rsid w:val="002D5D95"/>
    <w:rsid w:val="002D613F"/>
    <w:rsid w:val="002D6508"/>
    <w:rsid w:val="002D69ED"/>
    <w:rsid w:val="002D6D65"/>
    <w:rsid w:val="002D6F06"/>
    <w:rsid w:val="002D774F"/>
    <w:rsid w:val="002E0041"/>
    <w:rsid w:val="002E022E"/>
    <w:rsid w:val="002E0278"/>
    <w:rsid w:val="002E053E"/>
    <w:rsid w:val="002E0DB7"/>
    <w:rsid w:val="002E112C"/>
    <w:rsid w:val="002E14D8"/>
    <w:rsid w:val="002E216E"/>
    <w:rsid w:val="002E2993"/>
    <w:rsid w:val="002E2BD0"/>
    <w:rsid w:val="002E4420"/>
    <w:rsid w:val="002E4E41"/>
    <w:rsid w:val="002E5444"/>
    <w:rsid w:val="002E5770"/>
    <w:rsid w:val="002E5786"/>
    <w:rsid w:val="002E5B5A"/>
    <w:rsid w:val="002E5C80"/>
    <w:rsid w:val="002E5EAB"/>
    <w:rsid w:val="002E6820"/>
    <w:rsid w:val="002E687F"/>
    <w:rsid w:val="002E6A21"/>
    <w:rsid w:val="002E7DE1"/>
    <w:rsid w:val="002F1AA8"/>
    <w:rsid w:val="002F1AD3"/>
    <w:rsid w:val="002F2079"/>
    <w:rsid w:val="002F2136"/>
    <w:rsid w:val="002F214C"/>
    <w:rsid w:val="002F2504"/>
    <w:rsid w:val="002F362E"/>
    <w:rsid w:val="002F3706"/>
    <w:rsid w:val="002F3DAA"/>
    <w:rsid w:val="002F4279"/>
    <w:rsid w:val="002F4474"/>
    <w:rsid w:val="002F45F1"/>
    <w:rsid w:val="002F4857"/>
    <w:rsid w:val="002F4CDE"/>
    <w:rsid w:val="002F54CD"/>
    <w:rsid w:val="002F552E"/>
    <w:rsid w:val="002F55BB"/>
    <w:rsid w:val="002F5AD4"/>
    <w:rsid w:val="002F7830"/>
    <w:rsid w:val="003001DA"/>
    <w:rsid w:val="00300258"/>
    <w:rsid w:val="00300C06"/>
    <w:rsid w:val="00300C20"/>
    <w:rsid w:val="00300FD1"/>
    <w:rsid w:val="003016CE"/>
    <w:rsid w:val="00301AFC"/>
    <w:rsid w:val="00302AAF"/>
    <w:rsid w:val="00302C5E"/>
    <w:rsid w:val="00302FCD"/>
    <w:rsid w:val="00304502"/>
    <w:rsid w:val="0030510F"/>
    <w:rsid w:val="00305A06"/>
    <w:rsid w:val="003062BD"/>
    <w:rsid w:val="00306A2E"/>
    <w:rsid w:val="00306AF1"/>
    <w:rsid w:val="00306F4C"/>
    <w:rsid w:val="003075ED"/>
    <w:rsid w:val="00310661"/>
    <w:rsid w:val="003110DC"/>
    <w:rsid w:val="003113E9"/>
    <w:rsid w:val="0031197E"/>
    <w:rsid w:val="00313598"/>
    <w:rsid w:val="00313A69"/>
    <w:rsid w:val="00314A55"/>
    <w:rsid w:val="00314F4E"/>
    <w:rsid w:val="00315907"/>
    <w:rsid w:val="00315C98"/>
    <w:rsid w:val="00315D0E"/>
    <w:rsid w:val="00315DD9"/>
    <w:rsid w:val="003165C5"/>
    <w:rsid w:val="00316B7A"/>
    <w:rsid w:val="00316F7B"/>
    <w:rsid w:val="0031768F"/>
    <w:rsid w:val="0032069F"/>
    <w:rsid w:val="00320DE3"/>
    <w:rsid w:val="003216DB"/>
    <w:rsid w:val="0032178A"/>
    <w:rsid w:val="00321E7A"/>
    <w:rsid w:val="00321EFA"/>
    <w:rsid w:val="00322354"/>
    <w:rsid w:val="003229EE"/>
    <w:rsid w:val="003241DB"/>
    <w:rsid w:val="00324C46"/>
    <w:rsid w:val="0032570D"/>
    <w:rsid w:val="00326184"/>
    <w:rsid w:val="00327450"/>
    <w:rsid w:val="003274F0"/>
    <w:rsid w:val="00327AA6"/>
    <w:rsid w:val="00330836"/>
    <w:rsid w:val="00331A9C"/>
    <w:rsid w:val="00331B34"/>
    <w:rsid w:val="0033254F"/>
    <w:rsid w:val="00332776"/>
    <w:rsid w:val="003327C2"/>
    <w:rsid w:val="00332DD4"/>
    <w:rsid w:val="00333929"/>
    <w:rsid w:val="00333EA9"/>
    <w:rsid w:val="00334A66"/>
    <w:rsid w:val="00334A68"/>
    <w:rsid w:val="00334CCE"/>
    <w:rsid w:val="00334FB8"/>
    <w:rsid w:val="00336180"/>
    <w:rsid w:val="003363D1"/>
    <w:rsid w:val="00336490"/>
    <w:rsid w:val="00336BDC"/>
    <w:rsid w:val="00337C6B"/>
    <w:rsid w:val="0034068B"/>
    <w:rsid w:val="00341463"/>
    <w:rsid w:val="003415A9"/>
    <w:rsid w:val="00341ED6"/>
    <w:rsid w:val="00342DFD"/>
    <w:rsid w:val="003444D3"/>
    <w:rsid w:val="003446B7"/>
    <w:rsid w:val="0034497F"/>
    <w:rsid w:val="003449DF"/>
    <w:rsid w:val="00345235"/>
    <w:rsid w:val="00345B7B"/>
    <w:rsid w:val="00346730"/>
    <w:rsid w:val="003469B4"/>
    <w:rsid w:val="00346F45"/>
    <w:rsid w:val="00347FCF"/>
    <w:rsid w:val="00350C5C"/>
    <w:rsid w:val="00351603"/>
    <w:rsid w:val="00351C95"/>
    <w:rsid w:val="003521E0"/>
    <w:rsid w:val="0035223D"/>
    <w:rsid w:val="00352665"/>
    <w:rsid w:val="00352A9E"/>
    <w:rsid w:val="003531B8"/>
    <w:rsid w:val="003531DC"/>
    <w:rsid w:val="00353DF0"/>
    <w:rsid w:val="00355064"/>
    <w:rsid w:val="00355500"/>
    <w:rsid w:val="0035576D"/>
    <w:rsid w:val="003559A8"/>
    <w:rsid w:val="00355B85"/>
    <w:rsid w:val="003565C0"/>
    <w:rsid w:val="0035709D"/>
    <w:rsid w:val="003607FA"/>
    <w:rsid w:val="003609D2"/>
    <w:rsid w:val="003610CA"/>
    <w:rsid w:val="003612F7"/>
    <w:rsid w:val="00361D91"/>
    <w:rsid w:val="003623A3"/>
    <w:rsid w:val="00362D90"/>
    <w:rsid w:val="003632C3"/>
    <w:rsid w:val="003634B5"/>
    <w:rsid w:val="00363CF2"/>
    <w:rsid w:val="00363CFB"/>
    <w:rsid w:val="00364387"/>
    <w:rsid w:val="003648DF"/>
    <w:rsid w:val="00364C39"/>
    <w:rsid w:val="00365016"/>
    <w:rsid w:val="003656F3"/>
    <w:rsid w:val="00366FD4"/>
    <w:rsid w:val="00367212"/>
    <w:rsid w:val="00370102"/>
    <w:rsid w:val="003703B5"/>
    <w:rsid w:val="00370426"/>
    <w:rsid w:val="00370B92"/>
    <w:rsid w:val="00371A57"/>
    <w:rsid w:val="00371BB4"/>
    <w:rsid w:val="00372FFE"/>
    <w:rsid w:val="00373172"/>
    <w:rsid w:val="003740FC"/>
    <w:rsid w:val="00374F7E"/>
    <w:rsid w:val="0037528A"/>
    <w:rsid w:val="00375675"/>
    <w:rsid w:val="00375DC5"/>
    <w:rsid w:val="00376A24"/>
    <w:rsid w:val="00376F60"/>
    <w:rsid w:val="0037749C"/>
    <w:rsid w:val="00377802"/>
    <w:rsid w:val="00380040"/>
    <w:rsid w:val="00380193"/>
    <w:rsid w:val="003809AD"/>
    <w:rsid w:val="00380BDB"/>
    <w:rsid w:val="00380CBB"/>
    <w:rsid w:val="00381657"/>
    <w:rsid w:val="00381F9D"/>
    <w:rsid w:val="00382645"/>
    <w:rsid w:val="0038366F"/>
    <w:rsid w:val="0038435E"/>
    <w:rsid w:val="0038447E"/>
    <w:rsid w:val="003844DE"/>
    <w:rsid w:val="00384816"/>
    <w:rsid w:val="003857E1"/>
    <w:rsid w:val="00386436"/>
    <w:rsid w:val="003867C7"/>
    <w:rsid w:val="00386D3F"/>
    <w:rsid w:val="00387C24"/>
    <w:rsid w:val="00390765"/>
    <w:rsid w:val="00390D79"/>
    <w:rsid w:val="0039106B"/>
    <w:rsid w:val="0039136F"/>
    <w:rsid w:val="00391796"/>
    <w:rsid w:val="00391862"/>
    <w:rsid w:val="00392A09"/>
    <w:rsid w:val="0039341A"/>
    <w:rsid w:val="003940E9"/>
    <w:rsid w:val="003941F8"/>
    <w:rsid w:val="00394228"/>
    <w:rsid w:val="003944D1"/>
    <w:rsid w:val="00395043"/>
    <w:rsid w:val="00395556"/>
    <w:rsid w:val="00395CC0"/>
    <w:rsid w:val="00395F63"/>
    <w:rsid w:val="00396A55"/>
    <w:rsid w:val="003970A4"/>
    <w:rsid w:val="00397478"/>
    <w:rsid w:val="003977B4"/>
    <w:rsid w:val="003977BC"/>
    <w:rsid w:val="003A0994"/>
    <w:rsid w:val="003A0DF1"/>
    <w:rsid w:val="003A1153"/>
    <w:rsid w:val="003A145D"/>
    <w:rsid w:val="003A2010"/>
    <w:rsid w:val="003A2ABA"/>
    <w:rsid w:val="003A2F67"/>
    <w:rsid w:val="003A3323"/>
    <w:rsid w:val="003A3C51"/>
    <w:rsid w:val="003A4017"/>
    <w:rsid w:val="003A4543"/>
    <w:rsid w:val="003A500F"/>
    <w:rsid w:val="003A5EB2"/>
    <w:rsid w:val="003A5F1E"/>
    <w:rsid w:val="003A6EAD"/>
    <w:rsid w:val="003A73C0"/>
    <w:rsid w:val="003B0738"/>
    <w:rsid w:val="003B0961"/>
    <w:rsid w:val="003B09DE"/>
    <w:rsid w:val="003B0B9C"/>
    <w:rsid w:val="003B1557"/>
    <w:rsid w:val="003B1F62"/>
    <w:rsid w:val="003B2195"/>
    <w:rsid w:val="003B2D04"/>
    <w:rsid w:val="003B4226"/>
    <w:rsid w:val="003B4516"/>
    <w:rsid w:val="003B45B1"/>
    <w:rsid w:val="003B54F9"/>
    <w:rsid w:val="003B5BE3"/>
    <w:rsid w:val="003B79FC"/>
    <w:rsid w:val="003B7C20"/>
    <w:rsid w:val="003C05C2"/>
    <w:rsid w:val="003C15C0"/>
    <w:rsid w:val="003C197F"/>
    <w:rsid w:val="003C277B"/>
    <w:rsid w:val="003C2B0B"/>
    <w:rsid w:val="003C377C"/>
    <w:rsid w:val="003C3AD6"/>
    <w:rsid w:val="003C424D"/>
    <w:rsid w:val="003C4C05"/>
    <w:rsid w:val="003C52D6"/>
    <w:rsid w:val="003C58E6"/>
    <w:rsid w:val="003C5F5C"/>
    <w:rsid w:val="003C6266"/>
    <w:rsid w:val="003C6906"/>
    <w:rsid w:val="003C6EA1"/>
    <w:rsid w:val="003C763C"/>
    <w:rsid w:val="003C7933"/>
    <w:rsid w:val="003C7BA2"/>
    <w:rsid w:val="003D0CAC"/>
    <w:rsid w:val="003D128E"/>
    <w:rsid w:val="003D1B7B"/>
    <w:rsid w:val="003D1EEB"/>
    <w:rsid w:val="003D229F"/>
    <w:rsid w:val="003D256C"/>
    <w:rsid w:val="003D2B41"/>
    <w:rsid w:val="003D315D"/>
    <w:rsid w:val="003D3339"/>
    <w:rsid w:val="003D4490"/>
    <w:rsid w:val="003D463C"/>
    <w:rsid w:val="003D4933"/>
    <w:rsid w:val="003D49F4"/>
    <w:rsid w:val="003D55B6"/>
    <w:rsid w:val="003D7332"/>
    <w:rsid w:val="003D7AAB"/>
    <w:rsid w:val="003D7EB7"/>
    <w:rsid w:val="003D7EC4"/>
    <w:rsid w:val="003D7FC3"/>
    <w:rsid w:val="003E01D3"/>
    <w:rsid w:val="003E0BF9"/>
    <w:rsid w:val="003E0FCC"/>
    <w:rsid w:val="003E21FD"/>
    <w:rsid w:val="003E3863"/>
    <w:rsid w:val="003E3925"/>
    <w:rsid w:val="003E4168"/>
    <w:rsid w:val="003E4410"/>
    <w:rsid w:val="003E45A8"/>
    <w:rsid w:val="003E46DA"/>
    <w:rsid w:val="003E4ED9"/>
    <w:rsid w:val="003E55E2"/>
    <w:rsid w:val="003E5DA6"/>
    <w:rsid w:val="003E5E88"/>
    <w:rsid w:val="003E6103"/>
    <w:rsid w:val="003E697D"/>
    <w:rsid w:val="003E6BE3"/>
    <w:rsid w:val="003E74A2"/>
    <w:rsid w:val="003E74BF"/>
    <w:rsid w:val="003E7898"/>
    <w:rsid w:val="003E7E6D"/>
    <w:rsid w:val="003E7F02"/>
    <w:rsid w:val="003F0237"/>
    <w:rsid w:val="003F07B5"/>
    <w:rsid w:val="003F0805"/>
    <w:rsid w:val="003F09EB"/>
    <w:rsid w:val="003F0DEB"/>
    <w:rsid w:val="003F13DA"/>
    <w:rsid w:val="003F1ADA"/>
    <w:rsid w:val="003F1DA3"/>
    <w:rsid w:val="003F2132"/>
    <w:rsid w:val="003F228C"/>
    <w:rsid w:val="003F2AA9"/>
    <w:rsid w:val="003F2C0B"/>
    <w:rsid w:val="003F3105"/>
    <w:rsid w:val="003F344C"/>
    <w:rsid w:val="003F3B2A"/>
    <w:rsid w:val="003F4A3A"/>
    <w:rsid w:val="003F4D64"/>
    <w:rsid w:val="003F4E6A"/>
    <w:rsid w:val="003F50DC"/>
    <w:rsid w:val="003F5845"/>
    <w:rsid w:val="003F6CB5"/>
    <w:rsid w:val="003F779B"/>
    <w:rsid w:val="00402B43"/>
    <w:rsid w:val="00402D18"/>
    <w:rsid w:val="00403F0F"/>
    <w:rsid w:val="0040412E"/>
    <w:rsid w:val="004041A8"/>
    <w:rsid w:val="0040473F"/>
    <w:rsid w:val="00404BD6"/>
    <w:rsid w:val="00404D3A"/>
    <w:rsid w:val="004057AF"/>
    <w:rsid w:val="00406280"/>
    <w:rsid w:val="004067B1"/>
    <w:rsid w:val="00406B2D"/>
    <w:rsid w:val="00406DC1"/>
    <w:rsid w:val="00410281"/>
    <w:rsid w:val="004103A5"/>
    <w:rsid w:val="00410D54"/>
    <w:rsid w:val="00410F59"/>
    <w:rsid w:val="00411041"/>
    <w:rsid w:val="0041147E"/>
    <w:rsid w:val="00413833"/>
    <w:rsid w:val="004157FE"/>
    <w:rsid w:val="00415921"/>
    <w:rsid w:val="00416414"/>
    <w:rsid w:val="0041666F"/>
    <w:rsid w:val="00416CD2"/>
    <w:rsid w:val="004170D5"/>
    <w:rsid w:val="004179C2"/>
    <w:rsid w:val="00420A57"/>
    <w:rsid w:val="004218D1"/>
    <w:rsid w:val="004221FC"/>
    <w:rsid w:val="00422A9E"/>
    <w:rsid w:val="00422F32"/>
    <w:rsid w:val="004230C7"/>
    <w:rsid w:val="00424316"/>
    <w:rsid w:val="0042471B"/>
    <w:rsid w:val="004257E6"/>
    <w:rsid w:val="004258DC"/>
    <w:rsid w:val="00425ED5"/>
    <w:rsid w:val="00426103"/>
    <w:rsid w:val="00426A01"/>
    <w:rsid w:val="0042726F"/>
    <w:rsid w:val="00427FD7"/>
    <w:rsid w:val="00430621"/>
    <w:rsid w:val="00430765"/>
    <w:rsid w:val="00430981"/>
    <w:rsid w:val="004314BA"/>
    <w:rsid w:val="0043160B"/>
    <w:rsid w:val="004326CA"/>
    <w:rsid w:val="004334B5"/>
    <w:rsid w:val="00433E1C"/>
    <w:rsid w:val="00434F4B"/>
    <w:rsid w:val="00435061"/>
    <w:rsid w:val="0043662F"/>
    <w:rsid w:val="004367FC"/>
    <w:rsid w:val="004368ED"/>
    <w:rsid w:val="0043699C"/>
    <w:rsid w:val="0043719D"/>
    <w:rsid w:val="0043794E"/>
    <w:rsid w:val="00440959"/>
    <w:rsid w:val="004410EE"/>
    <w:rsid w:val="0044203A"/>
    <w:rsid w:val="004427B1"/>
    <w:rsid w:val="00443738"/>
    <w:rsid w:val="00443B0F"/>
    <w:rsid w:val="004440A6"/>
    <w:rsid w:val="0044447E"/>
    <w:rsid w:val="004446D4"/>
    <w:rsid w:val="00444AD8"/>
    <w:rsid w:val="004451CB"/>
    <w:rsid w:val="004462D9"/>
    <w:rsid w:val="00447173"/>
    <w:rsid w:val="0045092D"/>
    <w:rsid w:val="00451473"/>
    <w:rsid w:val="0045221A"/>
    <w:rsid w:val="00452F42"/>
    <w:rsid w:val="0045367C"/>
    <w:rsid w:val="00453E62"/>
    <w:rsid w:val="00453F25"/>
    <w:rsid w:val="0045574C"/>
    <w:rsid w:val="004565D9"/>
    <w:rsid w:val="004569BD"/>
    <w:rsid w:val="00456E27"/>
    <w:rsid w:val="004576F2"/>
    <w:rsid w:val="0045777A"/>
    <w:rsid w:val="00457A61"/>
    <w:rsid w:val="00457B56"/>
    <w:rsid w:val="00460699"/>
    <w:rsid w:val="00460BB8"/>
    <w:rsid w:val="00460CF6"/>
    <w:rsid w:val="004612DA"/>
    <w:rsid w:val="00461615"/>
    <w:rsid w:val="00461AFF"/>
    <w:rsid w:val="00462D4B"/>
    <w:rsid w:val="0046378B"/>
    <w:rsid w:val="00464A01"/>
    <w:rsid w:val="00466716"/>
    <w:rsid w:val="00466919"/>
    <w:rsid w:val="00466E11"/>
    <w:rsid w:val="0046770E"/>
    <w:rsid w:val="00467782"/>
    <w:rsid w:val="00467AE5"/>
    <w:rsid w:val="00467D10"/>
    <w:rsid w:val="00467EE1"/>
    <w:rsid w:val="00470182"/>
    <w:rsid w:val="00470196"/>
    <w:rsid w:val="004705F8"/>
    <w:rsid w:val="00470AA1"/>
    <w:rsid w:val="00470AF2"/>
    <w:rsid w:val="00470FF9"/>
    <w:rsid w:val="00471FDA"/>
    <w:rsid w:val="0047228E"/>
    <w:rsid w:val="00472A60"/>
    <w:rsid w:val="0047358B"/>
    <w:rsid w:val="004739D3"/>
    <w:rsid w:val="00473A2F"/>
    <w:rsid w:val="00473CAB"/>
    <w:rsid w:val="00474396"/>
    <w:rsid w:val="00474A2B"/>
    <w:rsid w:val="00474E69"/>
    <w:rsid w:val="00475107"/>
    <w:rsid w:val="004758A9"/>
    <w:rsid w:val="004758C2"/>
    <w:rsid w:val="004761BA"/>
    <w:rsid w:val="00476222"/>
    <w:rsid w:val="00476429"/>
    <w:rsid w:val="004769C5"/>
    <w:rsid w:val="00476E1C"/>
    <w:rsid w:val="00477779"/>
    <w:rsid w:val="00477F6E"/>
    <w:rsid w:val="00480468"/>
    <w:rsid w:val="00481560"/>
    <w:rsid w:val="004819B7"/>
    <w:rsid w:val="00481C36"/>
    <w:rsid w:val="00482317"/>
    <w:rsid w:val="00482A8B"/>
    <w:rsid w:val="0048381B"/>
    <w:rsid w:val="00483931"/>
    <w:rsid w:val="0048484B"/>
    <w:rsid w:val="004851A5"/>
    <w:rsid w:val="004852DE"/>
    <w:rsid w:val="0048545B"/>
    <w:rsid w:val="00486847"/>
    <w:rsid w:val="00486C56"/>
    <w:rsid w:val="004870B1"/>
    <w:rsid w:val="00487466"/>
    <w:rsid w:val="00487AFC"/>
    <w:rsid w:val="00487BF7"/>
    <w:rsid w:val="00487FB0"/>
    <w:rsid w:val="004906D7"/>
    <w:rsid w:val="00490921"/>
    <w:rsid w:val="0049118E"/>
    <w:rsid w:val="004913A8"/>
    <w:rsid w:val="004919C7"/>
    <w:rsid w:val="00491EF2"/>
    <w:rsid w:val="004920E9"/>
    <w:rsid w:val="00492E01"/>
    <w:rsid w:val="00493BC9"/>
    <w:rsid w:val="0049441B"/>
    <w:rsid w:val="00494645"/>
    <w:rsid w:val="00494A8E"/>
    <w:rsid w:val="00494FFB"/>
    <w:rsid w:val="00496076"/>
    <w:rsid w:val="00496B0B"/>
    <w:rsid w:val="00496ED7"/>
    <w:rsid w:val="004971F0"/>
    <w:rsid w:val="00497995"/>
    <w:rsid w:val="00497E8D"/>
    <w:rsid w:val="004A0E8D"/>
    <w:rsid w:val="004A141F"/>
    <w:rsid w:val="004A1DDC"/>
    <w:rsid w:val="004A2358"/>
    <w:rsid w:val="004A27F1"/>
    <w:rsid w:val="004A2D6B"/>
    <w:rsid w:val="004A2DF1"/>
    <w:rsid w:val="004A3259"/>
    <w:rsid w:val="004A3372"/>
    <w:rsid w:val="004A3676"/>
    <w:rsid w:val="004A368E"/>
    <w:rsid w:val="004A3E84"/>
    <w:rsid w:val="004A3FB7"/>
    <w:rsid w:val="004A506D"/>
    <w:rsid w:val="004A5781"/>
    <w:rsid w:val="004A58FF"/>
    <w:rsid w:val="004A5915"/>
    <w:rsid w:val="004A6DD8"/>
    <w:rsid w:val="004A75BE"/>
    <w:rsid w:val="004A7CCA"/>
    <w:rsid w:val="004B022A"/>
    <w:rsid w:val="004B08FC"/>
    <w:rsid w:val="004B1021"/>
    <w:rsid w:val="004B10D9"/>
    <w:rsid w:val="004B1701"/>
    <w:rsid w:val="004B2A16"/>
    <w:rsid w:val="004B30E3"/>
    <w:rsid w:val="004B3B2A"/>
    <w:rsid w:val="004B42F6"/>
    <w:rsid w:val="004B4495"/>
    <w:rsid w:val="004B496B"/>
    <w:rsid w:val="004B49F9"/>
    <w:rsid w:val="004B5095"/>
    <w:rsid w:val="004B52E7"/>
    <w:rsid w:val="004B5338"/>
    <w:rsid w:val="004B55A1"/>
    <w:rsid w:val="004B56DF"/>
    <w:rsid w:val="004B60DB"/>
    <w:rsid w:val="004B72C8"/>
    <w:rsid w:val="004B7612"/>
    <w:rsid w:val="004B798F"/>
    <w:rsid w:val="004C08FD"/>
    <w:rsid w:val="004C091C"/>
    <w:rsid w:val="004C0B9F"/>
    <w:rsid w:val="004C10C6"/>
    <w:rsid w:val="004C1C8B"/>
    <w:rsid w:val="004C2A01"/>
    <w:rsid w:val="004C333E"/>
    <w:rsid w:val="004C42A4"/>
    <w:rsid w:val="004C4CE0"/>
    <w:rsid w:val="004C531E"/>
    <w:rsid w:val="004C5397"/>
    <w:rsid w:val="004C58EC"/>
    <w:rsid w:val="004C5AD2"/>
    <w:rsid w:val="004C5CA7"/>
    <w:rsid w:val="004C5F70"/>
    <w:rsid w:val="004C70AD"/>
    <w:rsid w:val="004C78BF"/>
    <w:rsid w:val="004D0916"/>
    <w:rsid w:val="004D0BAA"/>
    <w:rsid w:val="004D15B6"/>
    <w:rsid w:val="004D1AEC"/>
    <w:rsid w:val="004D25F2"/>
    <w:rsid w:val="004D2D84"/>
    <w:rsid w:val="004D3A68"/>
    <w:rsid w:val="004D3ABF"/>
    <w:rsid w:val="004D3B39"/>
    <w:rsid w:val="004D3B4E"/>
    <w:rsid w:val="004D3E80"/>
    <w:rsid w:val="004D4955"/>
    <w:rsid w:val="004D572B"/>
    <w:rsid w:val="004D5B75"/>
    <w:rsid w:val="004D5C5B"/>
    <w:rsid w:val="004E118D"/>
    <w:rsid w:val="004E1B36"/>
    <w:rsid w:val="004E1B93"/>
    <w:rsid w:val="004E203F"/>
    <w:rsid w:val="004E22BB"/>
    <w:rsid w:val="004E2BB5"/>
    <w:rsid w:val="004E2F2D"/>
    <w:rsid w:val="004E3201"/>
    <w:rsid w:val="004E37AB"/>
    <w:rsid w:val="004E4429"/>
    <w:rsid w:val="004E4B5E"/>
    <w:rsid w:val="004E5760"/>
    <w:rsid w:val="004E6B88"/>
    <w:rsid w:val="004E77DB"/>
    <w:rsid w:val="004F0996"/>
    <w:rsid w:val="004F1595"/>
    <w:rsid w:val="004F1A2D"/>
    <w:rsid w:val="004F2D06"/>
    <w:rsid w:val="004F37D0"/>
    <w:rsid w:val="004F390C"/>
    <w:rsid w:val="004F3B78"/>
    <w:rsid w:val="004F55FF"/>
    <w:rsid w:val="004F5610"/>
    <w:rsid w:val="004F5680"/>
    <w:rsid w:val="004F5793"/>
    <w:rsid w:val="004F5A0E"/>
    <w:rsid w:val="004F653C"/>
    <w:rsid w:val="004F6917"/>
    <w:rsid w:val="004F6AC7"/>
    <w:rsid w:val="004F78E9"/>
    <w:rsid w:val="004F7B29"/>
    <w:rsid w:val="004F7B9D"/>
    <w:rsid w:val="005004A6"/>
    <w:rsid w:val="005007D0"/>
    <w:rsid w:val="00501CFC"/>
    <w:rsid w:val="00501D80"/>
    <w:rsid w:val="005021E8"/>
    <w:rsid w:val="0050245C"/>
    <w:rsid w:val="00503060"/>
    <w:rsid w:val="00503400"/>
    <w:rsid w:val="00503ED2"/>
    <w:rsid w:val="00505271"/>
    <w:rsid w:val="00505B8C"/>
    <w:rsid w:val="00506939"/>
    <w:rsid w:val="00506C0C"/>
    <w:rsid w:val="005073F1"/>
    <w:rsid w:val="005074C7"/>
    <w:rsid w:val="00507990"/>
    <w:rsid w:val="005102CD"/>
    <w:rsid w:val="00510864"/>
    <w:rsid w:val="005108E7"/>
    <w:rsid w:val="005110D9"/>
    <w:rsid w:val="00511291"/>
    <w:rsid w:val="00512A60"/>
    <w:rsid w:val="00512EC2"/>
    <w:rsid w:val="00513A80"/>
    <w:rsid w:val="00514803"/>
    <w:rsid w:val="00514D53"/>
    <w:rsid w:val="00514DAA"/>
    <w:rsid w:val="00515634"/>
    <w:rsid w:val="00515F16"/>
    <w:rsid w:val="005160D5"/>
    <w:rsid w:val="00516351"/>
    <w:rsid w:val="00516A6E"/>
    <w:rsid w:val="00516CE7"/>
    <w:rsid w:val="00517070"/>
    <w:rsid w:val="0051751F"/>
    <w:rsid w:val="00520CED"/>
    <w:rsid w:val="00520FB5"/>
    <w:rsid w:val="0052128E"/>
    <w:rsid w:val="005217E3"/>
    <w:rsid w:val="005219F5"/>
    <w:rsid w:val="0052203D"/>
    <w:rsid w:val="00522ACD"/>
    <w:rsid w:val="00523190"/>
    <w:rsid w:val="005232DB"/>
    <w:rsid w:val="00523823"/>
    <w:rsid w:val="005239F1"/>
    <w:rsid w:val="00523EB1"/>
    <w:rsid w:val="0052488E"/>
    <w:rsid w:val="00524B03"/>
    <w:rsid w:val="005257D2"/>
    <w:rsid w:val="00525BBB"/>
    <w:rsid w:val="00526A80"/>
    <w:rsid w:val="0053031B"/>
    <w:rsid w:val="005306B0"/>
    <w:rsid w:val="0053126F"/>
    <w:rsid w:val="00531A75"/>
    <w:rsid w:val="00531FAF"/>
    <w:rsid w:val="00533368"/>
    <w:rsid w:val="00533DCA"/>
    <w:rsid w:val="00534143"/>
    <w:rsid w:val="0053443C"/>
    <w:rsid w:val="00534E03"/>
    <w:rsid w:val="005363FB"/>
    <w:rsid w:val="00536E6A"/>
    <w:rsid w:val="00537684"/>
    <w:rsid w:val="0053785F"/>
    <w:rsid w:val="00537DF9"/>
    <w:rsid w:val="00537FFA"/>
    <w:rsid w:val="005422D7"/>
    <w:rsid w:val="00542524"/>
    <w:rsid w:val="00542A3F"/>
    <w:rsid w:val="00542CCC"/>
    <w:rsid w:val="00543BC8"/>
    <w:rsid w:val="005443BC"/>
    <w:rsid w:val="00544F26"/>
    <w:rsid w:val="00546079"/>
    <w:rsid w:val="00547B52"/>
    <w:rsid w:val="00550480"/>
    <w:rsid w:val="00550E43"/>
    <w:rsid w:val="00551E7E"/>
    <w:rsid w:val="005527FD"/>
    <w:rsid w:val="00552C58"/>
    <w:rsid w:val="00552DD7"/>
    <w:rsid w:val="00553070"/>
    <w:rsid w:val="005534E8"/>
    <w:rsid w:val="005535E8"/>
    <w:rsid w:val="00554BF1"/>
    <w:rsid w:val="00555156"/>
    <w:rsid w:val="00555248"/>
    <w:rsid w:val="00555C3E"/>
    <w:rsid w:val="00555E4D"/>
    <w:rsid w:val="0055603C"/>
    <w:rsid w:val="00556AF6"/>
    <w:rsid w:val="00557493"/>
    <w:rsid w:val="005575DF"/>
    <w:rsid w:val="0056025F"/>
    <w:rsid w:val="005604B3"/>
    <w:rsid w:val="0056097E"/>
    <w:rsid w:val="00560E97"/>
    <w:rsid w:val="00560F05"/>
    <w:rsid w:val="00561600"/>
    <w:rsid w:val="00561995"/>
    <w:rsid w:val="00562278"/>
    <w:rsid w:val="00562CE5"/>
    <w:rsid w:val="00562DB3"/>
    <w:rsid w:val="00563291"/>
    <w:rsid w:val="005639E6"/>
    <w:rsid w:val="00563BFB"/>
    <w:rsid w:val="00564014"/>
    <w:rsid w:val="0056684C"/>
    <w:rsid w:val="00567C25"/>
    <w:rsid w:val="0057065B"/>
    <w:rsid w:val="00571228"/>
    <w:rsid w:val="0057129B"/>
    <w:rsid w:val="005718EE"/>
    <w:rsid w:val="00571E2B"/>
    <w:rsid w:val="00571EB5"/>
    <w:rsid w:val="005725EF"/>
    <w:rsid w:val="00572A17"/>
    <w:rsid w:val="00572CCD"/>
    <w:rsid w:val="00572E05"/>
    <w:rsid w:val="0057310E"/>
    <w:rsid w:val="005740AA"/>
    <w:rsid w:val="005745B0"/>
    <w:rsid w:val="00574943"/>
    <w:rsid w:val="00574B37"/>
    <w:rsid w:val="00574C4D"/>
    <w:rsid w:val="00575AE5"/>
    <w:rsid w:val="00575C1A"/>
    <w:rsid w:val="00575FBB"/>
    <w:rsid w:val="0057746A"/>
    <w:rsid w:val="00577779"/>
    <w:rsid w:val="00577C7F"/>
    <w:rsid w:val="005800CB"/>
    <w:rsid w:val="00581217"/>
    <w:rsid w:val="005813E8"/>
    <w:rsid w:val="0058205E"/>
    <w:rsid w:val="005821EB"/>
    <w:rsid w:val="00582BE0"/>
    <w:rsid w:val="0058314B"/>
    <w:rsid w:val="00584EDC"/>
    <w:rsid w:val="005850BF"/>
    <w:rsid w:val="005858CB"/>
    <w:rsid w:val="005859A5"/>
    <w:rsid w:val="005860F4"/>
    <w:rsid w:val="00586BFA"/>
    <w:rsid w:val="00586FF2"/>
    <w:rsid w:val="0059015F"/>
    <w:rsid w:val="00590462"/>
    <w:rsid w:val="00590DFE"/>
    <w:rsid w:val="00590FA3"/>
    <w:rsid w:val="00591468"/>
    <w:rsid w:val="00591968"/>
    <w:rsid w:val="00591C7B"/>
    <w:rsid w:val="00591FD1"/>
    <w:rsid w:val="00592587"/>
    <w:rsid w:val="005925D9"/>
    <w:rsid w:val="0059276B"/>
    <w:rsid w:val="00592C8F"/>
    <w:rsid w:val="00594407"/>
    <w:rsid w:val="00594AFF"/>
    <w:rsid w:val="0059505B"/>
    <w:rsid w:val="005952B5"/>
    <w:rsid w:val="00595C47"/>
    <w:rsid w:val="00595D31"/>
    <w:rsid w:val="00596033"/>
    <w:rsid w:val="00597081"/>
    <w:rsid w:val="00597A5B"/>
    <w:rsid w:val="00597AC9"/>
    <w:rsid w:val="005A01D4"/>
    <w:rsid w:val="005A08E4"/>
    <w:rsid w:val="005A0AAD"/>
    <w:rsid w:val="005A16F4"/>
    <w:rsid w:val="005A19ED"/>
    <w:rsid w:val="005A1B77"/>
    <w:rsid w:val="005A2261"/>
    <w:rsid w:val="005A3BD8"/>
    <w:rsid w:val="005A47C0"/>
    <w:rsid w:val="005A4997"/>
    <w:rsid w:val="005A5264"/>
    <w:rsid w:val="005A5617"/>
    <w:rsid w:val="005A574F"/>
    <w:rsid w:val="005A582B"/>
    <w:rsid w:val="005A5C61"/>
    <w:rsid w:val="005A6121"/>
    <w:rsid w:val="005A65CE"/>
    <w:rsid w:val="005A66CF"/>
    <w:rsid w:val="005A70D5"/>
    <w:rsid w:val="005A76BC"/>
    <w:rsid w:val="005A7917"/>
    <w:rsid w:val="005A7941"/>
    <w:rsid w:val="005A7B89"/>
    <w:rsid w:val="005B085F"/>
    <w:rsid w:val="005B0DFC"/>
    <w:rsid w:val="005B1040"/>
    <w:rsid w:val="005B1E15"/>
    <w:rsid w:val="005B1EEC"/>
    <w:rsid w:val="005B20DE"/>
    <w:rsid w:val="005B255A"/>
    <w:rsid w:val="005B27FC"/>
    <w:rsid w:val="005B2C7B"/>
    <w:rsid w:val="005B380B"/>
    <w:rsid w:val="005B3BF9"/>
    <w:rsid w:val="005B435B"/>
    <w:rsid w:val="005B4A7D"/>
    <w:rsid w:val="005B5937"/>
    <w:rsid w:val="005B691B"/>
    <w:rsid w:val="005B6B01"/>
    <w:rsid w:val="005B6BAB"/>
    <w:rsid w:val="005B6D48"/>
    <w:rsid w:val="005B7942"/>
    <w:rsid w:val="005B7AF4"/>
    <w:rsid w:val="005C026F"/>
    <w:rsid w:val="005C14AB"/>
    <w:rsid w:val="005C1D4E"/>
    <w:rsid w:val="005C2294"/>
    <w:rsid w:val="005C2D9B"/>
    <w:rsid w:val="005C3195"/>
    <w:rsid w:val="005C3B86"/>
    <w:rsid w:val="005C510E"/>
    <w:rsid w:val="005C520E"/>
    <w:rsid w:val="005C5DE6"/>
    <w:rsid w:val="005C6D49"/>
    <w:rsid w:val="005C7354"/>
    <w:rsid w:val="005C73AB"/>
    <w:rsid w:val="005C749D"/>
    <w:rsid w:val="005C78FD"/>
    <w:rsid w:val="005C7AED"/>
    <w:rsid w:val="005C7DFB"/>
    <w:rsid w:val="005C7FAD"/>
    <w:rsid w:val="005D0371"/>
    <w:rsid w:val="005D0893"/>
    <w:rsid w:val="005D0E98"/>
    <w:rsid w:val="005D177E"/>
    <w:rsid w:val="005D20E0"/>
    <w:rsid w:val="005D2146"/>
    <w:rsid w:val="005D2788"/>
    <w:rsid w:val="005D3D36"/>
    <w:rsid w:val="005D3D7A"/>
    <w:rsid w:val="005D3DA6"/>
    <w:rsid w:val="005D3E0C"/>
    <w:rsid w:val="005D4A06"/>
    <w:rsid w:val="005D5CB5"/>
    <w:rsid w:val="005D69C6"/>
    <w:rsid w:val="005D6BD7"/>
    <w:rsid w:val="005D7391"/>
    <w:rsid w:val="005D77D6"/>
    <w:rsid w:val="005D7C3A"/>
    <w:rsid w:val="005E0264"/>
    <w:rsid w:val="005E1C14"/>
    <w:rsid w:val="005E26A2"/>
    <w:rsid w:val="005E2B44"/>
    <w:rsid w:val="005E2ED8"/>
    <w:rsid w:val="005E3335"/>
    <w:rsid w:val="005E37A9"/>
    <w:rsid w:val="005E44AD"/>
    <w:rsid w:val="005E5445"/>
    <w:rsid w:val="005E5448"/>
    <w:rsid w:val="005E572A"/>
    <w:rsid w:val="005E5CAE"/>
    <w:rsid w:val="005E6080"/>
    <w:rsid w:val="005E62BA"/>
    <w:rsid w:val="005E6794"/>
    <w:rsid w:val="005E681B"/>
    <w:rsid w:val="005E7DA3"/>
    <w:rsid w:val="005F0757"/>
    <w:rsid w:val="005F0F54"/>
    <w:rsid w:val="005F19A6"/>
    <w:rsid w:val="005F1FDF"/>
    <w:rsid w:val="005F2793"/>
    <w:rsid w:val="005F2836"/>
    <w:rsid w:val="005F2CF7"/>
    <w:rsid w:val="005F2D05"/>
    <w:rsid w:val="005F2FFF"/>
    <w:rsid w:val="005F3F39"/>
    <w:rsid w:val="005F45A4"/>
    <w:rsid w:val="005F4BA9"/>
    <w:rsid w:val="005F521F"/>
    <w:rsid w:val="005F5487"/>
    <w:rsid w:val="005F54DA"/>
    <w:rsid w:val="005F5B87"/>
    <w:rsid w:val="005F5DA8"/>
    <w:rsid w:val="005F64E6"/>
    <w:rsid w:val="005F6A7F"/>
    <w:rsid w:val="005F7039"/>
    <w:rsid w:val="005F7C1E"/>
    <w:rsid w:val="00600D6D"/>
    <w:rsid w:val="00601A12"/>
    <w:rsid w:val="00601F62"/>
    <w:rsid w:val="00601FB1"/>
    <w:rsid w:val="00602243"/>
    <w:rsid w:val="00602568"/>
    <w:rsid w:val="006027D0"/>
    <w:rsid w:val="00603625"/>
    <w:rsid w:val="006036DB"/>
    <w:rsid w:val="00603A23"/>
    <w:rsid w:val="00603D41"/>
    <w:rsid w:val="006051E3"/>
    <w:rsid w:val="00606CC4"/>
    <w:rsid w:val="00606D95"/>
    <w:rsid w:val="00606E74"/>
    <w:rsid w:val="00607743"/>
    <w:rsid w:val="006104F8"/>
    <w:rsid w:val="00611332"/>
    <w:rsid w:val="006115A8"/>
    <w:rsid w:val="00611E28"/>
    <w:rsid w:val="00613A60"/>
    <w:rsid w:val="00613D8C"/>
    <w:rsid w:val="00614FFB"/>
    <w:rsid w:val="00615196"/>
    <w:rsid w:val="006156F2"/>
    <w:rsid w:val="00615C62"/>
    <w:rsid w:val="00615FF6"/>
    <w:rsid w:val="0061798E"/>
    <w:rsid w:val="00617FA1"/>
    <w:rsid w:val="0062041B"/>
    <w:rsid w:val="006204FB"/>
    <w:rsid w:val="00620882"/>
    <w:rsid w:val="00620C36"/>
    <w:rsid w:val="00620C6F"/>
    <w:rsid w:val="00620E96"/>
    <w:rsid w:val="00621441"/>
    <w:rsid w:val="006216B6"/>
    <w:rsid w:val="0062176D"/>
    <w:rsid w:val="00622757"/>
    <w:rsid w:val="00622762"/>
    <w:rsid w:val="00622935"/>
    <w:rsid w:val="00623856"/>
    <w:rsid w:val="00623DD9"/>
    <w:rsid w:val="0062437B"/>
    <w:rsid w:val="00624C89"/>
    <w:rsid w:val="00625097"/>
    <w:rsid w:val="0062610C"/>
    <w:rsid w:val="00626208"/>
    <w:rsid w:val="006264C2"/>
    <w:rsid w:val="00627164"/>
    <w:rsid w:val="006272EC"/>
    <w:rsid w:val="00627580"/>
    <w:rsid w:val="00627D6D"/>
    <w:rsid w:val="0063149E"/>
    <w:rsid w:val="00632211"/>
    <w:rsid w:val="006327C5"/>
    <w:rsid w:val="0063301F"/>
    <w:rsid w:val="00633CD7"/>
    <w:rsid w:val="00634D01"/>
    <w:rsid w:val="00635027"/>
    <w:rsid w:val="0063518F"/>
    <w:rsid w:val="00635446"/>
    <w:rsid w:val="006354D4"/>
    <w:rsid w:val="00635FB5"/>
    <w:rsid w:val="0063739E"/>
    <w:rsid w:val="00637C8F"/>
    <w:rsid w:val="00640526"/>
    <w:rsid w:val="0064068C"/>
    <w:rsid w:val="00640B0F"/>
    <w:rsid w:val="006418C5"/>
    <w:rsid w:val="00641E3C"/>
    <w:rsid w:val="00642236"/>
    <w:rsid w:val="00642A0E"/>
    <w:rsid w:val="00642C4F"/>
    <w:rsid w:val="006430FB"/>
    <w:rsid w:val="00643110"/>
    <w:rsid w:val="00643E1A"/>
    <w:rsid w:val="0064400C"/>
    <w:rsid w:val="0064421D"/>
    <w:rsid w:val="00644908"/>
    <w:rsid w:val="00644DBF"/>
    <w:rsid w:val="00645851"/>
    <w:rsid w:val="00645AAD"/>
    <w:rsid w:val="00645F33"/>
    <w:rsid w:val="00646168"/>
    <w:rsid w:val="00646C65"/>
    <w:rsid w:val="006472A8"/>
    <w:rsid w:val="00650845"/>
    <w:rsid w:val="00650A4C"/>
    <w:rsid w:val="006513E0"/>
    <w:rsid w:val="006519ED"/>
    <w:rsid w:val="00651D38"/>
    <w:rsid w:val="00651D87"/>
    <w:rsid w:val="00651ECF"/>
    <w:rsid w:val="00651F0E"/>
    <w:rsid w:val="0065230F"/>
    <w:rsid w:val="006529B3"/>
    <w:rsid w:val="00652AF6"/>
    <w:rsid w:val="00653920"/>
    <w:rsid w:val="00653A50"/>
    <w:rsid w:val="0065479D"/>
    <w:rsid w:val="00654EE8"/>
    <w:rsid w:val="00655193"/>
    <w:rsid w:val="0065591D"/>
    <w:rsid w:val="00655DB6"/>
    <w:rsid w:val="00655F11"/>
    <w:rsid w:val="006567D4"/>
    <w:rsid w:val="00656861"/>
    <w:rsid w:val="0065704D"/>
    <w:rsid w:val="00657279"/>
    <w:rsid w:val="006601CD"/>
    <w:rsid w:val="006609EF"/>
    <w:rsid w:val="0066105B"/>
    <w:rsid w:val="006617B4"/>
    <w:rsid w:val="0066184F"/>
    <w:rsid w:val="00661F8D"/>
    <w:rsid w:val="00661FFA"/>
    <w:rsid w:val="00662A21"/>
    <w:rsid w:val="00662BDB"/>
    <w:rsid w:val="006638FA"/>
    <w:rsid w:val="006643C9"/>
    <w:rsid w:val="00664782"/>
    <w:rsid w:val="006649EB"/>
    <w:rsid w:val="00664DA9"/>
    <w:rsid w:val="0066545A"/>
    <w:rsid w:val="00666198"/>
    <w:rsid w:val="00667403"/>
    <w:rsid w:val="00667736"/>
    <w:rsid w:val="00667F0B"/>
    <w:rsid w:val="00670078"/>
    <w:rsid w:val="0067120C"/>
    <w:rsid w:val="00673AE5"/>
    <w:rsid w:val="00674DD5"/>
    <w:rsid w:val="00674EAD"/>
    <w:rsid w:val="00674FF7"/>
    <w:rsid w:val="006754D7"/>
    <w:rsid w:val="006756D0"/>
    <w:rsid w:val="006756DF"/>
    <w:rsid w:val="00675780"/>
    <w:rsid w:val="00675982"/>
    <w:rsid w:val="00677702"/>
    <w:rsid w:val="00677922"/>
    <w:rsid w:val="0067797C"/>
    <w:rsid w:val="00677AEC"/>
    <w:rsid w:val="00677CC2"/>
    <w:rsid w:val="00680072"/>
    <w:rsid w:val="006804B1"/>
    <w:rsid w:val="00680697"/>
    <w:rsid w:val="00680CFC"/>
    <w:rsid w:val="00680D1C"/>
    <w:rsid w:val="00680D56"/>
    <w:rsid w:val="006813DE"/>
    <w:rsid w:val="0068162B"/>
    <w:rsid w:val="00681BEC"/>
    <w:rsid w:val="00682610"/>
    <w:rsid w:val="00682BFD"/>
    <w:rsid w:val="00682E64"/>
    <w:rsid w:val="006840B5"/>
    <w:rsid w:val="006840F7"/>
    <w:rsid w:val="00684E4A"/>
    <w:rsid w:val="006850FD"/>
    <w:rsid w:val="00685C51"/>
    <w:rsid w:val="0068625F"/>
    <w:rsid w:val="0068626B"/>
    <w:rsid w:val="006864CD"/>
    <w:rsid w:val="00686604"/>
    <w:rsid w:val="0068665D"/>
    <w:rsid w:val="00686921"/>
    <w:rsid w:val="00686AF2"/>
    <w:rsid w:val="00686BFE"/>
    <w:rsid w:val="00686EDB"/>
    <w:rsid w:val="006876F2"/>
    <w:rsid w:val="00690655"/>
    <w:rsid w:val="00690A12"/>
    <w:rsid w:val="00690A30"/>
    <w:rsid w:val="00690A7D"/>
    <w:rsid w:val="00691568"/>
    <w:rsid w:val="006916A5"/>
    <w:rsid w:val="00691FB1"/>
    <w:rsid w:val="00692305"/>
    <w:rsid w:val="00692BDF"/>
    <w:rsid w:val="00693360"/>
    <w:rsid w:val="006944F0"/>
    <w:rsid w:val="00694F23"/>
    <w:rsid w:val="0069545C"/>
    <w:rsid w:val="00695923"/>
    <w:rsid w:val="00695B3B"/>
    <w:rsid w:val="00695E02"/>
    <w:rsid w:val="00695E72"/>
    <w:rsid w:val="00696FB1"/>
    <w:rsid w:val="00697374"/>
    <w:rsid w:val="00697488"/>
    <w:rsid w:val="00697571"/>
    <w:rsid w:val="006A045A"/>
    <w:rsid w:val="006A07E1"/>
    <w:rsid w:val="006A13A7"/>
    <w:rsid w:val="006A173C"/>
    <w:rsid w:val="006A1AE6"/>
    <w:rsid w:val="006A219C"/>
    <w:rsid w:val="006A22F9"/>
    <w:rsid w:val="006A2472"/>
    <w:rsid w:val="006A2738"/>
    <w:rsid w:val="006A331D"/>
    <w:rsid w:val="006A37FC"/>
    <w:rsid w:val="006A3816"/>
    <w:rsid w:val="006A451B"/>
    <w:rsid w:val="006A4884"/>
    <w:rsid w:val="006A4DF5"/>
    <w:rsid w:val="006A4E2F"/>
    <w:rsid w:val="006A5A5B"/>
    <w:rsid w:val="006A5D07"/>
    <w:rsid w:val="006A69E1"/>
    <w:rsid w:val="006A6D56"/>
    <w:rsid w:val="006B0265"/>
    <w:rsid w:val="006B0841"/>
    <w:rsid w:val="006B1238"/>
    <w:rsid w:val="006B12BE"/>
    <w:rsid w:val="006B12E4"/>
    <w:rsid w:val="006B1DA0"/>
    <w:rsid w:val="006B246F"/>
    <w:rsid w:val="006B299D"/>
    <w:rsid w:val="006B2E6A"/>
    <w:rsid w:val="006B3940"/>
    <w:rsid w:val="006B3F2F"/>
    <w:rsid w:val="006B4749"/>
    <w:rsid w:val="006B4D41"/>
    <w:rsid w:val="006B4FAF"/>
    <w:rsid w:val="006B4FF7"/>
    <w:rsid w:val="006B537D"/>
    <w:rsid w:val="006B66C4"/>
    <w:rsid w:val="006C073A"/>
    <w:rsid w:val="006C157E"/>
    <w:rsid w:val="006C175A"/>
    <w:rsid w:val="006C285C"/>
    <w:rsid w:val="006C2966"/>
    <w:rsid w:val="006C643A"/>
    <w:rsid w:val="006D0636"/>
    <w:rsid w:val="006D07F6"/>
    <w:rsid w:val="006D0851"/>
    <w:rsid w:val="006D0BC4"/>
    <w:rsid w:val="006D0F56"/>
    <w:rsid w:val="006D1004"/>
    <w:rsid w:val="006D164B"/>
    <w:rsid w:val="006D1885"/>
    <w:rsid w:val="006D19BA"/>
    <w:rsid w:val="006D1AC4"/>
    <w:rsid w:val="006D2346"/>
    <w:rsid w:val="006D2ED4"/>
    <w:rsid w:val="006D3002"/>
    <w:rsid w:val="006D35AC"/>
    <w:rsid w:val="006D3FD9"/>
    <w:rsid w:val="006D4D2E"/>
    <w:rsid w:val="006D50A2"/>
    <w:rsid w:val="006D5753"/>
    <w:rsid w:val="006D592A"/>
    <w:rsid w:val="006D5E42"/>
    <w:rsid w:val="006D71EE"/>
    <w:rsid w:val="006D7706"/>
    <w:rsid w:val="006D7C2C"/>
    <w:rsid w:val="006E0DB1"/>
    <w:rsid w:val="006E0E81"/>
    <w:rsid w:val="006E1107"/>
    <w:rsid w:val="006E1304"/>
    <w:rsid w:val="006E16F5"/>
    <w:rsid w:val="006E1BBE"/>
    <w:rsid w:val="006E1E43"/>
    <w:rsid w:val="006E20A4"/>
    <w:rsid w:val="006E2F8B"/>
    <w:rsid w:val="006E3211"/>
    <w:rsid w:val="006E3690"/>
    <w:rsid w:val="006E3797"/>
    <w:rsid w:val="006E3817"/>
    <w:rsid w:val="006E39DF"/>
    <w:rsid w:val="006E3DF6"/>
    <w:rsid w:val="006E455E"/>
    <w:rsid w:val="006E45C4"/>
    <w:rsid w:val="006E4DBC"/>
    <w:rsid w:val="006E4E5A"/>
    <w:rsid w:val="006E520E"/>
    <w:rsid w:val="006E53D5"/>
    <w:rsid w:val="006E5C29"/>
    <w:rsid w:val="006E5C81"/>
    <w:rsid w:val="006E5F08"/>
    <w:rsid w:val="006E742B"/>
    <w:rsid w:val="006E75A0"/>
    <w:rsid w:val="006E7614"/>
    <w:rsid w:val="006E7658"/>
    <w:rsid w:val="006E7671"/>
    <w:rsid w:val="006E77DF"/>
    <w:rsid w:val="006E7809"/>
    <w:rsid w:val="006E7FEC"/>
    <w:rsid w:val="006F0347"/>
    <w:rsid w:val="006F0982"/>
    <w:rsid w:val="006F0AB6"/>
    <w:rsid w:val="006F0DEA"/>
    <w:rsid w:val="006F174B"/>
    <w:rsid w:val="006F20EA"/>
    <w:rsid w:val="006F234B"/>
    <w:rsid w:val="006F252E"/>
    <w:rsid w:val="006F2834"/>
    <w:rsid w:val="006F344D"/>
    <w:rsid w:val="006F3669"/>
    <w:rsid w:val="006F3A31"/>
    <w:rsid w:val="006F3A6C"/>
    <w:rsid w:val="006F40E0"/>
    <w:rsid w:val="006F442E"/>
    <w:rsid w:val="006F48B8"/>
    <w:rsid w:val="006F49CB"/>
    <w:rsid w:val="006F4B27"/>
    <w:rsid w:val="006F4B8C"/>
    <w:rsid w:val="006F7089"/>
    <w:rsid w:val="006F79C1"/>
    <w:rsid w:val="006F7CE9"/>
    <w:rsid w:val="007000BB"/>
    <w:rsid w:val="00700352"/>
    <w:rsid w:val="00700453"/>
    <w:rsid w:val="00700B28"/>
    <w:rsid w:val="00700CA8"/>
    <w:rsid w:val="00701036"/>
    <w:rsid w:val="00701FCC"/>
    <w:rsid w:val="0070310F"/>
    <w:rsid w:val="00703692"/>
    <w:rsid w:val="007039B9"/>
    <w:rsid w:val="00703BB9"/>
    <w:rsid w:val="00703E61"/>
    <w:rsid w:val="00704A31"/>
    <w:rsid w:val="007050A6"/>
    <w:rsid w:val="0070555E"/>
    <w:rsid w:val="007059FE"/>
    <w:rsid w:val="00705C38"/>
    <w:rsid w:val="00705E5D"/>
    <w:rsid w:val="00706625"/>
    <w:rsid w:val="00706C1E"/>
    <w:rsid w:val="00706CAE"/>
    <w:rsid w:val="007072DA"/>
    <w:rsid w:val="0071022B"/>
    <w:rsid w:val="0071152F"/>
    <w:rsid w:val="007119ED"/>
    <w:rsid w:val="00711A69"/>
    <w:rsid w:val="00711C08"/>
    <w:rsid w:val="00712536"/>
    <w:rsid w:val="00712614"/>
    <w:rsid w:val="00712B97"/>
    <w:rsid w:val="00712C86"/>
    <w:rsid w:val="00713189"/>
    <w:rsid w:val="00713266"/>
    <w:rsid w:val="00713509"/>
    <w:rsid w:val="007151CB"/>
    <w:rsid w:val="00715F3B"/>
    <w:rsid w:val="00716AC6"/>
    <w:rsid w:val="00716C15"/>
    <w:rsid w:val="00716D47"/>
    <w:rsid w:val="007174D4"/>
    <w:rsid w:val="007179E3"/>
    <w:rsid w:val="00720FEB"/>
    <w:rsid w:val="00721A69"/>
    <w:rsid w:val="00722005"/>
    <w:rsid w:val="00722616"/>
    <w:rsid w:val="007228E8"/>
    <w:rsid w:val="00723203"/>
    <w:rsid w:val="00723425"/>
    <w:rsid w:val="00723815"/>
    <w:rsid w:val="00723D53"/>
    <w:rsid w:val="00724510"/>
    <w:rsid w:val="00725373"/>
    <w:rsid w:val="007253EA"/>
    <w:rsid w:val="007258B4"/>
    <w:rsid w:val="00725E34"/>
    <w:rsid w:val="00726583"/>
    <w:rsid w:val="00726DFC"/>
    <w:rsid w:val="00727641"/>
    <w:rsid w:val="00727B23"/>
    <w:rsid w:val="0073023C"/>
    <w:rsid w:val="0073027B"/>
    <w:rsid w:val="007303E5"/>
    <w:rsid w:val="007306BE"/>
    <w:rsid w:val="00730800"/>
    <w:rsid w:val="00730B42"/>
    <w:rsid w:val="00731235"/>
    <w:rsid w:val="007317D6"/>
    <w:rsid w:val="00731E68"/>
    <w:rsid w:val="007324AA"/>
    <w:rsid w:val="0073270B"/>
    <w:rsid w:val="007334D9"/>
    <w:rsid w:val="007337A5"/>
    <w:rsid w:val="00733A91"/>
    <w:rsid w:val="00733C61"/>
    <w:rsid w:val="007342F1"/>
    <w:rsid w:val="00734C42"/>
    <w:rsid w:val="00734DEF"/>
    <w:rsid w:val="007352D7"/>
    <w:rsid w:val="00735B30"/>
    <w:rsid w:val="00736116"/>
    <w:rsid w:val="007361C0"/>
    <w:rsid w:val="00736F33"/>
    <w:rsid w:val="007379BB"/>
    <w:rsid w:val="00737B26"/>
    <w:rsid w:val="00740321"/>
    <w:rsid w:val="007403CE"/>
    <w:rsid w:val="00741157"/>
    <w:rsid w:val="007411E9"/>
    <w:rsid w:val="007419BC"/>
    <w:rsid w:val="007420AD"/>
    <w:rsid w:val="0074213C"/>
    <w:rsid w:val="00742559"/>
    <w:rsid w:val="00744D85"/>
    <w:rsid w:val="007459F9"/>
    <w:rsid w:val="0074633A"/>
    <w:rsid w:val="00746D88"/>
    <w:rsid w:val="00747349"/>
    <w:rsid w:val="00747517"/>
    <w:rsid w:val="007476BC"/>
    <w:rsid w:val="00747DFC"/>
    <w:rsid w:val="00750600"/>
    <w:rsid w:val="00750EFA"/>
    <w:rsid w:val="00751767"/>
    <w:rsid w:val="00751831"/>
    <w:rsid w:val="0075194F"/>
    <w:rsid w:val="00751B68"/>
    <w:rsid w:val="0075242F"/>
    <w:rsid w:val="00753204"/>
    <w:rsid w:val="0075378A"/>
    <w:rsid w:val="00753F94"/>
    <w:rsid w:val="0075459A"/>
    <w:rsid w:val="00755109"/>
    <w:rsid w:val="00755957"/>
    <w:rsid w:val="00755F15"/>
    <w:rsid w:val="007563DA"/>
    <w:rsid w:val="0075662A"/>
    <w:rsid w:val="00756D8E"/>
    <w:rsid w:val="00757185"/>
    <w:rsid w:val="00757550"/>
    <w:rsid w:val="00757DC5"/>
    <w:rsid w:val="0076010A"/>
    <w:rsid w:val="00760858"/>
    <w:rsid w:val="00760971"/>
    <w:rsid w:val="00760E4C"/>
    <w:rsid w:val="00761265"/>
    <w:rsid w:val="007628D7"/>
    <w:rsid w:val="00762A52"/>
    <w:rsid w:val="007638DF"/>
    <w:rsid w:val="0076392A"/>
    <w:rsid w:val="00765E43"/>
    <w:rsid w:val="00765F6A"/>
    <w:rsid w:val="00766787"/>
    <w:rsid w:val="00766A71"/>
    <w:rsid w:val="00766BCB"/>
    <w:rsid w:val="00766D19"/>
    <w:rsid w:val="00767569"/>
    <w:rsid w:val="00767B43"/>
    <w:rsid w:val="00767E8E"/>
    <w:rsid w:val="00767EE5"/>
    <w:rsid w:val="00770298"/>
    <w:rsid w:val="007708A1"/>
    <w:rsid w:val="0077096E"/>
    <w:rsid w:val="00771723"/>
    <w:rsid w:val="00771D48"/>
    <w:rsid w:val="007722FE"/>
    <w:rsid w:val="0077230A"/>
    <w:rsid w:val="007723BB"/>
    <w:rsid w:val="007725AD"/>
    <w:rsid w:val="00772EA9"/>
    <w:rsid w:val="00772F5B"/>
    <w:rsid w:val="007737C3"/>
    <w:rsid w:val="0077398B"/>
    <w:rsid w:val="0077562C"/>
    <w:rsid w:val="00775968"/>
    <w:rsid w:val="00776B1C"/>
    <w:rsid w:val="00776B2A"/>
    <w:rsid w:val="007773FA"/>
    <w:rsid w:val="00780BEA"/>
    <w:rsid w:val="00780BEC"/>
    <w:rsid w:val="00782A1F"/>
    <w:rsid w:val="00782AB1"/>
    <w:rsid w:val="00782B65"/>
    <w:rsid w:val="00782E57"/>
    <w:rsid w:val="00784C0D"/>
    <w:rsid w:val="00784CC5"/>
    <w:rsid w:val="00785DCA"/>
    <w:rsid w:val="00786277"/>
    <w:rsid w:val="007865B9"/>
    <w:rsid w:val="00786DF5"/>
    <w:rsid w:val="007900BE"/>
    <w:rsid w:val="00790468"/>
    <w:rsid w:val="00790F59"/>
    <w:rsid w:val="007913DA"/>
    <w:rsid w:val="00791414"/>
    <w:rsid w:val="00791A46"/>
    <w:rsid w:val="00791E39"/>
    <w:rsid w:val="00792093"/>
    <w:rsid w:val="007936A8"/>
    <w:rsid w:val="00793970"/>
    <w:rsid w:val="00794345"/>
    <w:rsid w:val="00794E12"/>
    <w:rsid w:val="00795914"/>
    <w:rsid w:val="00795DFB"/>
    <w:rsid w:val="00796236"/>
    <w:rsid w:val="00796582"/>
    <w:rsid w:val="007969B8"/>
    <w:rsid w:val="00797321"/>
    <w:rsid w:val="00797DC9"/>
    <w:rsid w:val="007A03DF"/>
    <w:rsid w:val="007A17C2"/>
    <w:rsid w:val="007A278A"/>
    <w:rsid w:val="007A2940"/>
    <w:rsid w:val="007A338A"/>
    <w:rsid w:val="007A3525"/>
    <w:rsid w:val="007A4194"/>
    <w:rsid w:val="007A4FE2"/>
    <w:rsid w:val="007A5396"/>
    <w:rsid w:val="007A5D3C"/>
    <w:rsid w:val="007A6E8D"/>
    <w:rsid w:val="007A7800"/>
    <w:rsid w:val="007A7A08"/>
    <w:rsid w:val="007A7EB8"/>
    <w:rsid w:val="007B01D9"/>
    <w:rsid w:val="007B1A75"/>
    <w:rsid w:val="007B2260"/>
    <w:rsid w:val="007B2DA9"/>
    <w:rsid w:val="007B457B"/>
    <w:rsid w:val="007B46C2"/>
    <w:rsid w:val="007B47D2"/>
    <w:rsid w:val="007B4EDE"/>
    <w:rsid w:val="007B52D5"/>
    <w:rsid w:val="007B5627"/>
    <w:rsid w:val="007B6FB6"/>
    <w:rsid w:val="007B7379"/>
    <w:rsid w:val="007B7797"/>
    <w:rsid w:val="007C0218"/>
    <w:rsid w:val="007C0342"/>
    <w:rsid w:val="007C30CE"/>
    <w:rsid w:val="007C368A"/>
    <w:rsid w:val="007C3C08"/>
    <w:rsid w:val="007C3E93"/>
    <w:rsid w:val="007C4226"/>
    <w:rsid w:val="007C5439"/>
    <w:rsid w:val="007C583E"/>
    <w:rsid w:val="007C60F7"/>
    <w:rsid w:val="007C6496"/>
    <w:rsid w:val="007C6514"/>
    <w:rsid w:val="007C6FDC"/>
    <w:rsid w:val="007C76C9"/>
    <w:rsid w:val="007C793A"/>
    <w:rsid w:val="007D0634"/>
    <w:rsid w:val="007D0B53"/>
    <w:rsid w:val="007D0DFF"/>
    <w:rsid w:val="007D161D"/>
    <w:rsid w:val="007D1629"/>
    <w:rsid w:val="007D2599"/>
    <w:rsid w:val="007D2637"/>
    <w:rsid w:val="007D3093"/>
    <w:rsid w:val="007D3262"/>
    <w:rsid w:val="007D3972"/>
    <w:rsid w:val="007D3DA8"/>
    <w:rsid w:val="007D468A"/>
    <w:rsid w:val="007D4CE5"/>
    <w:rsid w:val="007D5E21"/>
    <w:rsid w:val="007D7103"/>
    <w:rsid w:val="007E0404"/>
    <w:rsid w:val="007E0AEC"/>
    <w:rsid w:val="007E0E6D"/>
    <w:rsid w:val="007E1A66"/>
    <w:rsid w:val="007E2602"/>
    <w:rsid w:val="007E2B4A"/>
    <w:rsid w:val="007E3051"/>
    <w:rsid w:val="007E393E"/>
    <w:rsid w:val="007E3B10"/>
    <w:rsid w:val="007E3ECF"/>
    <w:rsid w:val="007E4B44"/>
    <w:rsid w:val="007E4C5A"/>
    <w:rsid w:val="007E4CF0"/>
    <w:rsid w:val="007E5204"/>
    <w:rsid w:val="007E577E"/>
    <w:rsid w:val="007E59BB"/>
    <w:rsid w:val="007E5BC5"/>
    <w:rsid w:val="007E6E01"/>
    <w:rsid w:val="007E70AF"/>
    <w:rsid w:val="007E7D52"/>
    <w:rsid w:val="007F0F0C"/>
    <w:rsid w:val="007F13B2"/>
    <w:rsid w:val="007F183F"/>
    <w:rsid w:val="007F1853"/>
    <w:rsid w:val="007F1AF6"/>
    <w:rsid w:val="007F1B38"/>
    <w:rsid w:val="007F1CD9"/>
    <w:rsid w:val="007F2A44"/>
    <w:rsid w:val="007F2C87"/>
    <w:rsid w:val="007F33CC"/>
    <w:rsid w:val="007F462A"/>
    <w:rsid w:val="007F5426"/>
    <w:rsid w:val="007F585F"/>
    <w:rsid w:val="007F6305"/>
    <w:rsid w:val="007F67F4"/>
    <w:rsid w:val="007F738F"/>
    <w:rsid w:val="007F7526"/>
    <w:rsid w:val="007F7A2A"/>
    <w:rsid w:val="00801589"/>
    <w:rsid w:val="00801898"/>
    <w:rsid w:val="008021ED"/>
    <w:rsid w:val="0080223C"/>
    <w:rsid w:val="0080279D"/>
    <w:rsid w:val="00802B93"/>
    <w:rsid w:val="00802F4C"/>
    <w:rsid w:val="008035EA"/>
    <w:rsid w:val="00804A99"/>
    <w:rsid w:val="008050D2"/>
    <w:rsid w:val="00805C41"/>
    <w:rsid w:val="00805E7A"/>
    <w:rsid w:val="00805EFE"/>
    <w:rsid w:val="00806CB6"/>
    <w:rsid w:val="00806DF1"/>
    <w:rsid w:val="00806EB3"/>
    <w:rsid w:val="00807BA1"/>
    <w:rsid w:val="00811357"/>
    <w:rsid w:val="008118F4"/>
    <w:rsid w:val="0081193D"/>
    <w:rsid w:val="008123B7"/>
    <w:rsid w:val="008138A5"/>
    <w:rsid w:val="008138B0"/>
    <w:rsid w:val="00813E40"/>
    <w:rsid w:val="00813F56"/>
    <w:rsid w:val="00814A2A"/>
    <w:rsid w:val="00815199"/>
    <w:rsid w:val="00815A27"/>
    <w:rsid w:val="00815F40"/>
    <w:rsid w:val="00816C63"/>
    <w:rsid w:val="00817831"/>
    <w:rsid w:val="00817950"/>
    <w:rsid w:val="00821483"/>
    <w:rsid w:val="00822732"/>
    <w:rsid w:val="008227BC"/>
    <w:rsid w:val="00822F7E"/>
    <w:rsid w:val="008234F4"/>
    <w:rsid w:val="0082406F"/>
    <w:rsid w:val="00824885"/>
    <w:rsid w:val="00824A0E"/>
    <w:rsid w:val="008250A0"/>
    <w:rsid w:val="008256DB"/>
    <w:rsid w:val="00825726"/>
    <w:rsid w:val="00825E3A"/>
    <w:rsid w:val="00826265"/>
    <w:rsid w:val="00826E6B"/>
    <w:rsid w:val="00827483"/>
    <w:rsid w:val="008276B7"/>
    <w:rsid w:val="0083008D"/>
    <w:rsid w:val="008304FE"/>
    <w:rsid w:val="0083060A"/>
    <w:rsid w:val="00831399"/>
    <w:rsid w:val="0083153A"/>
    <w:rsid w:val="00831B31"/>
    <w:rsid w:val="0083272C"/>
    <w:rsid w:val="00832AFC"/>
    <w:rsid w:val="008332E8"/>
    <w:rsid w:val="00834111"/>
    <w:rsid w:val="008347CA"/>
    <w:rsid w:val="00834A50"/>
    <w:rsid w:val="0083571B"/>
    <w:rsid w:val="00835E98"/>
    <w:rsid w:val="0083640E"/>
    <w:rsid w:val="00836667"/>
    <w:rsid w:val="008366E3"/>
    <w:rsid w:val="00836DB0"/>
    <w:rsid w:val="00840294"/>
    <w:rsid w:val="00841174"/>
    <w:rsid w:val="00841920"/>
    <w:rsid w:val="008419F1"/>
    <w:rsid w:val="00841FC5"/>
    <w:rsid w:val="00842480"/>
    <w:rsid w:val="0084262F"/>
    <w:rsid w:val="008426AF"/>
    <w:rsid w:val="00842D06"/>
    <w:rsid w:val="008430FC"/>
    <w:rsid w:val="0084390E"/>
    <w:rsid w:val="008441F5"/>
    <w:rsid w:val="00844EC0"/>
    <w:rsid w:val="00845625"/>
    <w:rsid w:val="00845905"/>
    <w:rsid w:val="00845AB8"/>
    <w:rsid w:val="00845B9D"/>
    <w:rsid w:val="00845D07"/>
    <w:rsid w:val="00846891"/>
    <w:rsid w:val="00846B1E"/>
    <w:rsid w:val="0084716D"/>
    <w:rsid w:val="00847E2E"/>
    <w:rsid w:val="008505A0"/>
    <w:rsid w:val="00850710"/>
    <w:rsid w:val="00850C3E"/>
    <w:rsid w:val="008517AE"/>
    <w:rsid w:val="00851FA7"/>
    <w:rsid w:val="008520FF"/>
    <w:rsid w:val="00852392"/>
    <w:rsid w:val="008524DA"/>
    <w:rsid w:val="008525E0"/>
    <w:rsid w:val="008537C4"/>
    <w:rsid w:val="00853D18"/>
    <w:rsid w:val="00853EE5"/>
    <w:rsid w:val="00853F43"/>
    <w:rsid w:val="00855449"/>
    <w:rsid w:val="00855D96"/>
    <w:rsid w:val="00856348"/>
    <w:rsid w:val="008565A5"/>
    <w:rsid w:val="0085676C"/>
    <w:rsid w:val="00856B32"/>
    <w:rsid w:val="00857027"/>
    <w:rsid w:val="0085754D"/>
    <w:rsid w:val="00857602"/>
    <w:rsid w:val="00857DCB"/>
    <w:rsid w:val="00860259"/>
    <w:rsid w:val="00860C5A"/>
    <w:rsid w:val="00860DEF"/>
    <w:rsid w:val="00860E00"/>
    <w:rsid w:val="00861053"/>
    <w:rsid w:val="00862175"/>
    <w:rsid w:val="008621AE"/>
    <w:rsid w:val="0086263C"/>
    <w:rsid w:val="0086294B"/>
    <w:rsid w:val="0086294E"/>
    <w:rsid w:val="00862B7C"/>
    <w:rsid w:val="00862D23"/>
    <w:rsid w:val="008633D4"/>
    <w:rsid w:val="00863639"/>
    <w:rsid w:val="008641D0"/>
    <w:rsid w:val="008643A6"/>
    <w:rsid w:val="00864629"/>
    <w:rsid w:val="0086493E"/>
    <w:rsid w:val="008659D3"/>
    <w:rsid w:val="00866530"/>
    <w:rsid w:val="00866F13"/>
    <w:rsid w:val="0086774A"/>
    <w:rsid w:val="00867FF7"/>
    <w:rsid w:val="00870265"/>
    <w:rsid w:val="0087040C"/>
    <w:rsid w:val="008712E9"/>
    <w:rsid w:val="00871806"/>
    <w:rsid w:val="0087205F"/>
    <w:rsid w:val="00872CDB"/>
    <w:rsid w:val="00872F31"/>
    <w:rsid w:val="0087320C"/>
    <w:rsid w:val="008732D2"/>
    <w:rsid w:val="0087399E"/>
    <w:rsid w:val="00873B9C"/>
    <w:rsid w:val="00873FE5"/>
    <w:rsid w:val="0087437F"/>
    <w:rsid w:val="008757D9"/>
    <w:rsid w:val="00875C96"/>
    <w:rsid w:val="00876257"/>
    <w:rsid w:val="00876793"/>
    <w:rsid w:val="00876801"/>
    <w:rsid w:val="00877A39"/>
    <w:rsid w:val="00877BDD"/>
    <w:rsid w:val="0088044A"/>
    <w:rsid w:val="00880624"/>
    <w:rsid w:val="00880A9A"/>
    <w:rsid w:val="008817BE"/>
    <w:rsid w:val="00882623"/>
    <w:rsid w:val="00883017"/>
    <w:rsid w:val="0088389B"/>
    <w:rsid w:val="00883E3F"/>
    <w:rsid w:val="00884BAB"/>
    <w:rsid w:val="00884E6B"/>
    <w:rsid w:val="00884F5F"/>
    <w:rsid w:val="00885A13"/>
    <w:rsid w:val="00886B7F"/>
    <w:rsid w:val="008870C6"/>
    <w:rsid w:val="00887384"/>
    <w:rsid w:val="008874DC"/>
    <w:rsid w:val="00887EE5"/>
    <w:rsid w:val="008903F4"/>
    <w:rsid w:val="00890F9E"/>
    <w:rsid w:val="00891ADF"/>
    <w:rsid w:val="008926AD"/>
    <w:rsid w:val="00892F08"/>
    <w:rsid w:val="008932CE"/>
    <w:rsid w:val="0089364F"/>
    <w:rsid w:val="00893F57"/>
    <w:rsid w:val="0089413F"/>
    <w:rsid w:val="0089528D"/>
    <w:rsid w:val="00895340"/>
    <w:rsid w:val="00895602"/>
    <w:rsid w:val="008965A7"/>
    <w:rsid w:val="00896953"/>
    <w:rsid w:val="00896A6C"/>
    <w:rsid w:val="008979C5"/>
    <w:rsid w:val="008A027A"/>
    <w:rsid w:val="008A0A98"/>
    <w:rsid w:val="008A0E81"/>
    <w:rsid w:val="008A1F80"/>
    <w:rsid w:val="008A3866"/>
    <w:rsid w:val="008A5207"/>
    <w:rsid w:val="008A5427"/>
    <w:rsid w:val="008A5430"/>
    <w:rsid w:val="008A639A"/>
    <w:rsid w:val="008A63E0"/>
    <w:rsid w:val="008A6473"/>
    <w:rsid w:val="008A6ED2"/>
    <w:rsid w:val="008A7149"/>
    <w:rsid w:val="008A73E3"/>
    <w:rsid w:val="008A79A9"/>
    <w:rsid w:val="008A7AC5"/>
    <w:rsid w:val="008B088A"/>
    <w:rsid w:val="008B09AF"/>
    <w:rsid w:val="008B1952"/>
    <w:rsid w:val="008B264A"/>
    <w:rsid w:val="008B27F0"/>
    <w:rsid w:val="008B2C2C"/>
    <w:rsid w:val="008B305D"/>
    <w:rsid w:val="008B310F"/>
    <w:rsid w:val="008B34CA"/>
    <w:rsid w:val="008B368D"/>
    <w:rsid w:val="008B393B"/>
    <w:rsid w:val="008B4477"/>
    <w:rsid w:val="008B4819"/>
    <w:rsid w:val="008B5408"/>
    <w:rsid w:val="008B5CD5"/>
    <w:rsid w:val="008B5F92"/>
    <w:rsid w:val="008B60BB"/>
    <w:rsid w:val="008B69AD"/>
    <w:rsid w:val="008B6E28"/>
    <w:rsid w:val="008B76C9"/>
    <w:rsid w:val="008B7F76"/>
    <w:rsid w:val="008C0717"/>
    <w:rsid w:val="008C104A"/>
    <w:rsid w:val="008C1096"/>
    <w:rsid w:val="008C145A"/>
    <w:rsid w:val="008C14A5"/>
    <w:rsid w:val="008C156D"/>
    <w:rsid w:val="008C18D0"/>
    <w:rsid w:val="008C197F"/>
    <w:rsid w:val="008C1D79"/>
    <w:rsid w:val="008C2037"/>
    <w:rsid w:val="008C21B3"/>
    <w:rsid w:val="008C27C8"/>
    <w:rsid w:val="008C31C2"/>
    <w:rsid w:val="008C395B"/>
    <w:rsid w:val="008C43E0"/>
    <w:rsid w:val="008C4813"/>
    <w:rsid w:val="008C4BCB"/>
    <w:rsid w:val="008C58CC"/>
    <w:rsid w:val="008C5BC1"/>
    <w:rsid w:val="008C5E5C"/>
    <w:rsid w:val="008C5F3E"/>
    <w:rsid w:val="008C6A23"/>
    <w:rsid w:val="008C6CCA"/>
    <w:rsid w:val="008C71D7"/>
    <w:rsid w:val="008C72E8"/>
    <w:rsid w:val="008C748B"/>
    <w:rsid w:val="008D153F"/>
    <w:rsid w:val="008D19D3"/>
    <w:rsid w:val="008D1A44"/>
    <w:rsid w:val="008D237D"/>
    <w:rsid w:val="008D3A5E"/>
    <w:rsid w:val="008D3B46"/>
    <w:rsid w:val="008D3FEE"/>
    <w:rsid w:val="008D4629"/>
    <w:rsid w:val="008D52EA"/>
    <w:rsid w:val="008D537A"/>
    <w:rsid w:val="008D54D1"/>
    <w:rsid w:val="008D5D99"/>
    <w:rsid w:val="008D647F"/>
    <w:rsid w:val="008D6C9C"/>
    <w:rsid w:val="008D7665"/>
    <w:rsid w:val="008D7B62"/>
    <w:rsid w:val="008D7E71"/>
    <w:rsid w:val="008E0308"/>
    <w:rsid w:val="008E09E6"/>
    <w:rsid w:val="008E1620"/>
    <w:rsid w:val="008E32D9"/>
    <w:rsid w:val="008E3330"/>
    <w:rsid w:val="008E39B5"/>
    <w:rsid w:val="008E4A0E"/>
    <w:rsid w:val="008E4EDA"/>
    <w:rsid w:val="008E51DC"/>
    <w:rsid w:val="008E5CFF"/>
    <w:rsid w:val="008E5DE2"/>
    <w:rsid w:val="008E65DC"/>
    <w:rsid w:val="008E667D"/>
    <w:rsid w:val="008E6CD2"/>
    <w:rsid w:val="008E7C58"/>
    <w:rsid w:val="008E7CCA"/>
    <w:rsid w:val="008F021F"/>
    <w:rsid w:val="008F0B76"/>
    <w:rsid w:val="008F0EDB"/>
    <w:rsid w:val="008F1EAD"/>
    <w:rsid w:val="008F2573"/>
    <w:rsid w:val="008F2648"/>
    <w:rsid w:val="008F2931"/>
    <w:rsid w:val="008F2C77"/>
    <w:rsid w:val="008F3075"/>
    <w:rsid w:val="008F339B"/>
    <w:rsid w:val="008F3706"/>
    <w:rsid w:val="008F4CBA"/>
    <w:rsid w:val="008F59F1"/>
    <w:rsid w:val="008F5FC6"/>
    <w:rsid w:val="008F6856"/>
    <w:rsid w:val="008F692E"/>
    <w:rsid w:val="008F6B2D"/>
    <w:rsid w:val="008F70F8"/>
    <w:rsid w:val="008F7E78"/>
    <w:rsid w:val="00900A02"/>
    <w:rsid w:val="009011A6"/>
    <w:rsid w:val="00901B6C"/>
    <w:rsid w:val="0090219A"/>
    <w:rsid w:val="00902EA9"/>
    <w:rsid w:val="00903409"/>
    <w:rsid w:val="0090365F"/>
    <w:rsid w:val="0090395E"/>
    <w:rsid w:val="00903EE0"/>
    <w:rsid w:val="00904D86"/>
    <w:rsid w:val="00905190"/>
    <w:rsid w:val="00905870"/>
    <w:rsid w:val="00905DCF"/>
    <w:rsid w:val="009063EF"/>
    <w:rsid w:val="0090644A"/>
    <w:rsid w:val="0090798B"/>
    <w:rsid w:val="00907AAC"/>
    <w:rsid w:val="00907EC7"/>
    <w:rsid w:val="0091002E"/>
    <w:rsid w:val="00912C34"/>
    <w:rsid w:val="00913DB7"/>
    <w:rsid w:val="00913E1B"/>
    <w:rsid w:val="00914362"/>
    <w:rsid w:val="00914B02"/>
    <w:rsid w:val="0091514F"/>
    <w:rsid w:val="009152DE"/>
    <w:rsid w:val="009154C7"/>
    <w:rsid w:val="009162A3"/>
    <w:rsid w:val="0091657B"/>
    <w:rsid w:val="00916A92"/>
    <w:rsid w:val="00916AED"/>
    <w:rsid w:val="00916B95"/>
    <w:rsid w:val="00916D10"/>
    <w:rsid w:val="0091788D"/>
    <w:rsid w:val="00917D83"/>
    <w:rsid w:val="00920939"/>
    <w:rsid w:val="00920F26"/>
    <w:rsid w:val="009210DB"/>
    <w:rsid w:val="00921FA9"/>
    <w:rsid w:val="00922FA1"/>
    <w:rsid w:val="00923659"/>
    <w:rsid w:val="00924473"/>
    <w:rsid w:val="0092564B"/>
    <w:rsid w:val="009258DB"/>
    <w:rsid w:val="009260B9"/>
    <w:rsid w:val="00926A39"/>
    <w:rsid w:val="00926A7B"/>
    <w:rsid w:val="009275D0"/>
    <w:rsid w:val="00930B03"/>
    <w:rsid w:val="00930F4E"/>
    <w:rsid w:val="009320C6"/>
    <w:rsid w:val="0093221E"/>
    <w:rsid w:val="00932551"/>
    <w:rsid w:val="00932759"/>
    <w:rsid w:val="00932CF0"/>
    <w:rsid w:val="009333F2"/>
    <w:rsid w:val="009337C9"/>
    <w:rsid w:val="00934512"/>
    <w:rsid w:val="00934B4F"/>
    <w:rsid w:val="00934C91"/>
    <w:rsid w:val="0093504B"/>
    <w:rsid w:val="00935098"/>
    <w:rsid w:val="009356CA"/>
    <w:rsid w:val="009356EF"/>
    <w:rsid w:val="00936207"/>
    <w:rsid w:val="0093651F"/>
    <w:rsid w:val="00936546"/>
    <w:rsid w:val="0093667A"/>
    <w:rsid w:val="00936C2D"/>
    <w:rsid w:val="00936D33"/>
    <w:rsid w:val="00936ED3"/>
    <w:rsid w:val="0093740D"/>
    <w:rsid w:val="00937D3E"/>
    <w:rsid w:val="009405A4"/>
    <w:rsid w:val="009405E5"/>
    <w:rsid w:val="00940807"/>
    <w:rsid w:val="0094087C"/>
    <w:rsid w:val="00941BAD"/>
    <w:rsid w:val="00941FBD"/>
    <w:rsid w:val="009426BD"/>
    <w:rsid w:val="00943163"/>
    <w:rsid w:val="00943596"/>
    <w:rsid w:val="009439EB"/>
    <w:rsid w:val="0094511C"/>
    <w:rsid w:val="009452EB"/>
    <w:rsid w:val="00945D51"/>
    <w:rsid w:val="00946E0E"/>
    <w:rsid w:val="00946E56"/>
    <w:rsid w:val="009500A7"/>
    <w:rsid w:val="0095010C"/>
    <w:rsid w:val="00950191"/>
    <w:rsid w:val="00950FB7"/>
    <w:rsid w:val="00951009"/>
    <w:rsid w:val="009525B1"/>
    <w:rsid w:val="00953382"/>
    <w:rsid w:val="00953C54"/>
    <w:rsid w:val="009555E7"/>
    <w:rsid w:val="00955A6E"/>
    <w:rsid w:val="00956744"/>
    <w:rsid w:val="009568F8"/>
    <w:rsid w:val="00956DD2"/>
    <w:rsid w:val="00957119"/>
    <w:rsid w:val="00957D35"/>
    <w:rsid w:val="00957D3F"/>
    <w:rsid w:val="009602A6"/>
    <w:rsid w:val="009607D8"/>
    <w:rsid w:val="00960A06"/>
    <w:rsid w:val="00960E1E"/>
    <w:rsid w:val="00961B59"/>
    <w:rsid w:val="009622A7"/>
    <w:rsid w:val="009630F9"/>
    <w:rsid w:val="00963558"/>
    <w:rsid w:val="00963AF2"/>
    <w:rsid w:val="00964A24"/>
    <w:rsid w:val="00964B8B"/>
    <w:rsid w:val="00964D2C"/>
    <w:rsid w:val="00965F7C"/>
    <w:rsid w:val="00967178"/>
    <w:rsid w:val="0096743C"/>
    <w:rsid w:val="0096745B"/>
    <w:rsid w:val="009674EC"/>
    <w:rsid w:val="00967896"/>
    <w:rsid w:val="00967E14"/>
    <w:rsid w:val="00970073"/>
    <w:rsid w:val="009703DD"/>
    <w:rsid w:val="009704B7"/>
    <w:rsid w:val="00970741"/>
    <w:rsid w:val="0097090B"/>
    <w:rsid w:val="00970E6C"/>
    <w:rsid w:val="0097183B"/>
    <w:rsid w:val="009719AB"/>
    <w:rsid w:val="00971D24"/>
    <w:rsid w:val="0097224B"/>
    <w:rsid w:val="00972703"/>
    <w:rsid w:val="0097273A"/>
    <w:rsid w:val="00972C8F"/>
    <w:rsid w:val="009737D6"/>
    <w:rsid w:val="00973BF7"/>
    <w:rsid w:val="00973C1C"/>
    <w:rsid w:val="00973F9D"/>
    <w:rsid w:val="0097448F"/>
    <w:rsid w:val="00974A27"/>
    <w:rsid w:val="009751E3"/>
    <w:rsid w:val="00975826"/>
    <w:rsid w:val="00975A48"/>
    <w:rsid w:val="00976333"/>
    <w:rsid w:val="00976444"/>
    <w:rsid w:val="0097684B"/>
    <w:rsid w:val="00977189"/>
    <w:rsid w:val="00981D38"/>
    <w:rsid w:val="00982C35"/>
    <w:rsid w:val="00983309"/>
    <w:rsid w:val="00983A41"/>
    <w:rsid w:val="00983C26"/>
    <w:rsid w:val="00985503"/>
    <w:rsid w:val="00987677"/>
    <w:rsid w:val="00987A42"/>
    <w:rsid w:val="00987D60"/>
    <w:rsid w:val="00990626"/>
    <w:rsid w:val="009908DF"/>
    <w:rsid w:val="0099177B"/>
    <w:rsid w:val="00991B33"/>
    <w:rsid w:val="009920FF"/>
    <w:rsid w:val="009929E2"/>
    <w:rsid w:val="0099372E"/>
    <w:rsid w:val="00993C02"/>
    <w:rsid w:val="009943DC"/>
    <w:rsid w:val="00994851"/>
    <w:rsid w:val="00995800"/>
    <w:rsid w:val="00995A1E"/>
    <w:rsid w:val="00995B8C"/>
    <w:rsid w:val="00995E89"/>
    <w:rsid w:val="0099610D"/>
    <w:rsid w:val="0099671D"/>
    <w:rsid w:val="009976D8"/>
    <w:rsid w:val="00997EC6"/>
    <w:rsid w:val="009A0311"/>
    <w:rsid w:val="009A0D85"/>
    <w:rsid w:val="009A1324"/>
    <w:rsid w:val="009A23E3"/>
    <w:rsid w:val="009A2C00"/>
    <w:rsid w:val="009A4951"/>
    <w:rsid w:val="009A4CA2"/>
    <w:rsid w:val="009A53DA"/>
    <w:rsid w:val="009A68FC"/>
    <w:rsid w:val="009A75D9"/>
    <w:rsid w:val="009A763F"/>
    <w:rsid w:val="009B01ED"/>
    <w:rsid w:val="009B09B7"/>
    <w:rsid w:val="009B0BD8"/>
    <w:rsid w:val="009B1AF6"/>
    <w:rsid w:val="009B1D44"/>
    <w:rsid w:val="009B1EAA"/>
    <w:rsid w:val="009B220C"/>
    <w:rsid w:val="009B228C"/>
    <w:rsid w:val="009B2DD8"/>
    <w:rsid w:val="009B2F61"/>
    <w:rsid w:val="009B3CC3"/>
    <w:rsid w:val="009B4259"/>
    <w:rsid w:val="009B44FD"/>
    <w:rsid w:val="009B49B7"/>
    <w:rsid w:val="009B4F56"/>
    <w:rsid w:val="009B4FBA"/>
    <w:rsid w:val="009B521E"/>
    <w:rsid w:val="009B645A"/>
    <w:rsid w:val="009B6D40"/>
    <w:rsid w:val="009B6FD2"/>
    <w:rsid w:val="009B764A"/>
    <w:rsid w:val="009B7B99"/>
    <w:rsid w:val="009B7F7C"/>
    <w:rsid w:val="009C0F9D"/>
    <w:rsid w:val="009C21D6"/>
    <w:rsid w:val="009C22C4"/>
    <w:rsid w:val="009C3140"/>
    <w:rsid w:val="009C3D56"/>
    <w:rsid w:val="009C3FA6"/>
    <w:rsid w:val="009C4A46"/>
    <w:rsid w:val="009C4E27"/>
    <w:rsid w:val="009C4EF2"/>
    <w:rsid w:val="009C5253"/>
    <w:rsid w:val="009C5331"/>
    <w:rsid w:val="009C54BB"/>
    <w:rsid w:val="009C5A72"/>
    <w:rsid w:val="009C5AC5"/>
    <w:rsid w:val="009C5C07"/>
    <w:rsid w:val="009C6162"/>
    <w:rsid w:val="009C7CA9"/>
    <w:rsid w:val="009C7CE1"/>
    <w:rsid w:val="009D028C"/>
    <w:rsid w:val="009D058E"/>
    <w:rsid w:val="009D0B26"/>
    <w:rsid w:val="009D1AC5"/>
    <w:rsid w:val="009D2581"/>
    <w:rsid w:val="009D2DCF"/>
    <w:rsid w:val="009D3019"/>
    <w:rsid w:val="009D3541"/>
    <w:rsid w:val="009D3BDE"/>
    <w:rsid w:val="009D3D43"/>
    <w:rsid w:val="009D45EA"/>
    <w:rsid w:val="009D48F0"/>
    <w:rsid w:val="009D4B6D"/>
    <w:rsid w:val="009D4CE0"/>
    <w:rsid w:val="009D4D60"/>
    <w:rsid w:val="009D508F"/>
    <w:rsid w:val="009D5B80"/>
    <w:rsid w:val="009D5BC1"/>
    <w:rsid w:val="009D5EEE"/>
    <w:rsid w:val="009D7C0E"/>
    <w:rsid w:val="009D7D56"/>
    <w:rsid w:val="009E02CE"/>
    <w:rsid w:val="009E0B1F"/>
    <w:rsid w:val="009E0F88"/>
    <w:rsid w:val="009E126E"/>
    <w:rsid w:val="009E1315"/>
    <w:rsid w:val="009E19FB"/>
    <w:rsid w:val="009E2925"/>
    <w:rsid w:val="009E3A88"/>
    <w:rsid w:val="009E3E1D"/>
    <w:rsid w:val="009E3EAD"/>
    <w:rsid w:val="009E3FAC"/>
    <w:rsid w:val="009E411A"/>
    <w:rsid w:val="009E49CC"/>
    <w:rsid w:val="009E4CC7"/>
    <w:rsid w:val="009E4D94"/>
    <w:rsid w:val="009E527D"/>
    <w:rsid w:val="009E55AD"/>
    <w:rsid w:val="009E586B"/>
    <w:rsid w:val="009E594C"/>
    <w:rsid w:val="009E5B6F"/>
    <w:rsid w:val="009E63A8"/>
    <w:rsid w:val="009E68A5"/>
    <w:rsid w:val="009E6965"/>
    <w:rsid w:val="009E6D0C"/>
    <w:rsid w:val="009E7703"/>
    <w:rsid w:val="009E7A14"/>
    <w:rsid w:val="009F0DA8"/>
    <w:rsid w:val="009F128A"/>
    <w:rsid w:val="009F1ADC"/>
    <w:rsid w:val="009F1FB5"/>
    <w:rsid w:val="009F26B1"/>
    <w:rsid w:val="009F2822"/>
    <w:rsid w:val="009F2D10"/>
    <w:rsid w:val="009F3BFE"/>
    <w:rsid w:val="009F3E55"/>
    <w:rsid w:val="009F4936"/>
    <w:rsid w:val="009F50BD"/>
    <w:rsid w:val="009F51FA"/>
    <w:rsid w:val="009F5D68"/>
    <w:rsid w:val="009F5F68"/>
    <w:rsid w:val="009F6609"/>
    <w:rsid w:val="009F7130"/>
    <w:rsid w:val="009F735A"/>
    <w:rsid w:val="009F73CA"/>
    <w:rsid w:val="009F7D22"/>
    <w:rsid w:val="009F7F9F"/>
    <w:rsid w:val="00A00388"/>
    <w:rsid w:val="00A01656"/>
    <w:rsid w:val="00A01BA2"/>
    <w:rsid w:val="00A020CF"/>
    <w:rsid w:val="00A023D7"/>
    <w:rsid w:val="00A026B3"/>
    <w:rsid w:val="00A02E0C"/>
    <w:rsid w:val="00A03132"/>
    <w:rsid w:val="00A0343C"/>
    <w:rsid w:val="00A034A5"/>
    <w:rsid w:val="00A0405E"/>
    <w:rsid w:val="00A06275"/>
    <w:rsid w:val="00A06390"/>
    <w:rsid w:val="00A1077C"/>
    <w:rsid w:val="00A11588"/>
    <w:rsid w:val="00A11758"/>
    <w:rsid w:val="00A11FA9"/>
    <w:rsid w:val="00A128CF"/>
    <w:rsid w:val="00A12992"/>
    <w:rsid w:val="00A1432D"/>
    <w:rsid w:val="00A14330"/>
    <w:rsid w:val="00A154FB"/>
    <w:rsid w:val="00A156B9"/>
    <w:rsid w:val="00A15719"/>
    <w:rsid w:val="00A15990"/>
    <w:rsid w:val="00A160A1"/>
    <w:rsid w:val="00A16282"/>
    <w:rsid w:val="00A162D3"/>
    <w:rsid w:val="00A16B6B"/>
    <w:rsid w:val="00A170FD"/>
    <w:rsid w:val="00A171E8"/>
    <w:rsid w:val="00A171FA"/>
    <w:rsid w:val="00A20654"/>
    <w:rsid w:val="00A20684"/>
    <w:rsid w:val="00A20D83"/>
    <w:rsid w:val="00A21159"/>
    <w:rsid w:val="00A2143F"/>
    <w:rsid w:val="00A21889"/>
    <w:rsid w:val="00A22EA3"/>
    <w:rsid w:val="00A2322B"/>
    <w:rsid w:val="00A23785"/>
    <w:rsid w:val="00A2402E"/>
    <w:rsid w:val="00A24203"/>
    <w:rsid w:val="00A24279"/>
    <w:rsid w:val="00A249AB"/>
    <w:rsid w:val="00A24A86"/>
    <w:rsid w:val="00A24BCD"/>
    <w:rsid w:val="00A25934"/>
    <w:rsid w:val="00A25C8E"/>
    <w:rsid w:val="00A26281"/>
    <w:rsid w:val="00A26B7F"/>
    <w:rsid w:val="00A27020"/>
    <w:rsid w:val="00A27304"/>
    <w:rsid w:val="00A27C53"/>
    <w:rsid w:val="00A27FE0"/>
    <w:rsid w:val="00A30620"/>
    <w:rsid w:val="00A3108E"/>
    <w:rsid w:val="00A316F4"/>
    <w:rsid w:val="00A325A9"/>
    <w:rsid w:val="00A32B84"/>
    <w:rsid w:val="00A33C12"/>
    <w:rsid w:val="00A33E85"/>
    <w:rsid w:val="00A353FB"/>
    <w:rsid w:val="00A355C8"/>
    <w:rsid w:val="00A355E4"/>
    <w:rsid w:val="00A35871"/>
    <w:rsid w:val="00A35B8F"/>
    <w:rsid w:val="00A361C4"/>
    <w:rsid w:val="00A36343"/>
    <w:rsid w:val="00A370F0"/>
    <w:rsid w:val="00A37D7A"/>
    <w:rsid w:val="00A37E06"/>
    <w:rsid w:val="00A41F73"/>
    <w:rsid w:val="00A423CE"/>
    <w:rsid w:val="00A4348A"/>
    <w:rsid w:val="00A437F7"/>
    <w:rsid w:val="00A43CF4"/>
    <w:rsid w:val="00A448D8"/>
    <w:rsid w:val="00A44A6B"/>
    <w:rsid w:val="00A44E70"/>
    <w:rsid w:val="00A452C1"/>
    <w:rsid w:val="00A455C8"/>
    <w:rsid w:val="00A45C0B"/>
    <w:rsid w:val="00A464BB"/>
    <w:rsid w:val="00A47511"/>
    <w:rsid w:val="00A478CC"/>
    <w:rsid w:val="00A47A09"/>
    <w:rsid w:val="00A47C00"/>
    <w:rsid w:val="00A47C9A"/>
    <w:rsid w:val="00A47E6A"/>
    <w:rsid w:val="00A50852"/>
    <w:rsid w:val="00A51663"/>
    <w:rsid w:val="00A51939"/>
    <w:rsid w:val="00A5214B"/>
    <w:rsid w:val="00A52698"/>
    <w:rsid w:val="00A52FD1"/>
    <w:rsid w:val="00A53A14"/>
    <w:rsid w:val="00A54359"/>
    <w:rsid w:val="00A5444A"/>
    <w:rsid w:val="00A54D17"/>
    <w:rsid w:val="00A552E8"/>
    <w:rsid w:val="00A57043"/>
    <w:rsid w:val="00A5746D"/>
    <w:rsid w:val="00A57C9B"/>
    <w:rsid w:val="00A60024"/>
    <w:rsid w:val="00A601EE"/>
    <w:rsid w:val="00A6052A"/>
    <w:rsid w:val="00A605B3"/>
    <w:rsid w:val="00A608BE"/>
    <w:rsid w:val="00A6129B"/>
    <w:rsid w:val="00A615DB"/>
    <w:rsid w:val="00A61B38"/>
    <w:rsid w:val="00A61F0D"/>
    <w:rsid w:val="00A6296F"/>
    <w:rsid w:val="00A6339F"/>
    <w:rsid w:val="00A64B9F"/>
    <w:rsid w:val="00A64C89"/>
    <w:rsid w:val="00A65139"/>
    <w:rsid w:val="00A6584A"/>
    <w:rsid w:val="00A65957"/>
    <w:rsid w:val="00A661D8"/>
    <w:rsid w:val="00A664EE"/>
    <w:rsid w:val="00A670B8"/>
    <w:rsid w:val="00A67ABC"/>
    <w:rsid w:val="00A67CE5"/>
    <w:rsid w:val="00A67E97"/>
    <w:rsid w:val="00A700D7"/>
    <w:rsid w:val="00A7027D"/>
    <w:rsid w:val="00A703B5"/>
    <w:rsid w:val="00A703CA"/>
    <w:rsid w:val="00A7041D"/>
    <w:rsid w:val="00A70692"/>
    <w:rsid w:val="00A70698"/>
    <w:rsid w:val="00A7074A"/>
    <w:rsid w:val="00A710F1"/>
    <w:rsid w:val="00A7154B"/>
    <w:rsid w:val="00A71A99"/>
    <w:rsid w:val="00A72592"/>
    <w:rsid w:val="00A726BF"/>
    <w:rsid w:val="00A72881"/>
    <w:rsid w:val="00A728D6"/>
    <w:rsid w:val="00A728DF"/>
    <w:rsid w:val="00A72E92"/>
    <w:rsid w:val="00A7589E"/>
    <w:rsid w:val="00A75C2B"/>
    <w:rsid w:val="00A76D1D"/>
    <w:rsid w:val="00A774C2"/>
    <w:rsid w:val="00A7752A"/>
    <w:rsid w:val="00A8072C"/>
    <w:rsid w:val="00A8075D"/>
    <w:rsid w:val="00A80FC6"/>
    <w:rsid w:val="00A817CF"/>
    <w:rsid w:val="00A81C02"/>
    <w:rsid w:val="00A829D4"/>
    <w:rsid w:val="00A82C05"/>
    <w:rsid w:val="00A83BEA"/>
    <w:rsid w:val="00A857CE"/>
    <w:rsid w:val="00A85ACC"/>
    <w:rsid w:val="00A85D9C"/>
    <w:rsid w:val="00A85F85"/>
    <w:rsid w:val="00A861EB"/>
    <w:rsid w:val="00A869D0"/>
    <w:rsid w:val="00A86C28"/>
    <w:rsid w:val="00A86CC0"/>
    <w:rsid w:val="00A879A7"/>
    <w:rsid w:val="00A87BB0"/>
    <w:rsid w:val="00A9030D"/>
    <w:rsid w:val="00A90814"/>
    <w:rsid w:val="00A90E39"/>
    <w:rsid w:val="00A91A03"/>
    <w:rsid w:val="00A91F6C"/>
    <w:rsid w:val="00A9284A"/>
    <w:rsid w:val="00A931E5"/>
    <w:rsid w:val="00A93880"/>
    <w:rsid w:val="00A94981"/>
    <w:rsid w:val="00A94E4D"/>
    <w:rsid w:val="00A95511"/>
    <w:rsid w:val="00A95EDD"/>
    <w:rsid w:val="00A965B2"/>
    <w:rsid w:val="00A97560"/>
    <w:rsid w:val="00A97673"/>
    <w:rsid w:val="00A9778E"/>
    <w:rsid w:val="00AA0568"/>
    <w:rsid w:val="00AA138E"/>
    <w:rsid w:val="00AA1517"/>
    <w:rsid w:val="00AA17BE"/>
    <w:rsid w:val="00AA182E"/>
    <w:rsid w:val="00AA1851"/>
    <w:rsid w:val="00AA1940"/>
    <w:rsid w:val="00AA1C0D"/>
    <w:rsid w:val="00AA1D3C"/>
    <w:rsid w:val="00AA242E"/>
    <w:rsid w:val="00AA25FA"/>
    <w:rsid w:val="00AA3F2D"/>
    <w:rsid w:val="00AA43B9"/>
    <w:rsid w:val="00AA4604"/>
    <w:rsid w:val="00AA4B94"/>
    <w:rsid w:val="00AA4CD1"/>
    <w:rsid w:val="00AA5024"/>
    <w:rsid w:val="00AA50CC"/>
    <w:rsid w:val="00AA5129"/>
    <w:rsid w:val="00AA574D"/>
    <w:rsid w:val="00AA5BAD"/>
    <w:rsid w:val="00AA5F58"/>
    <w:rsid w:val="00AA69B4"/>
    <w:rsid w:val="00AA7478"/>
    <w:rsid w:val="00AA77BF"/>
    <w:rsid w:val="00AB10F3"/>
    <w:rsid w:val="00AB180A"/>
    <w:rsid w:val="00AB18E4"/>
    <w:rsid w:val="00AB30F0"/>
    <w:rsid w:val="00AB483D"/>
    <w:rsid w:val="00AB4C26"/>
    <w:rsid w:val="00AB4D3B"/>
    <w:rsid w:val="00AB5114"/>
    <w:rsid w:val="00AB62F7"/>
    <w:rsid w:val="00AB75DB"/>
    <w:rsid w:val="00AC0F62"/>
    <w:rsid w:val="00AC0FEE"/>
    <w:rsid w:val="00AC14E9"/>
    <w:rsid w:val="00AC1E07"/>
    <w:rsid w:val="00AC228B"/>
    <w:rsid w:val="00AC27AC"/>
    <w:rsid w:val="00AC2ADA"/>
    <w:rsid w:val="00AC2F55"/>
    <w:rsid w:val="00AC2FA3"/>
    <w:rsid w:val="00AC3021"/>
    <w:rsid w:val="00AC3518"/>
    <w:rsid w:val="00AC3580"/>
    <w:rsid w:val="00AC3B23"/>
    <w:rsid w:val="00AC40E6"/>
    <w:rsid w:val="00AC416F"/>
    <w:rsid w:val="00AC4297"/>
    <w:rsid w:val="00AC4E78"/>
    <w:rsid w:val="00AC5258"/>
    <w:rsid w:val="00AC5C07"/>
    <w:rsid w:val="00AC5F37"/>
    <w:rsid w:val="00AC5FF0"/>
    <w:rsid w:val="00AC6053"/>
    <w:rsid w:val="00AC60AE"/>
    <w:rsid w:val="00AC6295"/>
    <w:rsid w:val="00AC6303"/>
    <w:rsid w:val="00AC691A"/>
    <w:rsid w:val="00AC7305"/>
    <w:rsid w:val="00AC7425"/>
    <w:rsid w:val="00AC74F7"/>
    <w:rsid w:val="00AC7556"/>
    <w:rsid w:val="00AC7651"/>
    <w:rsid w:val="00AC7A56"/>
    <w:rsid w:val="00AD0B96"/>
    <w:rsid w:val="00AD0F14"/>
    <w:rsid w:val="00AD0F89"/>
    <w:rsid w:val="00AD1BB4"/>
    <w:rsid w:val="00AD1BBD"/>
    <w:rsid w:val="00AD1CAF"/>
    <w:rsid w:val="00AD4938"/>
    <w:rsid w:val="00AD4FD2"/>
    <w:rsid w:val="00AD64A9"/>
    <w:rsid w:val="00AD653A"/>
    <w:rsid w:val="00AD65E8"/>
    <w:rsid w:val="00AD6A06"/>
    <w:rsid w:val="00AD6B03"/>
    <w:rsid w:val="00AD70D3"/>
    <w:rsid w:val="00AD71DC"/>
    <w:rsid w:val="00AD7554"/>
    <w:rsid w:val="00AD7FCE"/>
    <w:rsid w:val="00AE09EE"/>
    <w:rsid w:val="00AE15DA"/>
    <w:rsid w:val="00AE1789"/>
    <w:rsid w:val="00AE1B1B"/>
    <w:rsid w:val="00AE29BE"/>
    <w:rsid w:val="00AE3004"/>
    <w:rsid w:val="00AE3243"/>
    <w:rsid w:val="00AE32D9"/>
    <w:rsid w:val="00AE32FD"/>
    <w:rsid w:val="00AE35E5"/>
    <w:rsid w:val="00AE3705"/>
    <w:rsid w:val="00AE3762"/>
    <w:rsid w:val="00AE3A6E"/>
    <w:rsid w:val="00AE3D70"/>
    <w:rsid w:val="00AE3F27"/>
    <w:rsid w:val="00AE47FC"/>
    <w:rsid w:val="00AE49F5"/>
    <w:rsid w:val="00AE5023"/>
    <w:rsid w:val="00AE50B3"/>
    <w:rsid w:val="00AE52EB"/>
    <w:rsid w:val="00AE5526"/>
    <w:rsid w:val="00AE5AB9"/>
    <w:rsid w:val="00AE60FC"/>
    <w:rsid w:val="00AE73D1"/>
    <w:rsid w:val="00AE7533"/>
    <w:rsid w:val="00AE771C"/>
    <w:rsid w:val="00AE7A5A"/>
    <w:rsid w:val="00AE7ACB"/>
    <w:rsid w:val="00AE7AF4"/>
    <w:rsid w:val="00AF0008"/>
    <w:rsid w:val="00AF07AB"/>
    <w:rsid w:val="00AF1321"/>
    <w:rsid w:val="00AF1485"/>
    <w:rsid w:val="00AF2892"/>
    <w:rsid w:val="00AF29B1"/>
    <w:rsid w:val="00AF2ABD"/>
    <w:rsid w:val="00AF2F5B"/>
    <w:rsid w:val="00AF3495"/>
    <w:rsid w:val="00AF3A52"/>
    <w:rsid w:val="00AF3D6D"/>
    <w:rsid w:val="00AF3EA7"/>
    <w:rsid w:val="00AF3F1C"/>
    <w:rsid w:val="00AF555A"/>
    <w:rsid w:val="00AF5DF3"/>
    <w:rsid w:val="00AF5FC7"/>
    <w:rsid w:val="00AF6E1C"/>
    <w:rsid w:val="00AF7377"/>
    <w:rsid w:val="00AF75D3"/>
    <w:rsid w:val="00AF7812"/>
    <w:rsid w:val="00AF7E6A"/>
    <w:rsid w:val="00B0055B"/>
    <w:rsid w:val="00B00B8E"/>
    <w:rsid w:val="00B012B0"/>
    <w:rsid w:val="00B017CA"/>
    <w:rsid w:val="00B0192F"/>
    <w:rsid w:val="00B03337"/>
    <w:rsid w:val="00B046B4"/>
    <w:rsid w:val="00B05AD7"/>
    <w:rsid w:val="00B061E6"/>
    <w:rsid w:val="00B069E1"/>
    <w:rsid w:val="00B06EB6"/>
    <w:rsid w:val="00B0707D"/>
    <w:rsid w:val="00B071A1"/>
    <w:rsid w:val="00B0753D"/>
    <w:rsid w:val="00B07B72"/>
    <w:rsid w:val="00B07E63"/>
    <w:rsid w:val="00B10712"/>
    <w:rsid w:val="00B107AC"/>
    <w:rsid w:val="00B10853"/>
    <w:rsid w:val="00B13639"/>
    <w:rsid w:val="00B140B4"/>
    <w:rsid w:val="00B143E6"/>
    <w:rsid w:val="00B149F5"/>
    <w:rsid w:val="00B14BB2"/>
    <w:rsid w:val="00B14C9F"/>
    <w:rsid w:val="00B14EAF"/>
    <w:rsid w:val="00B15284"/>
    <w:rsid w:val="00B15920"/>
    <w:rsid w:val="00B15C82"/>
    <w:rsid w:val="00B15C8C"/>
    <w:rsid w:val="00B15FE7"/>
    <w:rsid w:val="00B16C15"/>
    <w:rsid w:val="00B17F0C"/>
    <w:rsid w:val="00B20033"/>
    <w:rsid w:val="00B20EE2"/>
    <w:rsid w:val="00B2116F"/>
    <w:rsid w:val="00B21F26"/>
    <w:rsid w:val="00B220EB"/>
    <w:rsid w:val="00B227A8"/>
    <w:rsid w:val="00B22975"/>
    <w:rsid w:val="00B22CCB"/>
    <w:rsid w:val="00B234EE"/>
    <w:rsid w:val="00B2365E"/>
    <w:rsid w:val="00B23983"/>
    <w:rsid w:val="00B2438E"/>
    <w:rsid w:val="00B24694"/>
    <w:rsid w:val="00B24854"/>
    <w:rsid w:val="00B24882"/>
    <w:rsid w:val="00B24974"/>
    <w:rsid w:val="00B25791"/>
    <w:rsid w:val="00B25B46"/>
    <w:rsid w:val="00B25EEE"/>
    <w:rsid w:val="00B266A5"/>
    <w:rsid w:val="00B26791"/>
    <w:rsid w:val="00B269D5"/>
    <w:rsid w:val="00B27258"/>
    <w:rsid w:val="00B2785B"/>
    <w:rsid w:val="00B2795B"/>
    <w:rsid w:val="00B27D60"/>
    <w:rsid w:val="00B30320"/>
    <w:rsid w:val="00B31748"/>
    <w:rsid w:val="00B31F78"/>
    <w:rsid w:val="00B32076"/>
    <w:rsid w:val="00B32185"/>
    <w:rsid w:val="00B334D6"/>
    <w:rsid w:val="00B3369A"/>
    <w:rsid w:val="00B337A7"/>
    <w:rsid w:val="00B346AA"/>
    <w:rsid w:val="00B349E4"/>
    <w:rsid w:val="00B34EFB"/>
    <w:rsid w:val="00B34F07"/>
    <w:rsid w:val="00B34F3B"/>
    <w:rsid w:val="00B35514"/>
    <w:rsid w:val="00B35AD5"/>
    <w:rsid w:val="00B36BAE"/>
    <w:rsid w:val="00B37356"/>
    <w:rsid w:val="00B37718"/>
    <w:rsid w:val="00B37C38"/>
    <w:rsid w:val="00B37F23"/>
    <w:rsid w:val="00B40851"/>
    <w:rsid w:val="00B4096E"/>
    <w:rsid w:val="00B410F1"/>
    <w:rsid w:val="00B414B2"/>
    <w:rsid w:val="00B42D2E"/>
    <w:rsid w:val="00B43ECB"/>
    <w:rsid w:val="00B44051"/>
    <w:rsid w:val="00B44154"/>
    <w:rsid w:val="00B4424C"/>
    <w:rsid w:val="00B447CF"/>
    <w:rsid w:val="00B44968"/>
    <w:rsid w:val="00B44A22"/>
    <w:rsid w:val="00B45272"/>
    <w:rsid w:val="00B4558D"/>
    <w:rsid w:val="00B456F4"/>
    <w:rsid w:val="00B46753"/>
    <w:rsid w:val="00B468BC"/>
    <w:rsid w:val="00B46AA7"/>
    <w:rsid w:val="00B46C19"/>
    <w:rsid w:val="00B4707D"/>
    <w:rsid w:val="00B47D30"/>
    <w:rsid w:val="00B47E4F"/>
    <w:rsid w:val="00B47FFC"/>
    <w:rsid w:val="00B503D5"/>
    <w:rsid w:val="00B503E7"/>
    <w:rsid w:val="00B50A9B"/>
    <w:rsid w:val="00B50D79"/>
    <w:rsid w:val="00B51486"/>
    <w:rsid w:val="00B51A9F"/>
    <w:rsid w:val="00B51C04"/>
    <w:rsid w:val="00B5210B"/>
    <w:rsid w:val="00B524A6"/>
    <w:rsid w:val="00B52A38"/>
    <w:rsid w:val="00B53B72"/>
    <w:rsid w:val="00B55BA6"/>
    <w:rsid w:val="00B55F45"/>
    <w:rsid w:val="00B5623E"/>
    <w:rsid w:val="00B566F4"/>
    <w:rsid w:val="00B56D74"/>
    <w:rsid w:val="00B57499"/>
    <w:rsid w:val="00B57796"/>
    <w:rsid w:val="00B57B80"/>
    <w:rsid w:val="00B6090A"/>
    <w:rsid w:val="00B60940"/>
    <w:rsid w:val="00B60A1C"/>
    <w:rsid w:val="00B61917"/>
    <w:rsid w:val="00B62011"/>
    <w:rsid w:val="00B62484"/>
    <w:rsid w:val="00B62CCC"/>
    <w:rsid w:val="00B631A6"/>
    <w:rsid w:val="00B63976"/>
    <w:rsid w:val="00B63DB2"/>
    <w:rsid w:val="00B6487D"/>
    <w:rsid w:val="00B64A6C"/>
    <w:rsid w:val="00B64B38"/>
    <w:rsid w:val="00B6611D"/>
    <w:rsid w:val="00B6638D"/>
    <w:rsid w:val="00B66C50"/>
    <w:rsid w:val="00B66D19"/>
    <w:rsid w:val="00B67007"/>
    <w:rsid w:val="00B67D0D"/>
    <w:rsid w:val="00B67EEC"/>
    <w:rsid w:val="00B70CEA"/>
    <w:rsid w:val="00B710A4"/>
    <w:rsid w:val="00B71B6D"/>
    <w:rsid w:val="00B726EE"/>
    <w:rsid w:val="00B72F6E"/>
    <w:rsid w:val="00B733F3"/>
    <w:rsid w:val="00B74480"/>
    <w:rsid w:val="00B74A43"/>
    <w:rsid w:val="00B753ED"/>
    <w:rsid w:val="00B77D29"/>
    <w:rsid w:val="00B77E7E"/>
    <w:rsid w:val="00B81781"/>
    <w:rsid w:val="00B83923"/>
    <w:rsid w:val="00B84047"/>
    <w:rsid w:val="00B84863"/>
    <w:rsid w:val="00B84B9D"/>
    <w:rsid w:val="00B84C34"/>
    <w:rsid w:val="00B84E8F"/>
    <w:rsid w:val="00B84EF8"/>
    <w:rsid w:val="00B854DE"/>
    <w:rsid w:val="00B858FE"/>
    <w:rsid w:val="00B85E3E"/>
    <w:rsid w:val="00B8611B"/>
    <w:rsid w:val="00B864BC"/>
    <w:rsid w:val="00B86644"/>
    <w:rsid w:val="00B869BB"/>
    <w:rsid w:val="00B86FF0"/>
    <w:rsid w:val="00B87C79"/>
    <w:rsid w:val="00B87E81"/>
    <w:rsid w:val="00B9048E"/>
    <w:rsid w:val="00B90742"/>
    <w:rsid w:val="00B90F7B"/>
    <w:rsid w:val="00B91A90"/>
    <w:rsid w:val="00B93036"/>
    <w:rsid w:val="00B93158"/>
    <w:rsid w:val="00B93C6F"/>
    <w:rsid w:val="00B93DC7"/>
    <w:rsid w:val="00B94DC9"/>
    <w:rsid w:val="00B96A91"/>
    <w:rsid w:val="00B96C84"/>
    <w:rsid w:val="00B97904"/>
    <w:rsid w:val="00BA0B57"/>
    <w:rsid w:val="00BA0F32"/>
    <w:rsid w:val="00BA1754"/>
    <w:rsid w:val="00BA2881"/>
    <w:rsid w:val="00BA2BA9"/>
    <w:rsid w:val="00BA3135"/>
    <w:rsid w:val="00BA339D"/>
    <w:rsid w:val="00BA3755"/>
    <w:rsid w:val="00BA427C"/>
    <w:rsid w:val="00BA5002"/>
    <w:rsid w:val="00BA50D8"/>
    <w:rsid w:val="00BA5801"/>
    <w:rsid w:val="00BA61A1"/>
    <w:rsid w:val="00BA63D4"/>
    <w:rsid w:val="00BA756D"/>
    <w:rsid w:val="00BA77A3"/>
    <w:rsid w:val="00BA7A17"/>
    <w:rsid w:val="00BA7EEB"/>
    <w:rsid w:val="00BB0193"/>
    <w:rsid w:val="00BB0290"/>
    <w:rsid w:val="00BB0A6B"/>
    <w:rsid w:val="00BB0DB2"/>
    <w:rsid w:val="00BB0FEE"/>
    <w:rsid w:val="00BB2B5B"/>
    <w:rsid w:val="00BB2BFB"/>
    <w:rsid w:val="00BB2C43"/>
    <w:rsid w:val="00BB2E13"/>
    <w:rsid w:val="00BB3362"/>
    <w:rsid w:val="00BB46C8"/>
    <w:rsid w:val="00BB54EB"/>
    <w:rsid w:val="00BB5EF2"/>
    <w:rsid w:val="00BB6C8B"/>
    <w:rsid w:val="00BB767E"/>
    <w:rsid w:val="00BB7945"/>
    <w:rsid w:val="00BB7960"/>
    <w:rsid w:val="00BB7A63"/>
    <w:rsid w:val="00BC01D9"/>
    <w:rsid w:val="00BC059D"/>
    <w:rsid w:val="00BC1246"/>
    <w:rsid w:val="00BC12AE"/>
    <w:rsid w:val="00BC1760"/>
    <w:rsid w:val="00BC191B"/>
    <w:rsid w:val="00BC22A6"/>
    <w:rsid w:val="00BC25E8"/>
    <w:rsid w:val="00BC262C"/>
    <w:rsid w:val="00BC3234"/>
    <w:rsid w:val="00BC3548"/>
    <w:rsid w:val="00BC36FC"/>
    <w:rsid w:val="00BC378B"/>
    <w:rsid w:val="00BC37E4"/>
    <w:rsid w:val="00BC37F9"/>
    <w:rsid w:val="00BC3C4A"/>
    <w:rsid w:val="00BC4551"/>
    <w:rsid w:val="00BC45C9"/>
    <w:rsid w:val="00BC4A76"/>
    <w:rsid w:val="00BC4B6C"/>
    <w:rsid w:val="00BC4BE1"/>
    <w:rsid w:val="00BC4FA6"/>
    <w:rsid w:val="00BC5425"/>
    <w:rsid w:val="00BC55EC"/>
    <w:rsid w:val="00BC5A81"/>
    <w:rsid w:val="00BC5D82"/>
    <w:rsid w:val="00BC68EF"/>
    <w:rsid w:val="00BC6CFB"/>
    <w:rsid w:val="00BC72DA"/>
    <w:rsid w:val="00BC7AFA"/>
    <w:rsid w:val="00BD0096"/>
    <w:rsid w:val="00BD0148"/>
    <w:rsid w:val="00BD02A1"/>
    <w:rsid w:val="00BD0443"/>
    <w:rsid w:val="00BD06A3"/>
    <w:rsid w:val="00BD0ADB"/>
    <w:rsid w:val="00BD105A"/>
    <w:rsid w:val="00BD1352"/>
    <w:rsid w:val="00BD1565"/>
    <w:rsid w:val="00BD1BF4"/>
    <w:rsid w:val="00BD1D5B"/>
    <w:rsid w:val="00BD38A9"/>
    <w:rsid w:val="00BD3B1D"/>
    <w:rsid w:val="00BD43FE"/>
    <w:rsid w:val="00BD48E7"/>
    <w:rsid w:val="00BD49B5"/>
    <w:rsid w:val="00BD4A69"/>
    <w:rsid w:val="00BD4B9E"/>
    <w:rsid w:val="00BD6929"/>
    <w:rsid w:val="00BD712D"/>
    <w:rsid w:val="00BD77BD"/>
    <w:rsid w:val="00BE1821"/>
    <w:rsid w:val="00BE247D"/>
    <w:rsid w:val="00BE2988"/>
    <w:rsid w:val="00BE2A19"/>
    <w:rsid w:val="00BE3DE6"/>
    <w:rsid w:val="00BE4A61"/>
    <w:rsid w:val="00BE519E"/>
    <w:rsid w:val="00BE53BF"/>
    <w:rsid w:val="00BE671E"/>
    <w:rsid w:val="00BE6CD6"/>
    <w:rsid w:val="00BE6E81"/>
    <w:rsid w:val="00BE6E98"/>
    <w:rsid w:val="00BE6EE2"/>
    <w:rsid w:val="00BE7239"/>
    <w:rsid w:val="00BE76B0"/>
    <w:rsid w:val="00BF00AE"/>
    <w:rsid w:val="00BF031D"/>
    <w:rsid w:val="00BF07B2"/>
    <w:rsid w:val="00BF0838"/>
    <w:rsid w:val="00BF1765"/>
    <w:rsid w:val="00BF18BF"/>
    <w:rsid w:val="00BF1AA1"/>
    <w:rsid w:val="00BF2F6E"/>
    <w:rsid w:val="00BF3705"/>
    <w:rsid w:val="00BF4763"/>
    <w:rsid w:val="00BF4981"/>
    <w:rsid w:val="00BF4B65"/>
    <w:rsid w:val="00BF57FD"/>
    <w:rsid w:val="00BF5E1F"/>
    <w:rsid w:val="00BF6E1D"/>
    <w:rsid w:val="00BF74C7"/>
    <w:rsid w:val="00BF7548"/>
    <w:rsid w:val="00BF7889"/>
    <w:rsid w:val="00BF7BAA"/>
    <w:rsid w:val="00BF7E25"/>
    <w:rsid w:val="00C0017E"/>
    <w:rsid w:val="00C004AE"/>
    <w:rsid w:val="00C01AE9"/>
    <w:rsid w:val="00C01D6B"/>
    <w:rsid w:val="00C0251E"/>
    <w:rsid w:val="00C029FA"/>
    <w:rsid w:val="00C02D81"/>
    <w:rsid w:val="00C02E21"/>
    <w:rsid w:val="00C03453"/>
    <w:rsid w:val="00C03B65"/>
    <w:rsid w:val="00C03DC4"/>
    <w:rsid w:val="00C03E2F"/>
    <w:rsid w:val="00C04759"/>
    <w:rsid w:val="00C0510E"/>
    <w:rsid w:val="00C06006"/>
    <w:rsid w:val="00C0743C"/>
    <w:rsid w:val="00C101CA"/>
    <w:rsid w:val="00C10AC7"/>
    <w:rsid w:val="00C1148D"/>
    <w:rsid w:val="00C114F7"/>
    <w:rsid w:val="00C116E8"/>
    <w:rsid w:val="00C1196D"/>
    <w:rsid w:val="00C11BA3"/>
    <w:rsid w:val="00C1227D"/>
    <w:rsid w:val="00C12E54"/>
    <w:rsid w:val="00C13FB6"/>
    <w:rsid w:val="00C14128"/>
    <w:rsid w:val="00C145CB"/>
    <w:rsid w:val="00C14985"/>
    <w:rsid w:val="00C15E76"/>
    <w:rsid w:val="00C160C0"/>
    <w:rsid w:val="00C176E5"/>
    <w:rsid w:val="00C17CE8"/>
    <w:rsid w:val="00C21677"/>
    <w:rsid w:val="00C21D19"/>
    <w:rsid w:val="00C21DBF"/>
    <w:rsid w:val="00C22059"/>
    <w:rsid w:val="00C22D4D"/>
    <w:rsid w:val="00C23436"/>
    <w:rsid w:val="00C23EEB"/>
    <w:rsid w:val="00C25062"/>
    <w:rsid w:val="00C25180"/>
    <w:rsid w:val="00C251A0"/>
    <w:rsid w:val="00C259C2"/>
    <w:rsid w:val="00C25B33"/>
    <w:rsid w:val="00C26337"/>
    <w:rsid w:val="00C266D7"/>
    <w:rsid w:val="00C27438"/>
    <w:rsid w:val="00C27B7B"/>
    <w:rsid w:val="00C27DA3"/>
    <w:rsid w:val="00C27DB5"/>
    <w:rsid w:val="00C27DDC"/>
    <w:rsid w:val="00C32C13"/>
    <w:rsid w:val="00C32CFD"/>
    <w:rsid w:val="00C32EB4"/>
    <w:rsid w:val="00C32EF4"/>
    <w:rsid w:val="00C32FB3"/>
    <w:rsid w:val="00C3315B"/>
    <w:rsid w:val="00C33BCC"/>
    <w:rsid w:val="00C34777"/>
    <w:rsid w:val="00C34920"/>
    <w:rsid w:val="00C35488"/>
    <w:rsid w:val="00C35661"/>
    <w:rsid w:val="00C35952"/>
    <w:rsid w:val="00C37878"/>
    <w:rsid w:val="00C37916"/>
    <w:rsid w:val="00C40412"/>
    <w:rsid w:val="00C404C8"/>
    <w:rsid w:val="00C424D0"/>
    <w:rsid w:val="00C43019"/>
    <w:rsid w:val="00C432E5"/>
    <w:rsid w:val="00C4575C"/>
    <w:rsid w:val="00C45F39"/>
    <w:rsid w:val="00C46319"/>
    <w:rsid w:val="00C4637C"/>
    <w:rsid w:val="00C46D10"/>
    <w:rsid w:val="00C46E7E"/>
    <w:rsid w:val="00C50549"/>
    <w:rsid w:val="00C512CD"/>
    <w:rsid w:val="00C51D31"/>
    <w:rsid w:val="00C53177"/>
    <w:rsid w:val="00C53415"/>
    <w:rsid w:val="00C53788"/>
    <w:rsid w:val="00C53C27"/>
    <w:rsid w:val="00C54193"/>
    <w:rsid w:val="00C54AF7"/>
    <w:rsid w:val="00C55171"/>
    <w:rsid w:val="00C55988"/>
    <w:rsid w:val="00C55C08"/>
    <w:rsid w:val="00C55F5E"/>
    <w:rsid w:val="00C5614E"/>
    <w:rsid w:val="00C561C8"/>
    <w:rsid w:val="00C56767"/>
    <w:rsid w:val="00C56A96"/>
    <w:rsid w:val="00C570DA"/>
    <w:rsid w:val="00C572F0"/>
    <w:rsid w:val="00C579A4"/>
    <w:rsid w:val="00C579E6"/>
    <w:rsid w:val="00C60B20"/>
    <w:rsid w:val="00C61376"/>
    <w:rsid w:val="00C62ADB"/>
    <w:rsid w:val="00C62F2E"/>
    <w:rsid w:val="00C62F60"/>
    <w:rsid w:val="00C631FC"/>
    <w:rsid w:val="00C6353E"/>
    <w:rsid w:val="00C63568"/>
    <w:rsid w:val="00C63E5F"/>
    <w:rsid w:val="00C663D7"/>
    <w:rsid w:val="00C66C38"/>
    <w:rsid w:val="00C676A3"/>
    <w:rsid w:val="00C6788D"/>
    <w:rsid w:val="00C70802"/>
    <w:rsid w:val="00C70BF4"/>
    <w:rsid w:val="00C71074"/>
    <w:rsid w:val="00C71915"/>
    <w:rsid w:val="00C71C5E"/>
    <w:rsid w:val="00C721BE"/>
    <w:rsid w:val="00C72A3A"/>
    <w:rsid w:val="00C7435C"/>
    <w:rsid w:val="00C743C7"/>
    <w:rsid w:val="00C743CD"/>
    <w:rsid w:val="00C7472D"/>
    <w:rsid w:val="00C752C8"/>
    <w:rsid w:val="00C75ACD"/>
    <w:rsid w:val="00C76142"/>
    <w:rsid w:val="00C76E8E"/>
    <w:rsid w:val="00C77725"/>
    <w:rsid w:val="00C777CE"/>
    <w:rsid w:val="00C80244"/>
    <w:rsid w:val="00C808FA"/>
    <w:rsid w:val="00C80B75"/>
    <w:rsid w:val="00C814D0"/>
    <w:rsid w:val="00C819E1"/>
    <w:rsid w:val="00C81D0B"/>
    <w:rsid w:val="00C81FA6"/>
    <w:rsid w:val="00C82DC6"/>
    <w:rsid w:val="00C82FC3"/>
    <w:rsid w:val="00C83AEE"/>
    <w:rsid w:val="00C83E9D"/>
    <w:rsid w:val="00C84064"/>
    <w:rsid w:val="00C8455E"/>
    <w:rsid w:val="00C84C85"/>
    <w:rsid w:val="00C8646D"/>
    <w:rsid w:val="00C86881"/>
    <w:rsid w:val="00C86AA8"/>
    <w:rsid w:val="00C874BF"/>
    <w:rsid w:val="00C87981"/>
    <w:rsid w:val="00C902A6"/>
    <w:rsid w:val="00C9033B"/>
    <w:rsid w:val="00C90605"/>
    <w:rsid w:val="00C90AE4"/>
    <w:rsid w:val="00C91E73"/>
    <w:rsid w:val="00C926C9"/>
    <w:rsid w:val="00C9297C"/>
    <w:rsid w:val="00C930E6"/>
    <w:rsid w:val="00C9483D"/>
    <w:rsid w:val="00C94951"/>
    <w:rsid w:val="00C94CF0"/>
    <w:rsid w:val="00C94EE0"/>
    <w:rsid w:val="00C954C3"/>
    <w:rsid w:val="00C95ED8"/>
    <w:rsid w:val="00C9604C"/>
    <w:rsid w:val="00C9619D"/>
    <w:rsid w:val="00C976CC"/>
    <w:rsid w:val="00C97767"/>
    <w:rsid w:val="00CA0F3B"/>
    <w:rsid w:val="00CA1286"/>
    <w:rsid w:val="00CA2148"/>
    <w:rsid w:val="00CA2410"/>
    <w:rsid w:val="00CA270F"/>
    <w:rsid w:val="00CA3018"/>
    <w:rsid w:val="00CA3162"/>
    <w:rsid w:val="00CA3500"/>
    <w:rsid w:val="00CA37B9"/>
    <w:rsid w:val="00CA4AE8"/>
    <w:rsid w:val="00CA4B46"/>
    <w:rsid w:val="00CA4B61"/>
    <w:rsid w:val="00CA4BD2"/>
    <w:rsid w:val="00CA4FE9"/>
    <w:rsid w:val="00CA540A"/>
    <w:rsid w:val="00CA5C1E"/>
    <w:rsid w:val="00CA691D"/>
    <w:rsid w:val="00CA6A5F"/>
    <w:rsid w:val="00CA7753"/>
    <w:rsid w:val="00CA78DF"/>
    <w:rsid w:val="00CA7F08"/>
    <w:rsid w:val="00CB063C"/>
    <w:rsid w:val="00CB21B4"/>
    <w:rsid w:val="00CB2206"/>
    <w:rsid w:val="00CB2479"/>
    <w:rsid w:val="00CB27A5"/>
    <w:rsid w:val="00CB29E7"/>
    <w:rsid w:val="00CB2AE7"/>
    <w:rsid w:val="00CB2D0B"/>
    <w:rsid w:val="00CB3446"/>
    <w:rsid w:val="00CB37AB"/>
    <w:rsid w:val="00CB3DC0"/>
    <w:rsid w:val="00CB4275"/>
    <w:rsid w:val="00CB511E"/>
    <w:rsid w:val="00CB5DDE"/>
    <w:rsid w:val="00CB6371"/>
    <w:rsid w:val="00CB6770"/>
    <w:rsid w:val="00CB67B5"/>
    <w:rsid w:val="00CB6D39"/>
    <w:rsid w:val="00CB6D66"/>
    <w:rsid w:val="00CB6DE6"/>
    <w:rsid w:val="00CB6F38"/>
    <w:rsid w:val="00CB70C6"/>
    <w:rsid w:val="00CB7662"/>
    <w:rsid w:val="00CB7759"/>
    <w:rsid w:val="00CB777A"/>
    <w:rsid w:val="00CC01EE"/>
    <w:rsid w:val="00CC1224"/>
    <w:rsid w:val="00CC2A0D"/>
    <w:rsid w:val="00CC2F29"/>
    <w:rsid w:val="00CC368F"/>
    <w:rsid w:val="00CC4BB2"/>
    <w:rsid w:val="00CC4C4B"/>
    <w:rsid w:val="00CC4CDC"/>
    <w:rsid w:val="00CC4FBB"/>
    <w:rsid w:val="00CC56C7"/>
    <w:rsid w:val="00CC5BA8"/>
    <w:rsid w:val="00CC6259"/>
    <w:rsid w:val="00CC6F6C"/>
    <w:rsid w:val="00CC71B9"/>
    <w:rsid w:val="00CC7426"/>
    <w:rsid w:val="00CD0182"/>
    <w:rsid w:val="00CD086D"/>
    <w:rsid w:val="00CD1219"/>
    <w:rsid w:val="00CD207A"/>
    <w:rsid w:val="00CD2988"/>
    <w:rsid w:val="00CD3858"/>
    <w:rsid w:val="00CD3D78"/>
    <w:rsid w:val="00CD3D8F"/>
    <w:rsid w:val="00CD401A"/>
    <w:rsid w:val="00CD4264"/>
    <w:rsid w:val="00CD472B"/>
    <w:rsid w:val="00CD47CF"/>
    <w:rsid w:val="00CD5229"/>
    <w:rsid w:val="00CD5B76"/>
    <w:rsid w:val="00CD606C"/>
    <w:rsid w:val="00CD60A9"/>
    <w:rsid w:val="00CD612B"/>
    <w:rsid w:val="00CD65F3"/>
    <w:rsid w:val="00CD6A7F"/>
    <w:rsid w:val="00CD7149"/>
    <w:rsid w:val="00CD73F3"/>
    <w:rsid w:val="00CD77F9"/>
    <w:rsid w:val="00CE05C9"/>
    <w:rsid w:val="00CE0816"/>
    <w:rsid w:val="00CE0EBC"/>
    <w:rsid w:val="00CE0F19"/>
    <w:rsid w:val="00CE10F2"/>
    <w:rsid w:val="00CE2DFE"/>
    <w:rsid w:val="00CE461F"/>
    <w:rsid w:val="00CE51EA"/>
    <w:rsid w:val="00CE64D7"/>
    <w:rsid w:val="00CE6704"/>
    <w:rsid w:val="00CE6FEC"/>
    <w:rsid w:val="00CE6FED"/>
    <w:rsid w:val="00CE79D1"/>
    <w:rsid w:val="00CE7C04"/>
    <w:rsid w:val="00CF025B"/>
    <w:rsid w:val="00CF0525"/>
    <w:rsid w:val="00CF0FED"/>
    <w:rsid w:val="00CF10AA"/>
    <w:rsid w:val="00CF112A"/>
    <w:rsid w:val="00CF14BB"/>
    <w:rsid w:val="00CF1530"/>
    <w:rsid w:val="00CF1A54"/>
    <w:rsid w:val="00CF1C2B"/>
    <w:rsid w:val="00CF2FC5"/>
    <w:rsid w:val="00CF30C8"/>
    <w:rsid w:val="00CF3D1A"/>
    <w:rsid w:val="00CF3D1F"/>
    <w:rsid w:val="00CF4198"/>
    <w:rsid w:val="00CF447E"/>
    <w:rsid w:val="00CF4EF0"/>
    <w:rsid w:val="00CF5120"/>
    <w:rsid w:val="00CF5149"/>
    <w:rsid w:val="00CF5324"/>
    <w:rsid w:val="00CF60BC"/>
    <w:rsid w:val="00CF6DB9"/>
    <w:rsid w:val="00CF718E"/>
    <w:rsid w:val="00CF7678"/>
    <w:rsid w:val="00CF7CCB"/>
    <w:rsid w:val="00D012E0"/>
    <w:rsid w:val="00D014C8"/>
    <w:rsid w:val="00D017A9"/>
    <w:rsid w:val="00D017E4"/>
    <w:rsid w:val="00D021D5"/>
    <w:rsid w:val="00D02FDC"/>
    <w:rsid w:val="00D039DD"/>
    <w:rsid w:val="00D04BF3"/>
    <w:rsid w:val="00D04D40"/>
    <w:rsid w:val="00D05584"/>
    <w:rsid w:val="00D074AD"/>
    <w:rsid w:val="00D07B0E"/>
    <w:rsid w:val="00D10050"/>
    <w:rsid w:val="00D101A5"/>
    <w:rsid w:val="00D12282"/>
    <w:rsid w:val="00D13BA6"/>
    <w:rsid w:val="00D156E6"/>
    <w:rsid w:val="00D15B7F"/>
    <w:rsid w:val="00D167A1"/>
    <w:rsid w:val="00D1680C"/>
    <w:rsid w:val="00D16FF6"/>
    <w:rsid w:val="00D17292"/>
    <w:rsid w:val="00D17BE1"/>
    <w:rsid w:val="00D17F17"/>
    <w:rsid w:val="00D2149D"/>
    <w:rsid w:val="00D21E05"/>
    <w:rsid w:val="00D22343"/>
    <w:rsid w:val="00D22740"/>
    <w:rsid w:val="00D22891"/>
    <w:rsid w:val="00D22B18"/>
    <w:rsid w:val="00D22B82"/>
    <w:rsid w:val="00D23321"/>
    <w:rsid w:val="00D239CA"/>
    <w:rsid w:val="00D23AD9"/>
    <w:rsid w:val="00D2476D"/>
    <w:rsid w:val="00D24818"/>
    <w:rsid w:val="00D25570"/>
    <w:rsid w:val="00D2585A"/>
    <w:rsid w:val="00D25CE6"/>
    <w:rsid w:val="00D25FFB"/>
    <w:rsid w:val="00D26044"/>
    <w:rsid w:val="00D263F5"/>
    <w:rsid w:val="00D266C9"/>
    <w:rsid w:val="00D26E17"/>
    <w:rsid w:val="00D272E1"/>
    <w:rsid w:val="00D27BBB"/>
    <w:rsid w:val="00D27C7A"/>
    <w:rsid w:val="00D300B9"/>
    <w:rsid w:val="00D3069C"/>
    <w:rsid w:val="00D315AE"/>
    <w:rsid w:val="00D31B72"/>
    <w:rsid w:val="00D31B87"/>
    <w:rsid w:val="00D321D5"/>
    <w:rsid w:val="00D33E84"/>
    <w:rsid w:val="00D33EB4"/>
    <w:rsid w:val="00D33F2F"/>
    <w:rsid w:val="00D34797"/>
    <w:rsid w:val="00D3491C"/>
    <w:rsid w:val="00D35287"/>
    <w:rsid w:val="00D355B9"/>
    <w:rsid w:val="00D35857"/>
    <w:rsid w:val="00D35B84"/>
    <w:rsid w:val="00D36112"/>
    <w:rsid w:val="00D361C3"/>
    <w:rsid w:val="00D36F18"/>
    <w:rsid w:val="00D40058"/>
    <w:rsid w:val="00D411B5"/>
    <w:rsid w:val="00D41628"/>
    <w:rsid w:val="00D41E32"/>
    <w:rsid w:val="00D4218B"/>
    <w:rsid w:val="00D42486"/>
    <w:rsid w:val="00D42869"/>
    <w:rsid w:val="00D42959"/>
    <w:rsid w:val="00D4296B"/>
    <w:rsid w:val="00D42E6D"/>
    <w:rsid w:val="00D4311C"/>
    <w:rsid w:val="00D432B6"/>
    <w:rsid w:val="00D43488"/>
    <w:rsid w:val="00D440D1"/>
    <w:rsid w:val="00D44212"/>
    <w:rsid w:val="00D4575A"/>
    <w:rsid w:val="00D45929"/>
    <w:rsid w:val="00D45971"/>
    <w:rsid w:val="00D45C23"/>
    <w:rsid w:val="00D463E7"/>
    <w:rsid w:val="00D46FDF"/>
    <w:rsid w:val="00D47A93"/>
    <w:rsid w:val="00D47E5A"/>
    <w:rsid w:val="00D501FF"/>
    <w:rsid w:val="00D50251"/>
    <w:rsid w:val="00D50676"/>
    <w:rsid w:val="00D50A51"/>
    <w:rsid w:val="00D53BF8"/>
    <w:rsid w:val="00D54E1C"/>
    <w:rsid w:val="00D55411"/>
    <w:rsid w:val="00D556F7"/>
    <w:rsid w:val="00D55E95"/>
    <w:rsid w:val="00D565AE"/>
    <w:rsid w:val="00D571B4"/>
    <w:rsid w:val="00D57360"/>
    <w:rsid w:val="00D608CA"/>
    <w:rsid w:val="00D6163A"/>
    <w:rsid w:val="00D6181F"/>
    <w:rsid w:val="00D61E6B"/>
    <w:rsid w:val="00D620D0"/>
    <w:rsid w:val="00D621C1"/>
    <w:rsid w:val="00D62417"/>
    <w:rsid w:val="00D62B29"/>
    <w:rsid w:val="00D634CE"/>
    <w:rsid w:val="00D6380B"/>
    <w:rsid w:val="00D649C1"/>
    <w:rsid w:val="00D64D6B"/>
    <w:rsid w:val="00D65524"/>
    <w:rsid w:val="00D65AEB"/>
    <w:rsid w:val="00D66168"/>
    <w:rsid w:val="00D6743E"/>
    <w:rsid w:val="00D675DA"/>
    <w:rsid w:val="00D67B11"/>
    <w:rsid w:val="00D71184"/>
    <w:rsid w:val="00D715EA"/>
    <w:rsid w:val="00D718CA"/>
    <w:rsid w:val="00D72465"/>
    <w:rsid w:val="00D737EB"/>
    <w:rsid w:val="00D73B66"/>
    <w:rsid w:val="00D73F21"/>
    <w:rsid w:val="00D73F9A"/>
    <w:rsid w:val="00D7446F"/>
    <w:rsid w:val="00D751B5"/>
    <w:rsid w:val="00D75F99"/>
    <w:rsid w:val="00D76374"/>
    <w:rsid w:val="00D76591"/>
    <w:rsid w:val="00D76D7B"/>
    <w:rsid w:val="00D772DA"/>
    <w:rsid w:val="00D80EF6"/>
    <w:rsid w:val="00D81170"/>
    <w:rsid w:val="00D81447"/>
    <w:rsid w:val="00D815CD"/>
    <w:rsid w:val="00D82095"/>
    <w:rsid w:val="00D8259F"/>
    <w:rsid w:val="00D82E84"/>
    <w:rsid w:val="00D83968"/>
    <w:rsid w:val="00D84651"/>
    <w:rsid w:val="00D8590C"/>
    <w:rsid w:val="00D86190"/>
    <w:rsid w:val="00D86602"/>
    <w:rsid w:val="00D86785"/>
    <w:rsid w:val="00D86CFF"/>
    <w:rsid w:val="00D87133"/>
    <w:rsid w:val="00D87227"/>
    <w:rsid w:val="00D87C5B"/>
    <w:rsid w:val="00D87CB1"/>
    <w:rsid w:val="00D87E13"/>
    <w:rsid w:val="00D90FBF"/>
    <w:rsid w:val="00D91E66"/>
    <w:rsid w:val="00D93105"/>
    <w:rsid w:val="00D93465"/>
    <w:rsid w:val="00D94901"/>
    <w:rsid w:val="00D95E8A"/>
    <w:rsid w:val="00D96006"/>
    <w:rsid w:val="00D964A8"/>
    <w:rsid w:val="00D97DD6"/>
    <w:rsid w:val="00DA0723"/>
    <w:rsid w:val="00DA0896"/>
    <w:rsid w:val="00DA09B1"/>
    <w:rsid w:val="00DA186A"/>
    <w:rsid w:val="00DA1A01"/>
    <w:rsid w:val="00DA220B"/>
    <w:rsid w:val="00DA24F0"/>
    <w:rsid w:val="00DA264A"/>
    <w:rsid w:val="00DA341A"/>
    <w:rsid w:val="00DA3980"/>
    <w:rsid w:val="00DA419F"/>
    <w:rsid w:val="00DA445E"/>
    <w:rsid w:val="00DA48B5"/>
    <w:rsid w:val="00DA521E"/>
    <w:rsid w:val="00DA53D5"/>
    <w:rsid w:val="00DA54FA"/>
    <w:rsid w:val="00DA5E5E"/>
    <w:rsid w:val="00DA5EDE"/>
    <w:rsid w:val="00DA6449"/>
    <w:rsid w:val="00DA6678"/>
    <w:rsid w:val="00DA6BD7"/>
    <w:rsid w:val="00DA6CAB"/>
    <w:rsid w:val="00DA6CB4"/>
    <w:rsid w:val="00DA7273"/>
    <w:rsid w:val="00DA75BC"/>
    <w:rsid w:val="00DB001B"/>
    <w:rsid w:val="00DB1245"/>
    <w:rsid w:val="00DB155D"/>
    <w:rsid w:val="00DB1581"/>
    <w:rsid w:val="00DB17CB"/>
    <w:rsid w:val="00DB1EF6"/>
    <w:rsid w:val="00DB1F49"/>
    <w:rsid w:val="00DB1F52"/>
    <w:rsid w:val="00DB2BD0"/>
    <w:rsid w:val="00DB2C34"/>
    <w:rsid w:val="00DB2F68"/>
    <w:rsid w:val="00DB33DB"/>
    <w:rsid w:val="00DB34AA"/>
    <w:rsid w:val="00DB4096"/>
    <w:rsid w:val="00DB43CB"/>
    <w:rsid w:val="00DB4527"/>
    <w:rsid w:val="00DB4BD1"/>
    <w:rsid w:val="00DB5AD6"/>
    <w:rsid w:val="00DB6010"/>
    <w:rsid w:val="00DB6569"/>
    <w:rsid w:val="00DB6B29"/>
    <w:rsid w:val="00DB6FD2"/>
    <w:rsid w:val="00DC0ABA"/>
    <w:rsid w:val="00DC0B34"/>
    <w:rsid w:val="00DC0E14"/>
    <w:rsid w:val="00DC1AA0"/>
    <w:rsid w:val="00DC1BA7"/>
    <w:rsid w:val="00DC1F5A"/>
    <w:rsid w:val="00DC208A"/>
    <w:rsid w:val="00DC2169"/>
    <w:rsid w:val="00DC310E"/>
    <w:rsid w:val="00DC3442"/>
    <w:rsid w:val="00DC3514"/>
    <w:rsid w:val="00DC4ACF"/>
    <w:rsid w:val="00DC535F"/>
    <w:rsid w:val="00DC541A"/>
    <w:rsid w:val="00DC5B61"/>
    <w:rsid w:val="00DC5BE3"/>
    <w:rsid w:val="00DC5EBD"/>
    <w:rsid w:val="00DC6017"/>
    <w:rsid w:val="00DC639C"/>
    <w:rsid w:val="00DC673C"/>
    <w:rsid w:val="00DC6C18"/>
    <w:rsid w:val="00DC6E3A"/>
    <w:rsid w:val="00DD095F"/>
    <w:rsid w:val="00DD10A5"/>
    <w:rsid w:val="00DD12F0"/>
    <w:rsid w:val="00DD1F8D"/>
    <w:rsid w:val="00DD209F"/>
    <w:rsid w:val="00DD227E"/>
    <w:rsid w:val="00DD25C8"/>
    <w:rsid w:val="00DD381B"/>
    <w:rsid w:val="00DD3897"/>
    <w:rsid w:val="00DD3902"/>
    <w:rsid w:val="00DD3C2E"/>
    <w:rsid w:val="00DD3DCD"/>
    <w:rsid w:val="00DD3FB5"/>
    <w:rsid w:val="00DD4800"/>
    <w:rsid w:val="00DD4E4D"/>
    <w:rsid w:val="00DD4E65"/>
    <w:rsid w:val="00DD5798"/>
    <w:rsid w:val="00DD5803"/>
    <w:rsid w:val="00DD59A6"/>
    <w:rsid w:val="00DD5A8A"/>
    <w:rsid w:val="00DD65D3"/>
    <w:rsid w:val="00DD67C4"/>
    <w:rsid w:val="00DD68E7"/>
    <w:rsid w:val="00DD6AC7"/>
    <w:rsid w:val="00DD6FA5"/>
    <w:rsid w:val="00DD7005"/>
    <w:rsid w:val="00DD7B8B"/>
    <w:rsid w:val="00DE0188"/>
    <w:rsid w:val="00DE0467"/>
    <w:rsid w:val="00DE0746"/>
    <w:rsid w:val="00DE189C"/>
    <w:rsid w:val="00DE1C5F"/>
    <w:rsid w:val="00DE25C9"/>
    <w:rsid w:val="00DE26F2"/>
    <w:rsid w:val="00DE2757"/>
    <w:rsid w:val="00DE33CD"/>
    <w:rsid w:val="00DE348A"/>
    <w:rsid w:val="00DE44A6"/>
    <w:rsid w:val="00DE4CE7"/>
    <w:rsid w:val="00DE5E99"/>
    <w:rsid w:val="00DE5FDE"/>
    <w:rsid w:val="00DE66E4"/>
    <w:rsid w:val="00DE7B1B"/>
    <w:rsid w:val="00DF0280"/>
    <w:rsid w:val="00DF08AF"/>
    <w:rsid w:val="00DF0965"/>
    <w:rsid w:val="00DF0993"/>
    <w:rsid w:val="00DF0B32"/>
    <w:rsid w:val="00DF0D96"/>
    <w:rsid w:val="00DF0E06"/>
    <w:rsid w:val="00DF1BFF"/>
    <w:rsid w:val="00DF2053"/>
    <w:rsid w:val="00DF20DF"/>
    <w:rsid w:val="00DF265D"/>
    <w:rsid w:val="00DF2B49"/>
    <w:rsid w:val="00DF3AEE"/>
    <w:rsid w:val="00DF3B2F"/>
    <w:rsid w:val="00DF435F"/>
    <w:rsid w:val="00DF4393"/>
    <w:rsid w:val="00DF480A"/>
    <w:rsid w:val="00DF494F"/>
    <w:rsid w:val="00DF51D6"/>
    <w:rsid w:val="00DF5459"/>
    <w:rsid w:val="00DF57A2"/>
    <w:rsid w:val="00DF65C4"/>
    <w:rsid w:val="00DF6818"/>
    <w:rsid w:val="00DF6B1A"/>
    <w:rsid w:val="00E0029A"/>
    <w:rsid w:val="00E00863"/>
    <w:rsid w:val="00E00961"/>
    <w:rsid w:val="00E0141A"/>
    <w:rsid w:val="00E0145B"/>
    <w:rsid w:val="00E01857"/>
    <w:rsid w:val="00E0221E"/>
    <w:rsid w:val="00E02235"/>
    <w:rsid w:val="00E02A18"/>
    <w:rsid w:val="00E03343"/>
    <w:rsid w:val="00E033AD"/>
    <w:rsid w:val="00E04438"/>
    <w:rsid w:val="00E04793"/>
    <w:rsid w:val="00E05082"/>
    <w:rsid w:val="00E0555F"/>
    <w:rsid w:val="00E05B68"/>
    <w:rsid w:val="00E078F1"/>
    <w:rsid w:val="00E07A95"/>
    <w:rsid w:val="00E07E14"/>
    <w:rsid w:val="00E1047D"/>
    <w:rsid w:val="00E1079D"/>
    <w:rsid w:val="00E1087C"/>
    <w:rsid w:val="00E10D9E"/>
    <w:rsid w:val="00E113DF"/>
    <w:rsid w:val="00E117C2"/>
    <w:rsid w:val="00E11F0C"/>
    <w:rsid w:val="00E121A8"/>
    <w:rsid w:val="00E128CA"/>
    <w:rsid w:val="00E13C5E"/>
    <w:rsid w:val="00E13CB8"/>
    <w:rsid w:val="00E13FE9"/>
    <w:rsid w:val="00E145A2"/>
    <w:rsid w:val="00E15011"/>
    <w:rsid w:val="00E15C14"/>
    <w:rsid w:val="00E1623F"/>
    <w:rsid w:val="00E16BC5"/>
    <w:rsid w:val="00E16BDF"/>
    <w:rsid w:val="00E16E5A"/>
    <w:rsid w:val="00E17DE9"/>
    <w:rsid w:val="00E201EE"/>
    <w:rsid w:val="00E20E55"/>
    <w:rsid w:val="00E2237C"/>
    <w:rsid w:val="00E229F1"/>
    <w:rsid w:val="00E23050"/>
    <w:rsid w:val="00E23225"/>
    <w:rsid w:val="00E23805"/>
    <w:rsid w:val="00E23B22"/>
    <w:rsid w:val="00E23D20"/>
    <w:rsid w:val="00E24029"/>
    <w:rsid w:val="00E2601B"/>
    <w:rsid w:val="00E26348"/>
    <w:rsid w:val="00E26549"/>
    <w:rsid w:val="00E26569"/>
    <w:rsid w:val="00E26E66"/>
    <w:rsid w:val="00E274D7"/>
    <w:rsid w:val="00E2779B"/>
    <w:rsid w:val="00E27B53"/>
    <w:rsid w:val="00E27BB2"/>
    <w:rsid w:val="00E27D56"/>
    <w:rsid w:val="00E30263"/>
    <w:rsid w:val="00E307E9"/>
    <w:rsid w:val="00E30BB2"/>
    <w:rsid w:val="00E30CA0"/>
    <w:rsid w:val="00E31784"/>
    <w:rsid w:val="00E31995"/>
    <w:rsid w:val="00E31BF7"/>
    <w:rsid w:val="00E323D4"/>
    <w:rsid w:val="00E324AE"/>
    <w:rsid w:val="00E3272A"/>
    <w:rsid w:val="00E327A8"/>
    <w:rsid w:val="00E327C4"/>
    <w:rsid w:val="00E32CB4"/>
    <w:rsid w:val="00E3303A"/>
    <w:rsid w:val="00E33841"/>
    <w:rsid w:val="00E33B4F"/>
    <w:rsid w:val="00E33ED8"/>
    <w:rsid w:val="00E346BC"/>
    <w:rsid w:val="00E34B33"/>
    <w:rsid w:val="00E34E82"/>
    <w:rsid w:val="00E35B29"/>
    <w:rsid w:val="00E35BE3"/>
    <w:rsid w:val="00E35FC9"/>
    <w:rsid w:val="00E36A77"/>
    <w:rsid w:val="00E36E7E"/>
    <w:rsid w:val="00E37317"/>
    <w:rsid w:val="00E373F3"/>
    <w:rsid w:val="00E37560"/>
    <w:rsid w:val="00E378BB"/>
    <w:rsid w:val="00E403ED"/>
    <w:rsid w:val="00E4045E"/>
    <w:rsid w:val="00E40866"/>
    <w:rsid w:val="00E41345"/>
    <w:rsid w:val="00E42522"/>
    <w:rsid w:val="00E4406C"/>
    <w:rsid w:val="00E44642"/>
    <w:rsid w:val="00E44663"/>
    <w:rsid w:val="00E44B5D"/>
    <w:rsid w:val="00E45370"/>
    <w:rsid w:val="00E462FF"/>
    <w:rsid w:val="00E46776"/>
    <w:rsid w:val="00E475E5"/>
    <w:rsid w:val="00E4790E"/>
    <w:rsid w:val="00E508A5"/>
    <w:rsid w:val="00E50CA9"/>
    <w:rsid w:val="00E50DF6"/>
    <w:rsid w:val="00E52A3D"/>
    <w:rsid w:val="00E52DED"/>
    <w:rsid w:val="00E5310B"/>
    <w:rsid w:val="00E53127"/>
    <w:rsid w:val="00E5313B"/>
    <w:rsid w:val="00E53235"/>
    <w:rsid w:val="00E53349"/>
    <w:rsid w:val="00E534C3"/>
    <w:rsid w:val="00E5371A"/>
    <w:rsid w:val="00E53D7D"/>
    <w:rsid w:val="00E53FAD"/>
    <w:rsid w:val="00E54055"/>
    <w:rsid w:val="00E547DB"/>
    <w:rsid w:val="00E550BD"/>
    <w:rsid w:val="00E55100"/>
    <w:rsid w:val="00E55DCB"/>
    <w:rsid w:val="00E5611C"/>
    <w:rsid w:val="00E5742B"/>
    <w:rsid w:val="00E5758D"/>
    <w:rsid w:val="00E57831"/>
    <w:rsid w:val="00E57BE0"/>
    <w:rsid w:val="00E57EE2"/>
    <w:rsid w:val="00E60DDA"/>
    <w:rsid w:val="00E60F53"/>
    <w:rsid w:val="00E61C76"/>
    <w:rsid w:val="00E61E74"/>
    <w:rsid w:val="00E62285"/>
    <w:rsid w:val="00E631FD"/>
    <w:rsid w:val="00E636A8"/>
    <w:rsid w:val="00E63A6F"/>
    <w:rsid w:val="00E63CB0"/>
    <w:rsid w:val="00E63EF0"/>
    <w:rsid w:val="00E64AAD"/>
    <w:rsid w:val="00E64EBC"/>
    <w:rsid w:val="00E6574A"/>
    <w:rsid w:val="00E659CD"/>
    <w:rsid w:val="00E65C28"/>
    <w:rsid w:val="00E66177"/>
    <w:rsid w:val="00E66A63"/>
    <w:rsid w:val="00E675EA"/>
    <w:rsid w:val="00E67DB3"/>
    <w:rsid w:val="00E70A18"/>
    <w:rsid w:val="00E70CD3"/>
    <w:rsid w:val="00E70FB9"/>
    <w:rsid w:val="00E7147F"/>
    <w:rsid w:val="00E71FE8"/>
    <w:rsid w:val="00E72A62"/>
    <w:rsid w:val="00E73066"/>
    <w:rsid w:val="00E7329E"/>
    <w:rsid w:val="00E734F3"/>
    <w:rsid w:val="00E749EF"/>
    <w:rsid w:val="00E75787"/>
    <w:rsid w:val="00E75799"/>
    <w:rsid w:val="00E7591B"/>
    <w:rsid w:val="00E7608F"/>
    <w:rsid w:val="00E76B05"/>
    <w:rsid w:val="00E77B55"/>
    <w:rsid w:val="00E8019A"/>
    <w:rsid w:val="00E807B9"/>
    <w:rsid w:val="00E80A2D"/>
    <w:rsid w:val="00E80AC4"/>
    <w:rsid w:val="00E80E5F"/>
    <w:rsid w:val="00E81161"/>
    <w:rsid w:val="00E81563"/>
    <w:rsid w:val="00E821FE"/>
    <w:rsid w:val="00E82951"/>
    <w:rsid w:val="00E829EC"/>
    <w:rsid w:val="00E82C38"/>
    <w:rsid w:val="00E83156"/>
    <w:rsid w:val="00E833A7"/>
    <w:rsid w:val="00E83B9B"/>
    <w:rsid w:val="00E84070"/>
    <w:rsid w:val="00E84919"/>
    <w:rsid w:val="00E85058"/>
    <w:rsid w:val="00E8513B"/>
    <w:rsid w:val="00E854D3"/>
    <w:rsid w:val="00E85559"/>
    <w:rsid w:val="00E85F4B"/>
    <w:rsid w:val="00E86048"/>
    <w:rsid w:val="00E8714B"/>
    <w:rsid w:val="00E875A6"/>
    <w:rsid w:val="00E8773E"/>
    <w:rsid w:val="00E87C02"/>
    <w:rsid w:val="00E909A4"/>
    <w:rsid w:val="00E90C6C"/>
    <w:rsid w:val="00E916D2"/>
    <w:rsid w:val="00E917F4"/>
    <w:rsid w:val="00E91F2E"/>
    <w:rsid w:val="00E9215D"/>
    <w:rsid w:val="00E92C4F"/>
    <w:rsid w:val="00E92E2D"/>
    <w:rsid w:val="00E93EA8"/>
    <w:rsid w:val="00E9409B"/>
    <w:rsid w:val="00E9420C"/>
    <w:rsid w:val="00E9425E"/>
    <w:rsid w:val="00E94A73"/>
    <w:rsid w:val="00E94B78"/>
    <w:rsid w:val="00E955DE"/>
    <w:rsid w:val="00E962D4"/>
    <w:rsid w:val="00E9641F"/>
    <w:rsid w:val="00E964B0"/>
    <w:rsid w:val="00E96558"/>
    <w:rsid w:val="00E97F15"/>
    <w:rsid w:val="00EA06D3"/>
    <w:rsid w:val="00EA0835"/>
    <w:rsid w:val="00EA128D"/>
    <w:rsid w:val="00EA169A"/>
    <w:rsid w:val="00EA2008"/>
    <w:rsid w:val="00EA232E"/>
    <w:rsid w:val="00EA2377"/>
    <w:rsid w:val="00EA2669"/>
    <w:rsid w:val="00EA2B9A"/>
    <w:rsid w:val="00EA3129"/>
    <w:rsid w:val="00EA44EB"/>
    <w:rsid w:val="00EA4DFD"/>
    <w:rsid w:val="00EA52CC"/>
    <w:rsid w:val="00EA623C"/>
    <w:rsid w:val="00EA6658"/>
    <w:rsid w:val="00EA6686"/>
    <w:rsid w:val="00EA66C1"/>
    <w:rsid w:val="00EA6AA0"/>
    <w:rsid w:val="00EA6CBA"/>
    <w:rsid w:val="00EA6D03"/>
    <w:rsid w:val="00EA731F"/>
    <w:rsid w:val="00EA739F"/>
    <w:rsid w:val="00EA7694"/>
    <w:rsid w:val="00EA7A2C"/>
    <w:rsid w:val="00EB1C89"/>
    <w:rsid w:val="00EB26B5"/>
    <w:rsid w:val="00EB273D"/>
    <w:rsid w:val="00EB29B4"/>
    <w:rsid w:val="00EB3075"/>
    <w:rsid w:val="00EB360D"/>
    <w:rsid w:val="00EB3CB4"/>
    <w:rsid w:val="00EB512C"/>
    <w:rsid w:val="00EB6659"/>
    <w:rsid w:val="00EB754A"/>
    <w:rsid w:val="00EB7E45"/>
    <w:rsid w:val="00EB7F98"/>
    <w:rsid w:val="00EC0164"/>
    <w:rsid w:val="00EC016C"/>
    <w:rsid w:val="00EC06E2"/>
    <w:rsid w:val="00EC079A"/>
    <w:rsid w:val="00EC08B1"/>
    <w:rsid w:val="00EC12F1"/>
    <w:rsid w:val="00EC16D9"/>
    <w:rsid w:val="00EC19E3"/>
    <w:rsid w:val="00EC20BE"/>
    <w:rsid w:val="00EC2341"/>
    <w:rsid w:val="00EC2646"/>
    <w:rsid w:val="00EC28E9"/>
    <w:rsid w:val="00EC2AF7"/>
    <w:rsid w:val="00EC317B"/>
    <w:rsid w:val="00EC38F0"/>
    <w:rsid w:val="00EC3AB6"/>
    <w:rsid w:val="00EC3F87"/>
    <w:rsid w:val="00EC6A0E"/>
    <w:rsid w:val="00EC7041"/>
    <w:rsid w:val="00EC7471"/>
    <w:rsid w:val="00EC755D"/>
    <w:rsid w:val="00EC78FA"/>
    <w:rsid w:val="00EC7BF9"/>
    <w:rsid w:val="00ED04E8"/>
    <w:rsid w:val="00ED0CD9"/>
    <w:rsid w:val="00ED13B6"/>
    <w:rsid w:val="00ED1EDD"/>
    <w:rsid w:val="00ED3DB9"/>
    <w:rsid w:val="00ED3E62"/>
    <w:rsid w:val="00ED4154"/>
    <w:rsid w:val="00ED4CEC"/>
    <w:rsid w:val="00ED4D09"/>
    <w:rsid w:val="00ED546E"/>
    <w:rsid w:val="00ED5C18"/>
    <w:rsid w:val="00ED62A7"/>
    <w:rsid w:val="00ED79DA"/>
    <w:rsid w:val="00EE0364"/>
    <w:rsid w:val="00EE0B14"/>
    <w:rsid w:val="00EE120F"/>
    <w:rsid w:val="00EE136C"/>
    <w:rsid w:val="00EE2381"/>
    <w:rsid w:val="00EE27B0"/>
    <w:rsid w:val="00EE2B47"/>
    <w:rsid w:val="00EE2B8B"/>
    <w:rsid w:val="00EE2F65"/>
    <w:rsid w:val="00EE39DB"/>
    <w:rsid w:val="00EE3DCC"/>
    <w:rsid w:val="00EE4E90"/>
    <w:rsid w:val="00EE5DDB"/>
    <w:rsid w:val="00EE61CF"/>
    <w:rsid w:val="00EE6752"/>
    <w:rsid w:val="00EE6F93"/>
    <w:rsid w:val="00EE708A"/>
    <w:rsid w:val="00EE735F"/>
    <w:rsid w:val="00EE7658"/>
    <w:rsid w:val="00EE7D39"/>
    <w:rsid w:val="00EF03BB"/>
    <w:rsid w:val="00EF048D"/>
    <w:rsid w:val="00EF1491"/>
    <w:rsid w:val="00EF15EE"/>
    <w:rsid w:val="00EF194B"/>
    <w:rsid w:val="00EF1DA8"/>
    <w:rsid w:val="00EF27B1"/>
    <w:rsid w:val="00EF36EE"/>
    <w:rsid w:val="00EF39B9"/>
    <w:rsid w:val="00EF3D1A"/>
    <w:rsid w:val="00EF4091"/>
    <w:rsid w:val="00EF4275"/>
    <w:rsid w:val="00EF42EA"/>
    <w:rsid w:val="00EF45F3"/>
    <w:rsid w:val="00EF4BBA"/>
    <w:rsid w:val="00EF4DB3"/>
    <w:rsid w:val="00EF4F6D"/>
    <w:rsid w:val="00EF549B"/>
    <w:rsid w:val="00EF5765"/>
    <w:rsid w:val="00EF576A"/>
    <w:rsid w:val="00EF5984"/>
    <w:rsid w:val="00EF6011"/>
    <w:rsid w:val="00EF66EC"/>
    <w:rsid w:val="00EF67E8"/>
    <w:rsid w:val="00EF6CDD"/>
    <w:rsid w:val="00EF7127"/>
    <w:rsid w:val="00EF7167"/>
    <w:rsid w:val="00EF7A5D"/>
    <w:rsid w:val="00F006B4"/>
    <w:rsid w:val="00F00CE9"/>
    <w:rsid w:val="00F01222"/>
    <w:rsid w:val="00F0124E"/>
    <w:rsid w:val="00F01EC1"/>
    <w:rsid w:val="00F0232F"/>
    <w:rsid w:val="00F027AF"/>
    <w:rsid w:val="00F02814"/>
    <w:rsid w:val="00F03641"/>
    <w:rsid w:val="00F0393C"/>
    <w:rsid w:val="00F041BC"/>
    <w:rsid w:val="00F05940"/>
    <w:rsid w:val="00F05AD3"/>
    <w:rsid w:val="00F06900"/>
    <w:rsid w:val="00F07505"/>
    <w:rsid w:val="00F07D1F"/>
    <w:rsid w:val="00F07EF6"/>
    <w:rsid w:val="00F10301"/>
    <w:rsid w:val="00F10497"/>
    <w:rsid w:val="00F10E73"/>
    <w:rsid w:val="00F118F3"/>
    <w:rsid w:val="00F12557"/>
    <w:rsid w:val="00F126C4"/>
    <w:rsid w:val="00F12FA4"/>
    <w:rsid w:val="00F1318E"/>
    <w:rsid w:val="00F13416"/>
    <w:rsid w:val="00F137E5"/>
    <w:rsid w:val="00F13CDB"/>
    <w:rsid w:val="00F13EA9"/>
    <w:rsid w:val="00F14FC0"/>
    <w:rsid w:val="00F15010"/>
    <w:rsid w:val="00F15240"/>
    <w:rsid w:val="00F153DE"/>
    <w:rsid w:val="00F158FE"/>
    <w:rsid w:val="00F16138"/>
    <w:rsid w:val="00F1628C"/>
    <w:rsid w:val="00F1628D"/>
    <w:rsid w:val="00F17D72"/>
    <w:rsid w:val="00F202C0"/>
    <w:rsid w:val="00F20394"/>
    <w:rsid w:val="00F207B2"/>
    <w:rsid w:val="00F20C29"/>
    <w:rsid w:val="00F214B3"/>
    <w:rsid w:val="00F21A7C"/>
    <w:rsid w:val="00F21E41"/>
    <w:rsid w:val="00F221C2"/>
    <w:rsid w:val="00F2258C"/>
    <w:rsid w:val="00F2285B"/>
    <w:rsid w:val="00F2318E"/>
    <w:rsid w:val="00F232B5"/>
    <w:rsid w:val="00F23321"/>
    <w:rsid w:val="00F239A7"/>
    <w:rsid w:val="00F24D71"/>
    <w:rsid w:val="00F25486"/>
    <w:rsid w:val="00F25570"/>
    <w:rsid w:val="00F256F8"/>
    <w:rsid w:val="00F27087"/>
    <w:rsid w:val="00F2751A"/>
    <w:rsid w:val="00F2769E"/>
    <w:rsid w:val="00F27867"/>
    <w:rsid w:val="00F27960"/>
    <w:rsid w:val="00F304B6"/>
    <w:rsid w:val="00F3111A"/>
    <w:rsid w:val="00F31516"/>
    <w:rsid w:val="00F31633"/>
    <w:rsid w:val="00F32733"/>
    <w:rsid w:val="00F32C87"/>
    <w:rsid w:val="00F32EDC"/>
    <w:rsid w:val="00F3381B"/>
    <w:rsid w:val="00F33EAE"/>
    <w:rsid w:val="00F33F36"/>
    <w:rsid w:val="00F346A2"/>
    <w:rsid w:val="00F34954"/>
    <w:rsid w:val="00F34B56"/>
    <w:rsid w:val="00F34CE5"/>
    <w:rsid w:val="00F34DDA"/>
    <w:rsid w:val="00F355BF"/>
    <w:rsid w:val="00F36866"/>
    <w:rsid w:val="00F379FE"/>
    <w:rsid w:val="00F37C02"/>
    <w:rsid w:val="00F40AC2"/>
    <w:rsid w:val="00F40F2D"/>
    <w:rsid w:val="00F413D3"/>
    <w:rsid w:val="00F41F6D"/>
    <w:rsid w:val="00F43F01"/>
    <w:rsid w:val="00F44ED1"/>
    <w:rsid w:val="00F451D2"/>
    <w:rsid w:val="00F45479"/>
    <w:rsid w:val="00F462C3"/>
    <w:rsid w:val="00F471E3"/>
    <w:rsid w:val="00F47408"/>
    <w:rsid w:val="00F4747B"/>
    <w:rsid w:val="00F47606"/>
    <w:rsid w:val="00F47DAD"/>
    <w:rsid w:val="00F5002F"/>
    <w:rsid w:val="00F5075B"/>
    <w:rsid w:val="00F50926"/>
    <w:rsid w:val="00F50B8F"/>
    <w:rsid w:val="00F5234C"/>
    <w:rsid w:val="00F52610"/>
    <w:rsid w:val="00F539F8"/>
    <w:rsid w:val="00F53E3D"/>
    <w:rsid w:val="00F53E7F"/>
    <w:rsid w:val="00F5449C"/>
    <w:rsid w:val="00F54822"/>
    <w:rsid w:val="00F5483C"/>
    <w:rsid w:val="00F54AF6"/>
    <w:rsid w:val="00F54BC6"/>
    <w:rsid w:val="00F55BC1"/>
    <w:rsid w:val="00F5682C"/>
    <w:rsid w:val="00F56B43"/>
    <w:rsid w:val="00F56D61"/>
    <w:rsid w:val="00F57E4B"/>
    <w:rsid w:val="00F60438"/>
    <w:rsid w:val="00F606C5"/>
    <w:rsid w:val="00F61492"/>
    <w:rsid w:val="00F620E7"/>
    <w:rsid w:val="00F62606"/>
    <w:rsid w:val="00F626ED"/>
    <w:rsid w:val="00F63049"/>
    <w:rsid w:val="00F63131"/>
    <w:rsid w:val="00F63B3F"/>
    <w:rsid w:val="00F6405D"/>
    <w:rsid w:val="00F64A82"/>
    <w:rsid w:val="00F652BF"/>
    <w:rsid w:val="00F65493"/>
    <w:rsid w:val="00F660A1"/>
    <w:rsid w:val="00F6766A"/>
    <w:rsid w:val="00F7003E"/>
    <w:rsid w:val="00F7036A"/>
    <w:rsid w:val="00F70546"/>
    <w:rsid w:val="00F705F1"/>
    <w:rsid w:val="00F70ABC"/>
    <w:rsid w:val="00F70B54"/>
    <w:rsid w:val="00F70C06"/>
    <w:rsid w:val="00F726AA"/>
    <w:rsid w:val="00F74322"/>
    <w:rsid w:val="00F74465"/>
    <w:rsid w:val="00F7467A"/>
    <w:rsid w:val="00F74C37"/>
    <w:rsid w:val="00F753D0"/>
    <w:rsid w:val="00F757D7"/>
    <w:rsid w:val="00F759DA"/>
    <w:rsid w:val="00F7714F"/>
    <w:rsid w:val="00F80082"/>
    <w:rsid w:val="00F802F6"/>
    <w:rsid w:val="00F805A1"/>
    <w:rsid w:val="00F806EC"/>
    <w:rsid w:val="00F81DC1"/>
    <w:rsid w:val="00F82BD7"/>
    <w:rsid w:val="00F82BE9"/>
    <w:rsid w:val="00F82F86"/>
    <w:rsid w:val="00F8308A"/>
    <w:rsid w:val="00F8371F"/>
    <w:rsid w:val="00F83B47"/>
    <w:rsid w:val="00F84067"/>
    <w:rsid w:val="00F84B06"/>
    <w:rsid w:val="00F84F74"/>
    <w:rsid w:val="00F85B79"/>
    <w:rsid w:val="00F85EA9"/>
    <w:rsid w:val="00F862AB"/>
    <w:rsid w:val="00F864AD"/>
    <w:rsid w:val="00F866F9"/>
    <w:rsid w:val="00F86A83"/>
    <w:rsid w:val="00F87217"/>
    <w:rsid w:val="00F90F9C"/>
    <w:rsid w:val="00F91807"/>
    <w:rsid w:val="00F91B52"/>
    <w:rsid w:val="00F91EB9"/>
    <w:rsid w:val="00F923C5"/>
    <w:rsid w:val="00F92D93"/>
    <w:rsid w:val="00F9321A"/>
    <w:rsid w:val="00F934FA"/>
    <w:rsid w:val="00F93B36"/>
    <w:rsid w:val="00F949CF"/>
    <w:rsid w:val="00F94C9A"/>
    <w:rsid w:val="00F9573B"/>
    <w:rsid w:val="00F9604D"/>
    <w:rsid w:val="00F9640C"/>
    <w:rsid w:val="00F97C6C"/>
    <w:rsid w:val="00FA053B"/>
    <w:rsid w:val="00FA0807"/>
    <w:rsid w:val="00FA0871"/>
    <w:rsid w:val="00FA08CA"/>
    <w:rsid w:val="00FA0924"/>
    <w:rsid w:val="00FA0B16"/>
    <w:rsid w:val="00FA0B47"/>
    <w:rsid w:val="00FA0F63"/>
    <w:rsid w:val="00FA2EC6"/>
    <w:rsid w:val="00FA377A"/>
    <w:rsid w:val="00FA44BC"/>
    <w:rsid w:val="00FA4A02"/>
    <w:rsid w:val="00FA4D24"/>
    <w:rsid w:val="00FA53B1"/>
    <w:rsid w:val="00FA5509"/>
    <w:rsid w:val="00FA639D"/>
    <w:rsid w:val="00FA7113"/>
    <w:rsid w:val="00FA7656"/>
    <w:rsid w:val="00FB083D"/>
    <w:rsid w:val="00FB0C6F"/>
    <w:rsid w:val="00FB0CE8"/>
    <w:rsid w:val="00FB0E9D"/>
    <w:rsid w:val="00FB0EB7"/>
    <w:rsid w:val="00FB19EA"/>
    <w:rsid w:val="00FB1A8F"/>
    <w:rsid w:val="00FB3409"/>
    <w:rsid w:val="00FB3D49"/>
    <w:rsid w:val="00FB46A7"/>
    <w:rsid w:val="00FB6471"/>
    <w:rsid w:val="00FB768C"/>
    <w:rsid w:val="00FB7972"/>
    <w:rsid w:val="00FB7BE5"/>
    <w:rsid w:val="00FC0105"/>
    <w:rsid w:val="00FC05E6"/>
    <w:rsid w:val="00FC0F3C"/>
    <w:rsid w:val="00FC16A4"/>
    <w:rsid w:val="00FC16D1"/>
    <w:rsid w:val="00FC20BB"/>
    <w:rsid w:val="00FC3498"/>
    <w:rsid w:val="00FC3721"/>
    <w:rsid w:val="00FC3A08"/>
    <w:rsid w:val="00FC3A1C"/>
    <w:rsid w:val="00FC472C"/>
    <w:rsid w:val="00FC47E9"/>
    <w:rsid w:val="00FC4829"/>
    <w:rsid w:val="00FC4EF3"/>
    <w:rsid w:val="00FC515A"/>
    <w:rsid w:val="00FC53B7"/>
    <w:rsid w:val="00FC5711"/>
    <w:rsid w:val="00FC5C42"/>
    <w:rsid w:val="00FC616D"/>
    <w:rsid w:val="00FC6226"/>
    <w:rsid w:val="00FC6397"/>
    <w:rsid w:val="00FC7301"/>
    <w:rsid w:val="00FC7B2F"/>
    <w:rsid w:val="00FC7F03"/>
    <w:rsid w:val="00FD1344"/>
    <w:rsid w:val="00FD1E04"/>
    <w:rsid w:val="00FD2408"/>
    <w:rsid w:val="00FD272E"/>
    <w:rsid w:val="00FD2DDA"/>
    <w:rsid w:val="00FD2F23"/>
    <w:rsid w:val="00FD411E"/>
    <w:rsid w:val="00FD4284"/>
    <w:rsid w:val="00FD436B"/>
    <w:rsid w:val="00FD48F0"/>
    <w:rsid w:val="00FD49F4"/>
    <w:rsid w:val="00FD4B70"/>
    <w:rsid w:val="00FD4C27"/>
    <w:rsid w:val="00FD5DD5"/>
    <w:rsid w:val="00FD6047"/>
    <w:rsid w:val="00FD6421"/>
    <w:rsid w:val="00FD68AC"/>
    <w:rsid w:val="00FD7162"/>
    <w:rsid w:val="00FE00C2"/>
    <w:rsid w:val="00FE01BF"/>
    <w:rsid w:val="00FE1638"/>
    <w:rsid w:val="00FE176E"/>
    <w:rsid w:val="00FE18DA"/>
    <w:rsid w:val="00FE1931"/>
    <w:rsid w:val="00FE1D06"/>
    <w:rsid w:val="00FE2AD2"/>
    <w:rsid w:val="00FE2CEE"/>
    <w:rsid w:val="00FE2EC1"/>
    <w:rsid w:val="00FE4C14"/>
    <w:rsid w:val="00FE5DE5"/>
    <w:rsid w:val="00FE6CE0"/>
    <w:rsid w:val="00FE76AA"/>
    <w:rsid w:val="00FE7931"/>
    <w:rsid w:val="00FE7B5E"/>
    <w:rsid w:val="00FE7CD7"/>
    <w:rsid w:val="00FE7D3A"/>
    <w:rsid w:val="00FF0911"/>
    <w:rsid w:val="00FF16BD"/>
    <w:rsid w:val="00FF181E"/>
    <w:rsid w:val="00FF1D42"/>
    <w:rsid w:val="00FF248E"/>
    <w:rsid w:val="00FF2E43"/>
    <w:rsid w:val="00FF2FCE"/>
    <w:rsid w:val="00FF37CC"/>
    <w:rsid w:val="00FF3980"/>
    <w:rsid w:val="00FF398D"/>
    <w:rsid w:val="00FF3C88"/>
    <w:rsid w:val="00FF3CDF"/>
    <w:rsid w:val="00FF40A4"/>
    <w:rsid w:val="00FF46BD"/>
    <w:rsid w:val="00FF4D46"/>
    <w:rsid w:val="00FF5A4E"/>
    <w:rsid w:val="00FF5F2C"/>
    <w:rsid w:val="00FF7140"/>
    <w:rsid w:val="00FF726B"/>
    <w:rsid w:val="00FF7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E43669"/>
  <w15:docId w15:val="{AFB6057D-4E33-4A5C-8495-4D604D459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9EB"/>
    <w:pPr>
      <w:widowControl w:val="0"/>
      <w:spacing w:line="360" w:lineRule="auto"/>
      <w:ind w:left="544"/>
    </w:pPr>
    <w:rPr>
      <w:snapToGrid w:val="0"/>
      <w:sz w:val="24"/>
    </w:rPr>
  </w:style>
  <w:style w:type="paragraph" w:styleId="Heading1">
    <w:name w:val="heading 1"/>
    <w:aliases w:val="Heading 1(Report Only),Chapter,Heading 1(Report Only)1,Chapter1"/>
    <w:basedOn w:val="Normal"/>
    <w:next w:val="Heading2"/>
    <w:qFormat/>
    <w:pPr>
      <w:keepNext/>
      <w:numPr>
        <w:numId w:val="55"/>
      </w:numPr>
      <w:spacing w:before="360" w:after="240"/>
      <w:outlineLvl w:val="0"/>
    </w:pPr>
    <w:rPr>
      <w:b/>
      <w:kern w:val="28"/>
    </w:rPr>
  </w:style>
  <w:style w:type="paragraph" w:styleId="Heading2">
    <w:name w:val="heading 2"/>
    <w:aliases w:val="l2,H2,h21"/>
    <w:basedOn w:val="Normal"/>
    <w:next w:val="NormalIndent"/>
    <w:qFormat/>
    <w:pPr>
      <w:keepNext/>
      <w:numPr>
        <w:ilvl w:val="1"/>
        <w:numId w:val="55"/>
      </w:numPr>
      <w:spacing w:before="240" w:after="120"/>
      <w:outlineLvl w:val="1"/>
    </w:pPr>
    <w:rPr>
      <w:rFonts w:ascii="Arial" w:hAnsi="Arial"/>
      <w:b/>
    </w:rPr>
  </w:style>
  <w:style w:type="paragraph" w:styleId="Heading3">
    <w:name w:val="heading 3"/>
    <w:aliases w:val="h3,h31,h31 Char"/>
    <w:basedOn w:val="Normal"/>
    <w:next w:val="Normal"/>
    <w:qFormat/>
    <w:pPr>
      <w:keepNext/>
      <w:numPr>
        <w:ilvl w:val="2"/>
        <w:numId w:val="55"/>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pPr>
      <w:keepNext/>
      <w:numPr>
        <w:ilvl w:val="3"/>
        <w:numId w:val="55"/>
      </w:numPr>
      <w:spacing w:before="240" w:after="60"/>
      <w:outlineLvl w:val="3"/>
    </w:pPr>
    <w:rPr>
      <w:rFonts w:ascii="Arial" w:hAnsi="Arial"/>
      <w:i/>
    </w:rPr>
  </w:style>
  <w:style w:type="paragraph" w:styleId="Heading5">
    <w:name w:val="heading 5"/>
    <w:basedOn w:val="Normal"/>
    <w:next w:val="Normal"/>
    <w:autoRedefine/>
    <w:qFormat/>
    <w:rsid w:val="00A97673"/>
    <w:pPr>
      <w:keepNext/>
      <w:numPr>
        <w:ilvl w:val="4"/>
        <w:numId w:val="55"/>
      </w:numPr>
      <w:spacing w:before="120" w:line="240" w:lineRule="auto"/>
      <w:jc w:val="both"/>
      <w:outlineLvl w:val="4"/>
    </w:pPr>
    <w:rPr>
      <w:b/>
      <w:lang w:eastAsia="ar-SA"/>
    </w:rPr>
  </w:style>
  <w:style w:type="paragraph" w:styleId="Heading6">
    <w:name w:val="heading 6"/>
    <w:basedOn w:val="Normal"/>
    <w:next w:val="Normal"/>
    <w:link w:val="Heading6Char"/>
    <w:qFormat/>
    <w:rsid w:val="0087399E"/>
    <w:pPr>
      <w:keepNext/>
      <w:numPr>
        <w:ilvl w:val="5"/>
        <w:numId w:val="55"/>
      </w:numPr>
      <w:tabs>
        <w:tab w:val="num" w:pos="2412"/>
      </w:tabs>
      <w:outlineLvl w:val="5"/>
    </w:pPr>
    <w:rPr>
      <w:b/>
      <w:i/>
      <w:sz w:val="22"/>
    </w:rPr>
  </w:style>
  <w:style w:type="paragraph" w:styleId="Heading7">
    <w:name w:val="heading 7"/>
    <w:basedOn w:val="Normal"/>
    <w:next w:val="Normal"/>
    <w:qFormat/>
    <w:pPr>
      <w:keepNext/>
      <w:numPr>
        <w:ilvl w:val="6"/>
        <w:numId w:val="55"/>
      </w:numPr>
      <w:spacing w:before="60" w:after="60"/>
      <w:outlineLvl w:val="6"/>
    </w:pPr>
    <w:rPr>
      <w:rFonts w:ascii=".VnTimeH" w:hAnsi=".VnTimeH"/>
      <w:b/>
      <w:color w:val="000000"/>
      <w:sz w:val="18"/>
    </w:rPr>
  </w:style>
  <w:style w:type="paragraph" w:styleId="Heading8">
    <w:name w:val="heading 8"/>
    <w:basedOn w:val="Normal"/>
    <w:next w:val="Normal"/>
    <w:qFormat/>
    <w:pPr>
      <w:keepNext/>
      <w:numPr>
        <w:ilvl w:val="7"/>
        <w:numId w:val="55"/>
      </w:numPr>
      <w:jc w:val="both"/>
      <w:outlineLvl w:val="7"/>
    </w:pPr>
    <w:rPr>
      <w:rFonts w:ascii=".VnArialH" w:hAnsi=".VnArialH"/>
      <w:b/>
    </w:rPr>
  </w:style>
  <w:style w:type="paragraph" w:styleId="Heading9">
    <w:name w:val="heading 9"/>
    <w:basedOn w:val="Normal"/>
    <w:next w:val="Normal"/>
    <w:qFormat/>
    <w:pPr>
      <w:keepNext/>
      <w:numPr>
        <w:ilvl w:val="8"/>
        <w:numId w:val="55"/>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autoRedefine/>
    <w:rsid w:val="00E35B29"/>
    <w:pPr>
      <w:ind w:left="567" w:right="14"/>
    </w:pPr>
    <w:rPr>
      <w:szCs w:val="24"/>
    </w:rPr>
  </w:style>
  <w:style w:type="paragraph" w:styleId="BodyTextIndent">
    <w:name w:val="Body Text Indent"/>
    <w:basedOn w:val="Normal"/>
    <w:rPr>
      <w:rFonts w:ascii="Arial" w:hAnsi="Arial"/>
    </w:rPr>
  </w:style>
  <w:style w:type="paragraph" w:styleId="BodyTextIndent2">
    <w:name w:val="Body Text Indent 2"/>
    <w:basedOn w:val="Normal"/>
    <w:pPr>
      <w:widowControl/>
      <w:ind w:left="720"/>
    </w:pPr>
    <w:rPr>
      <w:rFonts w:ascii=".VnTime" w:hAnsi=".VnTime"/>
      <w:snapToGrid/>
    </w:rPr>
  </w:style>
  <w:style w:type="paragraph" w:styleId="Caption">
    <w:name w:val="caption"/>
    <w:aliases w:val="Picture"/>
    <w:basedOn w:val="Normal"/>
    <w:next w:val="Normal"/>
    <w:qFormat/>
    <w:pPr>
      <w:spacing w:after="120"/>
      <w:ind w:left="1440"/>
      <w:jc w:val="both"/>
    </w:pPr>
    <w:rPr>
      <w:rFonts w:ascii=".VnTime" w:hAnsi=".VnTime"/>
      <w:b/>
    </w:rPr>
  </w:style>
  <w:style w:type="paragraph" w:styleId="Footer">
    <w:name w:val="footer"/>
    <w:basedOn w:val="Normal"/>
    <w:link w:val="FooterChar"/>
    <w:uiPriority w:val="99"/>
    <w:pPr>
      <w:tabs>
        <w:tab w:val="center" w:pos="4320"/>
        <w:tab w:val="right" w:pos="8640"/>
      </w:tabs>
      <w:ind w:left="0"/>
    </w:pPr>
  </w:style>
  <w:style w:type="paragraph" w:styleId="Header">
    <w:name w:val="header"/>
    <w:basedOn w:val="Normal"/>
    <w:pPr>
      <w:tabs>
        <w:tab w:val="center" w:pos="4320"/>
        <w:tab w:val="right" w:pos="8640"/>
      </w:tabs>
      <w:ind w:left="0"/>
    </w:pPr>
  </w:style>
  <w:style w:type="character" w:styleId="Hyperlink">
    <w:name w:val="Hyperlink"/>
    <w:uiPriority w:val="99"/>
    <w:rPr>
      <w:color w:val="0000FF"/>
      <w:sz w:val="20"/>
      <w:u w:val="single"/>
    </w:rPr>
  </w:style>
  <w:style w:type="paragraph" w:customStyle="1" w:styleId="NormalCaption">
    <w:name w:val="NormalCaption"/>
    <w:basedOn w:val="Normal"/>
    <w:pPr>
      <w:spacing w:after="120"/>
    </w:pPr>
    <w:rPr>
      <w:b/>
    </w:rPr>
  </w:style>
  <w:style w:type="paragraph" w:customStyle="1" w:styleId="NormalIndent0">
    <w:name w:val="NormalIndent"/>
    <w:basedOn w:val="Normal"/>
    <w:pPr>
      <w:widowControl/>
      <w:ind w:left="720"/>
    </w:pPr>
    <w:rPr>
      <w:rFonts w:ascii=".VnArial" w:hAnsi=".VnArial"/>
      <w:snapToGrid/>
    </w:rPr>
  </w:style>
  <w:style w:type="paragraph" w:customStyle="1" w:styleId="NormalIndex">
    <w:name w:val="NormalIndex"/>
    <w:basedOn w:val="NormalIndent0"/>
    <w:pPr>
      <w:tabs>
        <w:tab w:val="left" w:pos="360"/>
        <w:tab w:val="left" w:pos="450"/>
      </w:tabs>
      <w:spacing w:before="60" w:after="60"/>
      <w:ind w:hanging="360"/>
    </w:pPr>
  </w:style>
  <w:style w:type="character" w:styleId="PageNumber">
    <w:name w:val="page number"/>
    <w:basedOn w:val="DefaultParagraphFont"/>
  </w:style>
  <w:style w:type="paragraph" w:styleId="TOC1">
    <w:name w:val="toc 1"/>
    <w:basedOn w:val="Normal"/>
    <w:next w:val="Normal"/>
    <w:autoRedefine/>
    <w:uiPriority w:val="39"/>
    <w:rsid w:val="00CB7759"/>
    <w:pPr>
      <w:tabs>
        <w:tab w:val="left" w:pos="400"/>
        <w:tab w:val="right" w:leader="dot" w:pos="8305"/>
      </w:tabs>
      <w:spacing w:after="120"/>
      <w:ind w:left="0"/>
    </w:pPr>
    <w:rPr>
      <w:b/>
      <w:noProof/>
    </w:rPr>
  </w:style>
  <w:style w:type="paragraph" w:styleId="TOC2">
    <w:name w:val="toc 2"/>
    <w:basedOn w:val="Normal"/>
    <w:next w:val="Normal"/>
    <w:autoRedefine/>
    <w:uiPriority w:val="39"/>
    <w:rsid w:val="00CB7759"/>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CB7759"/>
    <w:pPr>
      <w:tabs>
        <w:tab w:val="left" w:pos="1200"/>
        <w:tab w:val="right" w:leader="dot" w:pos="8305"/>
      </w:tabs>
      <w:spacing w:before="20" w:after="20"/>
      <w:ind w:left="403"/>
    </w:pPr>
    <w:rPr>
      <w:i/>
      <w:noProof/>
    </w:rPr>
  </w:style>
  <w:style w:type="paragraph" w:customStyle="1" w:styleId="NH-1">
    <w:name w:val="NH-1"/>
    <w:basedOn w:val="Normal"/>
    <w:next w:val="NH-2"/>
    <w:pPr>
      <w:keepNext/>
      <w:tabs>
        <w:tab w:val="left" w:pos="360"/>
      </w:tabs>
      <w:ind w:left="360" w:hanging="360"/>
    </w:pPr>
    <w:rPr>
      <w:rFonts w:ascii=".VnArial" w:hAnsi=".VnArial"/>
      <w:b/>
    </w:rPr>
  </w:style>
  <w:style w:type="paragraph" w:customStyle="1" w:styleId="NH-2">
    <w:name w:val="NH-2"/>
    <w:basedOn w:val="Normal"/>
    <w:next w:val="NormalIndent"/>
    <w:pPr>
      <w:keepNext/>
      <w:tabs>
        <w:tab w:val="left" w:pos="720"/>
      </w:tabs>
      <w:ind w:left="360" w:hanging="360"/>
    </w:pPr>
    <w:rPr>
      <w:rFonts w:ascii=".VnArial" w:hAnsi=".VnArial"/>
      <w:b/>
    </w:rPr>
  </w:style>
  <w:style w:type="paragraph" w:customStyle="1" w:styleId="NormalText">
    <w:name w:val="NormalText"/>
    <w:basedOn w:val="Normal"/>
    <w:pPr>
      <w:ind w:left="720"/>
      <w:jc w:val="both"/>
    </w:pPr>
  </w:style>
  <w:style w:type="paragraph" w:customStyle="1" w:styleId="H5">
    <w:name w:val="H5"/>
    <w:basedOn w:val="NormalIndent"/>
    <w:next w:val="Normal"/>
    <w:pPr>
      <w:keepNext/>
    </w:pPr>
    <w:rPr>
      <w:rFonts w:ascii=".VnTime" w:hAnsi=".VnTime"/>
      <w:b/>
      <w:i/>
      <w:color w:val="800080"/>
    </w:rPr>
  </w:style>
  <w:style w:type="paragraph" w:customStyle="1" w:styleId="NormalFD">
    <w:name w:val="NormalFD"/>
    <w:basedOn w:val="Normal"/>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pPr>
      <w:ind w:left="360" w:hanging="360"/>
    </w:pPr>
    <w:rPr>
      <w:sz w:val="18"/>
    </w:rPr>
  </w:style>
  <w:style w:type="character" w:styleId="FootnoteReference">
    <w:name w:val="footnote reference"/>
    <w:semiHidden/>
    <w:rPr>
      <w:vertAlign w:val="superscript"/>
    </w:rPr>
  </w:style>
  <w:style w:type="paragraph" w:customStyle="1" w:styleId="Normal2">
    <w:name w:val="Normal 2"/>
    <w:basedOn w:val="Normal"/>
    <w:pPr>
      <w:tabs>
        <w:tab w:val="left" w:pos="360"/>
      </w:tabs>
      <w:ind w:left="360" w:hanging="360"/>
    </w:pPr>
  </w:style>
  <w:style w:type="paragraph" w:styleId="BlockText">
    <w:name w:val="Block Text"/>
    <w:basedOn w:val="Normal"/>
    <w:pPr>
      <w:tabs>
        <w:tab w:val="left" w:pos="8820"/>
      </w:tabs>
      <w:ind w:left="720" w:right="22"/>
      <w:jc w:val="both"/>
    </w:pPr>
    <w:rPr>
      <w:rFonts w:ascii=".VnTime" w:hAnsi=".VnTime"/>
    </w:rPr>
  </w:style>
  <w:style w:type="paragraph" w:styleId="TOC4">
    <w:name w:val="toc 4"/>
    <w:basedOn w:val="Normal"/>
    <w:next w:val="Normal"/>
    <w:autoRedefine/>
    <w:uiPriority w:val="39"/>
    <w:rsid w:val="00CB7759"/>
    <w:pPr>
      <w:tabs>
        <w:tab w:val="left" w:pos="1600"/>
        <w:tab w:val="right" w:leader="dot" w:pos="8280"/>
      </w:tabs>
      <w:spacing w:before="20" w:after="20"/>
      <w:ind w:left="576"/>
    </w:pPr>
    <w:rPr>
      <w:i/>
      <w:noProof/>
    </w:rPr>
  </w:style>
  <w:style w:type="paragraph" w:styleId="TOC5">
    <w:name w:val="toc 5"/>
    <w:basedOn w:val="Normal"/>
    <w:next w:val="Normal"/>
    <w:autoRedefine/>
    <w:uiPriority w:val="39"/>
    <w:pPr>
      <w:ind w:left="800"/>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paragraph" w:styleId="BodyText">
    <w:name w:val="Body Text"/>
    <w:basedOn w:val="Normal"/>
    <w:link w:val="BodyTextChar"/>
    <w:pPr>
      <w:keepLines/>
      <w:spacing w:after="120" w:line="240" w:lineRule="atLeast"/>
      <w:ind w:left="720"/>
      <w:jc w:val="both"/>
    </w:pPr>
    <w:rPr>
      <w:snapToGrid/>
      <w:szCs w:val="24"/>
    </w:rPr>
  </w:style>
  <w:style w:type="paragraph" w:customStyle="1" w:styleId="NormalTB">
    <w:name w:val="NormalTB"/>
    <w:pPr>
      <w:widowControl w:val="0"/>
      <w:spacing w:before="120"/>
      <w:jc w:val="center"/>
    </w:pPr>
    <w:rPr>
      <w:rFonts w:ascii=".VnTime" w:hAnsi=".VnTime"/>
      <w:b/>
      <w:snapToGrid w:val="0"/>
      <w:sz w:val="22"/>
    </w:rPr>
  </w:style>
  <w:style w:type="paragraph" w:customStyle="1" w:styleId="Vidu">
    <w:name w:val="Vidu"/>
    <w:basedOn w:val="Normal"/>
    <w:pPr>
      <w:widowControl/>
      <w:numPr>
        <w:numId w:val="4"/>
      </w:numPr>
      <w:jc w:val="both"/>
    </w:pPr>
    <w:rPr>
      <w:snapToGrid/>
    </w:rPr>
  </w:style>
  <w:style w:type="paragraph" w:customStyle="1" w:styleId="Mucvidu">
    <w:name w:val="Mucvidu"/>
    <w:basedOn w:val="Vidu"/>
    <w:pPr>
      <w:numPr>
        <w:numId w:val="1"/>
      </w:numPr>
      <w:tabs>
        <w:tab w:val="clear" w:pos="360"/>
      </w:tabs>
      <w:ind w:left="1080"/>
    </w:pPr>
  </w:style>
  <w:style w:type="paragraph" w:customStyle="1" w:styleId="Tailieu">
    <w:name w:val="Tailieu"/>
    <w:basedOn w:val="Refer"/>
    <w:pPr>
      <w:numPr>
        <w:numId w:val="3"/>
      </w:numPr>
    </w:pPr>
    <w:rPr>
      <w:sz w:val="28"/>
    </w:rPr>
  </w:style>
  <w:style w:type="paragraph" w:customStyle="1" w:styleId="Refer">
    <w:name w:val="Refer"/>
    <w:basedOn w:val="Normal"/>
    <w:pPr>
      <w:widowControl/>
      <w:spacing w:after="120"/>
      <w:ind w:firstLine="720"/>
      <w:jc w:val="both"/>
    </w:pPr>
    <w:rPr>
      <w:snapToGrid/>
    </w:rPr>
  </w:style>
  <w:style w:type="paragraph" w:customStyle="1" w:styleId="Point">
    <w:name w:val="Point"/>
    <w:basedOn w:val="Header"/>
    <w:pPr>
      <w:widowControl/>
      <w:numPr>
        <w:numId w:val="2"/>
      </w:numPr>
      <w:tabs>
        <w:tab w:val="clear" w:pos="4320"/>
        <w:tab w:val="clear" w:pos="8640"/>
      </w:tabs>
      <w:jc w:val="both"/>
    </w:pPr>
    <w:rPr>
      <w:snapToGrid/>
    </w:rPr>
  </w:style>
  <w:style w:type="character" w:styleId="CommentReference">
    <w:name w:val="annotation reference"/>
    <w:semiHidden/>
    <w:rPr>
      <w:sz w:val="16"/>
    </w:rPr>
  </w:style>
  <w:style w:type="paragraph" w:styleId="CommentText">
    <w:name w:val="annotation text"/>
    <w:basedOn w:val="Normal"/>
    <w:link w:val="CommentTextChar"/>
    <w:semiHidden/>
    <w:pPr>
      <w:widowControl/>
      <w:jc w:val="both"/>
    </w:pPr>
    <w:rPr>
      <w:rFonts w:ascii=".VnTime" w:hAnsi=".VnTime"/>
      <w:snapToGrid/>
    </w:rPr>
  </w:style>
  <w:style w:type="paragraph" w:customStyle="1" w:styleId="Bang">
    <w:name w:val="Bang"/>
    <w:basedOn w:val="Normal"/>
    <w:pPr>
      <w:spacing w:before="60" w:after="60"/>
      <w:ind w:left="0"/>
      <w:jc w:val="both"/>
    </w:pPr>
    <w:rPr>
      <w:snapToGrid/>
      <w:sz w:val="18"/>
    </w:rPr>
  </w:style>
  <w:style w:type="paragraph" w:styleId="BodyText3">
    <w:name w:val="Body Text 3"/>
    <w:basedOn w:val="Normal"/>
    <w:pPr>
      <w:widowControl/>
    </w:pPr>
    <w:rPr>
      <w:rFonts w:ascii=".VnTime" w:hAnsi=".VnTime"/>
      <w:i/>
      <w:snapToGrid/>
    </w:rPr>
  </w:style>
  <w:style w:type="paragraph" w:customStyle="1" w:styleId="Content">
    <w:name w:val="Content"/>
    <w:basedOn w:val="Normal"/>
    <w:pPr>
      <w:widowControl/>
      <w:ind w:firstLine="720"/>
      <w:jc w:val="both"/>
    </w:pPr>
    <w:rPr>
      <w:rFonts w:ascii=".VnTime" w:hAnsi=".VnTime"/>
      <w:snapToGrid/>
    </w:rPr>
  </w:style>
  <w:style w:type="paragraph" w:styleId="TableofFigures">
    <w:name w:val="table of figures"/>
    <w:basedOn w:val="Normal"/>
    <w:next w:val="Normal"/>
    <w:semiHidden/>
    <w:pPr>
      <w:tabs>
        <w:tab w:val="right" w:leader="dot" w:pos="8642"/>
      </w:tabs>
      <w:ind w:left="480" w:hanging="480"/>
    </w:pPr>
    <w:rPr>
      <w:smallCaps/>
      <w:snapToGrid/>
    </w:rPr>
  </w:style>
  <w:style w:type="paragraph" w:customStyle="1" w:styleId="NormalH">
    <w:name w:val="NormalH"/>
    <w:basedOn w:val="Normal"/>
    <w:pPr>
      <w:pageBreakBefore/>
      <w:widowControl/>
      <w:tabs>
        <w:tab w:val="left" w:pos="2160"/>
        <w:tab w:val="right" w:pos="5040"/>
        <w:tab w:val="left" w:pos="5760"/>
        <w:tab w:val="right" w:pos="8640"/>
      </w:tabs>
    </w:pPr>
    <w:rPr>
      <w:rFonts w:ascii=".VnHelvetIns" w:hAnsi=".VnHelvetIns"/>
      <w:snapToGrid/>
      <w:sz w:val="32"/>
    </w:rPr>
  </w:style>
  <w:style w:type="paragraph" w:customStyle="1" w:styleId="TableCaption">
    <w:name w:val="TableCaption"/>
    <w:basedOn w:val="NormalIndent"/>
    <w:rPr>
      <w:b/>
    </w:rPr>
  </w:style>
  <w:style w:type="character" w:styleId="Strong">
    <w:name w:val="Strong"/>
    <w:qFormat/>
    <w:rPr>
      <w:b/>
    </w:rPr>
  </w:style>
  <w:style w:type="paragraph" w:styleId="Title">
    <w:name w:val="Title"/>
    <w:basedOn w:val="Normal"/>
    <w:qFormat/>
    <w:pPr>
      <w:spacing w:before="240" w:after="60"/>
      <w:jc w:val="center"/>
      <w:outlineLvl w:val="0"/>
    </w:pPr>
    <w:rPr>
      <w:b/>
      <w:kern w:val="28"/>
      <w:sz w:val="32"/>
    </w:rPr>
  </w:style>
  <w:style w:type="paragraph" w:customStyle="1" w:styleId="TableTitle">
    <w:name w:val="Table Title"/>
    <w:basedOn w:val="NormalIndent"/>
    <w:autoRedefine/>
    <w:pPr>
      <w:keepNext/>
      <w:numPr>
        <w:numId w:val="5"/>
      </w:numPr>
      <w:ind w:left="0" w:right="29"/>
      <w:jc w:val="right"/>
    </w:pPr>
  </w:style>
  <w:style w:type="paragraph" w:customStyle="1" w:styleId="Arial">
    <w:name w:val="Arial"/>
    <w:basedOn w:val="NormalIndent"/>
  </w:style>
  <w:style w:type="paragraph" w:styleId="BodyText2">
    <w:name w:val="Body Text 2"/>
    <w:basedOn w:val="Normal"/>
    <w:pPr>
      <w:ind w:left="0"/>
    </w:pPr>
  </w:style>
  <w:style w:type="paragraph" w:customStyle="1" w:styleId="NormalNV">
    <w:name w:val="NormalNV"/>
    <w:basedOn w:val="Normal"/>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pPr>
      <w:widowControl/>
      <w:spacing w:before="60" w:after="60" w:line="480" w:lineRule="auto"/>
      <w:ind w:left="0"/>
    </w:pPr>
    <w:rPr>
      <w:snapToGrid/>
    </w:rPr>
  </w:style>
  <w:style w:type="character" w:styleId="FollowedHyperlink">
    <w:name w:val="FollowedHyperlink"/>
    <w:rPr>
      <w:color w:val="800080"/>
      <w:u w:val="single"/>
    </w:rPr>
  </w:style>
  <w:style w:type="paragraph" w:styleId="BodyTextIndent3">
    <w:name w:val="Body Text Indent 3"/>
    <w:basedOn w:val="Normal"/>
    <w:pPr>
      <w:jc w:val="both"/>
    </w:pPr>
  </w:style>
  <w:style w:type="paragraph" w:customStyle="1" w:styleId="Table">
    <w:name w:val="Table"/>
    <w:pPr>
      <w:numPr>
        <w:numId w:val="6"/>
      </w:numPr>
      <w:tabs>
        <w:tab w:val="left" w:pos="1080"/>
      </w:tabs>
      <w:spacing w:before="60" w:after="60"/>
      <w:jc w:val="center"/>
    </w:pPr>
    <w:rPr>
      <w:noProof/>
      <w:sz w:val="24"/>
    </w:rPr>
  </w:style>
  <w:style w:type="paragraph" w:customStyle="1" w:styleId="Name">
    <w:name w:val="Name"/>
    <w:basedOn w:val="Normal"/>
    <w:pPr>
      <w:widowControl/>
      <w:ind w:left="0" w:firstLine="720"/>
      <w:jc w:val="both"/>
    </w:pPr>
    <w:rPr>
      <w:rFonts w:ascii=".VnTimeH" w:hAnsi=".VnTimeH"/>
      <w:snapToGrid/>
    </w:rPr>
  </w:style>
  <w:style w:type="paragraph" w:customStyle="1" w:styleId="Bullet1">
    <w:name w:val="Bullet1"/>
    <w:pPr>
      <w:numPr>
        <w:numId w:val="7"/>
      </w:numPr>
      <w:spacing w:after="60"/>
      <w:jc w:val="both"/>
    </w:pPr>
    <w:rPr>
      <w:noProof/>
      <w:sz w:val="24"/>
    </w:rPr>
  </w:style>
  <w:style w:type="paragraph" w:customStyle="1" w:styleId="BodyText1">
    <w:name w:val="Body Text1"/>
    <w:basedOn w:val="NormalIndent"/>
    <w:pPr>
      <w:tabs>
        <w:tab w:val="left" w:pos="1224"/>
      </w:tabs>
      <w:spacing w:before="40" w:line="300" w:lineRule="atLeast"/>
      <w:ind w:left="432"/>
    </w:pPr>
  </w:style>
  <w:style w:type="paragraph" w:customStyle="1" w:styleId="Bullet2">
    <w:name w:val="Bullet2"/>
    <w:pPr>
      <w:numPr>
        <w:numId w:val="8"/>
      </w:numPr>
      <w:spacing w:after="60"/>
      <w:jc w:val="both"/>
    </w:pPr>
    <w:rPr>
      <w:noProof/>
      <w:sz w:val="24"/>
    </w:rPr>
  </w:style>
  <w:style w:type="paragraph" w:customStyle="1" w:styleId="Tabletext0">
    <w:name w:val="Tabletext"/>
    <w:basedOn w:val="Normal"/>
    <w:pPr>
      <w:keepLines/>
      <w:spacing w:after="120" w:line="240" w:lineRule="atLeast"/>
      <w:ind w:left="0"/>
    </w:pPr>
    <w:rPr>
      <w:snapToGrid/>
    </w:rPr>
  </w:style>
  <w:style w:type="paragraph" w:customStyle="1" w:styleId="requirement">
    <w:name w:val="requirement"/>
    <w:basedOn w:val="Normal"/>
    <w:autoRedefine/>
    <w:pPr>
      <w:widowControl/>
      <w:tabs>
        <w:tab w:val="left" w:pos="720"/>
        <w:tab w:val="left" w:pos="1440"/>
      </w:tabs>
      <w:spacing w:before="240"/>
      <w:ind w:left="2160" w:hanging="1440"/>
      <w:jc w:val="both"/>
    </w:pPr>
    <w:rPr>
      <w:snapToGrid/>
      <w:szCs w:val="24"/>
    </w:rPr>
  </w:style>
  <w:style w:type="paragraph" w:styleId="List">
    <w:name w:val="List"/>
    <w:basedOn w:val="Normal"/>
    <w:pPr>
      <w:widowControl/>
      <w:numPr>
        <w:numId w:val="17"/>
      </w:numPr>
      <w:ind w:left="714" w:hanging="357"/>
    </w:pPr>
    <w:rPr>
      <w:snapToGrid/>
      <w:szCs w:val="24"/>
    </w:rPr>
  </w:style>
  <w:style w:type="paragraph" w:styleId="ListNumber">
    <w:name w:val="List Number"/>
    <w:pPr>
      <w:numPr>
        <w:numId w:val="9"/>
      </w:numPr>
      <w:spacing w:before="40"/>
    </w:pPr>
  </w:style>
  <w:style w:type="character" w:customStyle="1" w:styleId="docemphroman">
    <w:name w:val="docemphroman"/>
    <w:basedOn w:val="DefaultParagraphFont"/>
  </w:style>
  <w:style w:type="paragraph" w:styleId="DocumentMap">
    <w:name w:val="Document Map"/>
    <w:basedOn w:val="Normal"/>
    <w:semiHidden/>
    <w:pPr>
      <w:shd w:val="clear" w:color="auto" w:fill="000080"/>
    </w:pPr>
    <w:rPr>
      <w:rFonts w:ascii="Tahoma" w:hAnsi="Tahoma" w:cs="Tahoma"/>
    </w:rPr>
  </w:style>
  <w:style w:type="paragraph" w:customStyle="1" w:styleId="TableData12">
    <w:name w:val="TableData12"/>
    <w:basedOn w:val="Normal"/>
    <w:rsid w:val="006D7C2C"/>
    <w:pPr>
      <w:spacing w:line="312" w:lineRule="auto"/>
      <w:ind w:left="0" w:right="11"/>
      <w:jc w:val="both"/>
    </w:pPr>
    <w:rPr>
      <w:rFonts w:ascii="Verdana" w:hAnsi="Verdana"/>
    </w:rPr>
  </w:style>
  <w:style w:type="table" w:styleId="TableGrid">
    <w:name w:val="Table Grid"/>
    <w:basedOn w:val="TableNormal"/>
    <w:uiPriority w:val="59"/>
    <w:rsid w:val="001D2E9C"/>
    <w:pPr>
      <w:widowControl w:val="0"/>
      <w:spacing w:before="120"/>
      <w:ind w:left="54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12">
    <w:name w:val="TableHeader12"/>
    <w:basedOn w:val="Normal"/>
    <w:autoRedefine/>
    <w:rsid w:val="00255CC4"/>
    <w:pPr>
      <w:spacing w:line="312" w:lineRule="auto"/>
      <w:ind w:left="0"/>
      <w:jc w:val="both"/>
    </w:pPr>
    <w:rPr>
      <w:rFonts w:ascii="Verdana" w:hAnsi="Verdana"/>
      <w:b/>
      <w:bCs/>
    </w:rPr>
  </w:style>
  <w:style w:type="character" w:customStyle="1" w:styleId="FooterChar">
    <w:name w:val="Footer Char"/>
    <w:link w:val="Footer"/>
    <w:uiPriority w:val="99"/>
    <w:rsid w:val="00C777CE"/>
    <w:rPr>
      <w:rFonts w:ascii="Arial" w:hAnsi="Arial"/>
      <w:snapToGrid w:val="0"/>
    </w:rPr>
  </w:style>
  <w:style w:type="paragraph" w:customStyle="1" w:styleId="DefaultParagraphFontParaCharCharCharCharChar">
    <w:name w:val="Default Paragraph Font Para Char Char Char Char Char"/>
    <w:rsid w:val="006A07E1"/>
    <w:pPr>
      <w:spacing w:after="160" w:line="240" w:lineRule="exact"/>
    </w:pPr>
    <w:rPr>
      <w:rFonts w:ascii="Verdana" w:hAnsi="Verdana"/>
    </w:rPr>
  </w:style>
  <w:style w:type="paragraph" w:customStyle="1" w:styleId="VIETTELStyle2">
    <w:name w:val="VIETTEL_Style2"/>
    <w:basedOn w:val="Normal"/>
    <w:rsid w:val="00FC0105"/>
    <w:pPr>
      <w:widowControl/>
      <w:numPr>
        <w:ilvl w:val="1"/>
        <w:numId w:val="10"/>
      </w:numPr>
      <w:tabs>
        <w:tab w:val="left" w:pos="2160"/>
        <w:tab w:val="right" w:pos="5040"/>
        <w:tab w:val="left" w:pos="5760"/>
        <w:tab w:val="right" w:pos="8640"/>
      </w:tabs>
      <w:spacing w:after="120"/>
      <w:ind w:left="777"/>
      <w:outlineLvl w:val="1"/>
    </w:pPr>
    <w:rPr>
      <w:snapToGrid/>
      <w:sz w:val="28"/>
      <w:szCs w:val="28"/>
      <w:lang w:val="en-AU"/>
    </w:rPr>
  </w:style>
  <w:style w:type="paragraph" w:customStyle="1" w:styleId="VIETTELStyle3">
    <w:name w:val="VIETTEL_Style3"/>
    <w:basedOn w:val="VIETTELStyle2"/>
    <w:rsid w:val="00FC0105"/>
    <w:pPr>
      <w:numPr>
        <w:ilvl w:val="2"/>
      </w:numPr>
      <w:ind w:left="1077"/>
      <w:outlineLvl w:val="2"/>
    </w:pPr>
    <w:rPr>
      <w:i/>
    </w:rPr>
  </w:style>
  <w:style w:type="paragraph" w:customStyle="1" w:styleId="VIETTELStyle4">
    <w:name w:val="VIETTEL_Style4"/>
    <w:basedOn w:val="VIETTELStyle3"/>
    <w:rsid w:val="00FC0105"/>
    <w:pPr>
      <w:numPr>
        <w:ilvl w:val="3"/>
      </w:numPr>
      <w:outlineLvl w:val="3"/>
    </w:pPr>
    <w:rPr>
      <w:u w:val="single"/>
    </w:rPr>
  </w:style>
  <w:style w:type="character" w:styleId="Emphasis">
    <w:name w:val="Emphasis"/>
    <w:qFormat/>
    <w:rsid w:val="00523EB1"/>
    <w:rPr>
      <w:i/>
      <w:iCs/>
    </w:rPr>
  </w:style>
  <w:style w:type="character" w:customStyle="1" w:styleId="NormalIndentChar">
    <w:name w:val="Normal Indent Char"/>
    <w:link w:val="NormalIndent"/>
    <w:locked/>
    <w:rsid w:val="00E35B29"/>
    <w:rPr>
      <w:snapToGrid w:val="0"/>
      <w:sz w:val="24"/>
      <w:szCs w:val="24"/>
    </w:rPr>
  </w:style>
  <w:style w:type="paragraph" w:customStyle="1" w:styleId="InfoBlue">
    <w:name w:val="InfoBlue"/>
    <w:basedOn w:val="Normal"/>
    <w:next w:val="BodyText"/>
    <w:rsid w:val="00251186"/>
    <w:pPr>
      <w:suppressAutoHyphens/>
      <w:spacing w:after="120"/>
      <w:ind w:left="540"/>
      <w:jc w:val="both"/>
    </w:pPr>
    <w:rPr>
      <w:rFonts w:ascii="Arial" w:hAnsi="Arial" w:cs="Arial"/>
      <w:snapToGrid/>
      <w:color w:val="0000FF"/>
      <w:sz w:val="20"/>
      <w:lang w:eastAsia="ar-SA"/>
    </w:rPr>
  </w:style>
  <w:style w:type="character" w:customStyle="1" w:styleId="BodyTextChar">
    <w:name w:val="Body Text Char"/>
    <w:link w:val="BodyText"/>
    <w:rsid w:val="00251186"/>
    <w:rPr>
      <w:sz w:val="24"/>
      <w:szCs w:val="24"/>
    </w:rPr>
  </w:style>
  <w:style w:type="paragraph" w:customStyle="1" w:styleId="Sothutu-1so">
    <w:name w:val="Sothutu-1so"/>
    <w:basedOn w:val="Normal"/>
    <w:rsid w:val="0047228E"/>
    <w:pPr>
      <w:widowControl/>
      <w:spacing w:before="80" w:line="312" w:lineRule="auto"/>
      <w:ind w:left="0"/>
      <w:jc w:val="both"/>
    </w:pPr>
    <w:rPr>
      <w:snapToGrid/>
      <w:szCs w:val="26"/>
    </w:rPr>
  </w:style>
  <w:style w:type="paragraph" w:customStyle="1" w:styleId="GachH63">
    <w:name w:val="GachH63"/>
    <w:basedOn w:val="Normal"/>
    <w:rsid w:val="00B70CEA"/>
    <w:pPr>
      <w:numPr>
        <w:numId w:val="13"/>
      </w:numPr>
      <w:spacing w:before="120" w:line="240" w:lineRule="auto"/>
      <w:jc w:val="both"/>
    </w:pPr>
    <w:rPr>
      <w:szCs w:val="24"/>
    </w:rPr>
  </w:style>
  <w:style w:type="paragraph" w:customStyle="1" w:styleId="GachH-L063">
    <w:name w:val="GachH-L0.63"/>
    <w:basedOn w:val="Normal"/>
    <w:link w:val="GachH-L063Char"/>
    <w:rsid w:val="00B70CEA"/>
    <w:pPr>
      <w:widowControl/>
      <w:numPr>
        <w:numId w:val="14"/>
      </w:numPr>
      <w:spacing w:before="80" w:line="288" w:lineRule="auto"/>
      <w:jc w:val="both"/>
    </w:pPr>
    <w:rPr>
      <w:snapToGrid/>
      <w:szCs w:val="24"/>
    </w:rPr>
  </w:style>
  <w:style w:type="character" w:customStyle="1" w:styleId="GachH-L063Char">
    <w:name w:val="GachH-L0.63 Char"/>
    <w:link w:val="GachH-L063"/>
    <w:rsid w:val="00B70CEA"/>
    <w:rPr>
      <w:sz w:val="24"/>
      <w:szCs w:val="24"/>
    </w:rPr>
  </w:style>
  <w:style w:type="paragraph" w:customStyle="1" w:styleId="ChamR-L25">
    <w:name w:val="ChamR-L2.5"/>
    <w:basedOn w:val="Normal"/>
    <w:rsid w:val="00B70CEA"/>
    <w:pPr>
      <w:widowControl/>
      <w:numPr>
        <w:numId w:val="15"/>
      </w:numPr>
      <w:spacing w:before="80" w:line="288" w:lineRule="auto"/>
      <w:jc w:val="both"/>
    </w:pPr>
    <w:rPr>
      <w:snapToGrid/>
    </w:rPr>
  </w:style>
  <w:style w:type="paragraph" w:customStyle="1" w:styleId="GachH-L125">
    <w:name w:val="GachH-L1.25"/>
    <w:basedOn w:val="Normal"/>
    <w:rsid w:val="00B70CEA"/>
    <w:pPr>
      <w:widowControl/>
      <w:numPr>
        <w:numId w:val="16"/>
      </w:numPr>
      <w:spacing w:before="80" w:line="288" w:lineRule="auto"/>
      <w:jc w:val="both"/>
    </w:pPr>
    <w:rPr>
      <w:snapToGrid/>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rsid w:val="00B70CEA"/>
    <w:rPr>
      <w:rFonts w:ascii="Arial" w:hAnsi="Arial"/>
      <w:i/>
      <w:snapToGrid w:val="0"/>
      <w:sz w:val="24"/>
    </w:rPr>
  </w:style>
  <w:style w:type="paragraph" w:styleId="BalloonText">
    <w:name w:val="Balloon Text"/>
    <w:basedOn w:val="Normal"/>
    <w:link w:val="BalloonTextChar"/>
    <w:rsid w:val="00D815CD"/>
    <w:pPr>
      <w:spacing w:line="240" w:lineRule="auto"/>
    </w:pPr>
    <w:rPr>
      <w:rFonts w:ascii="Segoe UI" w:hAnsi="Segoe UI" w:cs="Segoe UI"/>
      <w:sz w:val="18"/>
      <w:szCs w:val="18"/>
    </w:rPr>
  </w:style>
  <w:style w:type="character" w:customStyle="1" w:styleId="BalloonTextChar">
    <w:name w:val="Balloon Text Char"/>
    <w:link w:val="BalloonText"/>
    <w:uiPriority w:val="99"/>
    <w:rsid w:val="00D815CD"/>
    <w:rPr>
      <w:rFonts w:ascii="Segoe UI" w:hAnsi="Segoe UI" w:cs="Segoe UI"/>
      <w:snapToGrid w:val="0"/>
      <w:sz w:val="18"/>
      <w:szCs w:val="18"/>
      <w:lang w:val="en-US" w:eastAsia="en-US"/>
    </w:rPr>
  </w:style>
  <w:style w:type="paragraph" w:styleId="ListParagraph">
    <w:name w:val="List Paragraph"/>
    <w:basedOn w:val="Normal"/>
    <w:link w:val="ListParagraphChar"/>
    <w:uiPriority w:val="34"/>
    <w:qFormat/>
    <w:rsid w:val="00700CA8"/>
    <w:pPr>
      <w:widowControl/>
      <w:spacing w:line="240" w:lineRule="auto"/>
      <w:ind w:left="720"/>
      <w:contextualSpacing/>
    </w:pPr>
    <w:rPr>
      <w:snapToGrid/>
      <w:szCs w:val="24"/>
    </w:rPr>
  </w:style>
  <w:style w:type="character" w:customStyle="1" w:styleId="ListParagraphChar">
    <w:name w:val="List Paragraph Char"/>
    <w:link w:val="ListParagraph"/>
    <w:uiPriority w:val="34"/>
    <w:rsid w:val="00BB0A6B"/>
    <w:rPr>
      <w:sz w:val="24"/>
      <w:szCs w:val="24"/>
    </w:rPr>
  </w:style>
  <w:style w:type="paragraph" w:styleId="CommentSubject">
    <w:name w:val="annotation subject"/>
    <w:basedOn w:val="CommentText"/>
    <w:next w:val="CommentText"/>
    <w:link w:val="CommentSubjectChar"/>
    <w:rsid w:val="00AA182E"/>
    <w:pPr>
      <w:widowControl w:val="0"/>
      <w:spacing w:line="240" w:lineRule="auto"/>
      <w:jc w:val="left"/>
    </w:pPr>
    <w:rPr>
      <w:rFonts w:ascii="Times New Roman" w:hAnsi="Times New Roman"/>
      <w:b/>
      <w:bCs/>
      <w:snapToGrid w:val="0"/>
      <w:sz w:val="20"/>
    </w:rPr>
  </w:style>
  <w:style w:type="character" w:customStyle="1" w:styleId="CommentTextChar">
    <w:name w:val="Comment Text Char"/>
    <w:basedOn w:val="DefaultParagraphFont"/>
    <w:link w:val="CommentText"/>
    <w:semiHidden/>
    <w:rsid w:val="00AA182E"/>
    <w:rPr>
      <w:rFonts w:ascii=".VnTime" w:hAnsi=".VnTime"/>
      <w:sz w:val="24"/>
    </w:rPr>
  </w:style>
  <w:style w:type="character" w:customStyle="1" w:styleId="CommentSubjectChar">
    <w:name w:val="Comment Subject Char"/>
    <w:basedOn w:val="CommentTextChar"/>
    <w:link w:val="CommentSubject"/>
    <w:rsid w:val="00AA182E"/>
    <w:rPr>
      <w:rFonts w:ascii=".VnTime" w:hAnsi=".VnTime"/>
      <w:b/>
      <w:bCs/>
      <w:snapToGrid w:val="0"/>
      <w:sz w:val="24"/>
    </w:rPr>
  </w:style>
  <w:style w:type="paragraph" w:customStyle="1" w:styleId="tvNote">
    <w:name w:val="tvNote"/>
    <w:basedOn w:val="Normal"/>
    <w:link w:val="tvNoteChar"/>
    <w:autoRedefine/>
    <w:rsid w:val="00651F0E"/>
    <w:pPr>
      <w:widowControl/>
      <w:spacing w:line="240" w:lineRule="auto"/>
      <w:ind w:left="0"/>
    </w:pPr>
    <w:rPr>
      <w:i/>
      <w:iCs/>
      <w:snapToGrid/>
      <w:color w:val="0000FF"/>
      <w:szCs w:val="24"/>
    </w:rPr>
  </w:style>
  <w:style w:type="character" w:customStyle="1" w:styleId="tvNoteChar">
    <w:name w:val="tvNote Char"/>
    <w:link w:val="tvNote"/>
    <w:rsid w:val="00651F0E"/>
    <w:rPr>
      <w:i/>
      <w:iCs/>
      <w:color w:val="0000FF"/>
      <w:sz w:val="24"/>
      <w:szCs w:val="24"/>
    </w:rPr>
  </w:style>
  <w:style w:type="character" w:customStyle="1" w:styleId="Heading6Char">
    <w:name w:val="Heading 6 Char"/>
    <w:basedOn w:val="DefaultParagraphFont"/>
    <w:link w:val="Heading6"/>
    <w:rsid w:val="0087399E"/>
    <w:rPr>
      <w:b/>
      <w:i/>
      <w:snapToGrid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656191">
      <w:bodyDiv w:val="1"/>
      <w:marLeft w:val="0"/>
      <w:marRight w:val="0"/>
      <w:marTop w:val="0"/>
      <w:marBottom w:val="0"/>
      <w:divBdr>
        <w:top w:val="none" w:sz="0" w:space="0" w:color="auto"/>
        <w:left w:val="none" w:sz="0" w:space="0" w:color="auto"/>
        <w:bottom w:val="none" w:sz="0" w:space="0" w:color="auto"/>
        <w:right w:val="none" w:sz="0" w:space="0" w:color="auto"/>
      </w:divBdr>
    </w:div>
    <w:div w:id="748767156">
      <w:bodyDiv w:val="1"/>
      <w:marLeft w:val="0"/>
      <w:marRight w:val="0"/>
      <w:marTop w:val="0"/>
      <w:marBottom w:val="0"/>
      <w:divBdr>
        <w:top w:val="none" w:sz="0" w:space="0" w:color="auto"/>
        <w:left w:val="none" w:sz="0" w:space="0" w:color="auto"/>
        <w:bottom w:val="none" w:sz="0" w:space="0" w:color="auto"/>
        <w:right w:val="none" w:sz="0" w:space="0" w:color="auto"/>
      </w:divBdr>
    </w:div>
    <w:div w:id="900212237">
      <w:bodyDiv w:val="1"/>
      <w:marLeft w:val="0"/>
      <w:marRight w:val="0"/>
      <w:marTop w:val="0"/>
      <w:marBottom w:val="0"/>
      <w:divBdr>
        <w:top w:val="none" w:sz="0" w:space="0" w:color="auto"/>
        <w:left w:val="none" w:sz="0" w:space="0" w:color="auto"/>
        <w:bottom w:val="none" w:sz="0" w:space="0" w:color="auto"/>
        <w:right w:val="none" w:sz="0" w:space="0" w:color="auto"/>
      </w:divBdr>
      <w:divsChild>
        <w:div w:id="8222908">
          <w:marLeft w:val="0"/>
          <w:marRight w:val="0"/>
          <w:marTop w:val="0"/>
          <w:marBottom w:val="0"/>
          <w:divBdr>
            <w:top w:val="none" w:sz="0" w:space="0" w:color="auto"/>
            <w:left w:val="none" w:sz="0" w:space="0" w:color="auto"/>
            <w:bottom w:val="none" w:sz="0" w:space="0" w:color="auto"/>
            <w:right w:val="none" w:sz="0" w:space="0" w:color="auto"/>
          </w:divBdr>
        </w:div>
        <w:div w:id="306713159">
          <w:marLeft w:val="0"/>
          <w:marRight w:val="0"/>
          <w:marTop w:val="0"/>
          <w:marBottom w:val="0"/>
          <w:divBdr>
            <w:top w:val="none" w:sz="0" w:space="0" w:color="auto"/>
            <w:left w:val="none" w:sz="0" w:space="0" w:color="auto"/>
            <w:bottom w:val="none" w:sz="0" w:space="0" w:color="auto"/>
            <w:right w:val="none" w:sz="0" w:space="0" w:color="auto"/>
          </w:divBdr>
        </w:div>
        <w:div w:id="700394912">
          <w:marLeft w:val="0"/>
          <w:marRight w:val="0"/>
          <w:marTop w:val="0"/>
          <w:marBottom w:val="0"/>
          <w:divBdr>
            <w:top w:val="none" w:sz="0" w:space="0" w:color="auto"/>
            <w:left w:val="none" w:sz="0" w:space="0" w:color="auto"/>
            <w:bottom w:val="none" w:sz="0" w:space="0" w:color="auto"/>
            <w:right w:val="none" w:sz="0" w:space="0" w:color="auto"/>
          </w:divBdr>
        </w:div>
        <w:div w:id="1013267473">
          <w:marLeft w:val="0"/>
          <w:marRight w:val="0"/>
          <w:marTop w:val="0"/>
          <w:marBottom w:val="0"/>
          <w:divBdr>
            <w:top w:val="none" w:sz="0" w:space="0" w:color="auto"/>
            <w:left w:val="none" w:sz="0" w:space="0" w:color="auto"/>
            <w:bottom w:val="none" w:sz="0" w:space="0" w:color="auto"/>
            <w:right w:val="none" w:sz="0" w:space="0" w:color="auto"/>
          </w:divBdr>
        </w:div>
        <w:div w:id="1471827093">
          <w:marLeft w:val="0"/>
          <w:marRight w:val="0"/>
          <w:marTop w:val="0"/>
          <w:marBottom w:val="0"/>
          <w:divBdr>
            <w:top w:val="none" w:sz="0" w:space="0" w:color="auto"/>
            <w:left w:val="none" w:sz="0" w:space="0" w:color="auto"/>
            <w:bottom w:val="none" w:sz="0" w:space="0" w:color="auto"/>
            <w:right w:val="none" w:sz="0" w:space="0" w:color="auto"/>
          </w:divBdr>
        </w:div>
        <w:div w:id="1803428146">
          <w:marLeft w:val="0"/>
          <w:marRight w:val="0"/>
          <w:marTop w:val="0"/>
          <w:marBottom w:val="0"/>
          <w:divBdr>
            <w:top w:val="none" w:sz="0" w:space="0" w:color="auto"/>
            <w:left w:val="none" w:sz="0" w:space="0" w:color="auto"/>
            <w:bottom w:val="none" w:sz="0" w:space="0" w:color="auto"/>
            <w:right w:val="none" w:sz="0" w:space="0" w:color="auto"/>
          </w:divBdr>
        </w:div>
        <w:div w:id="1847665724">
          <w:marLeft w:val="0"/>
          <w:marRight w:val="0"/>
          <w:marTop w:val="0"/>
          <w:marBottom w:val="0"/>
          <w:divBdr>
            <w:top w:val="none" w:sz="0" w:space="0" w:color="auto"/>
            <w:left w:val="none" w:sz="0" w:space="0" w:color="auto"/>
            <w:bottom w:val="none" w:sz="0" w:space="0" w:color="auto"/>
            <w:right w:val="none" w:sz="0" w:space="0" w:color="auto"/>
          </w:divBdr>
        </w:div>
      </w:divsChild>
    </w:div>
    <w:div w:id="1030910379">
      <w:bodyDiv w:val="1"/>
      <w:marLeft w:val="0"/>
      <w:marRight w:val="0"/>
      <w:marTop w:val="0"/>
      <w:marBottom w:val="0"/>
      <w:divBdr>
        <w:top w:val="none" w:sz="0" w:space="0" w:color="auto"/>
        <w:left w:val="none" w:sz="0" w:space="0" w:color="auto"/>
        <w:bottom w:val="none" w:sz="0" w:space="0" w:color="auto"/>
        <w:right w:val="none" w:sz="0" w:space="0" w:color="auto"/>
      </w:divBdr>
    </w:div>
    <w:div w:id="1063404085">
      <w:bodyDiv w:val="1"/>
      <w:marLeft w:val="0"/>
      <w:marRight w:val="0"/>
      <w:marTop w:val="0"/>
      <w:marBottom w:val="0"/>
      <w:divBdr>
        <w:top w:val="none" w:sz="0" w:space="0" w:color="auto"/>
        <w:left w:val="none" w:sz="0" w:space="0" w:color="auto"/>
        <w:bottom w:val="none" w:sz="0" w:space="0" w:color="auto"/>
        <w:right w:val="none" w:sz="0" w:space="0" w:color="auto"/>
      </w:divBdr>
    </w:div>
    <w:div w:id="1065834524">
      <w:bodyDiv w:val="1"/>
      <w:marLeft w:val="0"/>
      <w:marRight w:val="0"/>
      <w:marTop w:val="0"/>
      <w:marBottom w:val="0"/>
      <w:divBdr>
        <w:top w:val="none" w:sz="0" w:space="0" w:color="auto"/>
        <w:left w:val="none" w:sz="0" w:space="0" w:color="auto"/>
        <w:bottom w:val="none" w:sz="0" w:space="0" w:color="auto"/>
        <w:right w:val="none" w:sz="0" w:space="0" w:color="auto"/>
      </w:divBdr>
    </w:div>
    <w:div w:id="2039431457">
      <w:bodyDiv w:val="1"/>
      <w:marLeft w:val="0"/>
      <w:marRight w:val="0"/>
      <w:marTop w:val="0"/>
      <w:marBottom w:val="0"/>
      <w:divBdr>
        <w:top w:val="none" w:sz="0" w:space="0" w:color="auto"/>
        <w:left w:val="none" w:sz="0" w:space="0" w:color="auto"/>
        <w:bottom w:val="none" w:sz="0" w:space="0" w:color="auto"/>
        <w:right w:val="none" w:sz="0" w:space="0" w:color="auto"/>
      </w:divBdr>
    </w:div>
    <w:div w:id="2050103515">
      <w:bodyDiv w:val="1"/>
      <w:marLeft w:val="0"/>
      <w:marRight w:val="0"/>
      <w:marTop w:val="0"/>
      <w:marBottom w:val="0"/>
      <w:divBdr>
        <w:top w:val="none" w:sz="0" w:space="0" w:color="auto"/>
        <w:left w:val="none" w:sz="0" w:space="0" w:color="auto"/>
        <w:bottom w:val="none" w:sz="0" w:space="0" w:color="auto"/>
        <w:right w:val="none" w:sz="0" w:space="0" w:color="auto"/>
      </w:divBdr>
      <w:divsChild>
        <w:div w:id="115956238">
          <w:marLeft w:val="1166"/>
          <w:marRight w:val="0"/>
          <w:marTop w:val="106"/>
          <w:marBottom w:val="0"/>
          <w:divBdr>
            <w:top w:val="none" w:sz="0" w:space="0" w:color="auto"/>
            <w:left w:val="none" w:sz="0" w:space="0" w:color="auto"/>
            <w:bottom w:val="none" w:sz="0" w:space="0" w:color="auto"/>
            <w:right w:val="none" w:sz="0" w:space="0" w:color="auto"/>
          </w:divBdr>
        </w:div>
        <w:div w:id="889417532">
          <w:marLeft w:val="1166"/>
          <w:marRight w:val="0"/>
          <w:marTop w:val="106"/>
          <w:marBottom w:val="0"/>
          <w:divBdr>
            <w:top w:val="none" w:sz="0" w:space="0" w:color="auto"/>
            <w:left w:val="none" w:sz="0" w:space="0" w:color="auto"/>
            <w:bottom w:val="none" w:sz="0" w:space="0" w:color="auto"/>
            <w:right w:val="none" w:sz="0" w:space="0" w:color="auto"/>
          </w:divBdr>
        </w:div>
        <w:div w:id="956450166">
          <w:marLeft w:val="1166"/>
          <w:marRight w:val="0"/>
          <w:marTop w:val="106"/>
          <w:marBottom w:val="0"/>
          <w:divBdr>
            <w:top w:val="none" w:sz="0" w:space="0" w:color="auto"/>
            <w:left w:val="none" w:sz="0" w:space="0" w:color="auto"/>
            <w:bottom w:val="none" w:sz="0" w:space="0" w:color="auto"/>
            <w:right w:val="none" w:sz="0" w:space="0" w:color="auto"/>
          </w:divBdr>
        </w:div>
        <w:div w:id="1472940192">
          <w:marLeft w:val="1166"/>
          <w:marRight w:val="0"/>
          <w:marTop w:val="106"/>
          <w:marBottom w:val="0"/>
          <w:divBdr>
            <w:top w:val="none" w:sz="0" w:space="0" w:color="auto"/>
            <w:left w:val="none" w:sz="0" w:space="0" w:color="auto"/>
            <w:bottom w:val="none" w:sz="0" w:space="0" w:color="auto"/>
            <w:right w:val="none" w:sz="0" w:space="0" w:color="auto"/>
          </w:divBdr>
        </w:div>
        <w:div w:id="1572429602">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emf"/><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9.png"/><Relationship Id="rId68" Type="http://schemas.openxmlformats.org/officeDocument/2006/relationships/oleObject" Target="embeddings/oleObject16.bin"/><Relationship Id="rId16" Type="http://schemas.openxmlformats.org/officeDocument/2006/relationships/oleObject" Target="embeddings/oleObject3.bin"/><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oleObject" Target="embeddings/oleObject13.bin"/><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emf"/><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6.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emf"/><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oleObject" Target="embeddings/oleObject15.bin"/><Relationship Id="rId67" Type="http://schemas.openxmlformats.org/officeDocument/2006/relationships/image" Target="media/image43.emf"/><Relationship Id="rId20" Type="http://schemas.openxmlformats.org/officeDocument/2006/relationships/oleObject" Target="embeddings/oleObject5.bin"/><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5.png"/><Relationship Id="rId49" Type="http://schemas.openxmlformats.org/officeDocument/2006/relationships/oleObject" Target="embeddings/oleObject14.bin"/><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8.emf"/><Relationship Id="rId34" Type="http://schemas.openxmlformats.org/officeDocument/2006/relationships/oleObject" Target="embeddings/oleObject12.bin"/><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24F3C-7CCF-490F-9BD8-01EC95718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2136</TotalTime>
  <Pages>233</Pages>
  <Words>18915</Words>
  <Characters>107817</Characters>
  <Application>Microsoft Office Word</Application>
  <DocSecurity>0</DocSecurity>
  <Lines>898</Lines>
  <Paragraphs>252</Paragraphs>
  <ScaleCrop>false</ScaleCrop>
  <HeadingPairs>
    <vt:vector size="2" baseType="variant">
      <vt:variant>
        <vt:lpstr>Title</vt:lpstr>
      </vt:variant>
      <vt:variant>
        <vt:i4>1</vt:i4>
      </vt:variant>
    </vt:vector>
  </HeadingPairs>
  <TitlesOfParts>
    <vt:vector size="1" baseType="lpstr">
      <vt:lpstr>SRS Template</vt:lpstr>
    </vt:vector>
  </TitlesOfParts>
  <Manager/>
  <Company/>
  <LinksUpToDate>false</LinksUpToDate>
  <CharactersWithSpaces>126480</CharactersWithSpaces>
  <SharedDoc>false</SharedDoc>
  <HLinks>
    <vt:vector size="222" baseType="variant">
      <vt:variant>
        <vt:i4>1048639</vt:i4>
      </vt:variant>
      <vt:variant>
        <vt:i4>218</vt:i4>
      </vt:variant>
      <vt:variant>
        <vt:i4>0</vt:i4>
      </vt:variant>
      <vt:variant>
        <vt:i4>5</vt:i4>
      </vt:variant>
      <vt:variant>
        <vt:lpwstr/>
      </vt:variant>
      <vt:variant>
        <vt:lpwstr>_Toc30088748</vt:lpwstr>
      </vt:variant>
      <vt:variant>
        <vt:i4>2031679</vt:i4>
      </vt:variant>
      <vt:variant>
        <vt:i4>212</vt:i4>
      </vt:variant>
      <vt:variant>
        <vt:i4>0</vt:i4>
      </vt:variant>
      <vt:variant>
        <vt:i4>5</vt:i4>
      </vt:variant>
      <vt:variant>
        <vt:lpwstr/>
      </vt:variant>
      <vt:variant>
        <vt:lpwstr>_Toc30088747</vt:lpwstr>
      </vt:variant>
      <vt:variant>
        <vt:i4>1966143</vt:i4>
      </vt:variant>
      <vt:variant>
        <vt:i4>206</vt:i4>
      </vt:variant>
      <vt:variant>
        <vt:i4>0</vt:i4>
      </vt:variant>
      <vt:variant>
        <vt:i4>5</vt:i4>
      </vt:variant>
      <vt:variant>
        <vt:lpwstr/>
      </vt:variant>
      <vt:variant>
        <vt:lpwstr>_Toc30088746</vt:lpwstr>
      </vt:variant>
      <vt:variant>
        <vt:i4>1900607</vt:i4>
      </vt:variant>
      <vt:variant>
        <vt:i4>200</vt:i4>
      </vt:variant>
      <vt:variant>
        <vt:i4>0</vt:i4>
      </vt:variant>
      <vt:variant>
        <vt:i4>5</vt:i4>
      </vt:variant>
      <vt:variant>
        <vt:lpwstr/>
      </vt:variant>
      <vt:variant>
        <vt:lpwstr>_Toc30088745</vt:lpwstr>
      </vt:variant>
      <vt:variant>
        <vt:i4>1835071</vt:i4>
      </vt:variant>
      <vt:variant>
        <vt:i4>194</vt:i4>
      </vt:variant>
      <vt:variant>
        <vt:i4>0</vt:i4>
      </vt:variant>
      <vt:variant>
        <vt:i4>5</vt:i4>
      </vt:variant>
      <vt:variant>
        <vt:lpwstr/>
      </vt:variant>
      <vt:variant>
        <vt:lpwstr>_Toc30088744</vt:lpwstr>
      </vt:variant>
      <vt:variant>
        <vt:i4>1769535</vt:i4>
      </vt:variant>
      <vt:variant>
        <vt:i4>188</vt:i4>
      </vt:variant>
      <vt:variant>
        <vt:i4>0</vt:i4>
      </vt:variant>
      <vt:variant>
        <vt:i4>5</vt:i4>
      </vt:variant>
      <vt:variant>
        <vt:lpwstr/>
      </vt:variant>
      <vt:variant>
        <vt:lpwstr>_Toc30088743</vt:lpwstr>
      </vt:variant>
      <vt:variant>
        <vt:i4>1703999</vt:i4>
      </vt:variant>
      <vt:variant>
        <vt:i4>182</vt:i4>
      </vt:variant>
      <vt:variant>
        <vt:i4>0</vt:i4>
      </vt:variant>
      <vt:variant>
        <vt:i4>5</vt:i4>
      </vt:variant>
      <vt:variant>
        <vt:lpwstr/>
      </vt:variant>
      <vt:variant>
        <vt:lpwstr>_Toc30088742</vt:lpwstr>
      </vt:variant>
      <vt:variant>
        <vt:i4>1638463</vt:i4>
      </vt:variant>
      <vt:variant>
        <vt:i4>176</vt:i4>
      </vt:variant>
      <vt:variant>
        <vt:i4>0</vt:i4>
      </vt:variant>
      <vt:variant>
        <vt:i4>5</vt:i4>
      </vt:variant>
      <vt:variant>
        <vt:lpwstr/>
      </vt:variant>
      <vt:variant>
        <vt:lpwstr>_Toc30088741</vt:lpwstr>
      </vt:variant>
      <vt:variant>
        <vt:i4>1572927</vt:i4>
      </vt:variant>
      <vt:variant>
        <vt:i4>170</vt:i4>
      </vt:variant>
      <vt:variant>
        <vt:i4>0</vt:i4>
      </vt:variant>
      <vt:variant>
        <vt:i4>5</vt:i4>
      </vt:variant>
      <vt:variant>
        <vt:lpwstr/>
      </vt:variant>
      <vt:variant>
        <vt:lpwstr>_Toc30088740</vt:lpwstr>
      </vt:variant>
      <vt:variant>
        <vt:i4>1114168</vt:i4>
      </vt:variant>
      <vt:variant>
        <vt:i4>164</vt:i4>
      </vt:variant>
      <vt:variant>
        <vt:i4>0</vt:i4>
      </vt:variant>
      <vt:variant>
        <vt:i4>5</vt:i4>
      </vt:variant>
      <vt:variant>
        <vt:lpwstr/>
      </vt:variant>
      <vt:variant>
        <vt:lpwstr>_Toc30088739</vt:lpwstr>
      </vt:variant>
      <vt:variant>
        <vt:i4>1048632</vt:i4>
      </vt:variant>
      <vt:variant>
        <vt:i4>158</vt:i4>
      </vt:variant>
      <vt:variant>
        <vt:i4>0</vt:i4>
      </vt:variant>
      <vt:variant>
        <vt:i4>5</vt:i4>
      </vt:variant>
      <vt:variant>
        <vt:lpwstr/>
      </vt:variant>
      <vt:variant>
        <vt:lpwstr>_Toc30088738</vt:lpwstr>
      </vt:variant>
      <vt:variant>
        <vt:i4>2031672</vt:i4>
      </vt:variant>
      <vt:variant>
        <vt:i4>152</vt:i4>
      </vt:variant>
      <vt:variant>
        <vt:i4>0</vt:i4>
      </vt:variant>
      <vt:variant>
        <vt:i4>5</vt:i4>
      </vt:variant>
      <vt:variant>
        <vt:lpwstr/>
      </vt:variant>
      <vt:variant>
        <vt:lpwstr>_Toc30088737</vt:lpwstr>
      </vt:variant>
      <vt:variant>
        <vt:i4>1966136</vt:i4>
      </vt:variant>
      <vt:variant>
        <vt:i4>146</vt:i4>
      </vt:variant>
      <vt:variant>
        <vt:i4>0</vt:i4>
      </vt:variant>
      <vt:variant>
        <vt:i4>5</vt:i4>
      </vt:variant>
      <vt:variant>
        <vt:lpwstr/>
      </vt:variant>
      <vt:variant>
        <vt:lpwstr>_Toc30088736</vt:lpwstr>
      </vt:variant>
      <vt:variant>
        <vt:i4>1900600</vt:i4>
      </vt:variant>
      <vt:variant>
        <vt:i4>140</vt:i4>
      </vt:variant>
      <vt:variant>
        <vt:i4>0</vt:i4>
      </vt:variant>
      <vt:variant>
        <vt:i4>5</vt:i4>
      </vt:variant>
      <vt:variant>
        <vt:lpwstr/>
      </vt:variant>
      <vt:variant>
        <vt:lpwstr>_Toc30088735</vt:lpwstr>
      </vt:variant>
      <vt:variant>
        <vt:i4>1835064</vt:i4>
      </vt:variant>
      <vt:variant>
        <vt:i4>134</vt:i4>
      </vt:variant>
      <vt:variant>
        <vt:i4>0</vt:i4>
      </vt:variant>
      <vt:variant>
        <vt:i4>5</vt:i4>
      </vt:variant>
      <vt:variant>
        <vt:lpwstr/>
      </vt:variant>
      <vt:variant>
        <vt:lpwstr>_Toc30088734</vt:lpwstr>
      </vt:variant>
      <vt:variant>
        <vt:i4>1769528</vt:i4>
      </vt:variant>
      <vt:variant>
        <vt:i4>128</vt:i4>
      </vt:variant>
      <vt:variant>
        <vt:i4>0</vt:i4>
      </vt:variant>
      <vt:variant>
        <vt:i4>5</vt:i4>
      </vt:variant>
      <vt:variant>
        <vt:lpwstr/>
      </vt:variant>
      <vt:variant>
        <vt:lpwstr>_Toc30088733</vt:lpwstr>
      </vt:variant>
      <vt:variant>
        <vt:i4>1703992</vt:i4>
      </vt:variant>
      <vt:variant>
        <vt:i4>122</vt:i4>
      </vt:variant>
      <vt:variant>
        <vt:i4>0</vt:i4>
      </vt:variant>
      <vt:variant>
        <vt:i4>5</vt:i4>
      </vt:variant>
      <vt:variant>
        <vt:lpwstr/>
      </vt:variant>
      <vt:variant>
        <vt:lpwstr>_Toc30088732</vt:lpwstr>
      </vt:variant>
      <vt:variant>
        <vt:i4>1638456</vt:i4>
      </vt:variant>
      <vt:variant>
        <vt:i4>116</vt:i4>
      </vt:variant>
      <vt:variant>
        <vt:i4>0</vt:i4>
      </vt:variant>
      <vt:variant>
        <vt:i4>5</vt:i4>
      </vt:variant>
      <vt:variant>
        <vt:lpwstr/>
      </vt:variant>
      <vt:variant>
        <vt:lpwstr>_Toc30088731</vt:lpwstr>
      </vt:variant>
      <vt:variant>
        <vt:i4>1572920</vt:i4>
      </vt:variant>
      <vt:variant>
        <vt:i4>110</vt:i4>
      </vt:variant>
      <vt:variant>
        <vt:i4>0</vt:i4>
      </vt:variant>
      <vt:variant>
        <vt:i4>5</vt:i4>
      </vt:variant>
      <vt:variant>
        <vt:lpwstr/>
      </vt:variant>
      <vt:variant>
        <vt:lpwstr>_Toc30088730</vt:lpwstr>
      </vt:variant>
      <vt:variant>
        <vt:i4>1114169</vt:i4>
      </vt:variant>
      <vt:variant>
        <vt:i4>104</vt:i4>
      </vt:variant>
      <vt:variant>
        <vt:i4>0</vt:i4>
      </vt:variant>
      <vt:variant>
        <vt:i4>5</vt:i4>
      </vt:variant>
      <vt:variant>
        <vt:lpwstr/>
      </vt:variant>
      <vt:variant>
        <vt:lpwstr>_Toc30088729</vt:lpwstr>
      </vt:variant>
      <vt:variant>
        <vt:i4>1048633</vt:i4>
      </vt:variant>
      <vt:variant>
        <vt:i4>98</vt:i4>
      </vt:variant>
      <vt:variant>
        <vt:i4>0</vt:i4>
      </vt:variant>
      <vt:variant>
        <vt:i4>5</vt:i4>
      </vt:variant>
      <vt:variant>
        <vt:lpwstr/>
      </vt:variant>
      <vt:variant>
        <vt:lpwstr>_Toc30088728</vt:lpwstr>
      </vt:variant>
      <vt:variant>
        <vt:i4>2031673</vt:i4>
      </vt:variant>
      <vt:variant>
        <vt:i4>92</vt:i4>
      </vt:variant>
      <vt:variant>
        <vt:i4>0</vt:i4>
      </vt:variant>
      <vt:variant>
        <vt:i4>5</vt:i4>
      </vt:variant>
      <vt:variant>
        <vt:lpwstr/>
      </vt:variant>
      <vt:variant>
        <vt:lpwstr>_Toc30088727</vt:lpwstr>
      </vt:variant>
      <vt:variant>
        <vt:i4>1966137</vt:i4>
      </vt:variant>
      <vt:variant>
        <vt:i4>86</vt:i4>
      </vt:variant>
      <vt:variant>
        <vt:i4>0</vt:i4>
      </vt:variant>
      <vt:variant>
        <vt:i4>5</vt:i4>
      </vt:variant>
      <vt:variant>
        <vt:lpwstr/>
      </vt:variant>
      <vt:variant>
        <vt:lpwstr>_Toc30088726</vt:lpwstr>
      </vt:variant>
      <vt:variant>
        <vt:i4>1900601</vt:i4>
      </vt:variant>
      <vt:variant>
        <vt:i4>80</vt:i4>
      </vt:variant>
      <vt:variant>
        <vt:i4>0</vt:i4>
      </vt:variant>
      <vt:variant>
        <vt:i4>5</vt:i4>
      </vt:variant>
      <vt:variant>
        <vt:lpwstr/>
      </vt:variant>
      <vt:variant>
        <vt:lpwstr>_Toc30088725</vt:lpwstr>
      </vt:variant>
      <vt:variant>
        <vt:i4>1835065</vt:i4>
      </vt:variant>
      <vt:variant>
        <vt:i4>74</vt:i4>
      </vt:variant>
      <vt:variant>
        <vt:i4>0</vt:i4>
      </vt:variant>
      <vt:variant>
        <vt:i4>5</vt:i4>
      </vt:variant>
      <vt:variant>
        <vt:lpwstr/>
      </vt:variant>
      <vt:variant>
        <vt:lpwstr>_Toc30088724</vt:lpwstr>
      </vt:variant>
      <vt:variant>
        <vt:i4>1769529</vt:i4>
      </vt:variant>
      <vt:variant>
        <vt:i4>68</vt:i4>
      </vt:variant>
      <vt:variant>
        <vt:i4>0</vt:i4>
      </vt:variant>
      <vt:variant>
        <vt:i4>5</vt:i4>
      </vt:variant>
      <vt:variant>
        <vt:lpwstr/>
      </vt:variant>
      <vt:variant>
        <vt:lpwstr>_Toc30088723</vt:lpwstr>
      </vt:variant>
      <vt:variant>
        <vt:i4>1703993</vt:i4>
      </vt:variant>
      <vt:variant>
        <vt:i4>62</vt:i4>
      </vt:variant>
      <vt:variant>
        <vt:i4>0</vt:i4>
      </vt:variant>
      <vt:variant>
        <vt:i4>5</vt:i4>
      </vt:variant>
      <vt:variant>
        <vt:lpwstr/>
      </vt:variant>
      <vt:variant>
        <vt:lpwstr>_Toc30088722</vt:lpwstr>
      </vt:variant>
      <vt:variant>
        <vt:i4>1638457</vt:i4>
      </vt:variant>
      <vt:variant>
        <vt:i4>56</vt:i4>
      </vt:variant>
      <vt:variant>
        <vt:i4>0</vt:i4>
      </vt:variant>
      <vt:variant>
        <vt:i4>5</vt:i4>
      </vt:variant>
      <vt:variant>
        <vt:lpwstr/>
      </vt:variant>
      <vt:variant>
        <vt:lpwstr>_Toc30088721</vt:lpwstr>
      </vt:variant>
      <vt:variant>
        <vt:i4>1572921</vt:i4>
      </vt:variant>
      <vt:variant>
        <vt:i4>50</vt:i4>
      </vt:variant>
      <vt:variant>
        <vt:i4>0</vt:i4>
      </vt:variant>
      <vt:variant>
        <vt:i4>5</vt:i4>
      </vt:variant>
      <vt:variant>
        <vt:lpwstr/>
      </vt:variant>
      <vt:variant>
        <vt:lpwstr>_Toc30088720</vt:lpwstr>
      </vt:variant>
      <vt:variant>
        <vt:i4>1114170</vt:i4>
      </vt:variant>
      <vt:variant>
        <vt:i4>44</vt:i4>
      </vt:variant>
      <vt:variant>
        <vt:i4>0</vt:i4>
      </vt:variant>
      <vt:variant>
        <vt:i4>5</vt:i4>
      </vt:variant>
      <vt:variant>
        <vt:lpwstr/>
      </vt:variant>
      <vt:variant>
        <vt:lpwstr>_Toc30088719</vt:lpwstr>
      </vt:variant>
      <vt:variant>
        <vt:i4>1048634</vt:i4>
      </vt:variant>
      <vt:variant>
        <vt:i4>38</vt:i4>
      </vt:variant>
      <vt:variant>
        <vt:i4>0</vt:i4>
      </vt:variant>
      <vt:variant>
        <vt:i4>5</vt:i4>
      </vt:variant>
      <vt:variant>
        <vt:lpwstr/>
      </vt:variant>
      <vt:variant>
        <vt:lpwstr>_Toc30088718</vt:lpwstr>
      </vt:variant>
      <vt:variant>
        <vt:i4>2031674</vt:i4>
      </vt:variant>
      <vt:variant>
        <vt:i4>32</vt:i4>
      </vt:variant>
      <vt:variant>
        <vt:i4>0</vt:i4>
      </vt:variant>
      <vt:variant>
        <vt:i4>5</vt:i4>
      </vt:variant>
      <vt:variant>
        <vt:lpwstr/>
      </vt:variant>
      <vt:variant>
        <vt:lpwstr>_Toc30088717</vt:lpwstr>
      </vt:variant>
      <vt:variant>
        <vt:i4>1966138</vt:i4>
      </vt:variant>
      <vt:variant>
        <vt:i4>26</vt:i4>
      </vt:variant>
      <vt:variant>
        <vt:i4>0</vt:i4>
      </vt:variant>
      <vt:variant>
        <vt:i4>5</vt:i4>
      </vt:variant>
      <vt:variant>
        <vt:lpwstr/>
      </vt:variant>
      <vt:variant>
        <vt:lpwstr>_Toc30088716</vt:lpwstr>
      </vt:variant>
      <vt:variant>
        <vt:i4>1900602</vt:i4>
      </vt:variant>
      <vt:variant>
        <vt:i4>20</vt:i4>
      </vt:variant>
      <vt:variant>
        <vt:i4>0</vt:i4>
      </vt:variant>
      <vt:variant>
        <vt:i4>5</vt:i4>
      </vt:variant>
      <vt:variant>
        <vt:lpwstr/>
      </vt:variant>
      <vt:variant>
        <vt:lpwstr>_Toc30088715</vt:lpwstr>
      </vt:variant>
      <vt:variant>
        <vt:i4>1835066</vt:i4>
      </vt:variant>
      <vt:variant>
        <vt:i4>14</vt:i4>
      </vt:variant>
      <vt:variant>
        <vt:i4>0</vt:i4>
      </vt:variant>
      <vt:variant>
        <vt:i4>5</vt:i4>
      </vt:variant>
      <vt:variant>
        <vt:lpwstr/>
      </vt:variant>
      <vt:variant>
        <vt:lpwstr>_Toc30088714</vt:lpwstr>
      </vt:variant>
      <vt:variant>
        <vt:i4>1769530</vt:i4>
      </vt:variant>
      <vt:variant>
        <vt:i4>8</vt:i4>
      </vt:variant>
      <vt:variant>
        <vt:i4>0</vt:i4>
      </vt:variant>
      <vt:variant>
        <vt:i4>5</vt:i4>
      </vt:variant>
      <vt:variant>
        <vt:lpwstr/>
      </vt:variant>
      <vt:variant>
        <vt:lpwstr>_Toc30088713</vt:lpwstr>
      </vt:variant>
      <vt:variant>
        <vt:i4>1703994</vt:i4>
      </vt:variant>
      <vt:variant>
        <vt:i4>2</vt:i4>
      </vt:variant>
      <vt:variant>
        <vt:i4>0</vt:i4>
      </vt:variant>
      <vt:variant>
        <vt:i4>5</vt:i4>
      </vt:variant>
      <vt:variant>
        <vt:lpwstr/>
      </vt:variant>
      <vt:variant>
        <vt:lpwstr>_Toc30088712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Template</dc:title>
  <dc:subject>System Requirements Specification</dc:subject>
  <dc:creator>Nguyen Danh Tuan</dc:creator>
  <cp:keywords/>
  <dc:description/>
  <cp:lastModifiedBy>Nguyễn Thúy</cp:lastModifiedBy>
  <cp:revision>2</cp:revision>
  <cp:lastPrinted>2013-03-08T08:28:00Z</cp:lastPrinted>
  <dcterms:created xsi:type="dcterms:W3CDTF">2020-03-10T10:31:00Z</dcterms:created>
  <dcterms:modified xsi:type="dcterms:W3CDTF">2020-03-27T03:04:00Z</dcterms:modified>
</cp:coreProperties>
</file>